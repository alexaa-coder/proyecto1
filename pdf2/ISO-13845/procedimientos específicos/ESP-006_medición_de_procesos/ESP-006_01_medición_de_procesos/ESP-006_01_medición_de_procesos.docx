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A95A5F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0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1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2" w14:textId="77777777" w:rsidR="00044202" w:rsidRPr="0068402E" w:rsidRDefault="00044202">
      <w:pPr>
        <w:rPr>
          <w:rFonts w:ascii="Open Sans" w:hAnsi="Open Sans"/>
          <w:sz w:val="20"/>
        </w:rPr>
      </w:pPr>
    </w:p>
    <w:p w14:paraId="0BA95A63" w14:textId="77777777" w:rsidR="00044202" w:rsidRPr="0068402E" w:rsidRDefault="00044202" w:rsidP="0068402E">
      <w:pPr>
        <w:tabs>
          <w:tab w:val="left" w:pos="2172"/>
        </w:tabs>
        <w:rPr>
          <w:rFonts w:ascii="Open Sans" w:hAnsi="Open Sans"/>
          <w:sz w:val="20"/>
        </w:rPr>
      </w:pPr>
    </w:p>
    <w:p w14:paraId="0BA95A64" w14:textId="6346B70A" w:rsidR="00FD5A11" w:rsidRPr="0071356F" w:rsidRDefault="00333720" w:rsidP="00216132">
      <w:pPr>
        <w:pStyle w:val="TituloportadaSP"/>
        <w:rPr>
          <w:color w:val="00B0F0"/>
        </w:rPr>
      </w:pPr>
      <w:r>
        <w:t>MEDICIÓN DE PROCESOS</w:t>
      </w:r>
    </w:p>
    <w:p w14:paraId="0BA95A65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6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7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8" w14:textId="77777777" w:rsidR="00A93216" w:rsidRPr="0068402E" w:rsidRDefault="00A93216">
      <w:pPr>
        <w:rPr>
          <w:rFonts w:ascii="Open Sans" w:hAnsi="Open Sans"/>
          <w:sz w:val="20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3"/>
        <w:gridCol w:w="2598"/>
        <w:gridCol w:w="2596"/>
        <w:gridCol w:w="2597"/>
      </w:tblGrid>
      <w:tr w:rsidR="00FD5A11" w:rsidRPr="0071356F" w14:paraId="0BA95A6D" w14:textId="77777777" w:rsidTr="00D853FD">
        <w:trPr>
          <w:trHeight w:val="461"/>
        </w:trPr>
        <w:tc>
          <w:tcPr>
            <w:tcW w:w="1842" w:type="dxa"/>
            <w:shd w:val="clear" w:color="auto" w:fill="4D868E"/>
          </w:tcPr>
          <w:p w14:paraId="0BA95A69" w14:textId="77777777" w:rsidR="00FD5A11" w:rsidRPr="0071356F" w:rsidRDefault="00FD5A11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Función:</w:t>
            </w:r>
          </w:p>
        </w:tc>
        <w:tc>
          <w:tcPr>
            <w:tcW w:w="2598" w:type="dxa"/>
            <w:shd w:val="clear" w:color="auto" w:fill="4D868E"/>
          </w:tcPr>
          <w:p w14:paraId="0BA95A6A" w14:textId="77777777" w:rsidR="00FD5A11" w:rsidRPr="0071356F" w:rsidRDefault="00FD5A11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Elaborado por:</w:t>
            </w:r>
          </w:p>
        </w:tc>
        <w:tc>
          <w:tcPr>
            <w:tcW w:w="2596" w:type="dxa"/>
            <w:shd w:val="clear" w:color="auto" w:fill="4D868E"/>
          </w:tcPr>
          <w:p w14:paraId="0BA95A6B" w14:textId="77777777" w:rsidR="00FD5A11" w:rsidRPr="0071356F" w:rsidRDefault="00FD5A11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14:paraId="0BA95A6C" w14:textId="77777777" w:rsidR="00FD5A11" w:rsidRPr="0071356F" w:rsidRDefault="00FD5A11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Aprobado por:</w:t>
            </w:r>
          </w:p>
        </w:tc>
      </w:tr>
      <w:tr w:rsidR="00FD5A11" w:rsidRPr="0071356F" w14:paraId="0BA95A72" w14:textId="77777777" w:rsidTr="00D853FD">
        <w:trPr>
          <w:trHeight w:val="461"/>
        </w:trPr>
        <w:tc>
          <w:tcPr>
            <w:tcW w:w="1842" w:type="dxa"/>
            <w:shd w:val="clear" w:color="auto" w:fill="4D868E"/>
          </w:tcPr>
          <w:p w14:paraId="0BA95A6E" w14:textId="77777777" w:rsidR="00FD5A11" w:rsidRPr="0071356F" w:rsidRDefault="00FD5A11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Departamento:</w:t>
            </w:r>
          </w:p>
        </w:tc>
        <w:tc>
          <w:tcPr>
            <w:tcW w:w="2598" w:type="dxa"/>
          </w:tcPr>
          <w:p w14:paraId="0BA95A6F" w14:textId="3B232B1D" w:rsidR="00FD5A11" w:rsidRPr="0071356F" w:rsidRDefault="00EC5FB0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Garantía de Calidad</w:t>
            </w:r>
          </w:p>
        </w:tc>
        <w:tc>
          <w:tcPr>
            <w:tcW w:w="2596" w:type="dxa"/>
          </w:tcPr>
          <w:p w14:paraId="0BA95A70" w14:textId="3773FE19" w:rsidR="00FD5A11" w:rsidRPr="0071356F" w:rsidRDefault="004D50C2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Dirección</w:t>
            </w:r>
          </w:p>
        </w:tc>
        <w:tc>
          <w:tcPr>
            <w:tcW w:w="2597" w:type="dxa"/>
          </w:tcPr>
          <w:p w14:paraId="0BA95A71" w14:textId="69A56CE7" w:rsidR="00FD5A11" w:rsidRPr="0071356F" w:rsidRDefault="00B04D06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Garantía de Calidad</w:t>
            </w:r>
          </w:p>
        </w:tc>
      </w:tr>
      <w:tr w:rsidR="00FD5A11" w:rsidRPr="0071356F" w14:paraId="0BA95A77" w14:textId="77777777" w:rsidTr="00D853FD">
        <w:trPr>
          <w:trHeight w:val="461"/>
        </w:trPr>
        <w:tc>
          <w:tcPr>
            <w:tcW w:w="1842" w:type="dxa"/>
            <w:shd w:val="clear" w:color="auto" w:fill="4D868E"/>
          </w:tcPr>
          <w:p w14:paraId="0BA95A73" w14:textId="77777777" w:rsidR="00FD5A11" w:rsidRPr="0071356F" w:rsidRDefault="00FD5A11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Nombre:</w:t>
            </w:r>
          </w:p>
        </w:tc>
        <w:tc>
          <w:tcPr>
            <w:tcW w:w="2598" w:type="dxa"/>
          </w:tcPr>
          <w:p w14:paraId="0BA95A74" w14:textId="65C7E03C" w:rsidR="00FD5A11" w:rsidRPr="0071356F" w:rsidRDefault="00B04D06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Esther Arnaiz</w:t>
            </w:r>
          </w:p>
        </w:tc>
        <w:tc>
          <w:tcPr>
            <w:tcW w:w="2596" w:type="dxa"/>
          </w:tcPr>
          <w:p w14:paraId="0BA95A75" w14:textId="2A5114E9" w:rsidR="00FD5A11" w:rsidRPr="0071356F" w:rsidRDefault="004D50C2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Carlos Zúñiga</w:t>
            </w:r>
          </w:p>
        </w:tc>
        <w:tc>
          <w:tcPr>
            <w:tcW w:w="2597" w:type="dxa"/>
          </w:tcPr>
          <w:p w14:paraId="0BA95A76" w14:textId="045416B0" w:rsidR="00FD5A11" w:rsidRPr="0071356F" w:rsidRDefault="00B04D06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Iván Pérez</w:t>
            </w:r>
          </w:p>
        </w:tc>
      </w:tr>
      <w:tr w:rsidR="00FD5A11" w:rsidRPr="0071356F" w14:paraId="0BA95A7C" w14:textId="77777777" w:rsidTr="00D853FD">
        <w:trPr>
          <w:trHeight w:val="850"/>
        </w:trPr>
        <w:tc>
          <w:tcPr>
            <w:tcW w:w="1842" w:type="dxa"/>
            <w:shd w:val="clear" w:color="auto" w:fill="4D868E"/>
          </w:tcPr>
          <w:p w14:paraId="0BA95A78" w14:textId="77777777" w:rsidR="00FD5A11" w:rsidRPr="0071356F" w:rsidRDefault="00FD5A11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Firma:</w:t>
            </w:r>
          </w:p>
        </w:tc>
        <w:tc>
          <w:tcPr>
            <w:tcW w:w="2598" w:type="dxa"/>
          </w:tcPr>
          <w:p w14:paraId="0BA95A79" w14:textId="77777777" w:rsidR="00FD5A11" w:rsidRPr="0071356F" w:rsidRDefault="00FD5A11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</w:p>
        </w:tc>
        <w:tc>
          <w:tcPr>
            <w:tcW w:w="2596" w:type="dxa"/>
          </w:tcPr>
          <w:p w14:paraId="0BA95A7A" w14:textId="77777777" w:rsidR="00FD5A11" w:rsidRPr="0071356F" w:rsidRDefault="00FD5A11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</w:p>
        </w:tc>
        <w:tc>
          <w:tcPr>
            <w:tcW w:w="2597" w:type="dxa"/>
          </w:tcPr>
          <w:p w14:paraId="0BA95A7B" w14:textId="77777777" w:rsidR="00FD5A11" w:rsidRPr="0071356F" w:rsidRDefault="00FD5A11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</w:p>
        </w:tc>
      </w:tr>
      <w:tr w:rsidR="00FD5A11" w:rsidRPr="0071356F" w14:paraId="0BA95A81" w14:textId="77777777" w:rsidTr="00D853FD">
        <w:trPr>
          <w:trHeight w:val="461"/>
        </w:trPr>
        <w:tc>
          <w:tcPr>
            <w:tcW w:w="1842" w:type="dxa"/>
            <w:shd w:val="clear" w:color="auto" w:fill="4D868E"/>
          </w:tcPr>
          <w:p w14:paraId="0BA95A7D" w14:textId="77777777" w:rsidR="00FD5A11" w:rsidRPr="0071356F" w:rsidRDefault="00FD5A11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Fecha:</w:t>
            </w:r>
          </w:p>
        </w:tc>
        <w:tc>
          <w:tcPr>
            <w:tcW w:w="2598" w:type="dxa"/>
          </w:tcPr>
          <w:p w14:paraId="0BA95A7E" w14:textId="3B17C052" w:rsidR="00FD5A11" w:rsidRPr="0071356F" w:rsidRDefault="00C32E5A" w:rsidP="00C32E5A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1</w:t>
            </w:r>
            <w:r w:rsidR="00D6511C">
              <w:rPr>
                <w:rFonts w:ascii="Roboto Light" w:hAnsi="Roboto Light" w:cs="Open Sans"/>
              </w:rPr>
              <w:t>3</w:t>
            </w:r>
            <w:r>
              <w:rPr>
                <w:rFonts w:ascii="Roboto Light" w:hAnsi="Roboto Light" w:cs="Open Sans"/>
              </w:rPr>
              <w:t>/0</w:t>
            </w:r>
            <w:r w:rsidR="00D6511C">
              <w:rPr>
                <w:rFonts w:ascii="Roboto Light" w:hAnsi="Roboto Light" w:cs="Open Sans"/>
              </w:rPr>
              <w:t>6</w:t>
            </w:r>
            <w:r>
              <w:rPr>
                <w:rFonts w:ascii="Roboto Light" w:hAnsi="Roboto Light" w:cs="Open Sans"/>
              </w:rPr>
              <w:t>/2024</w:t>
            </w:r>
          </w:p>
        </w:tc>
        <w:tc>
          <w:tcPr>
            <w:tcW w:w="2596" w:type="dxa"/>
          </w:tcPr>
          <w:p w14:paraId="0BA95A7F" w14:textId="2E92BD0C" w:rsidR="00FD5A11" w:rsidRPr="0071356F" w:rsidRDefault="00C32E5A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1</w:t>
            </w:r>
            <w:r w:rsidR="00D6511C">
              <w:rPr>
                <w:rFonts w:ascii="Roboto Light" w:hAnsi="Roboto Light" w:cs="Open Sans"/>
              </w:rPr>
              <w:t>3</w:t>
            </w:r>
            <w:r>
              <w:rPr>
                <w:rFonts w:ascii="Roboto Light" w:hAnsi="Roboto Light" w:cs="Open Sans"/>
              </w:rPr>
              <w:t>/0</w:t>
            </w:r>
            <w:r w:rsidR="00D6511C">
              <w:rPr>
                <w:rFonts w:ascii="Roboto Light" w:hAnsi="Roboto Light" w:cs="Open Sans"/>
              </w:rPr>
              <w:t>6</w:t>
            </w:r>
            <w:r>
              <w:rPr>
                <w:rFonts w:ascii="Roboto Light" w:hAnsi="Roboto Light" w:cs="Open Sans"/>
              </w:rPr>
              <w:t>/2024</w:t>
            </w:r>
          </w:p>
        </w:tc>
        <w:tc>
          <w:tcPr>
            <w:tcW w:w="2597" w:type="dxa"/>
          </w:tcPr>
          <w:p w14:paraId="0BA95A80" w14:textId="70A2D9D8" w:rsidR="00FD5A11" w:rsidRPr="0071356F" w:rsidRDefault="00C32E5A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1</w:t>
            </w:r>
            <w:r w:rsidR="00D6511C">
              <w:rPr>
                <w:rFonts w:ascii="Roboto Light" w:hAnsi="Roboto Light" w:cs="Open Sans"/>
              </w:rPr>
              <w:t>3</w:t>
            </w:r>
            <w:r>
              <w:rPr>
                <w:rFonts w:ascii="Roboto Light" w:hAnsi="Roboto Light" w:cs="Open Sans"/>
              </w:rPr>
              <w:t>/0</w:t>
            </w:r>
            <w:r w:rsidR="00D6511C">
              <w:rPr>
                <w:rFonts w:ascii="Roboto Light" w:hAnsi="Roboto Light" w:cs="Open Sans"/>
              </w:rPr>
              <w:t>6</w:t>
            </w:r>
            <w:r>
              <w:rPr>
                <w:rFonts w:ascii="Roboto Light" w:hAnsi="Roboto Light" w:cs="Open Sans"/>
              </w:rPr>
              <w:t>/2024</w:t>
            </w:r>
          </w:p>
        </w:tc>
      </w:tr>
    </w:tbl>
    <w:p w14:paraId="0BA95A82" w14:textId="77777777" w:rsidR="00A93216" w:rsidRPr="0068402E" w:rsidRDefault="00A93216">
      <w:pPr>
        <w:rPr>
          <w:rFonts w:ascii="Open Sans" w:hAnsi="Open Sans"/>
          <w:sz w:val="20"/>
        </w:rPr>
      </w:pPr>
    </w:p>
    <w:tbl>
      <w:tblPr>
        <w:tblStyle w:val="Tablaconcuadrcula"/>
        <w:tblW w:w="4248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693"/>
      </w:tblGrid>
      <w:tr w:rsidR="00FD5A11" w:rsidRPr="0071356F" w14:paraId="0BA95A85" w14:textId="77777777" w:rsidTr="00D853FD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14:paraId="0BA95A83" w14:textId="77777777" w:rsidR="00FD5A11" w:rsidRPr="0071356F" w:rsidRDefault="00FD5A11" w:rsidP="00D853FD">
            <w:pPr>
              <w:widowControl w:val="0"/>
              <w:spacing w:after="0"/>
              <w:jc w:val="center"/>
            </w:pPr>
            <w:r w:rsidRPr="0071356F">
              <w:rPr>
                <w:rFonts w:eastAsia="Times New Roman"/>
              </w:rPr>
              <w:t>Valido hasta:</w:t>
            </w:r>
          </w:p>
        </w:tc>
        <w:tc>
          <w:tcPr>
            <w:tcW w:w="2692" w:type="dxa"/>
          </w:tcPr>
          <w:p w14:paraId="0BA95A84" w14:textId="3CFB56ED" w:rsidR="00FD5A11" w:rsidRPr="0071356F" w:rsidRDefault="00C32E5A" w:rsidP="00D853FD">
            <w:pPr>
              <w:widowControl w:val="0"/>
              <w:spacing w:after="0"/>
            </w:pPr>
            <w:r>
              <w:t>1</w:t>
            </w:r>
            <w:r w:rsidR="00D6511C">
              <w:t>4</w:t>
            </w:r>
            <w:r>
              <w:t>/0</w:t>
            </w:r>
            <w:r w:rsidR="00D6511C">
              <w:t>6</w:t>
            </w:r>
            <w:r>
              <w:t>/2027</w:t>
            </w:r>
          </w:p>
        </w:tc>
      </w:tr>
    </w:tbl>
    <w:p w14:paraId="0BA95A86" w14:textId="77777777" w:rsidR="00A93216" w:rsidRDefault="00A93216">
      <w:pPr>
        <w:rPr>
          <w:rFonts w:ascii="Open Sans" w:hAnsi="Open Sans"/>
          <w:sz w:val="20"/>
        </w:rPr>
      </w:pPr>
    </w:p>
    <w:p w14:paraId="0BA95A87" w14:textId="77777777" w:rsidR="00A93216" w:rsidRDefault="00A93216">
      <w:pPr>
        <w:rPr>
          <w:rFonts w:ascii="Open Sans" w:hAnsi="Open Sans"/>
          <w:sz w:val="20"/>
        </w:rPr>
      </w:pPr>
    </w:p>
    <w:p w14:paraId="0BA95A88" w14:textId="77777777" w:rsidR="00FD5A11" w:rsidRDefault="00FD5A11">
      <w:pPr>
        <w:rPr>
          <w:rFonts w:ascii="Open Sans" w:hAnsi="Open Sans"/>
          <w:sz w:val="20"/>
        </w:rPr>
      </w:pPr>
    </w:p>
    <w:p w14:paraId="0BA95A89" w14:textId="77777777" w:rsidR="00FD5A11" w:rsidRDefault="00FD5A11">
      <w:pPr>
        <w:rPr>
          <w:rFonts w:ascii="Open Sans" w:hAnsi="Open Sans"/>
          <w:sz w:val="20"/>
        </w:rPr>
      </w:pPr>
    </w:p>
    <w:p w14:paraId="0BA95A8A" w14:textId="77777777" w:rsidR="00FD5A11" w:rsidRDefault="00FD5A11">
      <w:pPr>
        <w:rPr>
          <w:rFonts w:ascii="Open Sans" w:hAnsi="Open Sans"/>
          <w:sz w:val="20"/>
        </w:rPr>
      </w:pPr>
    </w:p>
    <w:p w14:paraId="0BA95A8B" w14:textId="77777777" w:rsidR="00FD5A11" w:rsidRDefault="00FD5A11">
      <w:pPr>
        <w:rPr>
          <w:rFonts w:ascii="Open Sans" w:hAnsi="Open Sans"/>
          <w:sz w:val="20"/>
        </w:rPr>
      </w:pPr>
    </w:p>
    <w:p w14:paraId="0BA95A8C" w14:textId="77777777" w:rsidR="00FD5A11" w:rsidRPr="0068402E" w:rsidRDefault="00FD5A11">
      <w:pPr>
        <w:rPr>
          <w:rFonts w:ascii="Open Sans" w:hAnsi="Open Sans"/>
          <w:sz w:val="20"/>
        </w:rPr>
      </w:pPr>
    </w:p>
    <w:p w14:paraId="0BA95A8D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8E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8F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90" w14:textId="77777777" w:rsidR="00A93216" w:rsidRPr="0068402E" w:rsidRDefault="00A93216">
      <w:pPr>
        <w:rPr>
          <w:rFonts w:ascii="Open Sans" w:hAnsi="Open Sans"/>
          <w:sz w:val="20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1268"/>
        <w:gridCol w:w="4964"/>
        <w:gridCol w:w="1586"/>
        <w:gridCol w:w="1816"/>
      </w:tblGrid>
      <w:tr w:rsidR="00FD5A11" w:rsidRPr="0071356F" w14:paraId="0BA95A92" w14:textId="77777777" w:rsidTr="00D853FD">
        <w:trPr>
          <w:trHeight w:val="646"/>
        </w:trPr>
        <w:tc>
          <w:tcPr>
            <w:tcW w:w="9634" w:type="dxa"/>
            <w:gridSpan w:val="4"/>
            <w:shd w:val="clear" w:color="auto" w:fill="4D868E"/>
            <w:vAlign w:val="center"/>
          </w:tcPr>
          <w:p w14:paraId="0BA95A91" w14:textId="77777777" w:rsidR="00FD5A11" w:rsidRPr="0071356F" w:rsidRDefault="00FD5A11" w:rsidP="00D853FD">
            <w:pPr>
              <w:widowControl w:val="0"/>
              <w:spacing w:after="0"/>
              <w:jc w:val="center"/>
              <w:rPr>
                <w:b/>
              </w:rPr>
            </w:pPr>
            <w:r w:rsidRPr="0071356F">
              <w:rPr>
                <w:rFonts w:eastAsia="Times New Roman"/>
                <w:b/>
              </w:rPr>
              <w:t>HISTORIAL DEL DOCUMENTO</w:t>
            </w:r>
          </w:p>
        </w:tc>
      </w:tr>
      <w:tr w:rsidR="00FD5A11" w:rsidRPr="0071356F" w14:paraId="0BA95A97" w14:textId="77777777" w:rsidTr="005173FC">
        <w:trPr>
          <w:trHeight w:val="672"/>
        </w:trPr>
        <w:tc>
          <w:tcPr>
            <w:tcW w:w="1268" w:type="dxa"/>
            <w:shd w:val="clear" w:color="auto" w:fill="4D868E"/>
            <w:vAlign w:val="center"/>
          </w:tcPr>
          <w:p w14:paraId="0BA95A93" w14:textId="77777777" w:rsidR="00FD5A11" w:rsidRPr="0071356F" w:rsidRDefault="00FD5A11" w:rsidP="00D853FD">
            <w:pPr>
              <w:widowControl w:val="0"/>
              <w:spacing w:after="0"/>
              <w:jc w:val="center"/>
              <w:rPr>
                <w:b/>
              </w:rPr>
            </w:pPr>
            <w:r w:rsidRPr="0071356F">
              <w:rPr>
                <w:rFonts w:eastAsia="Times New Roman"/>
                <w:b/>
              </w:rPr>
              <w:t>VERSIÓN</w:t>
            </w:r>
          </w:p>
        </w:tc>
        <w:tc>
          <w:tcPr>
            <w:tcW w:w="4964" w:type="dxa"/>
            <w:shd w:val="clear" w:color="auto" w:fill="4D868E"/>
            <w:vAlign w:val="center"/>
          </w:tcPr>
          <w:p w14:paraId="0BA95A94" w14:textId="77777777" w:rsidR="00FD5A11" w:rsidRPr="0071356F" w:rsidRDefault="00FD5A11" w:rsidP="00D853FD">
            <w:pPr>
              <w:widowControl w:val="0"/>
              <w:spacing w:after="0"/>
              <w:jc w:val="center"/>
              <w:rPr>
                <w:b/>
              </w:rPr>
            </w:pPr>
            <w:r w:rsidRPr="0071356F">
              <w:rPr>
                <w:rFonts w:eastAsia="Times New Roman"/>
                <w:b/>
              </w:rPr>
              <w:t>CAUSAS DE LA MODIFICACIÓN</w:t>
            </w:r>
          </w:p>
        </w:tc>
        <w:tc>
          <w:tcPr>
            <w:tcW w:w="1586" w:type="dxa"/>
            <w:shd w:val="clear" w:color="auto" w:fill="4D868E"/>
            <w:vAlign w:val="center"/>
          </w:tcPr>
          <w:p w14:paraId="0BA95A95" w14:textId="77777777" w:rsidR="00FD5A11" w:rsidRPr="0071356F" w:rsidRDefault="00FD5A11" w:rsidP="00D853FD">
            <w:pPr>
              <w:widowControl w:val="0"/>
              <w:spacing w:after="0"/>
              <w:jc w:val="center"/>
              <w:rPr>
                <w:b/>
              </w:rPr>
            </w:pPr>
            <w:r w:rsidRPr="0071356F">
              <w:rPr>
                <w:rFonts w:eastAsia="Times New Roman"/>
                <w:b/>
              </w:rPr>
              <w:t>FECHA entrada en Vigor</w:t>
            </w:r>
          </w:p>
        </w:tc>
        <w:tc>
          <w:tcPr>
            <w:tcW w:w="1816" w:type="dxa"/>
            <w:shd w:val="clear" w:color="auto" w:fill="4D868E"/>
            <w:vAlign w:val="center"/>
          </w:tcPr>
          <w:p w14:paraId="0BA95A96" w14:textId="77777777" w:rsidR="00FD5A11" w:rsidRPr="0071356F" w:rsidRDefault="00FD5A11" w:rsidP="00D853FD">
            <w:pPr>
              <w:widowControl w:val="0"/>
              <w:spacing w:after="0"/>
              <w:jc w:val="center"/>
              <w:rPr>
                <w:b/>
              </w:rPr>
            </w:pPr>
            <w:r w:rsidRPr="0071356F">
              <w:rPr>
                <w:rFonts w:eastAsia="Times New Roman"/>
                <w:b/>
              </w:rPr>
              <w:t xml:space="preserve">SUSTITUYE A </w:t>
            </w:r>
            <w:r w:rsidRPr="0071356F">
              <w:rPr>
                <w:rFonts w:eastAsia="Times New Roman"/>
              </w:rPr>
              <w:t>(Código, Revisión)</w:t>
            </w:r>
          </w:p>
        </w:tc>
      </w:tr>
      <w:tr w:rsidR="00FD5A11" w:rsidRPr="0071356F" w14:paraId="0BA95A9C" w14:textId="77777777" w:rsidTr="005173FC">
        <w:trPr>
          <w:trHeight w:val="646"/>
        </w:trPr>
        <w:tc>
          <w:tcPr>
            <w:tcW w:w="1268" w:type="dxa"/>
            <w:vAlign w:val="center"/>
          </w:tcPr>
          <w:p w14:paraId="0BA95A98" w14:textId="77777777" w:rsidR="00FD5A11" w:rsidRPr="00FD5A11" w:rsidRDefault="00FD5A11" w:rsidP="00D853FD">
            <w:pPr>
              <w:widowControl w:val="0"/>
              <w:spacing w:after="0"/>
              <w:jc w:val="center"/>
            </w:pPr>
            <w:r w:rsidRPr="00FD5A11">
              <w:rPr>
                <w:rFonts w:eastAsia="Times New Roman"/>
              </w:rPr>
              <w:t>01</w:t>
            </w:r>
          </w:p>
        </w:tc>
        <w:tc>
          <w:tcPr>
            <w:tcW w:w="4964" w:type="dxa"/>
            <w:vAlign w:val="center"/>
          </w:tcPr>
          <w:p w14:paraId="0BA95A99" w14:textId="77777777" w:rsidR="00FD5A11" w:rsidRPr="00FD5A11" w:rsidRDefault="00FD5A11" w:rsidP="00D853FD">
            <w:pPr>
              <w:widowControl w:val="0"/>
              <w:spacing w:after="0"/>
              <w:jc w:val="center"/>
            </w:pPr>
            <w:r w:rsidRPr="00FD5A11">
              <w:rPr>
                <w:rFonts w:eastAsia="Times New Roman"/>
              </w:rPr>
              <w:t>Edicion inicial</w:t>
            </w:r>
          </w:p>
        </w:tc>
        <w:tc>
          <w:tcPr>
            <w:tcW w:w="1586" w:type="dxa"/>
            <w:vAlign w:val="center"/>
          </w:tcPr>
          <w:p w14:paraId="0BA95A9A" w14:textId="1D78B169" w:rsidR="00FD5A11" w:rsidRPr="00FD5A11" w:rsidRDefault="00C32E5A" w:rsidP="00D853FD">
            <w:pPr>
              <w:widowControl w:val="0"/>
              <w:spacing w:after="0"/>
              <w:jc w:val="center"/>
            </w:pPr>
            <w:r>
              <w:t>1</w:t>
            </w:r>
            <w:r w:rsidR="00D6511C">
              <w:t>4</w:t>
            </w:r>
            <w:r>
              <w:t>/0</w:t>
            </w:r>
            <w:r w:rsidR="00D6511C">
              <w:t>6</w:t>
            </w:r>
            <w:r>
              <w:t>/2024</w:t>
            </w:r>
          </w:p>
        </w:tc>
        <w:tc>
          <w:tcPr>
            <w:tcW w:w="1816" w:type="dxa"/>
            <w:vAlign w:val="center"/>
          </w:tcPr>
          <w:p w14:paraId="0BA95A9B" w14:textId="77777777" w:rsidR="00FD5A11" w:rsidRPr="00FD5A11" w:rsidRDefault="00FD5A11" w:rsidP="00D853FD">
            <w:pPr>
              <w:widowControl w:val="0"/>
              <w:spacing w:after="0"/>
              <w:jc w:val="center"/>
            </w:pPr>
            <w:r w:rsidRPr="00FD5A11">
              <w:rPr>
                <w:rFonts w:eastAsia="Times New Roman"/>
              </w:rPr>
              <w:t>N/A</w:t>
            </w:r>
          </w:p>
        </w:tc>
      </w:tr>
    </w:tbl>
    <w:p w14:paraId="0BA95A9D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9E" w14:textId="77777777" w:rsidR="00A93216" w:rsidRPr="0068402E" w:rsidRDefault="00F51805">
      <w:pPr>
        <w:spacing w:line="259" w:lineRule="auto"/>
        <w:jc w:val="left"/>
        <w:rPr>
          <w:rFonts w:ascii="Open Sans" w:hAnsi="Open Sans"/>
          <w:sz w:val="20"/>
        </w:rPr>
      </w:pPr>
      <w:r w:rsidRPr="0068402E">
        <w:rPr>
          <w:rFonts w:ascii="Open Sans" w:hAnsi="Open Sans"/>
        </w:rPr>
        <w:br w:type="page"/>
      </w:r>
    </w:p>
    <w:p w14:paraId="0BA95A9F" w14:textId="77777777" w:rsidR="00A93216" w:rsidRPr="0068402E" w:rsidRDefault="00A93216">
      <w:pPr>
        <w:rPr>
          <w:rFonts w:ascii="Open Sans" w:hAnsi="Open Sans"/>
          <w:sz w:val="20"/>
        </w:rPr>
      </w:pPr>
    </w:p>
    <w:sdt>
      <w:sdtPr>
        <w:rPr>
          <w:rFonts w:eastAsiaTheme="minorHAnsi" w:cs="Open Sans"/>
          <w:b w:val="0"/>
          <w:sz w:val="24"/>
          <w:szCs w:val="20"/>
          <w:lang w:val="es-ES" w:eastAsia="en-US"/>
        </w:rPr>
        <w:id w:val="2100912804"/>
        <w:docPartObj>
          <w:docPartGallery w:val="Table of Contents"/>
          <w:docPartUnique/>
        </w:docPartObj>
      </w:sdtPr>
      <w:sdtEndPr>
        <w:rPr>
          <w:bCs/>
          <w:lang w:val="hsb-DE"/>
        </w:rPr>
      </w:sdtEndPr>
      <w:sdtContent>
        <w:p w14:paraId="71117C95" w14:textId="27A6A1E3" w:rsidR="00216132" w:rsidRDefault="00216132" w:rsidP="00216132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14:paraId="2EE30262" w14:textId="740EA80F" w:rsidR="00C22AB3" w:rsidRDefault="00216132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9012257" w:history="1">
            <w:r w:rsidR="00C22AB3" w:rsidRPr="00C737DA">
              <w:rPr>
                <w:rStyle w:val="Hipervnculo"/>
                <w:noProof/>
              </w:rPr>
              <w:t>1.</w:t>
            </w:r>
            <w:r w:rsidR="00C22AB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22AB3" w:rsidRPr="00C737DA">
              <w:rPr>
                <w:rStyle w:val="Hipervnculo"/>
                <w:noProof/>
              </w:rPr>
              <w:t>Objetivo</w:t>
            </w:r>
            <w:r w:rsidR="00C22AB3">
              <w:rPr>
                <w:noProof/>
                <w:webHidden/>
              </w:rPr>
              <w:tab/>
            </w:r>
            <w:r w:rsidR="00C22AB3">
              <w:rPr>
                <w:noProof/>
                <w:webHidden/>
              </w:rPr>
              <w:fldChar w:fldCharType="begin"/>
            </w:r>
            <w:r w:rsidR="00C22AB3">
              <w:rPr>
                <w:noProof/>
                <w:webHidden/>
              </w:rPr>
              <w:instrText xml:space="preserve"> PAGEREF _Toc169012257 \h </w:instrText>
            </w:r>
            <w:r w:rsidR="00C22AB3">
              <w:rPr>
                <w:noProof/>
                <w:webHidden/>
              </w:rPr>
            </w:r>
            <w:r w:rsidR="00C22AB3">
              <w:rPr>
                <w:noProof/>
                <w:webHidden/>
              </w:rPr>
              <w:fldChar w:fldCharType="separate"/>
            </w:r>
            <w:r w:rsidR="00C22AB3">
              <w:rPr>
                <w:noProof/>
                <w:webHidden/>
              </w:rPr>
              <w:t>4</w:t>
            </w:r>
            <w:r w:rsidR="00C22AB3">
              <w:rPr>
                <w:noProof/>
                <w:webHidden/>
              </w:rPr>
              <w:fldChar w:fldCharType="end"/>
            </w:r>
          </w:hyperlink>
        </w:p>
        <w:p w14:paraId="55DF302F" w14:textId="76C66765" w:rsidR="00C22AB3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9012258" w:history="1">
            <w:r w:rsidR="00C22AB3" w:rsidRPr="00C737DA">
              <w:rPr>
                <w:rStyle w:val="Hipervnculo"/>
                <w:noProof/>
              </w:rPr>
              <w:t>2.</w:t>
            </w:r>
            <w:r w:rsidR="00C22AB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22AB3" w:rsidRPr="00C737DA">
              <w:rPr>
                <w:rStyle w:val="Hipervnculo"/>
                <w:noProof/>
              </w:rPr>
              <w:t>Alcance</w:t>
            </w:r>
            <w:r w:rsidR="00C22AB3">
              <w:rPr>
                <w:noProof/>
                <w:webHidden/>
              </w:rPr>
              <w:tab/>
            </w:r>
            <w:r w:rsidR="00C22AB3">
              <w:rPr>
                <w:noProof/>
                <w:webHidden/>
              </w:rPr>
              <w:fldChar w:fldCharType="begin"/>
            </w:r>
            <w:r w:rsidR="00C22AB3">
              <w:rPr>
                <w:noProof/>
                <w:webHidden/>
              </w:rPr>
              <w:instrText xml:space="preserve"> PAGEREF _Toc169012258 \h </w:instrText>
            </w:r>
            <w:r w:rsidR="00C22AB3">
              <w:rPr>
                <w:noProof/>
                <w:webHidden/>
              </w:rPr>
            </w:r>
            <w:r w:rsidR="00C22AB3">
              <w:rPr>
                <w:noProof/>
                <w:webHidden/>
              </w:rPr>
              <w:fldChar w:fldCharType="separate"/>
            </w:r>
            <w:r w:rsidR="00C22AB3">
              <w:rPr>
                <w:noProof/>
                <w:webHidden/>
              </w:rPr>
              <w:t>4</w:t>
            </w:r>
            <w:r w:rsidR="00C22AB3">
              <w:rPr>
                <w:noProof/>
                <w:webHidden/>
              </w:rPr>
              <w:fldChar w:fldCharType="end"/>
            </w:r>
          </w:hyperlink>
        </w:p>
        <w:p w14:paraId="6E4858F5" w14:textId="3BA36693" w:rsidR="00C22AB3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9012259" w:history="1">
            <w:r w:rsidR="00C22AB3" w:rsidRPr="00C737DA">
              <w:rPr>
                <w:rStyle w:val="Hipervnculo"/>
                <w:noProof/>
              </w:rPr>
              <w:t>3.</w:t>
            </w:r>
            <w:r w:rsidR="00C22AB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22AB3" w:rsidRPr="00C737DA">
              <w:rPr>
                <w:rStyle w:val="Hipervnculo"/>
                <w:noProof/>
              </w:rPr>
              <w:t>Responsabilidades y Departamentos afectados</w:t>
            </w:r>
            <w:r w:rsidR="00C22AB3">
              <w:rPr>
                <w:noProof/>
                <w:webHidden/>
              </w:rPr>
              <w:tab/>
            </w:r>
            <w:r w:rsidR="00C22AB3">
              <w:rPr>
                <w:noProof/>
                <w:webHidden/>
              </w:rPr>
              <w:fldChar w:fldCharType="begin"/>
            </w:r>
            <w:r w:rsidR="00C22AB3">
              <w:rPr>
                <w:noProof/>
                <w:webHidden/>
              </w:rPr>
              <w:instrText xml:space="preserve"> PAGEREF _Toc169012259 \h </w:instrText>
            </w:r>
            <w:r w:rsidR="00C22AB3">
              <w:rPr>
                <w:noProof/>
                <w:webHidden/>
              </w:rPr>
            </w:r>
            <w:r w:rsidR="00C22AB3">
              <w:rPr>
                <w:noProof/>
                <w:webHidden/>
              </w:rPr>
              <w:fldChar w:fldCharType="separate"/>
            </w:r>
            <w:r w:rsidR="00C22AB3">
              <w:rPr>
                <w:noProof/>
                <w:webHidden/>
              </w:rPr>
              <w:t>4</w:t>
            </w:r>
            <w:r w:rsidR="00C22AB3">
              <w:rPr>
                <w:noProof/>
                <w:webHidden/>
              </w:rPr>
              <w:fldChar w:fldCharType="end"/>
            </w:r>
          </w:hyperlink>
        </w:p>
        <w:p w14:paraId="68899FB2" w14:textId="376E95AB" w:rsidR="00C22AB3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9012260" w:history="1">
            <w:r w:rsidR="00C22AB3" w:rsidRPr="00C737DA">
              <w:rPr>
                <w:rStyle w:val="Hipervnculo"/>
                <w:noProof/>
              </w:rPr>
              <w:t>4.</w:t>
            </w:r>
            <w:r w:rsidR="00C22AB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22AB3" w:rsidRPr="00C737DA">
              <w:rPr>
                <w:rStyle w:val="Hipervnculo"/>
                <w:noProof/>
              </w:rPr>
              <w:t>Definiciones y Acrónimos</w:t>
            </w:r>
            <w:r w:rsidR="00C22AB3">
              <w:rPr>
                <w:noProof/>
                <w:webHidden/>
              </w:rPr>
              <w:tab/>
            </w:r>
            <w:r w:rsidR="00C22AB3">
              <w:rPr>
                <w:noProof/>
                <w:webHidden/>
              </w:rPr>
              <w:fldChar w:fldCharType="begin"/>
            </w:r>
            <w:r w:rsidR="00C22AB3">
              <w:rPr>
                <w:noProof/>
                <w:webHidden/>
              </w:rPr>
              <w:instrText xml:space="preserve"> PAGEREF _Toc169012260 \h </w:instrText>
            </w:r>
            <w:r w:rsidR="00C22AB3">
              <w:rPr>
                <w:noProof/>
                <w:webHidden/>
              </w:rPr>
            </w:r>
            <w:r w:rsidR="00C22AB3">
              <w:rPr>
                <w:noProof/>
                <w:webHidden/>
              </w:rPr>
              <w:fldChar w:fldCharType="separate"/>
            </w:r>
            <w:r w:rsidR="00C22AB3">
              <w:rPr>
                <w:noProof/>
                <w:webHidden/>
              </w:rPr>
              <w:t>4</w:t>
            </w:r>
            <w:r w:rsidR="00C22AB3">
              <w:rPr>
                <w:noProof/>
                <w:webHidden/>
              </w:rPr>
              <w:fldChar w:fldCharType="end"/>
            </w:r>
          </w:hyperlink>
        </w:p>
        <w:p w14:paraId="02C050B3" w14:textId="60F8289B" w:rsidR="00C22AB3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9012261" w:history="1">
            <w:r w:rsidR="00C22AB3" w:rsidRPr="00C737DA">
              <w:rPr>
                <w:rStyle w:val="Hipervnculo"/>
                <w:noProof/>
              </w:rPr>
              <w:t>5.</w:t>
            </w:r>
            <w:r w:rsidR="00C22AB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22AB3" w:rsidRPr="00C737DA">
              <w:rPr>
                <w:rStyle w:val="Hipervnculo"/>
                <w:noProof/>
              </w:rPr>
              <w:t>Procedimiento</w:t>
            </w:r>
            <w:r w:rsidR="00C22AB3">
              <w:rPr>
                <w:noProof/>
                <w:webHidden/>
              </w:rPr>
              <w:tab/>
            </w:r>
            <w:r w:rsidR="00C22AB3">
              <w:rPr>
                <w:noProof/>
                <w:webHidden/>
              </w:rPr>
              <w:fldChar w:fldCharType="begin"/>
            </w:r>
            <w:r w:rsidR="00C22AB3">
              <w:rPr>
                <w:noProof/>
                <w:webHidden/>
              </w:rPr>
              <w:instrText xml:space="preserve"> PAGEREF _Toc169012261 \h </w:instrText>
            </w:r>
            <w:r w:rsidR="00C22AB3">
              <w:rPr>
                <w:noProof/>
                <w:webHidden/>
              </w:rPr>
            </w:r>
            <w:r w:rsidR="00C22AB3">
              <w:rPr>
                <w:noProof/>
                <w:webHidden/>
              </w:rPr>
              <w:fldChar w:fldCharType="separate"/>
            </w:r>
            <w:r w:rsidR="00C22AB3">
              <w:rPr>
                <w:noProof/>
                <w:webHidden/>
              </w:rPr>
              <w:t>5</w:t>
            </w:r>
            <w:r w:rsidR="00C22AB3">
              <w:rPr>
                <w:noProof/>
                <w:webHidden/>
              </w:rPr>
              <w:fldChar w:fldCharType="end"/>
            </w:r>
          </w:hyperlink>
        </w:p>
        <w:p w14:paraId="26E49F1F" w14:textId="28EEEC8F" w:rsidR="00C22AB3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9012262" w:history="1">
            <w:r w:rsidR="00C22AB3" w:rsidRPr="00C737DA">
              <w:rPr>
                <w:rStyle w:val="Hipervnculo"/>
                <w:noProof/>
              </w:rPr>
              <w:t>5.1.</w:t>
            </w:r>
            <w:r w:rsidR="00C22AB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22AB3" w:rsidRPr="00C737DA">
              <w:rPr>
                <w:rStyle w:val="Hipervnculo"/>
                <w:noProof/>
              </w:rPr>
              <w:t>Generalidades</w:t>
            </w:r>
            <w:r w:rsidR="00C22AB3">
              <w:rPr>
                <w:noProof/>
                <w:webHidden/>
              </w:rPr>
              <w:tab/>
            </w:r>
            <w:r w:rsidR="00C22AB3">
              <w:rPr>
                <w:noProof/>
                <w:webHidden/>
              </w:rPr>
              <w:fldChar w:fldCharType="begin"/>
            </w:r>
            <w:r w:rsidR="00C22AB3">
              <w:rPr>
                <w:noProof/>
                <w:webHidden/>
              </w:rPr>
              <w:instrText xml:space="preserve"> PAGEREF _Toc169012262 \h </w:instrText>
            </w:r>
            <w:r w:rsidR="00C22AB3">
              <w:rPr>
                <w:noProof/>
                <w:webHidden/>
              </w:rPr>
            </w:r>
            <w:r w:rsidR="00C22AB3">
              <w:rPr>
                <w:noProof/>
                <w:webHidden/>
              </w:rPr>
              <w:fldChar w:fldCharType="separate"/>
            </w:r>
            <w:r w:rsidR="00C22AB3">
              <w:rPr>
                <w:noProof/>
                <w:webHidden/>
              </w:rPr>
              <w:t>5</w:t>
            </w:r>
            <w:r w:rsidR="00C22AB3">
              <w:rPr>
                <w:noProof/>
                <w:webHidden/>
              </w:rPr>
              <w:fldChar w:fldCharType="end"/>
            </w:r>
          </w:hyperlink>
        </w:p>
        <w:p w14:paraId="2BB935AB" w14:textId="77BED2EC" w:rsidR="00C22AB3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9012263" w:history="1">
            <w:r w:rsidR="00C22AB3" w:rsidRPr="00C737DA">
              <w:rPr>
                <w:rStyle w:val="Hipervnculo"/>
                <w:noProof/>
              </w:rPr>
              <w:t>5.2.</w:t>
            </w:r>
            <w:r w:rsidR="00C22AB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22AB3" w:rsidRPr="00C737DA">
              <w:rPr>
                <w:rStyle w:val="Hipervnculo"/>
                <w:noProof/>
              </w:rPr>
              <w:t>Creacion de un indicador (KPI)</w:t>
            </w:r>
            <w:r w:rsidR="00C22AB3">
              <w:rPr>
                <w:noProof/>
                <w:webHidden/>
              </w:rPr>
              <w:tab/>
            </w:r>
            <w:r w:rsidR="00C22AB3">
              <w:rPr>
                <w:noProof/>
                <w:webHidden/>
              </w:rPr>
              <w:fldChar w:fldCharType="begin"/>
            </w:r>
            <w:r w:rsidR="00C22AB3">
              <w:rPr>
                <w:noProof/>
                <w:webHidden/>
              </w:rPr>
              <w:instrText xml:space="preserve"> PAGEREF _Toc169012263 \h </w:instrText>
            </w:r>
            <w:r w:rsidR="00C22AB3">
              <w:rPr>
                <w:noProof/>
                <w:webHidden/>
              </w:rPr>
            </w:r>
            <w:r w:rsidR="00C22AB3">
              <w:rPr>
                <w:noProof/>
                <w:webHidden/>
              </w:rPr>
              <w:fldChar w:fldCharType="separate"/>
            </w:r>
            <w:r w:rsidR="00C22AB3">
              <w:rPr>
                <w:noProof/>
                <w:webHidden/>
              </w:rPr>
              <w:t>5</w:t>
            </w:r>
            <w:r w:rsidR="00C22AB3">
              <w:rPr>
                <w:noProof/>
                <w:webHidden/>
              </w:rPr>
              <w:fldChar w:fldCharType="end"/>
            </w:r>
          </w:hyperlink>
        </w:p>
        <w:p w14:paraId="7B4C9D96" w14:textId="058F2ABE" w:rsidR="00C22AB3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9012264" w:history="1">
            <w:r w:rsidR="00C22AB3" w:rsidRPr="00C737DA">
              <w:rPr>
                <w:rStyle w:val="Hipervnculo"/>
                <w:noProof/>
              </w:rPr>
              <w:t>5.3.</w:t>
            </w:r>
            <w:r w:rsidR="00C22AB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22AB3" w:rsidRPr="00C737DA">
              <w:rPr>
                <w:rStyle w:val="Hipervnculo"/>
                <w:noProof/>
              </w:rPr>
              <w:t>Registro de indicadores</w:t>
            </w:r>
            <w:r w:rsidR="00C22AB3">
              <w:rPr>
                <w:noProof/>
                <w:webHidden/>
              </w:rPr>
              <w:tab/>
            </w:r>
            <w:r w:rsidR="00C22AB3">
              <w:rPr>
                <w:noProof/>
                <w:webHidden/>
              </w:rPr>
              <w:fldChar w:fldCharType="begin"/>
            </w:r>
            <w:r w:rsidR="00C22AB3">
              <w:rPr>
                <w:noProof/>
                <w:webHidden/>
              </w:rPr>
              <w:instrText xml:space="preserve"> PAGEREF _Toc169012264 \h </w:instrText>
            </w:r>
            <w:r w:rsidR="00C22AB3">
              <w:rPr>
                <w:noProof/>
                <w:webHidden/>
              </w:rPr>
            </w:r>
            <w:r w:rsidR="00C22AB3">
              <w:rPr>
                <w:noProof/>
                <w:webHidden/>
              </w:rPr>
              <w:fldChar w:fldCharType="separate"/>
            </w:r>
            <w:r w:rsidR="00C22AB3">
              <w:rPr>
                <w:noProof/>
                <w:webHidden/>
              </w:rPr>
              <w:t>6</w:t>
            </w:r>
            <w:r w:rsidR="00C22AB3">
              <w:rPr>
                <w:noProof/>
                <w:webHidden/>
              </w:rPr>
              <w:fldChar w:fldCharType="end"/>
            </w:r>
          </w:hyperlink>
        </w:p>
        <w:p w14:paraId="454673BC" w14:textId="0271C73D" w:rsidR="00C22AB3" w:rsidRDefault="00000000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9012265" w:history="1">
            <w:r w:rsidR="00C22AB3" w:rsidRPr="00C737DA">
              <w:rPr>
                <w:rStyle w:val="Hipervnculo"/>
                <w:noProof/>
              </w:rPr>
              <w:t>5.3.1.</w:t>
            </w:r>
            <w:r w:rsidR="00C22AB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22AB3" w:rsidRPr="00C737DA">
              <w:rPr>
                <w:rStyle w:val="Hipervnculo"/>
                <w:noProof/>
              </w:rPr>
              <w:t>Evaluación de proveedores</w:t>
            </w:r>
            <w:r w:rsidR="00C22AB3">
              <w:rPr>
                <w:noProof/>
                <w:webHidden/>
              </w:rPr>
              <w:tab/>
            </w:r>
            <w:r w:rsidR="00C22AB3">
              <w:rPr>
                <w:noProof/>
                <w:webHidden/>
              </w:rPr>
              <w:fldChar w:fldCharType="begin"/>
            </w:r>
            <w:r w:rsidR="00C22AB3">
              <w:rPr>
                <w:noProof/>
                <w:webHidden/>
              </w:rPr>
              <w:instrText xml:space="preserve"> PAGEREF _Toc169012265 \h </w:instrText>
            </w:r>
            <w:r w:rsidR="00C22AB3">
              <w:rPr>
                <w:noProof/>
                <w:webHidden/>
              </w:rPr>
            </w:r>
            <w:r w:rsidR="00C22AB3">
              <w:rPr>
                <w:noProof/>
                <w:webHidden/>
              </w:rPr>
              <w:fldChar w:fldCharType="separate"/>
            </w:r>
            <w:r w:rsidR="00C22AB3">
              <w:rPr>
                <w:noProof/>
                <w:webHidden/>
              </w:rPr>
              <w:t>6</w:t>
            </w:r>
            <w:r w:rsidR="00C22AB3">
              <w:rPr>
                <w:noProof/>
                <w:webHidden/>
              </w:rPr>
              <w:fldChar w:fldCharType="end"/>
            </w:r>
          </w:hyperlink>
        </w:p>
        <w:p w14:paraId="3AD2D108" w14:textId="5E78E719" w:rsidR="00C22AB3" w:rsidRDefault="00000000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9012266" w:history="1">
            <w:r w:rsidR="00C22AB3" w:rsidRPr="00C737DA">
              <w:rPr>
                <w:rStyle w:val="Hipervnculo"/>
                <w:noProof/>
              </w:rPr>
              <w:t>5.3.2.</w:t>
            </w:r>
            <w:r w:rsidR="00C22AB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22AB3" w:rsidRPr="00C737DA">
              <w:rPr>
                <w:rStyle w:val="Hipervnculo"/>
                <w:noProof/>
              </w:rPr>
              <w:t>Diseño del producto</w:t>
            </w:r>
            <w:r w:rsidR="00C22AB3">
              <w:rPr>
                <w:noProof/>
                <w:webHidden/>
              </w:rPr>
              <w:tab/>
            </w:r>
            <w:r w:rsidR="00C22AB3">
              <w:rPr>
                <w:noProof/>
                <w:webHidden/>
              </w:rPr>
              <w:fldChar w:fldCharType="begin"/>
            </w:r>
            <w:r w:rsidR="00C22AB3">
              <w:rPr>
                <w:noProof/>
                <w:webHidden/>
              </w:rPr>
              <w:instrText xml:space="preserve"> PAGEREF _Toc169012266 \h </w:instrText>
            </w:r>
            <w:r w:rsidR="00C22AB3">
              <w:rPr>
                <w:noProof/>
                <w:webHidden/>
              </w:rPr>
            </w:r>
            <w:r w:rsidR="00C22AB3">
              <w:rPr>
                <w:noProof/>
                <w:webHidden/>
              </w:rPr>
              <w:fldChar w:fldCharType="separate"/>
            </w:r>
            <w:r w:rsidR="00C22AB3">
              <w:rPr>
                <w:noProof/>
                <w:webHidden/>
              </w:rPr>
              <w:t>7</w:t>
            </w:r>
            <w:r w:rsidR="00C22AB3">
              <w:rPr>
                <w:noProof/>
                <w:webHidden/>
              </w:rPr>
              <w:fldChar w:fldCharType="end"/>
            </w:r>
          </w:hyperlink>
        </w:p>
        <w:p w14:paraId="44AA02A9" w14:textId="152C2E9D" w:rsidR="00C22AB3" w:rsidRDefault="00000000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9012267" w:history="1">
            <w:r w:rsidR="00C22AB3" w:rsidRPr="00C737DA">
              <w:rPr>
                <w:rStyle w:val="Hipervnculo"/>
                <w:noProof/>
              </w:rPr>
              <w:t>5.3.3.</w:t>
            </w:r>
            <w:r w:rsidR="00C22AB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22AB3" w:rsidRPr="00C737DA">
              <w:rPr>
                <w:rStyle w:val="Hipervnculo"/>
                <w:noProof/>
              </w:rPr>
              <w:t>Desarrollo del producto</w:t>
            </w:r>
            <w:r w:rsidR="00C22AB3">
              <w:rPr>
                <w:noProof/>
                <w:webHidden/>
              </w:rPr>
              <w:tab/>
            </w:r>
            <w:r w:rsidR="00C22AB3">
              <w:rPr>
                <w:noProof/>
                <w:webHidden/>
              </w:rPr>
              <w:fldChar w:fldCharType="begin"/>
            </w:r>
            <w:r w:rsidR="00C22AB3">
              <w:rPr>
                <w:noProof/>
                <w:webHidden/>
              </w:rPr>
              <w:instrText xml:space="preserve"> PAGEREF _Toc169012267 \h </w:instrText>
            </w:r>
            <w:r w:rsidR="00C22AB3">
              <w:rPr>
                <w:noProof/>
                <w:webHidden/>
              </w:rPr>
            </w:r>
            <w:r w:rsidR="00C22AB3">
              <w:rPr>
                <w:noProof/>
                <w:webHidden/>
              </w:rPr>
              <w:fldChar w:fldCharType="separate"/>
            </w:r>
            <w:r w:rsidR="00C22AB3">
              <w:rPr>
                <w:noProof/>
                <w:webHidden/>
              </w:rPr>
              <w:t>8</w:t>
            </w:r>
            <w:r w:rsidR="00C22AB3">
              <w:rPr>
                <w:noProof/>
                <w:webHidden/>
              </w:rPr>
              <w:fldChar w:fldCharType="end"/>
            </w:r>
          </w:hyperlink>
        </w:p>
        <w:p w14:paraId="4934F6AB" w14:textId="68E514E0" w:rsidR="00C22AB3" w:rsidRDefault="00000000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9012268" w:history="1">
            <w:r w:rsidR="00C22AB3" w:rsidRPr="00C737DA">
              <w:rPr>
                <w:rStyle w:val="Hipervnculo"/>
                <w:noProof/>
              </w:rPr>
              <w:t>5.3.4.</w:t>
            </w:r>
            <w:r w:rsidR="00C22AB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22AB3" w:rsidRPr="00C737DA">
              <w:rPr>
                <w:rStyle w:val="Hipervnculo"/>
                <w:noProof/>
              </w:rPr>
              <w:t>Liberación</w:t>
            </w:r>
            <w:r w:rsidR="00C22AB3">
              <w:rPr>
                <w:noProof/>
                <w:webHidden/>
              </w:rPr>
              <w:tab/>
            </w:r>
            <w:r w:rsidR="00C22AB3">
              <w:rPr>
                <w:noProof/>
                <w:webHidden/>
              </w:rPr>
              <w:fldChar w:fldCharType="begin"/>
            </w:r>
            <w:r w:rsidR="00C22AB3">
              <w:rPr>
                <w:noProof/>
                <w:webHidden/>
              </w:rPr>
              <w:instrText xml:space="preserve"> PAGEREF _Toc169012268 \h </w:instrText>
            </w:r>
            <w:r w:rsidR="00C22AB3">
              <w:rPr>
                <w:noProof/>
                <w:webHidden/>
              </w:rPr>
            </w:r>
            <w:r w:rsidR="00C22AB3">
              <w:rPr>
                <w:noProof/>
                <w:webHidden/>
              </w:rPr>
              <w:fldChar w:fldCharType="separate"/>
            </w:r>
            <w:r w:rsidR="00C22AB3">
              <w:rPr>
                <w:noProof/>
                <w:webHidden/>
              </w:rPr>
              <w:t>10</w:t>
            </w:r>
            <w:r w:rsidR="00C22AB3">
              <w:rPr>
                <w:noProof/>
                <w:webHidden/>
              </w:rPr>
              <w:fldChar w:fldCharType="end"/>
            </w:r>
          </w:hyperlink>
        </w:p>
        <w:p w14:paraId="0FE7DFD5" w14:textId="7F84B7B6" w:rsidR="00C22AB3" w:rsidRDefault="00000000">
          <w:pPr>
            <w:pStyle w:val="TDC1"/>
            <w:tabs>
              <w:tab w:val="left" w:pos="96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9012269" w:history="1">
            <w:r w:rsidR="00C22AB3" w:rsidRPr="00C737DA">
              <w:rPr>
                <w:rStyle w:val="Hipervnculo"/>
                <w:noProof/>
              </w:rPr>
              <w:t>5.3.5.</w:t>
            </w:r>
            <w:r w:rsidR="00C22AB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22AB3" w:rsidRPr="00C737DA">
              <w:rPr>
                <w:rStyle w:val="Hipervnculo"/>
                <w:noProof/>
              </w:rPr>
              <w:t>Ventas</w:t>
            </w:r>
            <w:r w:rsidR="00C22AB3">
              <w:rPr>
                <w:noProof/>
                <w:webHidden/>
              </w:rPr>
              <w:tab/>
            </w:r>
            <w:r w:rsidR="00C22AB3">
              <w:rPr>
                <w:noProof/>
                <w:webHidden/>
              </w:rPr>
              <w:fldChar w:fldCharType="begin"/>
            </w:r>
            <w:r w:rsidR="00C22AB3">
              <w:rPr>
                <w:noProof/>
                <w:webHidden/>
              </w:rPr>
              <w:instrText xml:space="preserve"> PAGEREF _Toc169012269 \h </w:instrText>
            </w:r>
            <w:r w:rsidR="00C22AB3">
              <w:rPr>
                <w:noProof/>
                <w:webHidden/>
              </w:rPr>
            </w:r>
            <w:r w:rsidR="00C22AB3">
              <w:rPr>
                <w:noProof/>
                <w:webHidden/>
              </w:rPr>
              <w:fldChar w:fldCharType="separate"/>
            </w:r>
            <w:r w:rsidR="00C22AB3">
              <w:rPr>
                <w:noProof/>
                <w:webHidden/>
              </w:rPr>
              <w:t>11</w:t>
            </w:r>
            <w:r w:rsidR="00C22AB3">
              <w:rPr>
                <w:noProof/>
                <w:webHidden/>
              </w:rPr>
              <w:fldChar w:fldCharType="end"/>
            </w:r>
          </w:hyperlink>
        </w:p>
        <w:p w14:paraId="4D829C76" w14:textId="1E43773D" w:rsidR="00C22AB3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9012270" w:history="1">
            <w:r w:rsidR="00C22AB3" w:rsidRPr="00C737DA">
              <w:rPr>
                <w:rStyle w:val="Hipervnculo"/>
                <w:noProof/>
              </w:rPr>
              <w:t>5.4.</w:t>
            </w:r>
            <w:r w:rsidR="00C22AB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22AB3" w:rsidRPr="00C737DA">
              <w:rPr>
                <w:rStyle w:val="Hipervnculo"/>
                <w:noProof/>
              </w:rPr>
              <w:t>Análisis de datos</w:t>
            </w:r>
            <w:r w:rsidR="00C22AB3">
              <w:rPr>
                <w:noProof/>
                <w:webHidden/>
              </w:rPr>
              <w:tab/>
            </w:r>
            <w:r w:rsidR="00C22AB3">
              <w:rPr>
                <w:noProof/>
                <w:webHidden/>
              </w:rPr>
              <w:fldChar w:fldCharType="begin"/>
            </w:r>
            <w:r w:rsidR="00C22AB3">
              <w:rPr>
                <w:noProof/>
                <w:webHidden/>
              </w:rPr>
              <w:instrText xml:space="preserve"> PAGEREF _Toc169012270 \h </w:instrText>
            </w:r>
            <w:r w:rsidR="00C22AB3">
              <w:rPr>
                <w:noProof/>
                <w:webHidden/>
              </w:rPr>
            </w:r>
            <w:r w:rsidR="00C22AB3">
              <w:rPr>
                <w:noProof/>
                <w:webHidden/>
              </w:rPr>
              <w:fldChar w:fldCharType="separate"/>
            </w:r>
            <w:r w:rsidR="00C22AB3">
              <w:rPr>
                <w:noProof/>
                <w:webHidden/>
              </w:rPr>
              <w:t>12</w:t>
            </w:r>
            <w:r w:rsidR="00C22AB3">
              <w:rPr>
                <w:noProof/>
                <w:webHidden/>
              </w:rPr>
              <w:fldChar w:fldCharType="end"/>
            </w:r>
          </w:hyperlink>
        </w:p>
        <w:p w14:paraId="26B9298B" w14:textId="49DA1D07" w:rsidR="00C22AB3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9012271" w:history="1">
            <w:r w:rsidR="00C22AB3" w:rsidRPr="00C737DA">
              <w:rPr>
                <w:rStyle w:val="Hipervnculo"/>
                <w:noProof/>
              </w:rPr>
              <w:t>6.</w:t>
            </w:r>
            <w:r w:rsidR="00C22AB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22AB3" w:rsidRPr="00C737DA">
              <w:rPr>
                <w:rStyle w:val="Hipervnculo"/>
                <w:noProof/>
              </w:rPr>
              <w:t>Distribución del Procedimiento</w:t>
            </w:r>
            <w:r w:rsidR="00C22AB3">
              <w:rPr>
                <w:noProof/>
                <w:webHidden/>
              </w:rPr>
              <w:tab/>
            </w:r>
            <w:r w:rsidR="00C22AB3">
              <w:rPr>
                <w:noProof/>
                <w:webHidden/>
              </w:rPr>
              <w:fldChar w:fldCharType="begin"/>
            </w:r>
            <w:r w:rsidR="00C22AB3">
              <w:rPr>
                <w:noProof/>
                <w:webHidden/>
              </w:rPr>
              <w:instrText xml:space="preserve"> PAGEREF _Toc169012271 \h </w:instrText>
            </w:r>
            <w:r w:rsidR="00C22AB3">
              <w:rPr>
                <w:noProof/>
                <w:webHidden/>
              </w:rPr>
            </w:r>
            <w:r w:rsidR="00C22AB3">
              <w:rPr>
                <w:noProof/>
                <w:webHidden/>
              </w:rPr>
              <w:fldChar w:fldCharType="separate"/>
            </w:r>
            <w:r w:rsidR="00C22AB3">
              <w:rPr>
                <w:noProof/>
                <w:webHidden/>
              </w:rPr>
              <w:t>12</w:t>
            </w:r>
            <w:r w:rsidR="00C22AB3">
              <w:rPr>
                <w:noProof/>
                <w:webHidden/>
              </w:rPr>
              <w:fldChar w:fldCharType="end"/>
            </w:r>
          </w:hyperlink>
        </w:p>
        <w:p w14:paraId="287B88B2" w14:textId="7AC8118B" w:rsidR="00C22AB3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9012272" w:history="1">
            <w:r w:rsidR="00C22AB3" w:rsidRPr="00C737DA">
              <w:rPr>
                <w:rStyle w:val="Hipervnculo"/>
                <w:noProof/>
              </w:rPr>
              <w:t>7.</w:t>
            </w:r>
            <w:r w:rsidR="00C22AB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22AB3" w:rsidRPr="00C737DA">
              <w:rPr>
                <w:rStyle w:val="Hipervnculo"/>
                <w:noProof/>
              </w:rPr>
              <w:t>Anexos</w:t>
            </w:r>
            <w:r w:rsidR="00C22AB3">
              <w:rPr>
                <w:noProof/>
                <w:webHidden/>
              </w:rPr>
              <w:tab/>
            </w:r>
            <w:r w:rsidR="00C22AB3">
              <w:rPr>
                <w:noProof/>
                <w:webHidden/>
              </w:rPr>
              <w:fldChar w:fldCharType="begin"/>
            </w:r>
            <w:r w:rsidR="00C22AB3">
              <w:rPr>
                <w:noProof/>
                <w:webHidden/>
              </w:rPr>
              <w:instrText xml:space="preserve"> PAGEREF _Toc169012272 \h </w:instrText>
            </w:r>
            <w:r w:rsidR="00C22AB3">
              <w:rPr>
                <w:noProof/>
                <w:webHidden/>
              </w:rPr>
            </w:r>
            <w:r w:rsidR="00C22AB3">
              <w:rPr>
                <w:noProof/>
                <w:webHidden/>
              </w:rPr>
              <w:fldChar w:fldCharType="separate"/>
            </w:r>
            <w:r w:rsidR="00C22AB3">
              <w:rPr>
                <w:noProof/>
                <w:webHidden/>
              </w:rPr>
              <w:t>13</w:t>
            </w:r>
            <w:r w:rsidR="00C22AB3">
              <w:rPr>
                <w:noProof/>
                <w:webHidden/>
              </w:rPr>
              <w:fldChar w:fldCharType="end"/>
            </w:r>
          </w:hyperlink>
        </w:p>
        <w:p w14:paraId="2637EE48" w14:textId="50C7EDEA" w:rsidR="00C22AB3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9012273" w:history="1">
            <w:r w:rsidR="00C22AB3" w:rsidRPr="00C737DA">
              <w:rPr>
                <w:rStyle w:val="Hipervnculo"/>
                <w:noProof/>
              </w:rPr>
              <w:t>8.</w:t>
            </w:r>
            <w:r w:rsidR="00C22AB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22AB3" w:rsidRPr="00C737DA">
              <w:rPr>
                <w:rStyle w:val="Hipervnculo"/>
                <w:noProof/>
              </w:rPr>
              <w:t>Documentación relacionada</w:t>
            </w:r>
            <w:r w:rsidR="00C22AB3">
              <w:rPr>
                <w:noProof/>
                <w:webHidden/>
              </w:rPr>
              <w:tab/>
            </w:r>
            <w:r w:rsidR="00C22AB3">
              <w:rPr>
                <w:noProof/>
                <w:webHidden/>
              </w:rPr>
              <w:fldChar w:fldCharType="begin"/>
            </w:r>
            <w:r w:rsidR="00C22AB3">
              <w:rPr>
                <w:noProof/>
                <w:webHidden/>
              </w:rPr>
              <w:instrText xml:space="preserve"> PAGEREF _Toc169012273 \h </w:instrText>
            </w:r>
            <w:r w:rsidR="00C22AB3">
              <w:rPr>
                <w:noProof/>
                <w:webHidden/>
              </w:rPr>
            </w:r>
            <w:r w:rsidR="00C22AB3">
              <w:rPr>
                <w:noProof/>
                <w:webHidden/>
              </w:rPr>
              <w:fldChar w:fldCharType="separate"/>
            </w:r>
            <w:r w:rsidR="00C22AB3">
              <w:rPr>
                <w:noProof/>
                <w:webHidden/>
              </w:rPr>
              <w:t>13</w:t>
            </w:r>
            <w:r w:rsidR="00C22AB3">
              <w:rPr>
                <w:noProof/>
                <w:webHidden/>
              </w:rPr>
              <w:fldChar w:fldCharType="end"/>
            </w:r>
          </w:hyperlink>
        </w:p>
        <w:p w14:paraId="4ABCFCEC" w14:textId="2911015C" w:rsidR="00C22AB3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9012274" w:history="1">
            <w:r w:rsidR="00C22AB3" w:rsidRPr="00C737DA">
              <w:rPr>
                <w:rStyle w:val="Hipervnculo"/>
                <w:noProof/>
              </w:rPr>
              <w:t>9.</w:t>
            </w:r>
            <w:r w:rsidR="00C22AB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22AB3" w:rsidRPr="00C737DA">
              <w:rPr>
                <w:rStyle w:val="Hipervnculo"/>
                <w:noProof/>
              </w:rPr>
              <w:t>Formación</w:t>
            </w:r>
            <w:r w:rsidR="00C22AB3">
              <w:rPr>
                <w:noProof/>
                <w:webHidden/>
              </w:rPr>
              <w:tab/>
            </w:r>
            <w:r w:rsidR="00C22AB3">
              <w:rPr>
                <w:noProof/>
                <w:webHidden/>
              </w:rPr>
              <w:fldChar w:fldCharType="begin"/>
            </w:r>
            <w:r w:rsidR="00C22AB3">
              <w:rPr>
                <w:noProof/>
                <w:webHidden/>
              </w:rPr>
              <w:instrText xml:space="preserve"> PAGEREF _Toc169012274 \h </w:instrText>
            </w:r>
            <w:r w:rsidR="00C22AB3">
              <w:rPr>
                <w:noProof/>
                <w:webHidden/>
              </w:rPr>
            </w:r>
            <w:r w:rsidR="00C22AB3">
              <w:rPr>
                <w:noProof/>
                <w:webHidden/>
              </w:rPr>
              <w:fldChar w:fldCharType="separate"/>
            </w:r>
            <w:r w:rsidR="00C22AB3">
              <w:rPr>
                <w:noProof/>
                <w:webHidden/>
              </w:rPr>
              <w:t>13</w:t>
            </w:r>
            <w:r w:rsidR="00C22AB3">
              <w:rPr>
                <w:noProof/>
                <w:webHidden/>
              </w:rPr>
              <w:fldChar w:fldCharType="end"/>
            </w:r>
          </w:hyperlink>
        </w:p>
        <w:p w14:paraId="4F3FCF7D" w14:textId="00DF4FCA" w:rsidR="00C22AB3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9012275" w:history="1">
            <w:r w:rsidR="00C22AB3" w:rsidRPr="00C737DA">
              <w:rPr>
                <w:rStyle w:val="Hipervnculo"/>
                <w:noProof/>
              </w:rPr>
              <w:t>10.</w:t>
            </w:r>
            <w:r w:rsidR="00C22AB3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22AB3" w:rsidRPr="00C737DA">
              <w:rPr>
                <w:rStyle w:val="Hipervnculo"/>
                <w:noProof/>
              </w:rPr>
              <w:t>Título: Medición de procesos</w:t>
            </w:r>
            <w:r w:rsidR="00C22AB3">
              <w:rPr>
                <w:noProof/>
                <w:webHidden/>
              </w:rPr>
              <w:tab/>
            </w:r>
            <w:r w:rsidR="00C22AB3">
              <w:rPr>
                <w:noProof/>
                <w:webHidden/>
              </w:rPr>
              <w:fldChar w:fldCharType="begin"/>
            </w:r>
            <w:r w:rsidR="00C22AB3">
              <w:rPr>
                <w:noProof/>
                <w:webHidden/>
              </w:rPr>
              <w:instrText xml:space="preserve"> PAGEREF _Toc169012275 \h </w:instrText>
            </w:r>
            <w:r w:rsidR="00C22AB3">
              <w:rPr>
                <w:noProof/>
                <w:webHidden/>
              </w:rPr>
            </w:r>
            <w:r w:rsidR="00C22AB3">
              <w:rPr>
                <w:noProof/>
                <w:webHidden/>
              </w:rPr>
              <w:fldChar w:fldCharType="separate"/>
            </w:r>
            <w:r w:rsidR="00C22AB3">
              <w:rPr>
                <w:noProof/>
                <w:webHidden/>
              </w:rPr>
              <w:t>15</w:t>
            </w:r>
            <w:r w:rsidR="00C22AB3">
              <w:rPr>
                <w:noProof/>
                <w:webHidden/>
              </w:rPr>
              <w:fldChar w:fldCharType="end"/>
            </w:r>
          </w:hyperlink>
        </w:p>
        <w:p w14:paraId="46E55491" w14:textId="5E07BB83" w:rsidR="00216132" w:rsidRDefault="00216132">
          <w:r>
            <w:rPr>
              <w:b/>
              <w:bCs/>
            </w:rPr>
            <w:fldChar w:fldCharType="end"/>
          </w:r>
        </w:p>
      </w:sdtContent>
    </w:sdt>
    <w:p w14:paraId="0BA95AB2" w14:textId="77777777" w:rsidR="00A93216" w:rsidRPr="0068402E" w:rsidRDefault="00A93216">
      <w:pPr>
        <w:rPr>
          <w:rFonts w:ascii="Open Sans" w:hAnsi="Open Sans"/>
          <w:bCs/>
          <w:sz w:val="20"/>
        </w:rPr>
      </w:pPr>
    </w:p>
    <w:p w14:paraId="0BA95AB4" w14:textId="341FCE68" w:rsidR="00A93216" w:rsidRPr="0068402E" w:rsidRDefault="00F51805" w:rsidP="006170F4">
      <w:pPr>
        <w:spacing w:line="259" w:lineRule="auto"/>
        <w:jc w:val="left"/>
        <w:rPr>
          <w:rFonts w:ascii="Open Sans" w:hAnsi="Open Sans"/>
          <w:bCs/>
          <w:color w:val="2F5496" w:themeColor="accent5" w:themeShade="BF"/>
          <w:sz w:val="20"/>
        </w:rPr>
      </w:pPr>
      <w:r w:rsidRPr="0068402E">
        <w:rPr>
          <w:rFonts w:ascii="Open Sans" w:hAnsi="Open Sans"/>
        </w:rPr>
        <w:br w:type="page"/>
      </w:r>
    </w:p>
    <w:p w14:paraId="0BA95AB5" w14:textId="77777777" w:rsidR="00A93216" w:rsidRPr="00FD5A11" w:rsidRDefault="00F51805" w:rsidP="00216132">
      <w:pPr>
        <w:pStyle w:val="Titulo1SP"/>
      </w:pPr>
      <w:bookmarkStart w:id="0" w:name="_Toc169012257"/>
      <w:r w:rsidRPr="00FD5A11">
        <w:lastRenderedPageBreak/>
        <w:t>Objetivo</w:t>
      </w:r>
      <w:bookmarkEnd w:id="0"/>
    </w:p>
    <w:p w14:paraId="0BA95AB6" w14:textId="53753301" w:rsidR="00A93216" w:rsidRPr="00FD5A11" w:rsidRDefault="00F51805">
      <w:pPr>
        <w:rPr>
          <w:szCs w:val="24"/>
        </w:rPr>
      </w:pPr>
      <w:r w:rsidRPr="00FD5A11">
        <w:rPr>
          <w:szCs w:val="24"/>
        </w:rPr>
        <w:t xml:space="preserve">El objetivo del presente procedimiento es describir las pautas </w:t>
      </w:r>
      <w:r w:rsidR="00072311">
        <w:rPr>
          <w:szCs w:val="24"/>
        </w:rPr>
        <w:t>para determinar, recoger y analizar los datos apropiados p</w:t>
      </w:r>
      <w:r w:rsidR="00D853FD">
        <w:rPr>
          <w:szCs w:val="24"/>
        </w:rPr>
        <w:t>a</w:t>
      </w:r>
      <w:r w:rsidR="00072311">
        <w:rPr>
          <w:szCs w:val="24"/>
        </w:rPr>
        <w:t xml:space="preserve">ra demostrar </w:t>
      </w:r>
      <w:r w:rsidR="00DD66C0">
        <w:rPr>
          <w:szCs w:val="24"/>
        </w:rPr>
        <w:t xml:space="preserve">la medición de procesos </w:t>
      </w:r>
      <w:r w:rsidR="00D853FD">
        <w:rPr>
          <w:szCs w:val="24"/>
        </w:rPr>
        <w:t xml:space="preserve">en SPIKA TECH, en adelante SPIKA. </w:t>
      </w:r>
    </w:p>
    <w:p w14:paraId="0BA95AB7" w14:textId="77777777" w:rsidR="00A93216" w:rsidRPr="00FD5A11" w:rsidRDefault="00F51805" w:rsidP="00216132">
      <w:pPr>
        <w:pStyle w:val="Titulo1SP"/>
      </w:pPr>
      <w:bookmarkStart w:id="1" w:name="_Toc169012258"/>
      <w:r w:rsidRPr="006F7DAC">
        <w:t>Alcance</w:t>
      </w:r>
      <w:bookmarkEnd w:id="1"/>
    </w:p>
    <w:p w14:paraId="0BA95AB9" w14:textId="0564C4D4" w:rsidR="00A93216" w:rsidRPr="00FD5A11" w:rsidRDefault="00F51805">
      <w:pPr>
        <w:rPr>
          <w:szCs w:val="24"/>
        </w:rPr>
      </w:pPr>
      <w:r w:rsidRPr="00FD5A11">
        <w:rPr>
          <w:szCs w:val="24"/>
        </w:rPr>
        <w:t>Est</w:t>
      </w:r>
      <w:r w:rsidR="00D853FD">
        <w:rPr>
          <w:szCs w:val="24"/>
        </w:rPr>
        <w:t xml:space="preserve">e procedimiento es de alcance </w:t>
      </w:r>
      <w:r w:rsidR="00FC3C52">
        <w:rPr>
          <w:szCs w:val="24"/>
        </w:rPr>
        <w:t>d</w:t>
      </w:r>
      <w:r w:rsidR="00D853FD">
        <w:rPr>
          <w:szCs w:val="24"/>
        </w:rPr>
        <w:t xml:space="preserve">el sistema de gestion de la calidad implementado en SPIKA. </w:t>
      </w:r>
    </w:p>
    <w:p w14:paraId="0BA95ABA" w14:textId="69ED2005" w:rsidR="00A93216" w:rsidRPr="00FD5A11" w:rsidRDefault="00F51805" w:rsidP="00216132">
      <w:pPr>
        <w:pStyle w:val="Titulo1SP"/>
      </w:pPr>
      <w:bookmarkStart w:id="2" w:name="_Toc169012259"/>
      <w:r w:rsidRPr="00FD5A11">
        <w:t>Responsabilidades y Departamentos afectados</w:t>
      </w:r>
      <w:bookmarkEnd w:id="2"/>
    </w:p>
    <w:p w14:paraId="0BA95AC3" w14:textId="744E5343" w:rsidR="00A07CFB" w:rsidRPr="00FD5A11" w:rsidRDefault="00D853FD" w:rsidP="00D853FD">
      <w:pPr>
        <w:rPr>
          <w:rFonts w:ascii="Open Sans" w:hAnsi="Open Sans"/>
          <w:sz w:val="20"/>
          <w:lang w:val="es-ES_tradnl"/>
        </w:rPr>
      </w:pPr>
      <w:r>
        <w:rPr>
          <w:szCs w:val="24"/>
        </w:rPr>
        <w:t xml:space="preserve">Es </w:t>
      </w:r>
      <w:r w:rsidR="00FC3C52">
        <w:rPr>
          <w:szCs w:val="24"/>
        </w:rPr>
        <w:t>el</w:t>
      </w:r>
      <w:r>
        <w:rPr>
          <w:szCs w:val="24"/>
        </w:rPr>
        <w:t xml:space="preserve"> </w:t>
      </w:r>
      <w:r w:rsidR="002B41A9">
        <w:rPr>
          <w:szCs w:val="24"/>
        </w:rPr>
        <w:t>Director de Calidad</w:t>
      </w:r>
      <w:r w:rsidR="00FC3C52">
        <w:rPr>
          <w:szCs w:val="24"/>
        </w:rPr>
        <w:t xml:space="preserve"> quien</w:t>
      </w:r>
      <w:r>
        <w:rPr>
          <w:szCs w:val="24"/>
        </w:rPr>
        <w:t xml:space="preserve"> tomar</w:t>
      </w:r>
      <w:r w:rsidR="00FC3C52">
        <w:rPr>
          <w:szCs w:val="24"/>
        </w:rPr>
        <w:t>á las</w:t>
      </w:r>
      <w:r>
        <w:rPr>
          <w:szCs w:val="24"/>
        </w:rPr>
        <w:t xml:space="preserve"> decisiones junto a</w:t>
      </w:r>
      <w:r w:rsidR="002B41A9">
        <w:rPr>
          <w:szCs w:val="24"/>
        </w:rPr>
        <w:t>l Director de Estrategia</w:t>
      </w:r>
      <w:r w:rsidR="00F13D6F">
        <w:rPr>
          <w:szCs w:val="24"/>
        </w:rPr>
        <w:t xml:space="preserve"> </w:t>
      </w:r>
      <w:r>
        <w:rPr>
          <w:szCs w:val="24"/>
        </w:rPr>
        <w:t xml:space="preserve">en cuanto a los resultados que se vayan obteniendo en el análisis de </w:t>
      </w:r>
      <w:r w:rsidR="00F13D6F">
        <w:rPr>
          <w:szCs w:val="24"/>
        </w:rPr>
        <w:t>medición de procesos</w:t>
      </w:r>
      <w:r>
        <w:rPr>
          <w:szCs w:val="24"/>
        </w:rPr>
        <w:t xml:space="preserve">. </w:t>
      </w:r>
    </w:p>
    <w:p w14:paraId="0BA95AC5" w14:textId="46A5B000" w:rsidR="00A93216" w:rsidRPr="00FD5A11" w:rsidRDefault="5594ACE8">
      <w:r>
        <w:t>L</w:t>
      </w:r>
      <w:r w:rsidR="00F51805">
        <w:t xml:space="preserve">os departamentos afectados son los siguientes: 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="00C32E5A" w14:paraId="70FB940E" w14:textId="77777777" w:rsidTr="00115393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689F0AE2" w14:textId="77777777" w:rsidR="00C32E5A" w:rsidRDefault="00C32E5A" w:rsidP="00115393">
            <w:pPr>
              <w:spacing w:after="0" w:line="240" w:lineRule="auto"/>
              <w:jc w:val="center"/>
            </w:pPr>
            <w:r>
              <w:t>Departamento</w:t>
            </w:r>
          </w:p>
        </w:tc>
        <w:tc>
          <w:tcPr>
            <w:tcW w:w="3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3871634F" w14:textId="77777777" w:rsidR="00C32E5A" w:rsidRDefault="00C32E5A" w:rsidP="00115393">
            <w:pPr>
              <w:jc w:val="center"/>
            </w:pPr>
            <w:r>
              <w:t>Aplica</w:t>
            </w:r>
          </w:p>
        </w:tc>
      </w:tr>
      <w:tr w:rsidR="00C32E5A" w14:paraId="65A59413" w14:textId="77777777" w:rsidTr="00115393">
        <w:trPr>
          <w:trHeight w:val="9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BCC6D" w14:textId="77777777" w:rsidR="00C32E5A" w:rsidRDefault="00C32E5A" w:rsidP="00115393">
            <w:pPr>
              <w:spacing w:before="0" w:after="0" w:line="240" w:lineRule="auto"/>
              <w:jc w:val="left"/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hideMark/>
          </w:tcPr>
          <w:p w14:paraId="088E6ECE" w14:textId="77777777" w:rsidR="00C32E5A" w:rsidRDefault="00C32E5A" w:rsidP="00115393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hideMark/>
          </w:tcPr>
          <w:p w14:paraId="5B3D9C64" w14:textId="77777777" w:rsidR="00C32E5A" w:rsidRDefault="00C32E5A" w:rsidP="00115393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C32E5A" w14:paraId="46DBF1FE" w14:textId="77777777" w:rsidTr="00115393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E7E63" w14:textId="77777777" w:rsidR="00C32E5A" w:rsidRDefault="00C32E5A" w:rsidP="00115393">
            <w:pPr>
              <w:pStyle w:val="NormalWeb"/>
              <w:suppressAutoHyphens/>
              <w:jc w:val="center"/>
              <w:rPr>
                <w:rFonts w:ascii="Roboto Light" w:hAnsi="Roboto Light" w:cs="Arial"/>
                <w:sz w:val="32"/>
                <w:lang w:eastAsia="de-DE"/>
              </w:rPr>
            </w:pPr>
            <w:r>
              <w:rPr>
                <w:rFonts w:ascii="Roboto Light" w:hAnsi="Roboto Light" w:cs="Arial"/>
                <w:color w:val="000000"/>
                <w:szCs w:val="20"/>
                <w:lang w:eastAsia="de-DE"/>
              </w:rPr>
              <w:t>Dirección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EB35B81" w14:textId="77777777" w:rsidR="00C32E5A" w:rsidRDefault="00C32E5A" w:rsidP="00115393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1CA3EE8" w14:textId="77777777" w:rsidR="00C32E5A" w:rsidRDefault="00C32E5A" w:rsidP="00115393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  <w:lang w:val="de-DE"/>
                  </w:rPr>
                  <w:t>☐</w:t>
                </w:r>
              </w:p>
            </w:sdtContent>
          </w:sdt>
        </w:tc>
      </w:tr>
      <w:tr w:rsidR="00C32E5A" w14:paraId="74174F73" w14:textId="77777777" w:rsidTr="00115393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F8174" w14:textId="77777777" w:rsidR="00C32E5A" w:rsidRDefault="00C32E5A" w:rsidP="00115393">
            <w:pPr>
              <w:jc w:val="center"/>
            </w:pPr>
            <w:r>
              <w:t xml:space="preserve">Garantía de Calidad 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F762A5D" w14:textId="77777777" w:rsidR="00C32E5A" w:rsidRDefault="00C32E5A" w:rsidP="00115393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34408ED" w14:textId="77777777" w:rsidR="00C32E5A" w:rsidRDefault="00C32E5A" w:rsidP="00115393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C32E5A" w14:paraId="32893964" w14:textId="77777777" w:rsidTr="00115393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FE96F" w14:textId="77777777" w:rsidR="00C32E5A" w:rsidRDefault="00C32E5A" w:rsidP="00115393">
            <w:pPr>
              <w:jc w:val="center"/>
            </w:pPr>
            <w:r>
              <w:t>Logística y almacén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35989416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DBB2E80" w14:textId="234733BC" w:rsidR="00C32E5A" w:rsidRDefault="00C32E5A" w:rsidP="00115393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93766948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0F3C2E9" w14:textId="286676B1" w:rsidR="00C32E5A" w:rsidRDefault="00C32E5A" w:rsidP="00115393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C32E5A" w14:paraId="054B00D8" w14:textId="77777777" w:rsidTr="00115393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B7583" w14:textId="77777777" w:rsidR="00C32E5A" w:rsidRDefault="00C32E5A" w:rsidP="00115393">
            <w:pPr>
              <w:jc w:val="center"/>
            </w:pPr>
            <w:r>
              <w:t>Investigación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3475251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68807AC" w14:textId="6D9820C8" w:rsidR="00C32E5A" w:rsidRDefault="00C32E5A" w:rsidP="00115393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194310879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B9B063B" w14:textId="66FCF0CA" w:rsidR="00C32E5A" w:rsidRDefault="00C32E5A" w:rsidP="00115393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C32E5A" w14:paraId="4ACEF65C" w14:textId="77777777" w:rsidTr="00115393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C183D" w14:textId="77777777" w:rsidR="00C32E5A" w:rsidRDefault="00C32E5A" w:rsidP="00115393">
            <w:pPr>
              <w:jc w:val="center"/>
            </w:pPr>
            <w:r>
              <w:t>Desarrollo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8782083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2EAB7B9" w14:textId="5B963551" w:rsidR="00C32E5A" w:rsidRDefault="00C32E5A" w:rsidP="00115393">
                <w:pPr>
                  <w:widowControl w:val="0"/>
                  <w:spacing w:after="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366226834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1970CB2" w14:textId="13674063" w:rsidR="00C32E5A" w:rsidRDefault="00C32E5A" w:rsidP="00115393">
                <w:pPr>
                  <w:widowControl w:val="0"/>
                  <w:spacing w:after="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C32E5A" w14:paraId="757C1D69" w14:textId="77777777" w:rsidTr="00115393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DFE45" w14:textId="77777777" w:rsidR="00C32E5A" w:rsidRDefault="00C32E5A" w:rsidP="00115393">
            <w:pPr>
              <w:jc w:val="center"/>
            </w:pPr>
            <w:r>
              <w:t>Marketing y comunicación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8282804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9A03E2E" w14:textId="13B84D9D" w:rsidR="00C32E5A" w:rsidRDefault="00C32E5A" w:rsidP="00115393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40159388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37E75DB" w14:textId="7DCD765F" w:rsidR="00C32E5A" w:rsidRDefault="00C32E5A" w:rsidP="00115393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C32E5A" w14:paraId="7F3629F3" w14:textId="77777777" w:rsidTr="00115393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13098" w14:textId="77777777" w:rsidR="00C32E5A" w:rsidRDefault="00C32E5A" w:rsidP="00115393">
            <w:pPr>
              <w:jc w:val="center"/>
            </w:pPr>
            <w:r>
              <w:t>IT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4112474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831FCFA" w14:textId="5BFC4B94" w:rsidR="00C32E5A" w:rsidRDefault="00C32E5A" w:rsidP="00115393">
                <w:pPr>
                  <w:widowControl w:val="0"/>
                  <w:spacing w:after="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52949538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0C2E0C7" w14:textId="14380C29" w:rsidR="00C32E5A" w:rsidRDefault="00C32E5A" w:rsidP="00115393">
                <w:pPr>
                  <w:widowControl w:val="0"/>
                  <w:spacing w:after="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C32E5A" w14:paraId="3F377369" w14:textId="77777777" w:rsidTr="00115393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452A0" w14:textId="77777777" w:rsidR="00C32E5A" w:rsidRDefault="00C32E5A" w:rsidP="00115393">
            <w:pPr>
              <w:jc w:val="center"/>
            </w:pPr>
            <w:r>
              <w:t>Robótica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20558382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712AE00" w14:textId="74290649" w:rsidR="00C32E5A" w:rsidRDefault="00C32E5A" w:rsidP="00115393">
                <w:pPr>
                  <w:widowControl w:val="0"/>
                  <w:spacing w:after="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68101430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2AA02BA" w14:textId="51F493D2" w:rsidR="00C32E5A" w:rsidRDefault="00C32E5A" w:rsidP="00115393">
                <w:pPr>
                  <w:widowControl w:val="0"/>
                  <w:spacing w:after="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C32E5A" w14:paraId="05A8C66D" w14:textId="77777777" w:rsidTr="00115393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354D1" w14:textId="77777777" w:rsidR="00C32E5A" w:rsidRDefault="00C32E5A" w:rsidP="00115393">
            <w:pPr>
              <w:jc w:val="center"/>
            </w:pPr>
            <w:r>
              <w:t>Estudios clínicos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2467952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0E9AF52" w14:textId="4A044250" w:rsidR="00C32E5A" w:rsidRDefault="00C32E5A" w:rsidP="00115393">
                <w:pPr>
                  <w:widowControl w:val="0"/>
                  <w:spacing w:after="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221334681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FF784A6" w14:textId="0C118E9F" w:rsidR="00C32E5A" w:rsidRDefault="00C32E5A" w:rsidP="00115393">
                <w:pPr>
                  <w:widowControl w:val="0"/>
                  <w:spacing w:after="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</w:tbl>
    <w:p w14:paraId="0BA95AE2" w14:textId="5E155AE7" w:rsidR="00A93216" w:rsidRPr="00FD5A11" w:rsidRDefault="00F51805" w:rsidP="00216132">
      <w:pPr>
        <w:pStyle w:val="Titulo1SP"/>
      </w:pPr>
      <w:bookmarkStart w:id="3" w:name="_Toc169012260"/>
      <w:r w:rsidRPr="00FD5A11">
        <w:t>Definiciones y Acrónimos</w:t>
      </w:r>
      <w:bookmarkEnd w:id="3"/>
    </w:p>
    <w:p w14:paraId="0BA95AE3" w14:textId="1B125438" w:rsidR="00A93216" w:rsidRPr="00FD5A11" w:rsidRDefault="003D1D58" w:rsidP="00C17B5A">
      <w:pPr>
        <w:pStyle w:val="Listaconvietas3"/>
        <w:ind w:left="426" w:hanging="426"/>
      </w:pPr>
      <w:r>
        <w:rPr>
          <w:b/>
        </w:rPr>
        <w:t xml:space="preserve">KPIs: </w:t>
      </w:r>
      <w:r>
        <w:t>Key Performance Indicator, son parámetros (valores) medibles que determinan con qué efectividad se alcanza un objetivo definido.</w:t>
      </w:r>
      <w:r w:rsidR="00F51805" w:rsidRPr="00FD5A11">
        <w:t xml:space="preserve"> sistemática de políticas de gestión de </w:t>
      </w:r>
      <w:r w:rsidR="00F51805" w:rsidRPr="00FD5A11">
        <w:lastRenderedPageBreak/>
        <w:t>calidad, procedimientos y prácticas de tareas para la evaluación, control, comunicación y revisión de los riesgos</w:t>
      </w:r>
    </w:p>
    <w:p w14:paraId="0BA95AF1" w14:textId="77777777" w:rsidR="00C55C54" w:rsidRPr="0068402E" w:rsidRDefault="00C55C54" w:rsidP="00C55C54">
      <w:pPr>
        <w:pStyle w:val="Prrafodelista"/>
        <w:rPr>
          <w:rFonts w:ascii="Open Sans" w:hAnsi="Open Sans"/>
          <w:sz w:val="10"/>
        </w:rPr>
      </w:pPr>
    </w:p>
    <w:p w14:paraId="0BA95AF2" w14:textId="77777777" w:rsidR="00A93216" w:rsidRPr="00FD5A11" w:rsidRDefault="00F51805" w:rsidP="00216132">
      <w:pPr>
        <w:pStyle w:val="Titulo1SP"/>
      </w:pPr>
      <w:bookmarkStart w:id="4" w:name="_Toc169012261"/>
      <w:r w:rsidRPr="00FD5A11">
        <w:t>Procedimiento</w:t>
      </w:r>
      <w:bookmarkEnd w:id="4"/>
    </w:p>
    <w:p w14:paraId="0BA95AF3" w14:textId="77777777" w:rsidR="00A93216" w:rsidRPr="00FD5A11" w:rsidRDefault="00F51805" w:rsidP="003D1D58">
      <w:pPr>
        <w:pStyle w:val="Titulo2SP"/>
      </w:pPr>
      <w:bookmarkStart w:id="5" w:name="_Toc169012262"/>
      <w:r w:rsidRPr="00775674">
        <w:t>Generalida</w:t>
      </w:r>
      <w:r w:rsidR="00FD5A11" w:rsidRPr="00775674">
        <w:t>des</w:t>
      </w:r>
      <w:bookmarkEnd w:id="5"/>
    </w:p>
    <w:p w14:paraId="0BA95AF4" w14:textId="176C325B" w:rsidR="00A93216" w:rsidRDefault="003D1D58">
      <w:pPr>
        <w:rPr>
          <w:szCs w:val="24"/>
        </w:rPr>
      </w:pPr>
      <w:r>
        <w:rPr>
          <w:szCs w:val="24"/>
        </w:rPr>
        <w:t xml:space="preserve">El análisis de datos se realizará tomando entradas y salidas </w:t>
      </w:r>
      <w:r w:rsidR="00B03DC1">
        <w:rPr>
          <w:szCs w:val="24"/>
        </w:rPr>
        <w:t xml:space="preserve">de los procesos claves de SPIKA </w:t>
      </w:r>
      <w:r>
        <w:rPr>
          <w:szCs w:val="24"/>
        </w:rPr>
        <w:t xml:space="preserve">y se elaborarán indicadores medibles o KPIs mediante los cuales se podrá medir y tratar estadísticamente los resultados </w:t>
      </w:r>
      <w:r w:rsidR="00353926">
        <w:rPr>
          <w:szCs w:val="24"/>
        </w:rPr>
        <w:t>obtenidos de la medición de procesos.</w:t>
      </w:r>
    </w:p>
    <w:p w14:paraId="74338498" w14:textId="166E4A3E" w:rsidR="003D1D58" w:rsidRDefault="003D1D58">
      <w:pPr>
        <w:rPr>
          <w:szCs w:val="24"/>
        </w:rPr>
      </w:pPr>
      <w:r>
        <w:rPr>
          <w:szCs w:val="24"/>
        </w:rPr>
        <w:t>El análisis de datos incluirá:</w:t>
      </w:r>
    </w:p>
    <w:p w14:paraId="56DCC689" w14:textId="5EEE882B" w:rsidR="003D1D58" w:rsidRDefault="0061367C" w:rsidP="003D1D58">
      <w:pPr>
        <w:pStyle w:val="Prrafodelista"/>
        <w:numPr>
          <w:ilvl w:val="0"/>
          <w:numId w:val="35"/>
        </w:numPr>
        <w:rPr>
          <w:szCs w:val="24"/>
        </w:rPr>
      </w:pPr>
      <w:r>
        <w:rPr>
          <w:szCs w:val="24"/>
        </w:rPr>
        <w:t>Evaluación de proveedores</w:t>
      </w:r>
    </w:p>
    <w:p w14:paraId="38433FF4" w14:textId="2D943C0F" w:rsidR="003D1D58" w:rsidRDefault="0061367C" w:rsidP="003D1D58">
      <w:pPr>
        <w:pStyle w:val="Prrafodelista"/>
        <w:numPr>
          <w:ilvl w:val="0"/>
          <w:numId w:val="35"/>
        </w:numPr>
        <w:rPr>
          <w:szCs w:val="24"/>
        </w:rPr>
      </w:pPr>
      <w:r>
        <w:rPr>
          <w:szCs w:val="24"/>
        </w:rPr>
        <w:t>Diseño del producto</w:t>
      </w:r>
    </w:p>
    <w:p w14:paraId="30E943C3" w14:textId="57327A9D" w:rsidR="003D1D58" w:rsidRDefault="0061367C" w:rsidP="003D1D58">
      <w:pPr>
        <w:pStyle w:val="Prrafodelista"/>
        <w:numPr>
          <w:ilvl w:val="0"/>
          <w:numId w:val="35"/>
        </w:numPr>
        <w:rPr>
          <w:szCs w:val="24"/>
        </w:rPr>
      </w:pPr>
      <w:r>
        <w:rPr>
          <w:szCs w:val="24"/>
        </w:rPr>
        <w:t>Desarollo del producto</w:t>
      </w:r>
    </w:p>
    <w:p w14:paraId="5E176001" w14:textId="05FD6230" w:rsidR="003D1D58" w:rsidRDefault="0061367C" w:rsidP="003D1D58">
      <w:pPr>
        <w:pStyle w:val="Prrafodelista"/>
        <w:numPr>
          <w:ilvl w:val="0"/>
          <w:numId w:val="35"/>
        </w:numPr>
        <w:rPr>
          <w:szCs w:val="24"/>
        </w:rPr>
      </w:pPr>
      <w:r>
        <w:rPr>
          <w:szCs w:val="24"/>
        </w:rPr>
        <w:t>Liberación</w:t>
      </w:r>
    </w:p>
    <w:p w14:paraId="57D8837C" w14:textId="37A321D9" w:rsidR="003D1D58" w:rsidRPr="003D1D58" w:rsidRDefault="0061367C" w:rsidP="003D1D58">
      <w:pPr>
        <w:pStyle w:val="Prrafodelista"/>
        <w:numPr>
          <w:ilvl w:val="0"/>
          <w:numId w:val="35"/>
        </w:numPr>
        <w:rPr>
          <w:szCs w:val="24"/>
        </w:rPr>
      </w:pPr>
      <w:r>
        <w:rPr>
          <w:szCs w:val="24"/>
        </w:rPr>
        <w:t>Ventas</w:t>
      </w:r>
    </w:p>
    <w:p w14:paraId="0BA95B00" w14:textId="6EE56A7B" w:rsidR="00A93216" w:rsidRDefault="003D1D58" w:rsidP="003D1D58">
      <w:pPr>
        <w:rPr>
          <w:szCs w:val="24"/>
        </w:rPr>
      </w:pPr>
      <w:r>
        <w:rPr>
          <w:szCs w:val="24"/>
        </w:rPr>
        <w:t xml:space="preserve">En cada indicador se colocará el ratio u objetivo a medir. </w:t>
      </w:r>
    </w:p>
    <w:p w14:paraId="2B1A90FB" w14:textId="77777777" w:rsidR="00660A1E" w:rsidRDefault="00660A1E" w:rsidP="003D1D58">
      <w:pPr>
        <w:rPr>
          <w:szCs w:val="24"/>
        </w:rPr>
      </w:pPr>
    </w:p>
    <w:p w14:paraId="7232EDD0" w14:textId="79FC6335" w:rsidR="003D1D58" w:rsidRDefault="003D1D58" w:rsidP="003D1D58">
      <w:pPr>
        <w:pStyle w:val="Titulo2SP"/>
        <w:ind w:left="432"/>
        <w:rPr>
          <w:szCs w:val="24"/>
        </w:rPr>
      </w:pPr>
      <w:bookmarkStart w:id="6" w:name="_Toc169012263"/>
      <w:r>
        <w:rPr>
          <w:szCs w:val="24"/>
        </w:rPr>
        <w:t>Creacion de un indicador (KPI)</w:t>
      </w:r>
      <w:bookmarkEnd w:id="6"/>
    </w:p>
    <w:p w14:paraId="6276E04A" w14:textId="07CB995C" w:rsidR="003D1D58" w:rsidRDefault="003D1D58" w:rsidP="003D1D58">
      <w:pPr>
        <w:pStyle w:val="Cabeceraypie"/>
      </w:pPr>
      <w:r>
        <w:t>Para la correcta definición e implementación de un KPI se recomienda seguir los siguientes pasos:</w:t>
      </w:r>
    </w:p>
    <w:p w14:paraId="28C7005E" w14:textId="4C250EE1" w:rsidR="003D1D58" w:rsidRDefault="003D1D58" w:rsidP="003D1D58">
      <w:pPr>
        <w:pStyle w:val="Cabeceraypie"/>
        <w:numPr>
          <w:ilvl w:val="0"/>
          <w:numId w:val="38"/>
        </w:numPr>
      </w:pPr>
      <w:r>
        <w:t>Determinar la finalidad: tener una vision del objetivo que se quiere lograr en el área.</w:t>
      </w:r>
    </w:p>
    <w:p w14:paraId="44B8B151" w14:textId="5E8AE768" w:rsidR="003D1D58" w:rsidRDefault="003D1D58" w:rsidP="003D1D58">
      <w:pPr>
        <w:pStyle w:val="Cabeceraypie"/>
        <w:numPr>
          <w:ilvl w:val="0"/>
          <w:numId w:val="38"/>
        </w:numPr>
      </w:pPr>
      <w:r>
        <w:t>Pregunta KPQ (Key Performance Question): definir preguntas abiertas que determinen</w:t>
      </w:r>
      <w:r w:rsidR="00C17B5A">
        <w:t xml:space="preserve"> si el área ha cumplido un objetivo, como por ejemplo: ¿que resultados deberían conseguirse?, ¿como puede definirse el progreso? ¿por qué es tan importante ese objetivo para el área/sistema?</w:t>
      </w:r>
    </w:p>
    <w:p w14:paraId="11DC6CD5" w14:textId="566E53B3" w:rsidR="00C17B5A" w:rsidRDefault="00C17B5A" w:rsidP="003D1D58">
      <w:pPr>
        <w:pStyle w:val="Cabeceraypie"/>
        <w:numPr>
          <w:ilvl w:val="0"/>
          <w:numId w:val="38"/>
        </w:numPr>
      </w:pPr>
      <w:r>
        <w:t>Identificar la información y recoleccion de los datos</w:t>
      </w:r>
    </w:p>
    <w:p w14:paraId="618DEEB0" w14:textId="2DBA9CC2" w:rsidR="00C17B5A" w:rsidRDefault="00C17B5A" w:rsidP="003D1D58">
      <w:pPr>
        <w:pStyle w:val="Cabeceraypie"/>
        <w:numPr>
          <w:ilvl w:val="0"/>
          <w:numId w:val="38"/>
        </w:numPr>
      </w:pPr>
      <w:r>
        <w:t>Determinar la frecuencia de medicion</w:t>
      </w:r>
    </w:p>
    <w:p w14:paraId="6B1C874E" w14:textId="41A7464A" w:rsidR="001F58FA" w:rsidRDefault="00C17B5A" w:rsidP="003D1D58">
      <w:pPr>
        <w:pStyle w:val="Cabeceraypie"/>
        <w:numPr>
          <w:ilvl w:val="0"/>
          <w:numId w:val="38"/>
        </w:numPr>
      </w:pPr>
      <w:r>
        <w:t>Comunicación: al personal afectado, de modo que se asegure la efectividad de la definicon, deteccion, medida y seguimiento.</w:t>
      </w:r>
    </w:p>
    <w:p w14:paraId="7540577E" w14:textId="306C3508" w:rsidR="00C17B5A" w:rsidRDefault="00C17B5A" w:rsidP="00C17B5A">
      <w:pPr>
        <w:pStyle w:val="Cabeceraypie"/>
      </w:pPr>
      <w:r>
        <w:t xml:space="preserve">La definición de los KPIs debe ser consistente con el termino SMAT, como se indica aquí: </w:t>
      </w:r>
    </w:p>
    <w:p w14:paraId="44F3AE1A" w14:textId="77777777" w:rsidR="006170F4" w:rsidRDefault="006170F4" w:rsidP="00C17B5A">
      <w:pPr>
        <w:pStyle w:val="Cabeceraypie"/>
      </w:pPr>
    </w:p>
    <w:tbl>
      <w:tblPr>
        <w:tblStyle w:val="Tablaconcuadrcula2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835"/>
      </w:tblGrid>
      <w:tr w:rsidR="00C17B5A" w:rsidRPr="00C17B5A" w14:paraId="5696CCA2" w14:textId="77777777" w:rsidTr="00C17B5A">
        <w:trPr>
          <w:trHeight w:val="425"/>
          <w:jc w:val="center"/>
        </w:trPr>
        <w:tc>
          <w:tcPr>
            <w:tcW w:w="4815" w:type="dxa"/>
            <w:gridSpan w:val="2"/>
            <w:shd w:val="clear" w:color="auto" w:fill="D9D9D9"/>
            <w:vAlign w:val="center"/>
          </w:tcPr>
          <w:p w14:paraId="616E1133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lastRenderedPageBreak/>
              <w:t>SMART: criterio para la definición de KPIs</w:t>
            </w:r>
          </w:p>
        </w:tc>
      </w:tr>
      <w:tr w:rsidR="00C17B5A" w:rsidRPr="00C17B5A" w14:paraId="1BD51E8B" w14:textId="77777777" w:rsidTr="00C17B5A">
        <w:trPr>
          <w:trHeight w:val="425"/>
          <w:jc w:val="center"/>
        </w:trPr>
        <w:tc>
          <w:tcPr>
            <w:tcW w:w="1980" w:type="dxa"/>
            <w:shd w:val="clear" w:color="auto" w:fill="F2F2F2"/>
            <w:vAlign w:val="center"/>
          </w:tcPr>
          <w:p w14:paraId="72354D66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b/>
                <w:bCs/>
                <w:sz w:val="22"/>
                <w:szCs w:val="22"/>
                <w:lang w:val="es-ES"/>
              </w:rPr>
              <w:t>S</w:t>
            </w: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 xml:space="preserve"> (Specific)</w:t>
            </w:r>
          </w:p>
        </w:tc>
        <w:tc>
          <w:tcPr>
            <w:tcW w:w="2835" w:type="dxa"/>
            <w:vAlign w:val="center"/>
          </w:tcPr>
          <w:p w14:paraId="01E72723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Específicos</w:t>
            </w:r>
          </w:p>
        </w:tc>
      </w:tr>
      <w:tr w:rsidR="00C17B5A" w:rsidRPr="00C17B5A" w14:paraId="7A583180" w14:textId="77777777" w:rsidTr="00C17B5A">
        <w:trPr>
          <w:trHeight w:val="425"/>
          <w:jc w:val="center"/>
        </w:trPr>
        <w:tc>
          <w:tcPr>
            <w:tcW w:w="1980" w:type="dxa"/>
            <w:shd w:val="clear" w:color="auto" w:fill="F2F2F2"/>
            <w:vAlign w:val="center"/>
          </w:tcPr>
          <w:p w14:paraId="5A017025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b/>
                <w:bCs/>
                <w:sz w:val="22"/>
                <w:szCs w:val="22"/>
                <w:lang w:val="es-ES"/>
              </w:rPr>
              <w:t>M</w:t>
            </w: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 xml:space="preserve"> (Measurable)</w:t>
            </w:r>
          </w:p>
        </w:tc>
        <w:tc>
          <w:tcPr>
            <w:tcW w:w="2835" w:type="dxa"/>
            <w:vAlign w:val="center"/>
          </w:tcPr>
          <w:p w14:paraId="04382E63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Medibles</w:t>
            </w:r>
          </w:p>
        </w:tc>
      </w:tr>
      <w:tr w:rsidR="00C17B5A" w:rsidRPr="00C17B5A" w14:paraId="5C277B17" w14:textId="77777777" w:rsidTr="00C17B5A">
        <w:trPr>
          <w:trHeight w:val="425"/>
          <w:jc w:val="center"/>
        </w:trPr>
        <w:tc>
          <w:tcPr>
            <w:tcW w:w="1980" w:type="dxa"/>
            <w:shd w:val="clear" w:color="auto" w:fill="F2F2F2"/>
            <w:vAlign w:val="center"/>
          </w:tcPr>
          <w:p w14:paraId="246FFBC7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b/>
                <w:bCs/>
                <w:sz w:val="22"/>
                <w:szCs w:val="22"/>
                <w:lang w:val="es-ES"/>
              </w:rPr>
              <w:t>A</w:t>
            </w: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 xml:space="preserve"> (Achievable)</w:t>
            </w:r>
          </w:p>
        </w:tc>
        <w:tc>
          <w:tcPr>
            <w:tcW w:w="2835" w:type="dxa"/>
            <w:vAlign w:val="center"/>
          </w:tcPr>
          <w:p w14:paraId="771AD9EE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Conseguibles</w:t>
            </w:r>
          </w:p>
        </w:tc>
      </w:tr>
      <w:tr w:rsidR="00C17B5A" w:rsidRPr="00C17B5A" w14:paraId="432B417C" w14:textId="77777777" w:rsidTr="00C17B5A">
        <w:trPr>
          <w:trHeight w:val="425"/>
          <w:jc w:val="center"/>
        </w:trPr>
        <w:tc>
          <w:tcPr>
            <w:tcW w:w="1980" w:type="dxa"/>
            <w:shd w:val="clear" w:color="auto" w:fill="F2F2F2"/>
            <w:vAlign w:val="center"/>
          </w:tcPr>
          <w:p w14:paraId="71AA1677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b/>
                <w:bCs/>
                <w:sz w:val="22"/>
                <w:szCs w:val="22"/>
                <w:lang w:val="es-ES"/>
              </w:rPr>
              <w:t>R</w:t>
            </w: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 xml:space="preserve"> (Realistic)</w:t>
            </w:r>
          </w:p>
        </w:tc>
        <w:tc>
          <w:tcPr>
            <w:tcW w:w="2835" w:type="dxa"/>
            <w:vAlign w:val="center"/>
          </w:tcPr>
          <w:p w14:paraId="252CCFC3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Realistas</w:t>
            </w:r>
          </w:p>
        </w:tc>
      </w:tr>
      <w:tr w:rsidR="00C17B5A" w:rsidRPr="00C17B5A" w14:paraId="522DFCB8" w14:textId="77777777" w:rsidTr="00C17B5A">
        <w:trPr>
          <w:trHeight w:val="425"/>
          <w:jc w:val="center"/>
        </w:trPr>
        <w:tc>
          <w:tcPr>
            <w:tcW w:w="1980" w:type="dxa"/>
            <w:shd w:val="clear" w:color="auto" w:fill="F2F2F2"/>
            <w:vAlign w:val="center"/>
          </w:tcPr>
          <w:p w14:paraId="6D7BFD1F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b/>
                <w:bCs/>
                <w:sz w:val="22"/>
                <w:szCs w:val="22"/>
                <w:lang w:val="es-ES"/>
              </w:rPr>
              <w:t>T</w:t>
            </w: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 xml:space="preserve"> (Time-based)</w:t>
            </w:r>
          </w:p>
        </w:tc>
        <w:tc>
          <w:tcPr>
            <w:tcW w:w="2835" w:type="dxa"/>
            <w:vAlign w:val="center"/>
          </w:tcPr>
          <w:p w14:paraId="48AA8E9D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Definidos en el tiempo</w:t>
            </w:r>
          </w:p>
        </w:tc>
      </w:tr>
    </w:tbl>
    <w:p w14:paraId="423B4F52" w14:textId="01528816" w:rsidR="00C17B5A" w:rsidRDefault="00C17B5A" w:rsidP="00C17B5A">
      <w:pPr>
        <w:pStyle w:val="Titulo2SP"/>
        <w:ind w:left="432"/>
      </w:pPr>
      <w:bookmarkStart w:id="7" w:name="_Toc169012264"/>
      <w:r>
        <w:t>Registro de indicadores</w:t>
      </w:r>
      <w:bookmarkEnd w:id="7"/>
    </w:p>
    <w:p w14:paraId="65871C0B" w14:textId="091A8388" w:rsidR="007D44A9" w:rsidRPr="00C17B5A" w:rsidRDefault="00032CE0" w:rsidP="00032CE0">
      <w:pPr>
        <w:pStyle w:val="Ttulo3SP"/>
      </w:pPr>
      <w:bookmarkStart w:id="8" w:name="_Toc169012265"/>
      <w:r>
        <w:t>Evaluación de proveedores</w:t>
      </w:r>
      <w:bookmarkEnd w:id="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5"/>
        <w:gridCol w:w="2664"/>
        <w:gridCol w:w="3407"/>
        <w:gridCol w:w="1391"/>
      </w:tblGrid>
      <w:tr w:rsidR="00C17B5A" w14:paraId="462CF1B4" w14:textId="77777777" w:rsidTr="00C5480E">
        <w:tc>
          <w:tcPr>
            <w:tcW w:w="2165" w:type="dxa"/>
            <w:shd w:val="clear" w:color="auto" w:fill="D9D9D9" w:themeFill="background1" w:themeFillShade="D9"/>
          </w:tcPr>
          <w:p w14:paraId="63480C62" w14:textId="15D55DA2" w:rsidR="00C17B5A" w:rsidRDefault="00C17B5A" w:rsidP="00C17B5A">
            <w:pPr>
              <w:pStyle w:val="Cabeceraypie"/>
            </w:pPr>
            <w:r>
              <w:t>Nombre</w:t>
            </w:r>
          </w:p>
        </w:tc>
        <w:tc>
          <w:tcPr>
            <w:tcW w:w="2664" w:type="dxa"/>
          </w:tcPr>
          <w:p w14:paraId="10ECA805" w14:textId="2B55EB70" w:rsidR="00C17B5A" w:rsidRDefault="003275DA" w:rsidP="00FC3C52">
            <w:pPr>
              <w:pStyle w:val="Cabeceraypie"/>
              <w:jc w:val="center"/>
            </w:pPr>
            <w:r>
              <w:t>Tasa de cumplimiento de entregas a tiempo</w:t>
            </w:r>
          </w:p>
        </w:tc>
        <w:tc>
          <w:tcPr>
            <w:tcW w:w="3407" w:type="dxa"/>
            <w:shd w:val="clear" w:color="auto" w:fill="D9D9D9" w:themeFill="background1" w:themeFillShade="D9"/>
          </w:tcPr>
          <w:p w14:paraId="34109256" w14:textId="730C2FE5" w:rsidR="00C17B5A" w:rsidRDefault="00C17B5A" w:rsidP="00FC3C52">
            <w:pPr>
              <w:pStyle w:val="Cabeceraypie"/>
              <w:jc w:val="center"/>
            </w:pPr>
            <w:r>
              <w:t>Código KPI</w:t>
            </w:r>
          </w:p>
        </w:tc>
        <w:tc>
          <w:tcPr>
            <w:tcW w:w="1391" w:type="dxa"/>
          </w:tcPr>
          <w:p w14:paraId="61F66FD4" w14:textId="7D6FF969" w:rsidR="00C17B5A" w:rsidRDefault="00C17B5A" w:rsidP="00FC3C52">
            <w:pPr>
              <w:pStyle w:val="Cabeceraypie"/>
              <w:jc w:val="center"/>
            </w:pPr>
            <w:r>
              <w:t>KPI_01</w:t>
            </w:r>
          </w:p>
        </w:tc>
      </w:tr>
      <w:tr w:rsidR="00C17B5A" w14:paraId="66E96C78" w14:textId="77777777" w:rsidTr="00C5480E">
        <w:tc>
          <w:tcPr>
            <w:tcW w:w="2165" w:type="dxa"/>
            <w:shd w:val="clear" w:color="auto" w:fill="D9D9D9" w:themeFill="background1" w:themeFillShade="D9"/>
          </w:tcPr>
          <w:p w14:paraId="774814F3" w14:textId="77777777" w:rsidR="00C17B5A" w:rsidRDefault="00C17B5A" w:rsidP="00C17B5A">
            <w:pPr>
              <w:pStyle w:val="Cabeceraypie"/>
            </w:pPr>
            <w:r>
              <w:t>Descripcion:</w:t>
            </w:r>
          </w:p>
        </w:tc>
        <w:tc>
          <w:tcPr>
            <w:tcW w:w="7462" w:type="dxa"/>
            <w:gridSpan w:val="3"/>
          </w:tcPr>
          <w:p w14:paraId="7A854D0A" w14:textId="70CF43E2" w:rsidR="00C17B5A" w:rsidRDefault="00695119" w:rsidP="00C17B5A">
            <w:pPr>
              <w:pStyle w:val="Cabeceraypie"/>
            </w:pPr>
            <w:r>
              <w:t>Medición del porcentaje de entregas realizadas por los proveedores dentro del plazo acordado</w:t>
            </w:r>
          </w:p>
        </w:tc>
      </w:tr>
      <w:tr w:rsidR="00C17B5A" w14:paraId="1BE2EA1B" w14:textId="77777777" w:rsidTr="00C5480E">
        <w:tc>
          <w:tcPr>
            <w:tcW w:w="2165" w:type="dxa"/>
            <w:shd w:val="clear" w:color="auto" w:fill="D9D9D9" w:themeFill="background1" w:themeFillShade="D9"/>
          </w:tcPr>
          <w:p w14:paraId="23F330E8" w14:textId="3FA3FBE2" w:rsidR="00C17B5A" w:rsidRDefault="00032CE0" w:rsidP="00C17B5A">
            <w:pPr>
              <w:pStyle w:val="Cabeceraypie"/>
            </w:pPr>
            <w:r>
              <w:t>Medición</w:t>
            </w:r>
          </w:p>
        </w:tc>
        <w:tc>
          <w:tcPr>
            <w:tcW w:w="7462" w:type="dxa"/>
            <w:gridSpan w:val="3"/>
          </w:tcPr>
          <w:p w14:paraId="43A7EAAE" w14:textId="3501D58B" w:rsidR="00C17B5A" w:rsidRDefault="000911E2" w:rsidP="00C17B5A">
            <w:pPr>
              <w:pStyle w:val="Cabeceraypie"/>
            </w:pPr>
            <w:r w:rsidRPr="000911E2">
              <w:t>Porcentaje de entregas realizadas por los proveedores dentro del plazo acordado</w:t>
            </w:r>
          </w:p>
        </w:tc>
      </w:tr>
      <w:tr w:rsidR="000911E2" w14:paraId="0F67414B" w14:textId="77777777" w:rsidTr="00C5480E">
        <w:tc>
          <w:tcPr>
            <w:tcW w:w="2165" w:type="dxa"/>
            <w:shd w:val="clear" w:color="auto" w:fill="D9D9D9" w:themeFill="background1" w:themeFillShade="D9"/>
          </w:tcPr>
          <w:p w14:paraId="65175B35" w14:textId="63DA9963" w:rsidR="000911E2" w:rsidRDefault="000911E2" w:rsidP="00C17B5A">
            <w:pPr>
              <w:pStyle w:val="Cabeceraypie"/>
            </w:pPr>
            <w:r>
              <w:t>Fórmula</w:t>
            </w:r>
          </w:p>
        </w:tc>
        <w:tc>
          <w:tcPr>
            <w:tcW w:w="7462" w:type="dxa"/>
            <w:gridSpan w:val="3"/>
          </w:tcPr>
          <w:p w14:paraId="4C12FC56" w14:textId="016162B3" w:rsidR="000911E2" w:rsidRPr="000911E2" w:rsidRDefault="000911E2" w:rsidP="00C17B5A">
            <w:pPr>
              <w:pStyle w:val="Cabeceraypie"/>
            </w:pPr>
            <w:r w:rsidRPr="000911E2">
              <w:t>(Entregas a tiempo / Total de entregas) * 100</w:t>
            </w:r>
          </w:p>
        </w:tc>
      </w:tr>
      <w:tr w:rsidR="000911E2" w14:paraId="36FA0629" w14:textId="77777777" w:rsidTr="00C5480E">
        <w:tc>
          <w:tcPr>
            <w:tcW w:w="2165" w:type="dxa"/>
            <w:shd w:val="clear" w:color="auto" w:fill="D9D9D9" w:themeFill="background1" w:themeFillShade="D9"/>
          </w:tcPr>
          <w:p w14:paraId="388BBFEC" w14:textId="21115713" w:rsidR="000911E2" w:rsidRDefault="000911E2" w:rsidP="00C17B5A">
            <w:pPr>
              <w:pStyle w:val="Cabeceraypie"/>
            </w:pPr>
            <w:r>
              <w:t>Valor de referencia</w:t>
            </w:r>
          </w:p>
        </w:tc>
        <w:tc>
          <w:tcPr>
            <w:tcW w:w="7462" w:type="dxa"/>
            <w:gridSpan w:val="3"/>
          </w:tcPr>
          <w:p w14:paraId="644E9D6B" w14:textId="751D2E55" w:rsidR="000911E2" w:rsidRPr="000911E2" w:rsidRDefault="006B287F" w:rsidP="00C17B5A">
            <w:pPr>
              <w:pStyle w:val="Cabeceraypie"/>
            </w:pPr>
            <w:r w:rsidRPr="006B287F">
              <w:t>&gt;= 95%</w:t>
            </w:r>
          </w:p>
        </w:tc>
      </w:tr>
      <w:tr w:rsidR="006B287F" w14:paraId="318501D6" w14:textId="77777777" w:rsidTr="00C5480E">
        <w:tc>
          <w:tcPr>
            <w:tcW w:w="2165" w:type="dxa"/>
            <w:shd w:val="clear" w:color="auto" w:fill="D9D9D9" w:themeFill="background1" w:themeFillShade="D9"/>
          </w:tcPr>
          <w:p w14:paraId="48C3F400" w14:textId="166629C1" w:rsidR="006B287F" w:rsidRDefault="006B287F" w:rsidP="00C17B5A">
            <w:pPr>
              <w:pStyle w:val="Cabeceraypie"/>
            </w:pPr>
            <w:r>
              <w:t>Acción</w:t>
            </w:r>
          </w:p>
        </w:tc>
        <w:tc>
          <w:tcPr>
            <w:tcW w:w="7462" w:type="dxa"/>
            <w:gridSpan w:val="3"/>
          </w:tcPr>
          <w:p w14:paraId="207487A8" w14:textId="48990EA3" w:rsidR="006B287F" w:rsidRPr="006B287F" w:rsidRDefault="006B287F" w:rsidP="00C17B5A">
            <w:pPr>
              <w:pStyle w:val="Cabeceraypie"/>
            </w:pPr>
            <w:r w:rsidRPr="006B287F">
              <w:t>Realizar reuniones con proveedores que no cumplan el objetivo para analizar causas y mejoras.</w:t>
            </w:r>
          </w:p>
        </w:tc>
      </w:tr>
      <w:tr w:rsidR="00C17B5A" w14:paraId="7668618B" w14:textId="77777777" w:rsidTr="00C5480E">
        <w:tc>
          <w:tcPr>
            <w:tcW w:w="2165" w:type="dxa"/>
            <w:shd w:val="clear" w:color="auto" w:fill="D9D9D9" w:themeFill="background1" w:themeFillShade="D9"/>
          </w:tcPr>
          <w:p w14:paraId="6B3BDFED" w14:textId="3D6F3A18" w:rsidR="00C17B5A" w:rsidRDefault="00C5480E" w:rsidP="00C17B5A">
            <w:pPr>
              <w:pStyle w:val="Cabeceraypie"/>
            </w:pPr>
            <w:r>
              <w:t xml:space="preserve">Responsable </w:t>
            </w:r>
          </w:p>
        </w:tc>
        <w:tc>
          <w:tcPr>
            <w:tcW w:w="7462" w:type="dxa"/>
            <w:gridSpan w:val="3"/>
          </w:tcPr>
          <w:p w14:paraId="730A8A4B" w14:textId="1AF46CD3" w:rsidR="00C17B5A" w:rsidRDefault="00C5480E" w:rsidP="00C17B5A">
            <w:pPr>
              <w:pStyle w:val="Cabeceraypie"/>
            </w:pPr>
            <w:r>
              <w:t>Garantía de Calidad</w:t>
            </w:r>
          </w:p>
        </w:tc>
      </w:tr>
      <w:tr w:rsidR="00C5480E" w14:paraId="17D4324C" w14:textId="77777777" w:rsidTr="00C5480E">
        <w:tc>
          <w:tcPr>
            <w:tcW w:w="2165" w:type="dxa"/>
            <w:shd w:val="clear" w:color="auto" w:fill="D9D9D9" w:themeFill="background1" w:themeFillShade="D9"/>
          </w:tcPr>
          <w:p w14:paraId="2A69993C" w14:textId="298388B8" w:rsidR="00C5480E" w:rsidRDefault="00C5480E" w:rsidP="00C17B5A">
            <w:pPr>
              <w:pStyle w:val="Cabeceraypie"/>
            </w:pPr>
            <w:r>
              <w:t>KPQ</w:t>
            </w:r>
          </w:p>
        </w:tc>
        <w:tc>
          <w:tcPr>
            <w:tcW w:w="7462" w:type="dxa"/>
            <w:gridSpan w:val="3"/>
          </w:tcPr>
          <w:p w14:paraId="30285F13" w14:textId="091437AE" w:rsidR="00C5480E" w:rsidRDefault="00A2117D" w:rsidP="00C5480E">
            <w:pPr>
              <w:pStyle w:val="Cabeceraypie"/>
            </w:pPr>
            <w:r>
              <w:t>¿Qué porcentaje de entregas se realizaron a tiempo?</w:t>
            </w:r>
          </w:p>
        </w:tc>
      </w:tr>
      <w:tr w:rsidR="00C5480E" w14:paraId="68763C5F" w14:textId="77777777" w:rsidTr="00C5480E">
        <w:tc>
          <w:tcPr>
            <w:tcW w:w="2165" w:type="dxa"/>
            <w:shd w:val="clear" w:color="auto" w:fill="D9D9D9" w:themeFill="background1" w:themeFillShade="D9"/>
          </w:tcPr>
          <w:p w14:paraId="5DD33355" w14:textId="60AAC279" w:rsidR="00C5480E" w:rsidRDefault="00C5480E" w:rsidP="00C17B5A">
            <w:pPr>
              <w:pStyle w:val="Cabeceraypie"/>
            </w:pPr>
            <w:r>
              <w:t>Frecuencia</w:t>
            </w:r>
          </w:p>
        </w:tc>
        <w:tc>
          <w:tcPr>
            <w:tcW w:w="7462" w:type="dxa"/>
            <w:gridSpan w:val="3"/>
          </w:tcPr>
          <w:p w14:paraId="0A653A32" w14:textId="2299CE03" w:rsidR="00C5480E" w:rsidRDefault="00C5480E" w:rsidP="00C5480E">
            <w:pPr>
              <w:pStyle w:val="Cabeceraypie"/>
            </w:pPr>
            <w:r>
              <w:t>1 ve</w:t>
            </w:r>
            <w:r w:rsidR="006273BA">
              <w:t>z cada trimestre</w:t>
            </w:r>
          </w:p>
        </w:tc>
      </w:tr>
    </w:tbl>
    <w:p w14:paraId="40F35AB7" w14:textId="52BCB950" w:rsidR="007D44A9" w:rsidRDefault="007D44A9"/>
    <w:p w14:paraId="405C9FC8" w14:textId="77777777" w:rsidR="00A2117D" w:rsidRDefault="00A2117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5"/>
        <w:gridCol w:w="2664"/>
        <w:gridCol w:w="3407"/>
        <w:gridCol w:w="1391"/>
      </w:tblGrid>
      <w:tr w:rsidR="00A2117D" w14:paraId="6A9BC3D8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09C81C9C" w14:textId="77777777" w:rsidR="00A2117D" w:rsidRDefault="00A2117D" w:rsidP="0023290E">
            <w:pPr>
              <w:pStyle w:val="Cabeceraypie"/>
            </w:pPr>
            <w:r>
              <w:lastRenderedPageBreak/>
              <w:t>Nombre</w:t>
            </w:r>
          </w:p>
        </w:tc>
        <w:tc>
          <w:tcPr>
            <w:tcW w:w="2664" w:type="dxa"/>
          </w:tcPr>
          <w:p w14:paraId="5CFE42EB" w14:textId="72CB47C0" w:rsidR="00A2117D" w:rsidRDefault="0078042D" w:rsidP="0023290E">
            <w:pPr>
              <w:pStyle w:val="Cabeceraypie"/>
              <w:jc w:val="center"/>
            </w:pPr>
            <w:r>
              <w:t>Calidad de los materiales suministrados</w:t>
            </w:r>
          </w:p>
        </w:tc>
        <w:tc>
          <w:tcPr>
            <w:tcW w:w="3407" w:type="dxa"/>
            <w:shd w:val="clear" w:color="auto" w:fill="D9D9D9" w:themeFill="background1" w:themeFillShade="D9"/>
          </w:tcPr>
          <w:p w14:paraId="215A1EB2" w14:textId="77777777" w:rsidR="00A2117D" w:rsidRDefault="00A2117D" w:rsidP="0023290E">
            <w:pPr>
              <w:pStyle w:val="Cabeceraypie"/>
              <w:jc w:val="center"/>
            </w:pPr>
            <w:r>
              <w:t>Código KPI</w:t>
            </w:r>
          </w:p>
        </w:tc>
        <w:tc>
          <w:tcPr>
            <w:tcW w:w="1391" w:type="dxa"/>
          </w:tcPr>
          <w:p w14:paraId="195846AB" w14:textId="5B932786" w:rsidR="00A2117D" w:rsidRDefault="00A2117D" w:rsidP="0023290E">
            <w:pPr>
              <w:pStyle w:val="Cabeceraypie"/>
              <w:jc w:val="center"/>
            </w:pPr>
            <w:r>
              <w:t>KPI_0</w:t>
            </w:r>
            <w:r w:rsidR="0078042D">
              <w:t>2</w:t>
            </w:r>
          </w:p>
        </w:tc>
      </w:tr>
      <w:tr w:rsidR="00A2117D" w14:paraId="3A83F1BF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74B5185F" w14:textId="77777777" w:rsidR="00A2117D" w:rsidRDefault="00A2117D" w:rsidP="0023290E">
            <w:pPr>
              <w:pStyle w:val="Cabeceraypie"/>
            </w:pPr>
            <w:r>
              <w:t>Descripcion:</w:t>
            </w:r>
          </w:p>
        </w:tc>
        <w:tc>
          <w:tcPr>
            <w:tcW w:w="7462" w:type="dxa"/>
            <w:gridSpan w:val="3"/>
          </w:tcPr>
          <w:p w14:paraId="6274EBB9" w14:textId="22EC00F7" w:rsidR="00A2117D" w:rsidRDefault="00B06CFA" w:rsidP="0023290E">
            <w:pPr>
              <w:pStyle w:val="Cabeceraypie"/>
            </w:pPr>
            <w:r>
              <w:t>Medición del número de rechazos o devoluciones debido a defectos</w:t>
            </w:r>
          </w:p>
        </w:tc>
      </w:tr>
      <w:tr w:rsidR="00A2117D" w14:paraId="128D151A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72DE088C" w14:textId="77777777" w:rsidR="00A2117D" w:rsidRDefault="00A2117D" w:rsidP="0023290E">
            <w:pPr>
              <w:pStyle w:val="Cabeceraypie"/>
            </w:pPr>
            <w:r>
              <w:t>Medición</w:t>
            </w:r>
          </w:p>
        </w:tc>
        <w:tc>
          <w:tcPr>
            <w:tcW w:w="7462" w:type="dxa"/>
            <w:gridSpan w:val="3"/>
          </w:tcPr>
          <w:p w14:paraId="4AFACCBC" w14:textId="6AABDB08" w:rsidR="00A2117D" w:rsidRDefault="005A7B62" w:rsidP="0023290E">
            <w:pPr>
              <w:pStyle w:val="Cabeceraypie"/>
            </w:pPr>
            <w:r w:rsidRPr="005A7B62">
              <w:t>Número de rechazos o devoluciones debido a defectos</w:t>
            </w:r>
          </w:p>
        </w:tc>
      </w:tr>
      <w:tr w:rsidR="00A2117D" w14:paraId="7E94BB00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496F40E4" w14:textId="77777777" w:rsidR="00A2117D" w:rsidRDefault="00A2117D" w:rsidP="0023290E">
            <w:pPr>
              <w:pStyle w:val="Cabeceraypie"/>
            </w:pPr>
            <w:r>
              <w:t>Fórmula</w:t>
            </w:r>
          </w:p>
        </w:tc>
        <w:tc>
          <w:tcPr>
            <w:tcW w:w="7462" w:type="dxa"/>
            <w:gridSpan w:val="3"/>
          </w:tcPr>
          <w:p w14:paraId="4C193861" w14:textId="2CEC5459" w:rsidR="00A2117D" w:rsidRPr="000911E2" w:rsidRDefault="00A95A27" w:rsidP="0023290E">
            <w:pPr>
              <w:pStyle w:val="Cabeceraypie"/>
            </w:pPr>
            <w:r w:rsidRPr="00A95A27">
              <w:t>Número de devoluciones / Total de entregas</w:t>
            </w:r>
          </w:p>
        </w:tc>
      </w:tr>
      <w:tr w:rsidR="00A2117D" w14:paraId="1F6F12A9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2AD6E012" w14:textId="77777777" w:rsidR="00A2117D" w:rsidRDefault="00A2117D" w:rsidP="0023290E">
            <w:pPr>
              <w:pStyle w:val="Cabeceraypie"/>
            </w:pPr>
            <w:r>
              <w:t>Valor de referencia</w:t>
            </w:r>
          </w:p>
        </w:tc>
        <w:tc>
          <w:tcPr>
            <w:tcW w:w="7462" w:type="dxa"/>
            <w:gridSpan w:val="3"/>
          </w:tcPr>
          <w:p w14:paraId="105EC9C4" w14:textId="593DF4C5" w:rsidR="00A2117D" w:rsidRPr="000911E2" w:rsidRDefault="00A95A27" w:rsidP="0023290E">
            <w:pPr>
              <w:pStyle w:val="Cabeceraypie"/>
            </w:pPr>
            <w:r w:rsidRPr="00A95A27">
              <w:t>&lt;= 2%</w:t>
            </w:r>
          </w:p>
        </w:tc>
      </w:tr>
      <w:tr w:rsidR="00A2117D" w14:paraId="0D49A46B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032BA88D" w14:textId="77777777" w:rsidR="00A2117D" w:rsidRDefault="00A2117D" w:rsidP="0023290E">
            <w:pPr>
              <w:pStyle w:val="Cabeceraypie"/>
            </w:pPr>
            <w:r>
              <w:t>Acción</w:t>
            </w:r>
          </w:p>
        </w:tc>
        <w:tc>
          <w:tcPr>
            <w:tcW w:w="7462" w:type="dxa"/>
            <w:gridSpan w:val="3"/>
          </w:tcPr>
          <w:p w14:paraId="3CEDE3D1" w14:textId="5AED8563" w:rsidR="00A2117D" w:rsidRPr="006B287F" w:rsidRDefault="00A95A27" w:rsidP="0023290E">
            <w:pPr>
              <w:pStyle w:val="Cabeceraypie"/>
            </w:pPr>
            <w:r w:rsidRPr="00A95A27">
              <w:t>Implementar controles de calidad adicionales o cambiar de proveedor si necesario.</w:t>
            </w:r>
          </w:p>
        </w:tc>
      </w:tr>
      <w:tr w:rsidR="00A2117D" w14:paraId="7E526A52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5D355F08" w14:textId="77777777" w:rsidR="00A2117D" w:rsidRDefault="00A2117D" w:rsidP="0023290E">
            <w:pPr>
              <w:pStyle w:val="Cabeceraypie"/>
            </w:pPr>
            <w:r>
              <w:t xml:space="preserve">Responsable </w:t>
            </w:r>
          </w:p>
        </w:tc>
        <w:tc>
          <w:tcPr>
            <w:tcW w:w="7462" w:type="dxa"/>
            <w:gridSpan w:val="3"/>
          </w:tcPr>
          <w:p w14:paraId="638B9EA7" w14:textId="77777777" w:rsidR="00A2117D" w:rsidRDefault="00A2117D" w:rsidP="0023290E">
            <w:pPr>
              <w:pStyle w:val="Cabeceraypie"/>
            </w:pPr>
            <w:r>
              <w:t>Garantía de Calidad</w:t>
            </w:r>
          </w:p>
        </w:tc>
      </w:tr>
      <w:tr w:rsidR="00A2117D" w14:paraId="7281ED0F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3AC5BD15" w14:textId="77777777" w:rsidR="00A2117D" w:rsidRDefault="00A2117D" w:rsidP="0023290E">
            <w:pPr>
              <w:pStyle w:val="Cabeceraypie"/>
            </w:pPr>
            <w:r>
              <w:t>KPQ</w:t>
            </w:r>
          </w:p>
        </w:tc>
        <w:tc>
          <w:tcPr>
            <w:tcW w:w="7462" w:type="dxa"/>
            <w:gridSpan w:val="3"/>
          </w:tcPr>
          <w:p w14:paraId="4EF39AAE" w14:textId="2828756D" w:rsidR="00A2117D" w:rsidRDefault="00B06CFA" w:rsidP="0023290E">
            <w:pPr>
              <w:pStyle w:val="Cabeceraypie"/>
            </w:pPr>
            <w:r>
              <w:t>¿Cuál es la tasa de devoluciones debido a defectos en los materiales suministrados?</w:t>
            </w:r>
          </w:p>
        </w:tc>
      </w:tr>
      <w:tr w:rsidR="00A2117D" w14:paraId="657134B7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7D704F35" w14:textId="77777777" w:rsidR="00A2117D" w:rsidRDefault="00A2117D" w:rsidP="0023290E">
            <w:pPr>
              <w:pStyle w:val="Cabeceraypie"/>
            </w:pPr>
            <w:r>
              <w:t>Frecuencia</w:t>
            </w:r>
          </w:p>
        </w:tc>
        <w:tc>
          <w:tcPr>
            <w:tcW w:w="7462" w:type="dxa"/>
            <w:gridSpan w:val="3"/>
          </w:tcPr>
          <w:p w14:paraId="589BA0B5" w14:textId="77777777" w:rsidR="00A2117D" w:rsidRDefault="00A2117D" w:rsidP="0023290E">
            <w:pPr>
              <w:pStyle w:val="Cabeceraypie"/>
            </w:pPr>
            <w:r>
              <w:t>1 vez cada trimestre</w:t>
            </w:r>
          </w:p>
        </w:tc>
      </w:tr>
    </w:tbl>
    <w:p w14:paraId="6A0981DE" w14:textId="77777777" w:rsidR="00A2117D" w:rsidRDefault="00A2117D"/>
    <w:p w14:paraId="60439751" w14:textId="3C3EFBFF" w:rsidR="00A2117D" w:rsidRDefault="00C22AB3" w:rsidP="00C22AB3">
      <w:pPr>
        <w:pStyle w:val="Ttulo3SP"/>
      </w:pPr>
      <w:bookmarkStart w:id="9" w:name="_Toc169012266"/>
      <w:r>
        <w:t>Diseño del producto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5"/>
        <w:gridCol w:w="2664"/>
        <w:gridCol w:w="3407"/>
        <w:gridCol w:w="1391"/>
      </w:tblGrid>
      <w:tr w:rsidR="00C22AB3" w14:paraId="36E5819D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7B2BB650" w14:textId="77777777" w:rsidR="00C22AB3" w:rsidRDefault="00C22AB3" w:rsidP="0023290E">
            <w:pPr>
              <w:pStyle w:val="Cabeceraypie"/>
            </w:pPr>
            <w:r>
              <w:t>Nombre</w:t>
            </w:r>
          </w:p>
        </w:tc>
        <w:tc>
          <w:tcPr>
            <w:tcW w:w="2664" w:type="dxa"/>
          </w:tcPr>
          <w:p w14:paraId="56FE24C8" w14:textId="211DCA6B" w:rsidR="00C22AB3" w:rsidRDefault="000A4A8A" w:rsidP="0023290E">
            <w:pPr>
              <w:pStyle w:val="Cabeceraypie"/>
              <w:jc w:val="center"/>
            </w:pPr>
            <w:r w:rsidRPr="000A4A8A">
              <w:t>Cumplimiento de las especificaciones</w:t>
            </w:r>
          </w:p>
        </w:tc>
        <w:tc>
          <w:tcPr>
            <w:tcW w:w="3407" w:type="dxa"/>
            <w:shd w:val="clear" w:color="auto" w:fill="D9D9D9" w:themeFill="background1" w:themeFillShade="D9"/>
          </w:tcPr>
          <w:p w14:paraId="6ED5E119" w14:textId="77777777" w:rsidR="00C22AB3" w:rsidRDefault="00C22AB3" w:rsidP="0023290E">
            <w:pPr>
              <w:pStyle w:val="Cabeceraypie"/>
              <w:jc w:val="center"/>
            </w:pPr>
            <w:r>
              <w:t>Código KPI</w:t>
            </w:r>
          </w:p>
        </w:tc>
        <w:tc>
          <w:tcPr>
            <w:tcW w:w="1391" w:type="dxa"/>
          </w:tcPr>
          <w:p w14:paraId="1E29711F" w14:textId="0B2C977F" w:rsidR="00C22AB3" w:rsidRDefault="00C22AB3" w:rsidP="0023290E">
            <w:pPr>
              <w:pStyle w:val="Cabeceraypie"/>
              <w:jc w:val="center"/>
            </w:pPr>
            <w:r>
              <w:t>KPI_0</w:t>
            </w:r>
            <w:r w:rsidR="004943E2">
              <w:t>3</w:t>
            </w:r>
          </w:p>
        </w:tc>
      </w:tr>
      <w:tr w:rsidR="00C22AB3" w14:paraId="21CF6BB9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1DAA253A" w14:textId="77777777" w:rsidR="00C22AB3" w:rsidRDefault="00C22AB3" w:rsidP="0023290E">
            <w:pPr>
              <w:pStyle w:val="Cabeceraypie"/>
            </w:pPr>
            <w:r>
              <w:t>Descripcion:</w:t>
            </w:r>
          </w:p>
        </w:tc>
        <w:tc>
          <w:tcPr>
            <w:tcW w:w="7462" w:type="dxa"/>
            <w:gridSpan w:val="3"/>
          </w:tcPr>
          <w:p w14:paraId="2362D699" w14:textId="5296B3AA" w:rsidR="000A4A8A" w:rsidRDefault="00286191" w:rsidP="0023290E">
            <w:pPr>
              <w:pStyle w:val="Cabeceraypie"/>
            </w:pPr>
            <w:r>
              <w:t>Medición del porcentaje de diseños que cumplen con todas las especificaciones y requisitos técnicos en la primera revisión</w:t>
            </w:r>
          </w:p>
        </w:tc>
      </w:tr>
      <w:tr w:rsidR="00C22AB3" w14:paraId="3C3BC129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2D645E44" w14:textId="77777777" w:rsidR="00C22AB3" w:rsidRDefault="00C22AB3" w:rsidP="0023290E">
            <w:pPr>
              <w:pStyle w:val="Cabeceraypie"/>
            </w:pPr>
            <w:r>
              <w:t>Medición</w:t>
            </w:r>
          </w:p>
        </w:tc>
        <w:tc>
          <w:tcPr>
            <w:tcW w:w="7462" w:type="dxa"/>
            <w:gridSpan w:val="3"/>
          </w:tcPr>
          <w:p w14:paraId="7E812A2B" w14:textId="10FD58B5" w:rsidR="00C22AB3" w:rsidRDefault="00EC64E9" w:rsidP="0023290E">
            <w:pPr>
              <w:pStyle w:val="Cabeceraypie"/>
            </w:pPr>
            <w:r w:rsidRPr="00EC64E9">
              <w:t>Porcentaje de diseños que cumplen con todas las especificaciones y requisitos técnicos en la primera revisión</w:t>
            </w:r>
          </w:p>
        </w:tc>
      </w:tr>
      <w:tr w:rsidR="00C22AB3" w14:paraId="7C13C4B3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5B6E2061" w14:textId="77777777" w:rsidR="00C22AB3" w:rsidRDefault="00C22AB3" w:rsidP="0023290E">
            <w:pPr>
              <w:pStyle w:val="Cabeceraypie"/>
            </w:pPr>
            <w:r>
              <w:t>Fórmula</w:t>
            </w:r>
          </w:p>
        </w:tc>
        <w:tc>
          <w:tcPr>
            <w:tcW w:w="7462" w:type="dxa"/>
            <w:gridSpan w:val="3"/>
          </w:tcPr>
          <w:p w14:paraId="2ADD04F4" w14:textId="43871DBA" w:rsidR="00C22AB3" w:rsidRPr="000911E2" w:rsidRDefault="00EC64E9" w:rsidP="0023290E">
            <w:pPr>
              <w:pStyle w:val="Cabeceraypie"/>
            </w:pPr>
            <w:r w:rsidRPr="00EC64E9">
              <w:t>(Diseños aprobados a la primera / Total de diseños) * 100</w:t>
            </w:r>
          </w:p>
        </w:tc>
      </w:tr>
      <w:tr w:rsidR="00C22AB3" w14:paraId="7D3BA5FD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1D6E12D9" w14:textId="77777777" w:rsidR="00C22AB3" w:rsidRDefault="00C22AB3" w:rsidP="0023290E">
            <w:pPr>
              <w:pStyle w:val="Cabeceraypie"/>
            </w:pPr>
            <w:r>
              <w:t>Valor de referencia</w:t>
            </w:r>
          </w:p>
        </w:tc>
        <w:tc>
          <w:tcPr>
            <w:tcW w:w="7462" w:type="dxa"/>
            <w:gridSpan w:val="3"/>
          </w:tcPr>
          <w:p w14:paraId="22D5C036" w14:textId="2C932192" w:rsidR="00C22AB3" w:rsidRPr="000911E2" w:rsidRDefault="00EC64E9" w:rsidP="0023290E">
            <w:pPr>
              <w:pStyle w:val="Cabeceraypie"/>
            </w:pPr>
            <w:r w:rsidRPr="00EC64E9">
              <w:t>&gt;= 90%</w:t>
            </w:r>
          </w:p>
        </w:tc>
      </w:tr>
      <w:tr w:rsidR="00C22AB3" w14:paraId="31D10BCF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745BDAF6" w14:textId="77777777" w:rsidR="00C22AB3" w:rsidRDefault="00C22AB3" w:rsidP="0023290E">
            <w:pPr>
              <w:pStyle w:val="Cabeceraypie"/>
            </w:pPr>
            <w:r>
              <w:lastRenderedPageBreak/>
              <w:t>Acción</w:t>
            </w:r>
          </w:p>
        </w:tc>
        <w:tc>
          <w:tcPr>
            <w:tcW w:w="7462" w:type="dxa"/>
            <w:gridSpan w:val="3"/>
          </w:tcPr>
          <w:p w14:paraId="02EBF98B" w14:textId="51F9EC9D" w:rsidR="00C22AB3" w:rsidRPr="006B287F" w:rsidRDefault="008B48CE" w:rsidP="0023290E">
            <w:pPr>
              <w:pStyle w:val="Cabeceraypie"/>
            </w:pPr>
            <w:r w:rsidRPr="008B48CE">
              <w:t>Capacitar al equipo de diseño y mejorar la comunicación de los requisitos.</w:t>
            </w:r>
          </w:p>
        </w:tc>
      </w:tr>
      <w:tr w:rsidR="00C22AB3" w14:paraId="529834E8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3BBED486" w14:textId="77777777" w:rsidR="00C22AB3" w:rsidRDefault="00C22AB3" w:rsidP="0023290E">
            <w:pPr>
              <w:pStyle w:val="Cabeceraypie"/>
            </w:pPr>
            <w:r>
              <w:t xml:space="preserve">Responsable </w:t>
            </w:r>
          </w:p>
        </w:tc>
        <w:tc>
          <w:tcPr>
            <w:tcW w:w="7462" w:type="dxa"/>
            <w:gridSpan w:val="3"/>
          </w:tcPr>
          <w:p w14:paraId="22EBFEBC" w14:textId="77777777" w:rsidR="00C22AB3" w:rsidRDefault="00C22AB3" w:rsidP="0023290E">
            <w:pPr>
              <w:pStyle w:val="Cabeceraypie"/>
            </w:pPr>
            <w:r>
              <w:t>Garantía de Calidad</w:t>
            </w:r>
          </w:p>
        </w:tc>
      </w:tr>
      <w:tr w:rsidR="00C22AB3" w14:paraId="5511F16D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3432947B" w14:textId="77777777" w:rsidR="00C22AB3" w:rsidRDefault="00C22AB3" w:rsidP="0023290E">
            <w:pPr>
              <w:pStyle w:val="Cabeceraypie"/>
            </w:pPr>
            <w:r>
              <w:t>KPQ</w:t>
            </w:r>
          </w:p>
        </w:tc>
        <w:tc>
          <w:tcPr>
            <w:tcW w:w="7462" w:type="dxa"/>
            <w:gridSpan w:val="3"/>
          </w:tcPr>
          <w:p w14:paraId="1376F140" w14:textId="4B45E7DD" w:rsidR="00C22AB3" w:rsidRDefault="00286191" w:rsidP="0023290E">
            <w:pPr>
              <w:pStyle w:val="Cabeceraypie"/>
            </w:pPr>
            <w:r>
              <w:t>¿Cuál es el porcentaje de diseños aprobados en la primera revisión?</w:t>
            </w:r>
          </w:p>
        </w:tc>
      </w:tr>
      <w:tr w:rsidR="00C22AB3" w14:paraId="619D37C8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2C67BFE3" w14:textId="77777777" w:rsidR="00C22AB3" w:rsidRDefault="00C22AB3" w:rsidP="0023290E">
            <w:pPr>
              <w:pStyle w:val="Cabeceraypie"/>
            </w:pPr>
            <w:r>
              <w:t>Frecuencia</w:t>
            </w:r>
          </w:p>
        </w:tc>
        <w:tc>
          <w:tcPr>
            <w:tcW w:w="7462" w:type="dxa"/>
            <w:gridSpan w:val="3"/>
          </w:tcPr>
          <w:p w14:paraId="2339206A" w14:textId="77777777" w:rsidR="00C22AB3" w:rsidRDefault="00C22AB3" w:rsidP="0023290E">
            <w:pPr>
              <w:pStyle w:val="Cabeceraypie"/>
            </w:pPr>
            <w:r>
              <w:t>1 vez cada trimestre</w:t>
            </w:r>
          </w:p>
        </w:tc>
      </w:tr>
    </w:tbl>
    <w:p w14:paraId="61C26F10" w14:textId="77777777" w:rsidR="00C22AB3" w:rsidRDefault="00C22AB3" w:rsidP="00C22AB3">
      <w:pPr>
        <w:pStyle w:val="Ttulo3SP"/>
        <w:numPr>
          <w:ilvl w:val="0"/>
          <w:numId w:val="0"/>
        </w:num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5"/>
        <w:gridCol w:w="2664"/>
        <w:gridCol w:w="3407"/>
        <w:gridCol w:w="1391"/>
      </w:tblGrid>
      <w:tr w:rsidR="00C22AB3" w14:paraId="3653FF49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6D133B22" w14:textId="77777777" w:rsidR="00C22AB3" w:rsidRDefault="00C22AB3" w:rsidP="0023290E">
            <w:pPr>
              <w:pStyle w:val="Cabeceraypie"/>
            </w:pPr>
            <w:r>
              <w:t>Nombre</w:t>
            </w:r>
          </w:p>
        </w:tc>
        <w:tc>
          <w:tcPr>
            <w:tcW w:w="2664" w:type="dxa"/>
          </w:tcPr>
          <w:p w14:paraId="15D07D37" w14:textId="44F20D59" w:rsidR="00C22AB3" w:rsidRDefault="00176AA7" w:rsidP="0023290E">
            <w:pPr>
              <w:pStyle w:val="Cabeceraypie"/>
              <w:jc w:val="center"/>
            </w:pPr>
            <w:r w:rsidRPr="00176AA7">
              <w:t>Número de iteraciones de diseño</w:t>
            </w:r>
          </w:p>
        </w:tc>
        <w:tc>
          <w:tcPr>
            <w:tcW w:w="3407" w:type="dxa"/>
            <w:shd w:val="clear" w:color="auto" w:fill="D9D9D9" w:themeFill="background1" w:themeFillShade="D9"/>
          </w:tcPr>
          <w:p w14:paraId="7A60762D" w14:textId="77777777" w:rsidR="00C22AB3" w:rsidRDefault="00C22AB3" w:rsidP="0023290E">
            <w:pPr>
              <w:pStyle w:val="Cabeceraypie"/>
              <w:jc w:val="center"/>
            </w:pPr>
            <w:r>
              <w:t>Código KPI</w:t>
            </w:r>
          </w:p>
        </w:tc>
        <w:tc>
          <w:tcPr>
            <w:tcW w:w="1391" w:type="dxa"/>
          </w:tcPr>
          <w:p w14:paraId="61A29C53" w14:textId="613EF8EE" w:rsidR="00C22AB3" w:rsidRDefault="00C22AB3" w:rsidP="0023290E">
            <w:pPr>
              <w:pStyle w:val="Cabeceraypie"/>
              <w:jc w:val="center"/>
            </w:pPr>
            <w:r>
              <w:t>KPI_0</w:t>
            </w:r>
            <w:r w:rsidR="00176AA7">
              <w:t>4</w:t>
            </w:r>
          </w:p>
        </w:tc>
      </w:tr>
      <w:tr w:rsidR="00C22AB3" w14:paraId="3F5052B4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4F7552E9" w14:textId="77777777" w:rsidR="00C22AB3" w:rsidRDefault="00C22AB3" w:rsidP="0023290E">
            <w:pPr>
              <w:pStyle w:val="Cabeceraypie"/>
            </w:pPr>
            <w:r>
              <w:t>Descripcion:</w:t>
            </w:r>
          </w:p>
        </w:tc>
        <w:tc>
          <w:tcPr>
            <w:tcW w:w="7462" w:type="dxa"/>
            <w:gridSpan w:val="3"/>
          </w:tcPr>
          <w:p w14:paraId="62FA81BE" w14:textId="79435776" w:rsidR="00C22AB3" w:rsidRDefault="00130E8A" w:rsidP="0023290E">
            <w:pPr>
              <w:pStyle w:val="Cabeceraypie"/>
            </w:pPr>
            <w:r>
              <w:t>Medición de la cantidad de revisiones y cambios necesarios antes de la aprobación final del diseño</w:t>
            </w:r>
          </w:p>
        </w:tc>
      </w:tr>
      <w:tr w:rsidR="00C22AB3" w14:paraId="04E78135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0781A6D3" w14:textId="77777777" w:rsidR="00C22AB3" w:rsidRDefault="00C22AB3" w:rsidP="0023290E">
            <w:pPr>
              <w:pStyle w:val="Cabeceraypie"/>
            </w:pPr>
            <w:r>
              <w:t>Medición</w:t>
            </w:r>
          </w:p>
        </w:tc>
        <w:tc>
          <w:tcPr>
            <w:tcW w:w="7462" w:type="dxa"/>
            <w:gridSpan w:val="3"/>
          </w:tcPr>
          <w:p w14:paraId="13E9A18E" w14:textId="4EDDA77E" w:rsidR="00C22AB3" w:rsidRDefault="00176AA7" w:rsidP="0023290E">
            <w:pPr>
              <w:pStyle w:val="Cabeceraypie"/>
            </w:pPr>
            <w:r w:rsidRPr="00176AA7">
              <w:t>Cantidad de revisiones y cambios necesarios antes de la aprobación final del diseño</w:t>
            </w:r>
          </w:p>
        </w:tc>
      </w:tr>
      <w:tr w:rsidR="00C22AB3" w14:paraId="0C0D4CA7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40547FB5" w14:textId="77777777" w:rsidR="00C22AB3" w:rsidRDefault="00C22AB3" w:rsidP="0023290E">
            <w:pPr>
              <w:pStyle w:val="Cabeceraypie"/>
            </w:pPr>
            <w:r>
              <w:t>Fórmula</w:t>
            </w:r>
          </w:p>
        </w:tc>
        <w:tc>
          <w:tcPr>
            <w:tcW w:w="7462" w:type="dxa"/>
            <w:gridSpan w:val="3"/>
          </w:tcPr>
          <w:p w14:paraId="04B4181A" w14:textId="05E56804" w:rsidR="00C22AB3" w:rsidRPr="000911E2" w:rsidRDefault="00176AA7" w:rsidP="0023290E">
            <w:pPr>
              <w:pStyle w:val="Cabeceraypie"/>
            </w:pPr>
            <w:r w:rsidRPr="00176AA7">
              <w:t>Número de iteraciones por diseño</w:t>
            </w:r>
          </w:p>
        </w:tc>
      </w:tr>
      <w:tr w:rsidR="00C22AB3" w14:paraId="002E54A8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754266C6" w14:textId="77777777" w:rsidR="00C22AB3" w:rsidRDefault="00C22AB3" w:rsidP="0023290E">
            <w:pPr>
              <w:pStyle w:val="Cabeceraypie"/>
            </w:pPr>
            <w:r>
              <w:t>Valor de referencia</w:t>
            </w:r>
          </w:p>
        </w:tc>
        <w:tc>
          <w:tcPr>
            <w:tcW w:w="7462" w:type="dxa"/>
            <w:gridSpan w:val="3"/>
          </w:tcPr>
          <w:p w14:paraId="0F6DBE68" w14:textId="6C06E5B3" w:rsidR="00C22AB3" w:rsidRPr="000911E2" w:rsidRDefault="00BF4272" w:rsidP="0023290E">
            <w:pPr>
              <w:pStyle w:val="Cabeceraypie"/>
            </w:pPr>
            <w:r w:rsidRPr="00BF4272">
              <w:t>&lt;= 2</w:t>
            </w:r>
          </w:p>
        </w:tc>
      </w:tr>
      <w:tr w:rsidR="00C22AB3" w14:paraId="5DDCF4DD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0C725F57" w14:textId="77777777" w:rsidR="00C22AB3" w:rsidRDefault="00C22AB3" w:rsidP="0023290E">
            <w:pPr>
              <w:pStyle w:val="Cabeceraypie"/>
            </w:pPr>
            <w:r>
              <w:t>Acción</w:t>
            </w:r>
          </w:p>
        </w:tc>
        <w:tc>
          <w:tcPr>
            <w:tcW w:w="7462" w:type="dxa"/>
            <w:gridSpan w:val="3"/>
          </w:tcPr>
          <w:p w14:paraId="1AC049D3" w14:textId="7A283D01" w:rsidR="00C22AB3" w:rsidRPr="006B287F" w:rsidRDefault="00BF4272" w:rsidP="0023290E">
            <w:pPr>
              <w:pStyle w:val="Cabeceraypie"/>
            </w:pPr>
            <w:r w:rsidRPr="00BF4272">
              <w:t>Implementar revisiones internas preliminares antes de la revisión final.</w:t>
            </w:r>
          </w:p>
        </w:tc>
      </w:tr>
      <w:tr w:rsidR="00C22AB3" w14:paraId="6A786B04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00AAAF59" w14:textId="77777777" w:rsidR="00C22AB3" w:rsidRDefault="00C22AB3" w:rsidP="0023290E">
            <w:pPr>
              <w:pStyle w:val="Cabeceraypie"/>
            </w:pPr>
            <w:r>
              <w:t xml:space="preserve">Responsable </w:t>
            </w:r>
          </w:p>
        </w:tc>
        <w:tc>
          <w:tcPr>
            <w:tcW w:w="7462" w:type="dxa"/>
            <w:gridSpan w:val="3"/>
          </w:tcPr>
          <w:p w14:paraId="2F159817" w14:textId="77777777" w:rsidR="00C22AB3" w:rsidRDefault="00C22AB3" w:rsidP="0023290E">
            <w:pPr>
              <w:pStyle w:val="Cabeceraypie"/>
            </w:pPr>
            <w:r>
              <w:t>Garantía de Calidad</w:t>
            </w:r>
          </w:p>
        </w:tc>
      </w:tr>
      <w:tr w:rsidR="00C22AB3" w14:paraId="2A12AABB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28AE7ACB" w14:textId="77777777" w:rsidR="00C22AB3" w:rsidRDefault="00C22AB3" w:rsidP="0023290E">
            <w:pPr>
              <w:pStyle w:val="Cabeceraypie"/>
            </w:pPr>
            <w:r>
              <w:t>KPQ</w:t>
            </w:r>
          </w:p>
        </w:tc>
        <w:tc>
          <w:tcPr>
            <w:tcW w:w="7462" w:type="dxa"/>
            <w:gridSpan w:val="3"/>
          </w:tcPr>
          <w:p w14:paraId="48A982FB" w14:textId="5162BBF1" w:rsidR="00C22AB3" w:rsidRDefault="00DA6326" w:rsidP="0023290E">
            <w:pPr>
              <w:pStyle w:val="Cabeceraypie"/>
            </w:pPr>
            <w:r>
              <w:t>¿Cuántas iteraciones de diseño son necesarias antes de la aprobación final?</w:t>
            </w:r>
          </w:p>
        </w:tc>
      </w:tr>
      <w:tr w:rsidR="00C22AB3" w14:paraId="5DBF0FAF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292C8FB7" w14:textId="77777777" w:rsidR="00C22AB3" w:rsidRDefault="00C22AB3" w:rsidP="0023290E">
            <w:pPr>
              <w:pStyle w:val="Cabeceraypie"/>
            </w:pPr>
            <w:r>
              <w:t>Frecuencia</w:t>
            </w:r>
          </w:p>
        </w:tc>
        <w:tc>
          <w:tcPr>
            <w:tcW w:w="7462" w:type="dxa"/>
            <w:gridSpan w:val="3"/>
          </w:tcPr>
          <w:p w14:paraId="2D9239C5" w14:textId="77777777" w:rsidR="00C22AB3" w:rsidRDefault="00C22AB3" w:rsidP="0023290E">
            <w:pPr>
              <w:pStyle w:val="Cabeceraypie"/>
            </w:pPr>
            <w:r>
              <w:t>1 vez cada trimestre</w:t>
            </w:r>
          </w:p>
        </w:tc>
      </w:tr>
    </w:tbl>
    <w:p w14:paraId="308FBE32" w14:textId="77777777" w:rsidR="00DA6326" w:rsidRDefault="00DA6326" w:rsidP="00DA6326">
      <w:pPr>
        <w:pStyle w:val="Ttulo3SP"/>
        <w:numPr>
          <w:ilvl w:val="0"/>
          <w:numId w:val="0"/>
        </w:numPr>
      </w:pPr>
      <w:bookmarkStart w:id="10" w:name="_Toc169012267"/>
    </w:p>
    <w:p w14:paraId="352514B3" w14:textId="77777777" w:rsidR="00DA6326" w:rsidRDefault="00DA6326" w:rsidP="00DA6326">
      <w:pPr>
        <w:pStyle w:val="Cabeceraypie"/>
      </w:pPr>
    </w:p>
    <w:p w14:paraId="1F8AF29A" w14:textId="697B0C32" w:rsidR="00C22AB3" w:rsidRDefault="00C22AB3" w:rsidP="00C22AB3">
      <w:pPr>
        <w:pStyle w:val="Ttulo3SP"/>
      </w:pPr>
      <w:r>
        <w:lastRenderedPageBreak/>
        <w:t>Desarrollo del producto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5"/>
        <w:gridCol w:w="2664"/>
        <w:gridCol w:w="3407"/>
        <w:gridCol w:w="1391"/>
      </w:tblGrid>
      <w:tr w:rsidR="00C22AB3" w14:paraId="47EB56E8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04215A77" w14:textId="77777777" w:rsidR="00C22AB3" w:rsidRDefault="00C22AB3" w:rsidP="0023290E">
            <w:pPr>
              <w:pStyle w:val="Cabeceraypie"/>
            </w:pPr>
            <w:r>
              <w:t>Nombre</w:t>
            </w:r>
          </w:p>
        </w:tc>
        <w:tc>
          <w:tcPr>
            <w:tcW w:w="2664" w:type="dxa"/>
          </w:tcPr>
          <w:p w14:paraId="0E9839E3" w14:textId="31F2C52C" w:rsidR="00C22AB3" w:rsidRDefault="00F61617" w:rsidP="0023290E">
            <w:pPr>
              <w:pStyle w:val="Cabeceraypie"/>
              <w:jc w:val="center"/>
            </w:pPr>
            <w:r w:rsidRPr="00F61617">
              <w:t>Número de iteraciones en el desarrollo</w:t>
            </w:r>
          </w:p>
        </w:tc>
        <w:tc>
          <w:tcPr>
            <w:tcW w:w="3407" w:type="dxa"/>
            <w:shd w:val="clear" w:color="auto" w:fill="D9D9D9" w:themeFill="background1" w:themeFillShade="D9"/>
          </w:tcPr>
          <w:p w14:paraId="00F164DA" w14:textId="77777777" w:rsidR="00C22AB3" w:rsidRDefault="00C22AB3" w:rsidP="0023290E">
            <w:pPr>
              <w:pStyle w:val="Cabeceraypie"/>
              <w:jc w:val="center"/>
            </w:pPr>
            <w:r>
              <w:t>Código KPI</w:t>
            </w:r>
          </w:p>
        </w:tc>
        <w:tc>
          <w:tcPr>
            <w:tcW w:w="1391" w:type="dxa"/>
          </w:tcPr>
          <w:p w14:paraId="47B6B931" w14:textId="02549272" w:rsidR="00C22AB3" w:rsidRDefault="00C22AB3" w:rsidP="0023290E">
            <w:pPr>
              <w:pStyle w:val="Cabeceraypie"/>
              <w:jc w:val="center"/>
            </w:pPr>
            <w:r>
              <w:t>KPI_0</w:t>
            </w:r>
            <w:r w:rsidR="00DA6326">
              <w:t>5</w:t>
            </w:r>
          </w:p>
        </w:tc>
      </w:tr>
      <w:tr w:rsidR="00C22AB3" w14:paraId="229DDB7F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2A71D9E0" w14:textId="77777777" w:rsidR="00C22AB3" w:rsidRDefault="00C22AB3" w:rsidP="0023290E">
            <w:pPr>
              <w:pStyle w:val="Cabeceraypie"/>
            </w:pPr>
            <w:r>
              <w:t>Descripcion:</w:t>
            </w:r>
          </w:p>
        </w:tc>
        <w:tc>
          <w:tcPr>
            <w:tcW w:w="7462" w:type="dxa"/>
            <w:gridSpan w:val="3"/>
          </w:tcPr>
          <w:p w14:paraId="6CC026D0" w14:textId="79CEF934" w:rsidR="00C22AB3" w:rsidRDefault="0042744C" w:rsidP="0023290E">
            <w:pPr>
              <w:pStyle w:val="Cabeceraypie"/>
            </w:pPr>
            <w:r>
              <w:t>Medición de la cantidad de versiones realizadas antes de incorporar el desarrollo a la versión final</w:t>
            </w:r>
          </w:p>
        </w:tc>
      </w:tr>
      <w:tr w:rsidR="00C22AB3" w14:paraId="34C81467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1CFA5A33" w14:textId="77777777" w:rsidR="00C22AB3" w:rsidRDefault="00C22AB3" w:rsidP="0023290E">
            <w:pPr>
              <w:pStyle w:val="Cabeceraypie"/>
            </w:pPr>
            <w:r>
              <w:t>Medición</w:t>
            </w:r>
          </w:p>
        </w:tc>
        <w:tc>
          <w:tcPr>
            <w:tcW w:w="7462" w:type="dxa"/>
            <w:gridSpan w:val="3"/>
          </w:tcPr>
          <w:p w14:paraId="4B631FCF" w14:textId="3758E804" w:rsidR="00C22AB3" w:rsidRDefault="00B96697" w:rsidP="0023290E">
            <w:pPr>
              <w:pStyle w:val="Cabeceraypie"/>
            </w:pPr>
            <w:r w:rsidRPr="00B96697">
              <w:t xml:space="preserve">Cantidad de versiones del </w:t>
            </w:r>
            <w:r>
              <w:t>realizadas antes de incorporar el desarrollo a la versión final</w:t>
            </w:r>
          </w:p>
        </w:tc>
      </w:tr>
      <w:tr w:rsidR="00C22AB3" w14:paraId="66AAB0F7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7AC382D7" w14:textId="77777777" w:rsidR="00C22AB3" w:rsidRDefault="00C22AB3" w:rsidP="0023290E">
            <w:pPr>
              <w:pStyle w:val="Cabeceraypie"/>
            </w:pPr>
            <w:r>
              <w:t>Fórmula</w:t>
            </w:r>
          </w:p>
        </w:tc>
        <w:tc>
          <w:tcPr>
            <w:tcW w:w="7462" w:type="dxa"/>
            <w:gridSpan w:val="3"/>
          </w:tcPr>
          <w:p w14:paraId="397F60A0" w14:textId="7EA0CE57" w:rsidR="00C22AB3" w:rsidRPr="000911E2" w:rsidRDefault="000F05BA" w:rsidP="0023290E">
            <w:pPr>
              <w:pStyle w:val="Cabeceraypie"/>
            </w:pPr>
            <w:r w:rsidRPr="000F05BA">
              <w:t xml:space="preserve">Número de iteraciones por </w:t>
            </w:r>
            <w:r>
              <w:t>desarrollo</w:t>
            </w:r>
          </w:p>
        </w:tc>
      </w:tr>
      <w:tr w:rsidR="00C22AB3" w14:paraId="18C42F51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3D53E193" w14:textId="77777777" w:rsidR="00C22AB3" w:rsidRDefault="00C22AB3" w:rsidP="0023290E">
            <w:pPr>
              <w:pStyle w:val="Cabeceraypie"/>
            </w:pPr>
            <w:r>
              <w:t>Valor de referencia</w:t>
            </w:r>
          </w:p>
        </w:tc>
        <w:tc>
          <w:tcPr>
            <w:tcW w:w="7462" w:type="dxa"/>
            <w:gridSpan w:val="3"/>
          </w:tcPr>
          <w:p w14:paraId="5601A92E" w14:textId="60A6F66B" w:rsidR="00C22AB3" w:rsidRPr="000911E2" w:rsidRDefault="008E0EE8" w:rsidP="0023290E">
            <w:pPr>
              <w:pStyle w:val="Cabeceraypie"/>
            </w:pPr>
            <w:r w:rsidRPr="008E0EE8">
              <w:t>&lt;= 3</w:t>
            </w:r>
          </w:p>
        </w:tc>
      </w:tr>
      <w:tr w:rsidR="00C22AB3" w14:paraId="7CCC452F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3957F597" w14:textId="77777777" w:rsidR="00C22AB3" w:rsidRDefault="00C22AB3" w:rsidP="0023290E">
            <w:pPr>
              <w:pStyle w:val="Cabeceraypie"/>
            </w:pPr>
            <w:r>
              <w:t>Acción</w:t>
            </w:r>
          </w:p>
        </w:tc>
        <w:tc>
          <w:tcPr>
            <w:tcW w:w="7462" w:type="dxa"/>
            <w:gridSpan w:val="3"/>
          </w:tcPr>
          <w:p w14:paraId="7E758069" w14:textId="0E163EFE" w:rsidR="00C22AB3" w:rsidRPr="006B287F" w:rsidRDefault="00E97BA0" w:rsidP="0023290E">
            <w:pPr>
              <w:pStyle w:val="Cabeceraypie"/>
            </w:pPr>
            <w:r w:rsidRPr="00E97BA0">
              <w:t>Mejorar la planificación y pruebas preliminares para reducir iteraciones.</w:t>
            </w:r>
          </w:p>
        </w:tc>
      </w:tr>
      <w:tr w:rsidR="00C22AB3" w14:paraId="32213307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438724D2" w14:textId="77777777" w:rsidR="00C22AB3" w:rsidRDefault="00C22AB3" w:rsidP="0023290E">
            <w:pPr>
              <w:pStyle w:val="Cabeceraypie"/>
            </w:pPr>
            <w:r>
              <w:t xml:space="preserve">Responsable </w:t>
            </w:r>
          </w:p>
        </w:tc>
        <w:tc>
          <w:tcPr>
            <w:tcW w:w="7462" w:type="dxa"/>
            <w:gridSpan w:val="3"/>
          </w:tcPr>
          <w:p w14:paraId="329C52CC" w14:textId="77777777" w:rsidR="00C22AB3" w:rsidRDefault="00C22AB3" w:rsidP="0023290E">
            <w:pPr>
              <w:pStyle w:val="Cabeceraypie"/>
            </w:pPr>
            <w:r>
              <w:t>Garantía de Calidad</w:t>
            </w:r>
          </w:p>
        </w:tc>
      </w:tr>
      <w:tr w:rsidR="00C22AB3" w14:paraId="1DA1E971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3EAF61FE" w14:textId="77777777" w:rsidR="00C22AB3" w:rsidRDefault="00C22AB3" w:rsidP="0023290E">
            <w:pPr>
              <w:pStyle w:val="Cabeceraypie"/>
            </w:pPr>
            <w:r>
              <w:t>KPQ</w:t>
            </w:r>
          </w:p>
        </w:tc>
        <w:tc>
          <w:tcPr>
            <w:tcW w:w="7462" w:type="dxa"/>
            <w:gridSpan w:val="3"/>
          </w:tcPr>
          <w:p w14:paraId="694F2DEE" w14:textId="0E1CACF1" w:rsidR="00C22AB3" w:rsidRDefault="0042744C" w:rsidP="0023290E">
            <w:pPr>
              <w:pStyle w:val="Cabeceraypie"/>
            </w:pPr>
            <w:r>
              <w:t>¿Cuántas iteraciones de desarrollo son necesarias antes de la versión final?</w:t>
            </w:r>
          </w:p>
        </w:tc>
      </w:tr>
      <w:tr w:rsidR="00C22AB3" w14:paraId="77FC76F3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67854FB1" w14:textId="77777777" w:rsidR="00C22AB3" w:rsidRDefault="00C22AB3" w:rsidP="0023290E">
            <w:pPr>
              <w:pStyle w:val="Cabeceraypie"/>
            </w:pPr>
            <w:r>
              <w:t>Frecuencia</w:t>
            </w:r>
          </w:p>
        </w:tc>
        <w:tc>
          <w:tcPr>
            <w:tcW w:w="7462" w:type="dxa"/>
            <w:gridSpan w:val="3"/>
          </w:tcPr>
          <w:p w14:paraId="004F299F" w14:textId="77777777" w:rsidR="00C22AB3" w:rsidRDefault="00C22AB3" w:rsidP="0023290E">
            <w:pPr>
              <w:pStyle w:val="Cabeceraypie"/>
            </w:pPr>
            <w:r>
              <w:t>1 vez cada trimestre</w:t>
            </w:r>
          </w:p>
        </w:tc>
      </w:tr>
    </w:tbl>
    <w:p w14:paraId="527596A7" w14:textId="77777777" w:rsidR="00C22AB3" w:rsidRDefault="00C22AB3" w:rsidP="00C22AB3">
      <w:pPr>
        <w:pStyle w:val="Ttulo3SP"/>
        <w:numPr>
          <w:ilvl w:val="0"/>
          <w:numId w:val="0"/>
        </w:num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5"/>
        <w:gridCol w:w="2664"/>
        <w:gridCol w:w="3407"/>
        <w:gridCol w:w="1391"/>
      </w:tblGrid>
      <w:tr w:rsidR="00C22AB3" w14:paraId="0837947A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71570B7C" w14:textId="77777777" w:rsidR="00C22AB3" w:rsidRDefault="00C22AB3" w:rsidP="0023290E">
            <w:pPr>
              <w:pStyle w:val="Cabeceraypie"/>
            </w:pPr>
            <w:r>
              <w:t>Nombre</w:t>
            </w:r>
          </w:p>
        </w:tc>
        <w:tc>
          <w:tcPr>
            <w:tcW w:w="2664" w:type="dxa"/>
          </w:tcPr>
          <w:p w14:paraId="336097D9" w14:textId="300A637B" w:rsidR="00C22AB3" w:rsidRDefault="00FC5B52" w:rsidP="0023290E">
            <w:pPr>
              <w:pStyle w:val="Cabeceraypie"/>
              <w:jc w:val="center"/>
            </w:pPr>
            <w:r w:rsidRPr="00FC5B52">
              <w:t>Cumplimiento de los estándares de calidad</w:t>
            </w:r>
          </w:p>
        </w:tc>
        <w:tc>
          <w:tcPr>
            <w:tcW w:w="3407" w:type="dxa"/>
            <w:shd w:val="clear" w:color="auto" w:fill="D9D9D9" w:themeFill="background1" w:themeFillShade="D9"/>
          </w:tcPr>
          <w:p w14:paraId="1BAE26CB" w14:textId="77777777" w:rsidR="00C22AB3" w:rsidRDefault="00C22AB3" w:rsidP="0023290E">
            <w:pPr>
              <w:pStyle w:val="Cabeceraypie"/>
              <w:jc w:val="center"/>
            </w:pPr>
            <w:r>
              <w:t>Código KPI</w:t>
            </w:r>
          </w:p>
        </w:tc>
        <w:tc>
          <w:tcPr>
            <w:tcW w:w="1391" w:type="dxa"/>
          </w:tcPr>
          <w:p w14:paraId="0312EDC0" w14:textId="64739087" w:rsidR="00C22AB3" w:rsidRDefault="00C22AB3" w:rsidP="0023290E">
            <w:pPr>
              <w:pStyle w:val="Cabeceraypie"/>
              <w:jc w:val="center"/>
            </w:pPr>
            <w:r>
              <w:t>KPI_0</w:t>
            </w:r>
            <w:r w:rsidR="0042744C">
              <w:t>6</w:t>
            </w:r>
          </w:p>
        </w:tc>
      </w:tr>
      <w:tr w:rsidR="00C22AB3" w14:paraId="0DB1E91B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5747C8DD" w14:textId="77777777" w:rsidR="00C22AB3" w:rsidRDefault="00C22AB3" w:rsidP="0023290E">
            <w:pPr>
              <w:pStyle w:val="Cabeceraypie"/>
            </w:pPr>
            <w:r>
              <w:t>Descripcion:</w:t>
            </w:r>
          </w:p>
        </w:tc>
        <w:tc>
          <w:tcPr>
            <w:tcW w:w="7462" w:type="dxa"/>
            <w:gridSpan w:val="3"/>
          </w:tcPr>
          <w:p w14:paraId="77F1AE20" w14:textId="19DF190B" w:rsidR="00C22AB3" w:rsidRDefault="002005BC" w:rsidP="0023290E">
            <w:pPr>
              <w:pStyle w:val="Cabeceraypie"/>
            </w:pPr>
            <w:r>
              <w:t>Medición del porcentaje de productos que pasan las pruebas de calidad internas en la primera vez</w:t>
            </w:r>
          </w:p>
        </w:tc>
      </w:tr>
      <w:tr w:rsidR="00C22AB3" w14:paraId="4BB7EBB8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7D485E70" w14:textId="77777777" w:rsidR="00C22AB3" w:rsidRDefault="00C22AB3" w:rsidP="0023290E">
            <w:pPr>
              <w:pStyle w:val="Cabeceraypie"/>
            </w:pPr>
            <w:r>
              <w:t>Medición</w:t>
            </w:r>
          </w:p>
        </w:tc>
        <w:tc>
          <w:tcPr>
            <w:tcW w:w="7462" w:type="dxa"/>
            <w:gridSpan w:val="3"/>
          </w:tcPr>
          <w:p w14:paraId="5C5BE047" w14:textId="57AF65E1" w:rsidR="00C22AB3" w:rsidRDefault="00FC5B52" w:rsidP="0023290E">
            <w:pPr>
              <w:pStyle w:val="Cabeceraypie"/>
            </w:pPr>
            <w:r w:rsidRPr="00FC5B52">
              <w:t>Porcentaje de productos que pasan las pruebas de calidad internas en la primera vez</w:t>
            </w:r>
          </w:p>
        </w:tc>
      </w:tr>
      <w:tr w:rsidR="00C22AB3" w14:paraId="267C05E3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69DAC935" w14:textId="77777777" w:rsidR="00C22AB3" w:rsidRDefault="00C22AB3" w:rsidP="0023290E">
            <w:pPr>
              <w:pStyle w:val="Cabeceraypie"/>
            </w:pPr>
            <w:r>
              <w:t>Fórmula</w:t>
            </w:r>
          </w:p>
        </w:tc>
        <w:tc>
          <w:tcPr>
            <w:tcW w:w="7462" w:type="dxa"/>
            <w:gridSpan w:val="3"/>
          </w:tcPr>
          <w:p w14:paraId="0965EE84" w14:textId="447A42AE" w:rsidR="00C22AB3" w:rsidRPr="000911E2" w:rsidRDefault="00FC5B52" w:rsidP="0023290E">
            <w:pPr>
              <w:pStyle w:val="Cabeceraypie"/>
            </w:pPr>
            <w:r w:rsidRPr="00FC5B52">
              <w:t>(Productos aprobados a la primera / Total de productos) * 100</w:t>
            </w:r>
          </w:p>
        </w:tc>
      </w:tr>
      <w:tr w:rsidR="00C22AB3" w14:paraId="15426A42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7EFA9753" w14:textId="77777777" w:rsidR="00C22AB3" w:rsidRDefault="00C22AB3" w:rsidP="0023290E">
            <w:pPr>
              <w:pStyle w:val="Cabeceraypie"/>
            </w:pPr>
            <w:r>
              <w:t>Valor de referencia</w:t>
            </w:r>
          </w:p>
        </w:tc>
        <w:tc>
          <w:tcPr>
            <w:tcW w:w="7462" w:type="dxa"/>
            <w:gridSpan w:val="3"/>
          </w:tcPr>
          <w:p w14:paraId="6E8C3E64" w14:textId="77777777" w:rsidR="00C22AB3" w:rsidRPr="000911E2" w:rsidRDefault="00C22AB3" w:rsidP="0023290E">
            <w:pPr>
              <w:pStyle w:val="Cabeceraypie"/>
            </w:pPr>
            <w:r w:rsidRPr="006B287F">
              <w:t>&gt;= 95%</w:t>
            </w:r>
          </w:p>
        </w:tc>
      </w:tr>
      <w:tr w:rsidR="00C22AB3" w14:paraId="6E3CF073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2FF3170E" w14:textId="77777777" w:rsidR="00C22AB3" w:rsidRDefault="00C22AB3" w:rsidP="0023290E">
            <w:pPr>
              <w:pStyle w:val="Cabeceraypie"/>
            </w:pPr>
            <w:r>
              <w:lastRenderedPageBreak/>
              <w:t>Acción</w:t>
            </w:r>
          </w:p>
        </w:tc>
        <w:tc>
          <w:tcPr>
            <w:tcW w:w="7462" w:type="dxa"/>
            <w:gridSpan w:val="3"/>
          </w:tcPr>
          <w:p w14:paraId="1BC84CF4" w14:textId="0D84E684" w:rsidR="00C22AB3" w:rsidRPr="006B287F" w:rsidRDefault="00F36D1E" w:rsidP="0023290E">
            <w:pPr>
              <w:pStyle w:val="Cabeceraypie"/>
            </w:pPr>
            <w:r w:rsidRPr="00F36D1E">
              <w:t>Implementar controles de calidad más rigurosos durante el desarrollo.</w:t>
            </w:r>
          </w:p>
        </w:tc>
      </w:tr>
      <w:tr w:rsidR="00C22AB3" w14:paraId="7C2B5863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32E15461" w14:textId="77777777" w:rsidR="00C22AB3" w:rsidRDefault="00C22AB3" w:rsidP="0023290E">
            <w:pPr>
              <w:pStyle w:val="Cabeceraypie"/>
            </w:pPr>
            <w:r>
              <w:t xml:space="preserve">Responsable </w:t>
            </w:r>
          </w:p>
        </w:tc>
        <w:tc>
          <w:tcPr>
            <w:tcW w:w="7462" w:type="dxa"/>
            <w:gridSpan w:val="3"/>
          </w:tcPr>
          <w:p w14:paraId="096ED699" w14:textId="77777777" w:rsidR="00C22AB3" w:rsidRDefault="00C22AB3" w:rsidP="0023290E">
            <w:pPr>
              <w:pStyle w:val="Cabeceraypie"/>
            </w:pPr>
            <w:r>
              <w:t>Garantía de Calidad</w:t>
            </w:r>
          </w:p>
        </w:tc>
      </w:tr>
      <w:tr w:rsidR="00C22AB3" w14:paraId="0D21CCB9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25EABFA2" w14:textId="77777777" w:rsidR="00C22AB3" w:rsidRDefault="00C22AB3" w:rsidP="0023290E">
            <w:pPr>
              <w:pStyle w:val="Cabeceraypie"/>
            </w:pPr>
            <w:r>
              <w:t>KPQ</w:t>
            </w:r>
          </w:p>
        </w:tc>
        <w:tc>
          <w:tcPr>
            <w:tcW w:w="7462" w:type="dxa"/>
            <w:gridSpan w:val="3"/>
          </w:tcPr>
          <w:p w14:paraId="39C67275" w14:textId="158B218C" w:rsidR="00C22AB3" w:rsidRDefault="00A23AD5" w:rsidP="0023290E">
            <w:pPr>
              <w:pStyle w:val="Cabeceraypie"/>
            </w:pPr>
            <w:r>
              <w:t>¿Cuál es el porcentaje de productos aprobados en las pruebas de calidad internas en la primera vez?</w:t>
            </w:r>
          </w:p>
        </w:tc>
      </w:tr>
      <w:tr w:rsidR="00C22AB3" w14:paraId="1C808A56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64B77CFE" w14:textId="77777777" w:rsidR="00C22AB3" w:rsidRDefault="00C22AB3" w:rsidP="0023290E">
            <w:pPr>
              <w:pStyle w:val="Cabeceraypie"/>
            </w:pPr>
            <w:r>
              <w:t>Frecuencia</w:t>
            </w:r>
          </w:p>
        </w:tc>
        <w:tc>
          <w:tcPr>
            <w:tcW w:w="7462" w:type="dxa"/>
            <w:gridSpan w:val="3"/>
          </w:tcPr>
          <w:p w14:paraId="6E43076B" w14:textId="77777777" w:rsidR="00C22AB3" w:rsidRDefault="00C22AB3" w:rsidP="0023290E">
            <w:pPr>
              <w:pStyle w:val="Cabeceraypie"/>
            </w:pPr>
            <w:r>
              <w:t>1 vez cada trimestre</w:t>
            </w:r>
          </w:p>
        </w:tc>
      </w:tr>
    </w:tbl>
    <w:p w14:paraId="277C946E" w14:textId="77777777" w:rsidR="00C22AB3" w:rsidRDefault="00C22AB3" w:rsidP="00C22AB3">
      <w:pPr>
        <w:pStyle w:val="Ttulo3SP"/>
        <w:numPr>
          <w:ilvl w:val="0"/>
          <w:numId w:val="0"/>
        </w:numPr>
      </w:pPr>
    </w:p>
    <w:p w14:paraId="433A0D39" w14:textId="08409963" w:rsidR="00C22AB3" w:rsidRDefault="00C22AB3" w:rsidP="00C22AB3">
      <w:pPr>
        <w:pStyle w:val="Ttulo3SP"/>
      </w:pPr>
      <w:bookmarkStart w:id="11" w:name="_Toc169012268"/>
      <w:r>
        <w:t>Liberación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5"/>
        <w:gridCol w:w="2664"/>
        <w:gridCol w:w="3407"/>
        <w:gridCol w:w="1391"/>
      </w:tblGrid>
      <w:tr w:rsidR="00C22AB3" w14:paraId="4D644E78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25321715" w14:textId="77777777" w:rsidR="00C22AB3" w:rsidRDefault="00C22AB3" w:rsidP="0023290E">
            <w:pPr>
              <w:pStyle w:val="Cabeceraypie"/>
            </w:pPr>
            <w:r>
              <w:t>Nombre</w:t>
            </w:r>
          </w:p>
        </w:tc>
        <w:tc>
          <w:tcPr>
            <w:tcW w:w="2664" w:type="dxa"/>
          </w:tcPr>
          <w:p w14:paraId="0DAC4830" w14:textId="2AA19771" w:rsidR="00C22AB3" w:rsidRDefault="00A23AD5" w:rsidP="0023290E">
            <w:pPr>
              <w:pStyle w:val="Cabeceraypie"/>
              <w:jc w:val="center"/>
            </w:pPr>
            <w:r w:rsidRPr="00A23AD5">
              <w:t>Tiempo de ciclo de liberación</w:t>
            </w:r>
          </w:p>
        </w:tc>
        <w:tc>
          <w:tcPr>
            <w:tcW w:w="3407" w:type="dxa"/>
            <w:shd w:val="clear" w:color="auto" w:fill="D9D9D9" w:themeFill="background1" w:themeFillShade="D9"/>
          </w:tcPr>
          <w:p w14:paraId="255A1ED3" w14:textId="77777777" w:rsidR="00C22AB3" w:rsidRDefault="00C22AB3" w:rsidP="0023290E">
            <w:pPr>
              <w:pStyle w:val="Cabeceraypie"/>
              <w:jc w:val="center"/>
            </w:pPr>
            <w:r>
              <w:t>Código KPI</w:t>
            </w:r>
          </w:p>
        </w:tc>
        <w:tc>
          <w:tcPr>
            <w:tcW w:w="1391" w:type="dxa"/>
          </w:tcPr>
          <w:p w14:paraId="0D5D3FC6" w14:textId="5B41D340" w:rsidR="00C22AB3" w:rsidRDefault="00C22AB3" w:rsidP="0023290E">
            <w:pPr>
              <w:pStyle w:val="Cabeceraypie"/>
              <w:jc w:val="center"/>
            </w:pPr>
            <w:r>
              <w:t>KPI_0</w:t>
            </w:r>
            <w:r w:rsidR="008014F4">
              <w:t>7</w:t>
            </w:r>
          </w:p>
        </w:tc>
      </w:tr>
      <w:tr w:rsidR="00C22AB3" w14:paraId="5BBA3847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1C232CA2" w14:textId="77777777" w:rsidR="00C22AB3" w:rsidRDefault="00C22AB3" w:rsidP="0023290E">
            <w:pPr>
              <w:pStyle w:val="Cabeceraypie"/>
            </w:pPr>
            <w:r>
              <w:t>Descripcion:</w:t>
            </w:r>
          </w:p>
        </w:tc>
        <w:tc>
          <w:tcPr>
            <w:tcW w:w="7462" w:type="dxa"/>
            <w:gridSpan w:val="3"/>
          </w:tcPr>
          <w:p w14:paraId="0C7410EE" w14:textId="26CFBD3C" w:rsidR="00C22AB3" w:rsidRDefault="0054413A" w:rsidP="0023290E">
            <w:pPr>
              <w:pStyle w:val="Cabeceraypie"/>
            </w:pPr>
            <w:r>
              <w:t>Medición de la duración promedio desde la finalización del desarrollo hasta la liberación del producto al mercado</w:t>
            </w:r>
          </w:p>
        </w:tc>
      </w:tr>
      <w:tr w:rsidR="00C22AB3" w14:paraId="78A6DD44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120DD004" w14:textId="77777777" w:rsidR="00C22AB3" w:rsidRDefault="00C22AB3" w:rsidP="0023290E">
            <w:pPr>
              <w:pStyle w:val="Cabeceraypie"/>
            </w:pPr>
            <w:r>
              <w:t>Medición</w:t>
            </w:r>
          </w:p>
        </w:tc>
        <w:tc>
          <w:tcPr>
            <w:tcW w:w="7462" w:type="dxa"/>
            <w:gridSpan w:val="3"/>
          </w:tcPr>
          <w:p w14:paraId="36F1E339" w14:textId="63278A43" w:rsidR="00C22AB3" w:rsidRDefault="00A434E5" w:rsidP="0023290E">
            <w:pPr>
              <w:pStyle w:val="Cabeceraypie"/>
            </w:pPr>
            <w:r w:rsidRPr="00A434E5">
              <w:t>Duración promedio desde la finalización del desarrollo hasta la liberación del producto al mercado</w:t>
            </w:r>
          </w:p>
        </w:tc>
      </w:tr>
      <w:tr w:rsidR="00C22AB3" w14:paraId="5D36F9DE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3483788F" w14:textId="77777777" w:rsidR="00C22AB3" w:rsidRDefault="00C22AB3" w:rsidP="0023290E">
            <w:pPr>
              <w:pStyle w:val="Cabeceraypie"/>
            </w:pPr>
            <w:r>
              <w:t>Fórmula</w:t>
            </w:r>
          </w:p>
        </w:tc>
        <w:tc>
          <w:tcPr>
            <w:tcW w:w="7462" w:type="dxa"/>
            <w:gridSpan w:val="3"/>
          </w:tcPr>
          <w:p w14:paraId="32B4CD5B" w14:textId="5FD7ED44" w:rsidR="00C22AB3" w:rsidRPr="000911E2" w:rsidRDefault="00687001" w:rsidP="0023290E">
            <w:pPr>
              <w:pStyle w:val="Cabeceraypie"/>
            </w:pPr>
            <w:r w:rsidRPr="00687001">
              <w:t>Suma de tiempos de liberación / Número de productos</w:t>
            </w:r>
          </w:p>
        </w:tc>
      </w:tr>
      <w:tr w:rsidR="00C22AB3" w14:paraId="3BBA53D7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211CA360" w14:textId="77777777" w:rsidR="00C22AB3" w:rsidRDefault="00C22AB3" w:rsidP="0023290E">
            <w:pPr>
              <w:pStyle w:val="Cabeceraypie"/>
            </w:pPr>
            <w:r>
              <w:t>Valor de referencia</w:t>
            </w:r>
          </w:p>
        </w:tc>
        <w:tc>
          <w:tcPr>
            <w:tcW w:w="7462" w:type="dxa"/>
            <w:gridSpan w:val="3"/>
          </w:tcPr>
          <w:p w14:paraId="62B458AA" w14:textId="0310C530" w:rsidR="00C22AB3" w:rsidRPr="000911E2" w:rsidRDefault="00687001" w:rsidP="0023290E">
            <w:pPr>
              <w:pStyle w:val="Cabeceraypie"/>
            </w:pPr>
            <w:r w:rsidRPr="00687001">
              <w:t>&lt;= 1 mes</w:t>
            </w:r>
          </w:p>
        </w:tc>
      </w:tr>
      <w:tr w:rsidR="00C22AB3" w14:paraId="71C5B3F7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762F3006" w14:textId="77777777" w:rsidR="00C22AB3" w:rsidRDefault="00C22AB3" w:rsidP="0023290E">
            <w:pPr>
              <w:pStyle w:val="Cabeceraypie"/>
            </w:pPr>
            <w:r>
              <w:t>Acción</w:t>
            </w:r>
          </w:p>
        </w:tc>
        <w:tc>
          <w:tcPr>
            <w:tcW w:w="7462" w:type="dxa"/>
            <w:gridSpan w:val="3"/>
          </w:tcPr>
          <w:p w14:paraId="0B525CFB" w14:textId="68E45D5C" w:rsidR="00C22AB3" w:rsidRPr="006B287F" w:rsidRDefault="000F0C55" w:rsidP="0023290E">
            <w:pPr>
              <w:pStyle w:val="Cabeceraypie"/>
            </w:pPr>
            <w:r w:rsidRPr="000F0C55">
              <w:t>Optimizar el proceso de liberación y eliminar pasos innecesarios.</w:t>
            </w:r>
          </w:p>
        </w:tc>
      </w:tr>
      <w:tr w:rsidR="00C22AB3" w14:paraId="772A5B1E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48960011" w14:textId="77777777" w:rsidR="00C22AB3" w:rsidRDefault="00C22AB3" w:rsidP="0023290E">
            <w:pPr>
              <w:pStyle w:val="Cabeceraypie"/>
            </w:pPr>
            <w:r>
              <w:t xml:space="preserve">Responsable </w:t>
            </w:r>
          </w:p>
        </w:tc>
        <w:tc>
          <w:tcPr>
            <w:tcW w:w="7462" w:type="dxa"/>
            <w:gridSpan w:val="3"/>
          </w:tcPr>
          <w:p w14:paraId="3D8D7766" w14:textId="77777777" w:rsidR="00C22AB3" w:rsidRDefault="00C22AB3" w:rsidP="0023290E">
            <w:pPr>
              <w:pStyle w:val="Cabeceraypie"/>
            </w:pPr>
            <w:r>
              <w:t>Garantía de Calidad</w:t>
            </w:r>
          </w:p>
        </w:tc>
      </w:tr>
      <w:tr w:rsidR="00C22AB3" w14:paraId="69164170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2EF690A6" w14:textId="77777777" w:rsidR="00C22AB3" w:rsidRDefault="00C22AB3" w:rsidP="0023290E">
            <w:pPr>
              <w:pStyle w:val="Cabeceraypie"/>
            </w:pPr>
            <w:r>
              <w:t>KPQ</w:t>
            </w:r>
          </w:p>
        </w:tc>
        <w:tc>
          <w:tcPr>
            <w:tcW w:w="7462" w:type="dxa"/>
            <w:gridSpan w:val="3"/>
          </w:tcPr>
          <w:p w14:paraId="441808CC" w14:textId="4E8ADD41" w:rsidR="00C22AB3" w:rsidRDefault="0054413A" w:rsidP="0023290E">
            <w:pPr>
              <w:pStyle w:val="Cabeceraypie"/>
            </w:pPr>
            <w:r>
              <w:t>¿Cuál es la duración promedio del ciclo de liberación de productos?</w:t>
            </w:r>
          </w:p>
        </w:tc>
      </w:tr>
      <w:tr w:rsidR="00C22AB3" w14:paraId="3BDA5543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15D962E5" w14:textId="77777777" w:rsidR="00C22AB3" w:rsidRDefault="00C22AB3" w:rsidP="0023290E">
            <w:pPr>
              <w:pStyle w:val="Cabeceraypie"/>
            </w:pPr>
            <w:r>
              <w:t>Frecuencia</w:t>
            </w:r>
          </w:p>
        </w:tc>
        <w:tc>
          <w:tcPr>
            <w:tcW w:w="7462" w:type="dxa"/>
            <w:gridSpan w:val="3"/>
          </w:tcPr>
          <w:p w14:paraId="4FB3B2AC" w14:textId="77777777" w:rsidR="00C22AB3" w:rsidRDefault="00C22AB3" w:rsidP="0023290E">
            <w:pPr>
              <w:pStyle w:val="Cabeceraypie"/>
            </w:pPr>
            <w:r>
              <w:t>1 vez cada trimestre</w:t>
            </w:r>
          </w:p>
        </w:tc>
      </w:tr>
    </w:tbl>
    <w:p w14:paraId="778E3271" w14:textId="77777777" w:rsidR="00C22AB3" w:rsidRDefault="00C22AB3" w:rsidP="00C22AB3">
      <w:pPr>
        <w:pStyle w:val="Ttulo3SP"/>
        <w:numPr>
          <w:ilvl w:val="0"/>
          <w:numId w:val="0"/>
        </w:num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5"/>
        <w:gridCol w:w="2664"/>
        <w:gridCol w:w="3407"/>
        <w:gridCol w:w="1391"/>
      </w:tblGrid>
      <w:tr w:rsidR="00C22AB3" w14:paraId="59BC8A2E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1B6A1A57" w14:textId="77777777" w:rsidR="00C22AB3" w:rsidRDefault="00C22AB3" w:rsidP="0023290E">
            <w:pPr>
              <w:pStyle w:val="Cabeceraypie"/>
            </w:pPr>
            <w:r>
              <w:t>Nombre</w:t>
            </w:r>
          </w:p>
        </w:tc>
        <w:tc>
          <w:tcPr>
            <w:tcW w:w="2664" w:type="dxa"/>
          </w:tcPr>
          <w:p w14:paraId="5081391F" w14:textId="6D0EA9CB" w:rsidR="00C22AB3" w:rsidRDefault="00D91E11" w:rsidP="0023290E">
            <w:pPr>
              <w:pStyle w:val="Cabeceraypie"/>
              <w:jc w:val="center"/>
            </w:pPr>
            <w:r w:rsidRPr="00D91E11">
              <w:t>Tasa de defectos post-libración</w:t>
            </w:r>
          </w:p>
        </w:tc>
        <w:tc>
          <w:tcPr>
            <w:tcW w:w="3407" w:type="dxa"/>
            <w:shd w:val="clear" w:color="auto" w:fill="D9D9D9" w:themeFill="background1" w:themeFillShade="D9"/>
          </w:tcPr>
          <w:p w14:paraId="087938FA" w14:textId="77777777" w:rsidR="00C22AB3" w:rsidRDefault="00C22AB3" w:rsidP="0023290E">
            <w:pPr>
              <w:pStyle w:val="Cabeceraypie"/>
              <w:jc w:val="center"/>
            </w:pPr>
            <w:r>
              <w:t>Código KPI</w:t>
            </w:r>
          </w:p>
        </w:tc>
        <w:tc>
          <w:tcPr>
            <w:tcW w:w="1391" w:type="dxa"/>
          </w:tcPr>
          <w:p w14:paraId="2D8B72B6" w14:textId="09423A5F" w:rsidR="00C22AB3" w:rsidRDefault="00C22AB3" w:rsidP="0023290E">
            <w:pPr>
              <w:pStyle w:val="Cabeceraypie"/>
              <w:jc w:val="center"/>
            </w:pPr>
            <w:r>
              <w:t>KPI_0</w:t>
            </w:r>
            <w:r w:rsidR="0054413A">
              <w:t>8</w:t>
            </w:r>
          </w:p>
        </w:tc>
      </w:tr>
      <w:tr w:rsidR="00C22AB3" w14:paraId="1D7745FF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310DED4A" w14:textId="77777777" w:rsidR="00C22AB3" w:rsidRDefault="00C22AB3" w:rsidP="0023290E">
            <w:pPr>
              <w:pStyle w:val="Cabeceraypie"/>
            </w:pPr>
            <w:r>
              <w:t>Descripcion:</w:t>
            </w:r>
          </w:p>
        </w:tc>
        <w:tc>
          <w:tcPr>
            <w:tcW w:w="7462" w:type="dxa"/>
            <w:gridSpan w:val="3"/>
          </w:tcPr>
          <w:p w14:paraId="7E54FCE8" w14:textId="15680F26" w:rsidR="00C22AB3" w:rsidRDefault="000D22F4" w:rsidP="0023290E">
            <w:pPr>
              <w:pStyle w:val="Cabeceraypie"/>
            </w:pPr>
            <w:r>
              <w:t>Medición del número de defectos reportados por los clientes</w:t>
            </w:r>
          </w:p>
        </w:tc>
      </w:tr>
      <w:tr w:rsidR="00C22AB3" w14:paraId="67213B86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03C508E7" w14:textId="77777777" w:rsidR="00C22AB3" w:rsidRDefault="00C22AB3" w:rsidP="0023290E">
            <w:pPr>
              <w:pStyle w:val="Cabeceraypie"/>
            </w:pPr>
            <w:r>
              <w:lastRenderedPageBreak/>
              <w:t>Medición</w:t>
            </w:r>
          </w:p>
        </w:tc>
        <w:tc>
          <w:tcPr>
            <w:tcW w:w="7462" w:type="dxa"/>
            <w:gridSpan w:val="3"/>
          </w:tcPr>
          <w:p w14:paraId="38F34169" w14:textId="02FAD3FD" w:rsidR="00C22AB3" w:rsidRDefault="00226276" w:rsidP="0023290E">
            <w:pPr>
              <w:pStyle w:val="Cabeceraypie"/>
            </w:pPr>
            <w:r w:rsidRPr="00226276">
              <w:t>Número de defectos reportados por los clientes</w:t>
            </w:r>
          </w:p>
        </w:tc>
      </w:tr>
      <w:tr w:rsidR="00C22AB3" w14:paraId="1757D1A4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00F5707B" w14:textId="77777777" w:rsidR="00C22AB3" w:rsidRDefault="00C22AB3" w:rsidP="0023290E">
            <w:pPr>
              <w:pStyle w:val="Cabeceraypie"/>
            </w:pPr>
            <w:r>
              <w:t>Fórmula</w:t>
            </w:r>
          </w:p>
        </w:tc>
        <w:tc>
          <w:tcPr>
            <w:tcW w:w="7462" w:type="dxa"/>
            <w:gridSpan w:val="3"/>
          </w:tcPr>
          <w:p w14:paraId="62E8C844" w14:textId="181AA7AD" w:rsidR="00C22AB3" w:rsidRPr="000911E2" w:rsidRDefault="00DA44D1" w:rsidP="0023290E">
            <w:pPr>
              <w:pStyle w:val="Cabeceraypie"/>
            </w:pPr>
            <w:r w:rsidRPr="00DA44D1">
              <w:t xml:space="preserve">Número de defectos reportados / Total de productos </w:t>
            </w:r>
            <w:r>
              <w:t>en el mercado</w:t>
            </w:r>
          </w:p>
        </w:tc>
      </w:tr>
      <w:tr w:rsidR="00C22AB3" w14:paraId="3BBC9DBC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1F1245F7" w14:textId="77777777" w:rsidR="00C22AB3" w:rsidRDefault="00C22AB3" w:rsidP="0023290E">
            <w:pPr>
              <w:pStyle w:val="Cabeceraypie"/>
            </w:pPr>
            <w:r>
              <w:t>Valor de referencia</w:t>
            </w:r>
          </w:p>
        </w:tc>
        <w:tc>
          <w:tcPr>
            <w:tcW w:w="7462" w:type="dxa"/>
            <w:gridSpan w:val="3"/>
          </w:tcPr>
          <w:p w14:paraId="1B12CFDA" w14:textId="1A732564" w:rsidR="00C22AB3" w:rsidRPr="000911E2" w:rsidRDefault="002C52C2" w:rsidP="0023290E">
            <w:pPr>
              <w:pStyle w:val="Cabeceraypie"/>
            </w:pPr>
            <w:r w:rsidRPr="002C52C2">
              <w:t>&lt;= 5%</w:t>
            </w:r>
          </w:p>
        </w:tc>
      </w:tr>
      <w:tr w:rsidR="00C22AB3" w14:paraId="066CE49C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4DFC1056" w14:textId="77777777" w:rsidR="00C22AB3" w:rsidRDefault="00C22AB3" w:rsidP="0023290E">
            <w:pPr>
              <w:pStyle w:val="Cabeceraypie"/>
            </w:pPr>
            <w:r>
              <w:t>Acción</w:t>
            </w:r>
          </w:p>
        </w:tc>
        <w:tc>
          <w:tcPr>
            <w:tcW w:w="7462" w:type="dxa"/>
            <w:gridSpan w:val="3"/>
          </w:tcPr>
          <w:p w14:paraId="5A0B8151" w14:textId="62C2B354" w:rsidR="00C22AB3" w:rsidRPr="006B287F" w:rsidRDefault="002C52C2" w:rsidP="0023290E">
            <w:pPr>
              <w:pStyle w:val="Cabeceraypie"/>
            </w:pPr>
            <w:r w:rsidRPr="002C52C2">
              <w:t>Implementar un proceso de control de calidad final más estricto antes de la liberación.</w:t>
            </w:r>
          </w:p>
        </w:tc>
      </w:tr>
      <w:tr w:rsidR="00C22AB3" w14:paraId="5E01DAE9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1A8AE288" w14:textId="77777777" w:rsidR="00C22AB3" w:rsidRDefault="00C22AB3" w:rsidP="0023290E">
            <w:pPr>
              <w:pStyle w:val="Cabeceraypie"/>
            </w:pPr>
            <w:r>
              <w:t xml:space="preserve">Responsable </w:t>
            </w:r>
          </w:p>
        </w:tc>
        <w:tc>
          <w:tcPr>
            <w:tcW w:w="7462" w:type="dxa"/>
            <w:gridSpan w:val="3"/>
          </w:tcPr>
          <w:p w14:paraId="5D21352D" w14:textId="77777777" w:rsidR="00C22AB3" w:rsidRDefault="00C22AB3" w:rsidP="0023290E">
            <w:pPr>
              <w:pStyle w:val="Cabeceraypie"/>
            </w:pPr>
            <w:r>
              <w:t>Garantía de Calidad</w:t>
            </w:r>
          </w:p>
        </w:tc>
      </w:tr>
      <w:tr w:rsidR="00C22AB3" w14:paraId="2C4F2E34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0837F523" w14:textId="77777777" w:rsidR="00C22AB3" w:rsidRDefault="00C22AB3" w:rsidP="0023290E">
            <w:pPr>
              <w:pStyle w:val="Cabeceraypie"/>
            </w:pPr>
            <w:r>
              <w:t>KPQ</w:t>
            </w:r>
          </w:p>
        </w:tc>
        <w:tc>
          <w:tcPr>
            <w:tcW w:w="7462" w:type="dxa"/>
            <w:gridSpan w:val="3"/>
          </w:tcPr>
          <w:p w14:paraId="65C4070B" w14:textId="2DACADFA" w:rsidR="00C22AB3" w:rsidRDefault="000D22F4" w:rsidP="0023290E">
            <w:pPr>
              <w:pStyle w:val="Cabeceraypie"/>
            </w:pPr>
            <w:r>
              <w:t>¿Cuál es la tasa de defectos reportados por los clientes post-liberación?</w:t>
            </w:r>
          </w:p>
        </w:tc>
      </w:tr>
      <w:tr w:rsidR="00C22AB3" w14:paraId="7F45818F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74AC485F" w14:textId="77777777" w:rsidR="00C22AB3" w:rsidRDefault="00C22AB3" w:rsidP="0023290E">
            <w:pPr>
              <w:pStyle w:val="Cabeceraypie"/>
            </w:pPr>
            <w:r>
              <w:t>Frecuencia</w:t>
            </w:r>
          </w:p>
        </w:tc>
        <w:tc>
          <w:tcPr>
            <w:tcW w:w="7462" w:type="dxa"/>
            <w:gridSpan w:val="3"/>
          </w:tcPr>
          <w:p w14:paraId="1061494B" w14:textId="77777777" w:rsidR="00C22AB3" w:rsidRDefault="00C22AB3" w:rsidP="0023290E">
            <w:pPr>
              <w:pStyle w:val="Cabeceraypie"/>
            </w:pPr>
            <w:r>
              <w:t>1 vez cada trimestre</w:t>
            </w:r>
          </w:p>
        </w:tc>
      </w:tr>
    </w:tbl>
    <w:p w14:paraId="74311E73" w14:textId="77777777" w:rsidR="00C22AB3" w:rsidRDefault="00C22AB3" w:rsidP="00C22AB3">
      <w:pPr>
        <w:pStyle w:val="Ttulo3SP"/>
        <w:numPr>
          <w:ilvl w:val="0"/>
          <w:numId w:val="0"/>
        </w:numPr>
      </w:pPr>
    </w:p>
    <w:p w14:paraId="5F10107A" w14:textId="5635D71F" w:rsidR="00C22AB3" w:rsidRDefault="00C22AB3" w:rsidP="00C22AB3">
      <w:pPr>
        <w:pStyle w:val="Ttulo3SP"/>
      </w:pPr>
      <w:bookmarkStart w:id="12" w:name="_Toc169012269"/>
      <w:r>
        <w:t>Ventas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5"/>
        <w:gridCol w:w="2664"/>
        <w:gridCol w:w="3407"/>
        <w:gridCol w:w="1391"/>
      </w:tblGrid>
      <w:tr w:rsidR="00C22AB3" w14:paraId="4168FDFC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60652D1B" w14:textId="77777777" w:rsidR="00C22AB3" w:rsidRDefault="00C22AB3" w:rsidP="0023290E">
            <w:pPr>
              <w:pStyle w:val="Cabeceraypie"/>
            </w:pPr>
            <w:r>
              <w:t>Nombre</w:t>
            </w:r>
          </w:p>
        </w:tc>
        <w:tc>
          <w:tcPr>
            <w:tcW w:w="2664" w:type="dxa"/>
          </w:tcPr>
          <w:p w14:paraId="248047F1" w14:textId="02432BC2" w:rsidR="00C22AB3" w:rsidRDefault="00A30E5B" w:rsidP="0023290E">
            <w:pPr>
              <w:pStyle w:val="Cabeceraypie"/>
              <w:jc w:val="center"/>
            </w:pPr>
            <w:r w:rsidRPr="00A30E5B">
              <w:t>Tiempos de respuesta a pedidos de clientes</w:t>
            </w:r>
          </w:p>
        </w:tc>
        <w:tc>
          <w:tcPr>
            <w:tcW w:w="3407" w:type="dxa"/>
            <w:shd w:val="clear" w:color="auto" w:fill="D9D9D9" w:themeFill="background1" w:themeFillShade="D9"/>
          </w:tcPr>
          <w:p w14:paraId="6854A7F0" w14:textId="77777777" w:rsidR="00C22AB3" w:rsidRDefault="00C22AB3" w:rsidP="0023290E">
            <w:pPr>
              <w:pStyle w:val="Cabeceraypie"/>
              <w:jc w:val="center"/>
            </w:pPr>
            <w:r>
              <w:t>Código KPI</w:t>
            </w:r>
          </w:p>
        </w:tc>
        <w:tc>
          <w:tcPr>
            <w:tcW w:w="1391" w:type="dxa"/>
          </w:tcPr>
          <w:p w14:paraId="12BB95A8" w14:textId="3AEB12CF" w:rsidR="00C22AB3" w:rsidRDefault="00C22AB3" w:rsidP="0023290E">
            <w:pPr>
              <w:pStyle w:val="Cabeceraypie"/>
              <w:jc w:val="center"/>
            </w:pPr>
            <w:r>
              <w:t>KPI_0</w:t>
            </w:r>
            <w:r w:rsidR="000D22F4">
              <w:t>9</w:t>
            </w:r>
          </w:p>
        </w:tc>
      </w:tr>
      <w:tr w:rsidR="00C22AB3" w14:paraId="618B19C2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73E48FF9" w14:textId="77777777" w:rsidR="00C22AB3" w:rsidRDefault="00C22AB3" w:rsidP="0023290E">
            <w:pPr>
              <w:pStyle w:val="Cabeceraypie"/>
            </w:pPr>
            <w:r>
              <w:t>Descripcion:</w:t>
            </w:r>
          </w:p>
        </w:tc>
        <w:tc>
          <w:tcPr>
            <w:tcW w:w="7462" w:type="dxa"/>
            <w:gridSpan w:val="3"/>
          </w:tcPr>
          <w:p w14:paraId="22744516" w14:textId="25B1A0CF" w:rsidR="00C22AB3" w:rsidRDefault="0052402C" w:rsidP="0023290E">
            <w:pPr>
              <w:pStyle w:val="Cabeceraypie"/>
            </w:pPr>
            <w:r>
              <w:t>Medición del tiempo promedio desde la recepción de un pedido hasta la confirmación del mismo</w:t>
            </w:r>
          </w:p>
        </w:tc>
      </w:tr>
      <w:tr w:rsidR="00C22AB3" w14:paraId="2EA12717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30680D3B" w14:textId="77777777" w:rsidR="00C22AB3" w:rsidRDefault="00C22AB3" w:rsidP="0023290E">
            <w:pPr>
              <w:pStyle w:val="Cabeceraypie"/>
            </w:pPr>
            <w:r>
              <w:t>Medición</w:t>
            </w:r>
          </w:p>
        </w:tc>
        <w:tc>
          <w:tcPr>
            <w:tcW w:w="7462" w:type="dxa"/>
            <w:gridSpan w:val="3"/>
          </w:tcPr>
          <w:p w14:paraId="22D05D89" w14:textId="6D144D7D" w:rsidR="00C22AB3" w:rsidRDefault="00A30E5B" w:rsidP="0023290E">
            <w:pPr>
              <w:pStyle w:val="Cabeceraypie"/>
            </w:pPr>
            <w:r w:rsidRPr="00A30E5B">
              <w:t>Tiempo promedio desde la recepción de un pedido hasta la confirmación del mismo</w:t>
            </w:r>
          </w:p>
        </w:tc>
      </w:tr>
      <w:tr w:rsidR="00C22AB3" w14:paraId="7C2E3743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77655A6B" w14:textId="77777777" w:rsidR="00C22AB3" w:rsidRDefault="00C22AB3" w:rsidP="0023290E">
            <w:pPr>
              <w:pStyle w:val="Cabeceraypie"/>
            </w:pPr>
            <w:r>
              <w:t>Fórmula</w:t>
            </w:r>
          </w:p>
        </w:tc>
        <w:tc>
          <w:tcPr>
            <w:tcW w:w="7462" w:type="dxa"/>
            <w:gridSpan w:val="3"/>
          </w:tcPr>
          <w:p w14:paraId="064ABC80" w14:textId="28F77835" w:rsidR="00C22AB3" w:rsidRPr="000911E2" w:rsidRDefault="00A30E5B" w:rsidP="0023290E">
            <w:pPr>
              <w:pStyle w:val="Cabeceraypie"/>
            </w:pPr>
            <w:r w:rsidRPr="00A30E5B">
              <w:t>Suma de tiempos de respuesta / Número de pedidos</w:t>
            </w:r>
          </w:p>
        </w:tc>
      </w:tr>
      <w:tr w:rsidR="00C22AB3" w14:paraId="0D0A0A5F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140B1175" w14:textId="77777777" w:rsidR="00C22AB3" w:rsidRDefault="00C22AB3" w:rsidP="0023290E">
            <w:pPr>
              <w:pStyle w:val="Cabeceraypie"/>
            </w:pPr>
            <w:r>
              <w:t>Valor de referencia</w:t>
            </w:r>
          </w:p>
        </w:tc>
        <w:tc>
          <w:tcPr>
            <w:tcW w:w="7462" w:type="dxa"/>
            <w:gridSpan w:val="3"/>
          </w:tcPr>
          <w:p w14:paraId="07A982C2" w14:textId="611AA872" w:rsidR="00C22AB3" w:rsidRPr="000911E2" w:rsidRDefault="00A30E5B" w:rsidP="0023290E">
            <w:pPr>
              <w:pStyle w:val="Cabeceraypie"/>
            </w:pPr>
            <w:r w:rsidRPr="00A30E5B">
              <w:t>&lt;= 2 días</w:t>
            </w:r>
          </w:p>
        </w:tc>
      </w:tr>
      <w:tr w:rsidR="00C22AB3" w14:paraId="17E1678E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553C9356" w14:textId="77777777" w:rsidR="00C22AB3" w:rsidRDefault="00C22AB3" w:rsidP="0023290E">
            <w:pPr>
              <w:pStyle w:val="Cabeceraypie"/>
            </w:pPr>
            <w:r>
              <w:t>Acción</w:t>
            </w:r>
          </w:p>
        </w:tc>
        <w:tc>
          <w:tcPr>
            <w:tcW w:w="7462" w:type="dxa"/>
            <w:gridSpan w:val="3"/>
          </w:tcPr>
          <w:p w14:paraId="0FED2642" w14:textId="196C9415" w:rsidR="00C22AB3" w:rsidRPr="006B287F" w:rsidRDefault="00D94192" w:rsidP="0023290E">
            <w:pPr>
              <w:pStyle w:val="Cabeceraypie"/>
            </w:pPr>
            <w:r w:rsidRPr="00D94192">
              <w:t>Mejorar la comunicación interna y la eficiencia del proceso de confirmación de pedidos.</w:t>
            </w:r>
          </w:p>
        </w:tc>
      </w:tr>
      <w:tr w:rsidR="00C22AB3" w14:paraId="4FCB9C8B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3D4E6131" w14:textId="77777777" w:rsidR="00C22AB3" w:rsidRDefault="00C22AB3" w:rsidP="0023290E">
            <w:pPr>
              <w:pStyle w:val="Cabeceraypie"/>
            </w:pPr>
            <w:r>
              <w:t xml:space="preserve">Responsable </w:t>
            </w:r>
          </w:p>
        </w:tc>
        <w:tc>
          <w:tcPr>
            <w:tcW w:w="7462" w:type="dxa"/>
            <w:gridSpan w:val="3"/>
          </w:tcPr>
          <w:p w14:paraId="02F36DE5" w14:textId="77777777" w:rsidR="00C22AB3" w:rsidRDefault="00C22AB3" w:rsidP="0023290E">
            <w:pPr>
              <w:pStyle w:val="Cabeceraypie"/>
            </w:pPr>
            <w:r>
              <w:t>Garantía de Calidad</w:t>
            </w:r>
          </w:p>
        </w:tc>
      </w:tr>
      <w:tr w:rsidR="00C22AB3" w14:paraId="423FAD32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51415CBC" w14:textId="77777777" w:rsidR="00C22AB3" w:rsidRDefault="00C22AB3" w:rsidP="0023290E">
            <w:pPr>
              <w:pStyle w:val="Cabeceraypie"/>
            </w:pPr>
            <w:r>
              <w:t>KPQ</w:t>
            </w:r>
          </w:p>
        </w:tc>
        <w:tc>
          <w:tcPr>
            <w:tcW w:w="7462" w:type="dxa"/>
            <w:gridSpan w:val="3"/>
          </w:tcPr>
          <w:p w14:paraId="538F79C7" w14:textId="129153B3" w:rsidR="00C22AB3" w:rsidRDefault="00020230" w:rsidP="0023290E">
            <w:pPr>
              <w:pStyle w:val="Cabeceraypie"/>
            </w:pPr>
            <w:r>
              <w:t>¿Cuál es el tiempo promedio de respuesta a los pedidos de clientes?</w:t>
            </w:r>
          </w:p>
        </w:tc>
      </w:tr>
      <w:tr w:rsidR="00C22AB3" w14:paraId="515261E9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1FE43234" w14:textId="77777777" w:rsidR="00C22AB3" w:rsidRDefault="00C22AB3" w:rsidP="0023290E">
            <w:pPr>
              <w:pStyle w:val="Cabeceraypie"/>
            </w:pPr>
            <w:r>
              <w:lastRenderedPageBreak/>
              <w:t>Frecuencia</w:t>
            </w:r>
          </w:p>
        </w:tc>
        <w:tc>
          <w:tcPr>
            <w:tcW w:w="7462" w:type="dxa"/>
            <w:gridSpan w:val="3"/>
          </w:tcPr>
          <w:p w14:paraId="1066C2F8" w14:textId="77777777" w:rsidR="00C22AB3" w:rsidRDefault="00C22AB3" w:rsidP="0023290E">
            <w:pPr>
              <w:pStyle w:val="Cabeceraypie"/>
            </w:pPr>
            <w:r>
              <w:t>1 vez cada trimestre</w:t>
            </w:r>
          </w:p>
        </w:tc>
      </w:tr>
    </w:tbl>
    <w:p w14:paraId="5959AD96" w14:textId="77777777" w:rsidR="00C22AB3" w:rsidRDefault="00C22AB3" w:rsidP="00C22AB3">
      <w:pPr>
        <w:pStyle w:val="Ttulo3SP"/>
        <w:numPr>
          <w:ilvl w:val="0"/>
          <w:numId w:val="0"/>
        </w:num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5"/>
        <w:gridCol w:w="2664"/>
        <w:gridCol w:w="3407"/>
        <w:gridCol w:w="1391"/>
      </w:tblGrid>
      <w:tr w:rsidR="00C22AB3" w14:paraId="2440057C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6B51367E" w14:textId="77777777" w:rsidR="00C22AB3" w:rsidRDefault="00C22AB3" w:rsidP="0023290E">
            <w:pPr>
              <w:pStyle w:val="Cabeceraypie"/>
            </w:pPr>
            <w:r>
              <w:t>Nombre</w:t>
            </w:r>
          </w:p>
        </w:tc>
        <w:tc>
          <w:tcPr>
            <w:tcW w:w="2664" w:type="dxa"/>
          </w:tcPr>
          <w:p w14:paraId="25A46275" w14:textId="01AC0252" w:rsidR="00C22AB3" w:rsidRDefault="00020230" w:rsidP="0023290E">
            <w:pPr>
              <w:pStyle w:val="Cabeceraypie"/>
              <w:jc w:val="center"/>
            </w:pPr>
            <w:r w:rsidRPr="00020230">
              <w:t>Número de pedidos completados a tiempo</w:t>
            </w:r>
          </w:p>
        </w:tc>
        <w:tc>
          <w:tcPr>
            <w:tcW w:w="3407" w:type="dxa"/>
            <w:shd w:val="clear" w:color="auto" w:fill="D9D9D9" w:themeFill="background1" w:themeFillShade="D9"/>
          </w:tcPr>
          <w:p w14:paraId="2E61DE86" w14:textId="77777777" w:rsidR="00C22AB3" w:rsidRDefault="00C22AB3" w:rsidP="0023290E">
            <w:pPr>
              <w:pStyle w:val="Cabeceraypie"/>
              <w:jc w:val="center"/>
            </w:pPr>
            <w:r>
              <w:t>Código KPI</w:t>
            </w:r>
          </w:p>
        </w:tc>
        <w:tc>
          <w:tcPr>
            <w:tcW w:w="1391" w:type="dxa"/>
          </w:tcPr>
          <w:p w14:paraId="7BA2811C" w14:textId="6233638B" w:rsidR="00C22AB3" w:rsidRDefault="00C22AB3" w:rsidP="0023290E">
            <w:pPr>
              <w:pStyle w:val="Cabeceraypie"/>
              <w:jc w:val="center"/>
            </w:pPr>
            <w:r>
              <w:t>KPI_</w:t>
            </w:r>
            <w:r w:rsidR="00020230">
              <w:t>10</w:t>
            </w:r>
          </w:p>
        </w:tc>
      </w:tr>
      <w:tr w:rsidR="00C22AB3" w14:paraId="7E7D9799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471F38B1" w14:textId="77777777" w:rsidR="00C22AB3" w:rsidRDefault="00C22AB3" w:rsidP="0023290E">
            <w:pPr>
              <w:pStyle w:val="Cabeceraypie"/>
            </w:pPr>
            <w:r>
              <w:t>Descripcion:</w:t>
            </w:r>
          </w:p>
        </w:tc>
        <w:tc>
          <w:tcPr>
            <w:tcW w:w="7462" w:type="dxa"/>
            <w:gridSpan w:val="3"/>
          </w:tcPr>
          <w:p w14:paraId="13CEC58E" w14:textId="29C363C0" w:rsidR="00C22AB3" w:rsidRDefault="008A3A1B" w:rsidP="0023290E">
            <w:pPr>
              <w:pStyle w:val="Cabeceraypie"/>
            </w:pPr>
            <w:r>
              <w:t>Medición del porcentaje de pedidos entregados dentro del plazo acordado</w:t>
            </w:r>
          </w:p>
        </w:tc>
      </w:tr>
      <w:tr w:rsidR="00C22AB3" w14:paraId="1125B724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332DBF92" w14:textId="77777777" w:rsidR="00C22AB3" w:rsidRDefault="00C22AB3" w:rsidP="0023290E">
            <w:pPr>
              <w:pStyle w:val="Cabeceraypie"/>
            </w:pPr>
            <w:r>
              <w:t>Medición</w:t>
            </w:r>
          </w:p>
        </w:tc>
        <w:tc>
          <w:tcPr>
            <w:tcW w:w="7462" w:type="dxa"/>
            <w:gridSpan w:val="3"/>
          </w:tcPr>
          <w:p w14:paraId="7D1B0898" w14:textId="5A1AA0B2" w:rsidR="00C22AB3" w:rsidRDefault="00020230" w:rsidP="0023290E">
            <w:pPr>
              <w:pStyle w:val="Cabeceraypie"/>
            </w:pPr>
            <w:r w:rsidRPr="00020230">
              <w:t>Porcentaje de pedidos entregados dentro del plazo acordado</w:t>
            </w:r>
          </w:p>
        </w:tc>
      </w:tr>
      <w:tr w:rsidR="00C22AB3" w14:paraId="733B2186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6EEFA6BC" w14:textId="77777777" w:rsidR="00C22AB3" w:rsidRDefault="00C22AB3" w:rsidP="0023290E">
            <w:pPr>
              <w:pStyle w:val="Cabeceraypie"/>
            </w:pPr>
            <w:r>
              <w:t>Fórmula</w:t>
            </w:r>
          </w:p>
        </w:tc>
        <w:tc>
          <w:tcPr>
            <w:tcW w:w="7462" w:type="dxa"/>
            <w:gridSpan w:val="3"/>
          </w:tcPr>
          <w:p w14:paraId="7ADC5F26" w14:textId="68FC4A2A" w:rsidR="00C22AB3" w:rsidRPr="000911E2" w:rsidRDefault="007F2648" w:rsidP="0023290E">
            <w:pPr>
              <w:pStyle w:val="Cabeceraypie"/>
            </w:pPr>
            <w:r w:rsidRPr="007F2648">
              <w:t>(Pedidos entregados a tiempo / Total de pedidos) * 100</w:t>
            </w:r>
          </w:p>
        </w:tc>
      </w:tr>
      <w:tr w:rsidR="00C22AB3" w14:paraId="352CA9AF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3E820119" w14:textId="77777777" w:rsidR="00C22AB3" w:rsidRDefault="00C22AB3" w:rsidP="0023290E">
            <w:pPr>
              <w:pStyle w:val="Cabeceraypie"/>
            </w:pPr>
            <w:r>
              <w:t>Valor de referencia</w:t>
            </w:r>
          </w:p>
        </w:tc>
        <w:tc>
          <w:tcPr>
            <w:tcW w:w="7462" w:type="dxa"/>
            <w:gridSpan w:val="3"/>
          </w:tcPr>
          <w:p w14:paraId="1C70F9D2" w14:textId="77777777" w:rsidR="00C22AB3" w:rsidRPr="000911E2" w:rsidRDefault="00C22AB3" w:rsidP="0023290E">
            <w:pPr>
              <w:pStyle w:val="Cabeceraypie"/>
            </w:pPr>
            <w:r w:rsidRPr="006B287F">
              <w:t>&gt;= 95%</w:t>
            </w:r>
          </w:p>
        </w:tc>
      </w:tr>
      <w:tr w:rsidR="00C22AB3" w14:paraId="77AAC78E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0D76617D" w14:textId="77777777" w:rsidR="00C22AB3" w:rsidRDefault="00C22AB3" w:rsidP="0023290E">
            <w:pPr>
              <w:pStyle w:val="Cabeceraypie"/>
            </w:pPr>
            <w:r>
              <w:t>Acción</w:t>
            </w:r>
          </w:p>
        </w:tc>
        <w:tc>
          <w:tcPr>
            <w:tcW w:w="7462" w:type="dxa"/>
            <w:gridSpan w:val="3"/>
          </w:tcPr>
          <w:p w14:paraId="1186B3C2" w14:textId="6297EB3C" w:rsidR="00C22AB3" w:rsidRPr="006B287F" w:rsidRDefault="007F2648" w:rsidP="0023290E">
            <w:pPr>
              <w:pStyle w:val="Cabeceraypie"/>
            </w:pPr>
            <w:r w:rsidRPr="007F2648">
              <w:t>Analizar causas de retrasos y ajustar el proceso de entrega para asegurar cumplimiento.</w:t>
            </w:r>
          </w:p>
        </w:tc>
      </w:tr>
      <w:tr w:rsidR="00C22AB3" w14:paraId="0C4D0D96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6DB6879F" w14:textId="77777777" w:rsidR="00C22AB3" w:rsidRDefault="00C22AB3" w:rsidP="0023290E">
            <w:pPr>
              <w:pStyle w:val="Cabeceraypie"/>
            </w:pPr>
            <w:r>
              <w:t xml:space="preserve">Responsable </w:t>
            </w:r>
          </w:p>
        </w:tc>
        <w:tc>
          <w:tcPr>
            <w:tcW w:w="7462" w:type="dxa"/>
            <w:gridSpan w:val="3"/>
          </w:tcPr>
          <w:p w14:paraId="0E7DD47A" w14:textId="77777777" w:rsidR="00C22AB3" w:rsidRDefault="00C22AB3" w:rsidP="0023290E">
            <w:pPr>
              <w:pStyle w:val="Cabeceraypie"/>
            </w:pPr>
            <w:r>
              <w:t>Garantía de Calidad</w:t>
            </w:r>
          </w:p>
        </w:tc>
      </w:tr>
      <w:tr w:rsidR="00C22AB3" w14:paraId="7F833FE4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030EEEFD" w14:textId="77777777" w:rsidR="00C22AB3" w:rsidRDefault="00C22AB3" w:rsidP="0023290E">
            <w:pPr>
              <w:pStyle w:val="Cabeceraypie"/>
            </w:pPr>
            <w:r>
              <w:t>KPQ</w:t>
            </w:r>
          </w:p>
        </w:tc>
        <w:tc>
          <w:tcPr>
            <w:tcW w:w="7462" w:type="dxa"/>
            <w:gridSpan w:val="3"/>
          </w:tcPr>
          <w:p w14:paraId="6EF31BED" w14:textId="45480102" w:rsidR="00C22AB3" w:rsidRDefault="008A3A1B" w:rsidP="0023290E">
            <w:pPr>
              <w:pStyle w:val="Cabeceraypie"/>
            </w:pPr>
            <w:r>
              <w:t>¿Cuál es el porcentaje de pedidos entregados a tiempo?</w:t>
            </w:r>
          </w:p>
        </w:tc>
      </w:tr>
      <w:tr w:rsidR="00C22AB3" w14:paraId="07CE25C9" w14:textId="77777777" w:rsidTr="0023290E">
        <w:tc>
          <w:tcPr>
            <w:tcW w:w="2165" w:type="dxa"/>
            <w:shd w:val="clear" w:color="auto" w:fill="D9D9D9" w:themeFill="background1" w:themeFillShade="D9"/>
          </w:tcPr>
          <w:p w14:paraId="69371B37" w14:textId="77777777" w:rsidR="00C22AB3" w:rsidRDefault="00C22AB3" w:rsidP="0023290E">
            <w:pPr>
              <w:pStyle w:val="Cabeceraypie"/>
            </w:pPr>
            <w:r>
              <w:t>Frecuencia</w:t>
            </w:r>
          </w:p>
        </w:tc>
        <w:tc>
          <w:tcPr>
            <w:tcW w:w="7462" w:type="dxa"/>
            <w:gridSpan w:val="3"/>
          </w:tcPr>
          <w:p w14:paraId="021C03E5" w14:textId="77777777" w:rsidR="00C22AB3" w:rsidRDefault="00C22AB3" w:rsidP="0023290E">
            <w:pPr>
              <w:pStyle w:val="Cabeceraypie"/>
            </w:pPr>
            <w:r>
              <w:t>1 vez cada trimestre</w:t>
            </w:r>
          </w:p>
        </w:tc>
      </w:tr>
    </w:tbl>
    <w:p w14:paraId="17607ABC" w14:textId="77777777" w:rsidR="00C22AB3" w:rsidRDefault="00C22AB3" w:rsidP="00C22AB3">
      <w:pPr>
        <w:pStyle w:val="Ttulo3SP"/>
        <w:numPr>
          <w:ilvl w:val="0"/>
          <w:numId w:val="0"/>
        </w:numPr>
      </w:pPr>
    </w:p>
    <w:p w14:paraId="779F91FB" w14:textId="3165F1C7" w:rsidR="007D44A9" w:rsidRPr="007D44A9" w:rsidRDefault="007D44A9" w:rsidP="00C22AB3">
      <w:pPr>
        <w:spacing w:before="0" w:after="0" w:line="240" w:lineRule="auto"/>
        <w:jc w:val="left"/>
      </w:pPr>
    </w:p>
    <w:p w14:paraId="3751C6C2" w14:textId="609C5D0D" w:rsidR="005246C6" w:rsidRDefault="00C22AB3" w:rsidP="005246C6">
      <w:pPr>
        <w:pStyle w:val="Titulo2SP"/>
        <w:ind w:left="432"/>
      </w:pPr>
      <w:bookmarkStart w:id="13" w:name="_Toc169012270"/>
      <w:r>
        <w:t>A</w:t>
      </w:r>
      <w:r w:rsidR="006C5F3C">
        <w:t>nálisis de datos</w:t>
      </w:r>
      <w:bookmarkEnd w:id="13"/>
    </w:p>
    <w:p w14:paraId="5B8A8859" w14:textId="5D8EB25F" w:rsidR="00C22AB3" w:rsidRDefault="006C5F3C" w:rsidP="006C5F3C">
      <w:pPr>
        <w:pStyle w:val="Cabeceraypie"/>
      </w:pPr>
      <w:r>
        <w:t>Una vez</w:t>
      </w:r>
      <w:r w:rsidR="005246C6">
        <w:t xml:space="preserve">, al finalizar cada trimestre del año, </w:t>
      </w:r>
      <w:r>
        <w:t xml:space="preserve">se debe </w:t>
      </w:r>
      <w:r w:rsidR="005246C6">
        <w:t xml:space="preserve">revisar </w:t>
      </w:r>
      <w:r w:rsidR="004F69BB">
        <w:t>los procesos según los indicadores marcados y rellenar el apartado correspo</w:t>
      </w:r>
      <w:r w:rsidR="00CE2F21">
        <w:t>ndiente en el libro de registro de la medició</w:t>
      </w:r>
      <w:r w:rsidR="00C22AB3">
        <w:t xml:space="preserve"> </w:t>
      </w:r>
      <w:r w:rsidR="00CE2F21">
        <w:t>de procesos</w:t>
      </w:r>
      <w:r w:rsidR="00C22AB3">
        <w:t xml:space="preserve"> Anexo 1: </w:t>
      </w:r>
      <w:r w:rsidR="00CE2F21">
        <w:t>Medición de procesos.xlsx) ubicado en</w:t>
      </w:r>
      <w:r w:rsidR="00C22AB3">
        <w:t>:</w:t>
      </w:r>
    </w:p>
    <w:p w14:paraId="34B3101A" w14:textId="0980EE0F" w:rsidR="006C5F3C" w:rsidRPr="00C22AB3" w:rsidRDefault="00D03B2F" w:rsidP="006C5F3C">
      <w:pPr>
        <w:pStyle w:val="Cabeceraypie"/>
      </w:pPr>
      <w:r w:rsidRPr="00D03B2F">
        <w:rPr>
          <w:i/>
          <w:iCs/>
          <w:u w:val="single"/>
        </w:rPr>
        <w:t>VRCardio_Quality_Assurance\Quality\Documentación Spika\Medición de procesos</w:t>
      </w:r>
    </w:p>
    <w:p w14:paraId="654B9F6A" w14:textId="17E20816" w:rsidR="006C5F3C" w:rsidRDefault="007B3EBB" w:rsidP="006C5F3C">
      <w:pPr>
        <w:pStyle w:val="Cabeceraypie"/>
      </w:pPr>
      <w:r>
        <w:t>Es</w:t>
      </w:r>
      <w:r w:rsidR="006C5F3C">
        <w:t xml:space="preserve"> interesante y recomendable comparar con </w:t>
      </w:r>
      <w:r>
        <w:t>trimestres</w:t>
      </w:r>
      <w:r w:rsidR="006C5F3C">
        <w:t xml:space="preserve"> anteriores con el fin de revisar si la tendencia de la organizacion es a mejorar o no. En caso de empeoramineto deben tomarse las medidas oportunas</w:t>
      </w:r>
      <w:r w:rsidR="00CC14A3">
        <w:t>.</w:t>
      </w:r>
    </w:p>
    <w:p w14:paraId="357A74B2" w14:textId="77777777" w:rsidR="007D44A9" w:rsidRPr="00FD5A11" w:rsidRDefault="007D44A9" w:rsidP="007D44A9">
      <w:pPr>
        <w:pStyle w:val="Cabeceraypie"/>
      </w:pPr>
    </w:p>
    <w:p w14:paraId="0BA95B4A" w14:textId="77777777" w:rsidR="00A93216" w:rsidRPr="00AB7FA4" w:rsidRDefault="00F51805" w:rsidP="00216132">
      <w:pPr>
        <w:pStyle w:val="Titulo1SP"/>
      </w:pPr>
      <w:bookmarkStart w:id="14" w:name="_Toc169012271"/>
      <w:r w:rsidRPr="00AB7FA4">
        <w:lastRenderedPageBreak/>
        <w:t>Distribución del Procedimiento</w:t>
      </w:r>
      <w:bookmarkEnd w:id="14"/>
    </w:p>
    <w:p w14:paraId="0BA95B4B" w14:textId="77777777" w:rsidR="00A93216" w:rsidRDefault="00F51805">
      <w:pPr>
        <w:rPr>
          <w:szCs w:val="24"/>
        </w:rPr>
      </w:pPr>
      <w:r w:rsidRPr="00FD5A11">
        <w:rPr>
          <w:iCs/>
          <w:szCs w:val="24"/>
        </w:rPr>
        <w:t xml:space="preserve">El personal perteneciente a los </w:t>
      </w:r>
      <w:r w:rsidRPr="00FD5A11">
        <w:rPr>
          <w:szCs w:val="24"/>
        </w:rPr>
        <w:t>departamentos indicados en el Apartado 3 (Responsabilidades y Departamentos afectados), se les debe proporcionar copia del presente procedimiento. Además, la copia controlada nº1 será entregada al Archivo para su archivo en papel.</w:t>
      </w:r>
    </w:p>
    <w:p w14:paraId="16BFEE73" w14:textId="77777777" w:rsidR="00CC14A3" w:rsidRPr="00FD5A11" w:rsidRDefault="00CC14A3">
      <w:pPr>
        <w:rPr>
          <w:szCs w:val="24"/>
        </w:rPr>
      </w:pPr>
    </w:p>
    <w:p w14:paraId="0BA95B4C" w14:textId="77777777" w:rsidR="00A93216" w:rsidRPr="00FD5A11" w:rsidRDefault="00F51805">
      <w:pPr>
        <w:rPr>
          <w:szCs w:val="24"/>
        </w:rPr>
      </w:pPr>
      <w:r w:rsidRPr="00FD5A11">
        <w:rPr>
          <w:szCs w:val="24"/>
        </w:rPr>
        <w:t>Copias controladas a emitir:</w:t>
      </w:r>
    </w:p>
    <w:tbl>
      <w:tblPr>
        <w:tblStyle w:val="Tablaconcuadrcula"/>
        <w:tblW w:w="9079" w:type="dxa"/>
        <w:jc w:val="center"/>
        <w:tblLayout w:type="fixed"/>
        <w:tblLook w:val="04A0" w:firstRow="1" w:lastRow="0" w:firstColumn="1" w:lastColumn="0" w:noHBand="0" w:noVBand="1"/>
      </w:tblPr>
      <w:tblGrid>
        <w:gridCol w:w="2841"/>
        <w:gridCol w:w="6238"/>
      </w:tblGrid>
      <w:tr w:rsidR="00A93216" w:rsidRPr="00FD5A11" w14:paraId="0BA95B4F" w14:textId="77777777" w:rsidTr="00216132">
        <w:trPr>
          <w:jc w:val="center"/>
        </w:trPr>
        <w:tc>
          <w:tcPr>
            <w:tcW w:w="2841" w:type="dxa"/>
            <w:shd w:val="clear" w:color="auto" w:fill="A5A5A5" w:themeFill="accent3"/>
          </w:tcPr>
          <w:p w14:paraId="0BA95B4D" w14:textId="77777777" w:rsidR="00A93216" w:rsidRPr="00FD5A11" w:rsidRDefault="00F51805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FD5A11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7" w:type="dxa"/>
            <w:shd w:val="clear" w:color="auto" w:fill="A5A5A5" w:themeFill="accent3"/>
            <w:vAlign w:val="center"/>
          </w:tcPr>
          <w:p w14:paraId="0BA95B4E" w14:textId="77777777" w:rsidR="00A93216" w:rsidRPr="00FD5A11" w:rsidRDefault="00F51805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FD5A11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="00A93216" w:rsidRPr="00FD5A11" w14:paraId="0BA95B52" w14:textId="77777777">
        <w:trPr>
          <w:jc w:val="center"/>
        </w:trPr>
        <w:tc>
          <w:tcPr>
            <w:tcW w:w="2841" w:type="dxa"/>
          </w:tcPr>
          <w:p w14:paraId="0BA95B50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szCs w:val="24"/>
              </w:rPr>
              <w:t>1</w:t>
            </w:r>
          </w:p>
        </w:tc>
        <w:tc>
          <w:tcPr>
            <w:tcW w:w="6237" w:type="dxa"/>
          </w:tcPr>
          <w:p w14:paraId="0BA95B51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szCs w:val="24"/>
              </w:rPr>
              <w:t>Archivo</w:t>
            </w:r>
          </w:p>
        </w:tc>
      </w:tr>
      <w:tr w:rsidR="00A93216" w:rsidRPr="00FD5A11" w14:paraId="0BA95B55" w14:textId="77777777">
        <w:trPr>
          <w:jc w:val="center"/>
        </w:trPr>
        <w:tc>
          <w:tcPr>
            <w:tcW w:w="2841" w:type="dxa"/>
          </w:tcPr>
          <w:p w14:paraId="0BA95B53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szCs w:val="24"/>
              </w:rPr>
              <w:t>2</w:t>
            </w:r>
          </w:p>
        </w:tc>
        <w:tc>
          <w:tcPr>
            <w:tcW w:w="6237" w:type="dxa"/>
          </w:tcPr>
          <w:p w14:paraId="0BA95B54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szCs w:val="24"/>
              </w:rPr>
              <w:t>Ver apartado nº3</w:t>
            </w:r>
          </w:p>
        </w:tc>
      </w:tr>
    </w:tbl>
    <w:p w14:paraId="5AB088EE" w14:textId="77777777" w:rsidR="00CC14A3" w:rsidRDefault="00CC14A3" w:rsidP="00CC14A3">
      <w:pPr>
        <w:pStyle w:val="Titulo1SP"/>
        <w:numPr>
          <w:ilvl w:val="0"/>
          <w:numId w:val="0"/>
        </w:numPr>
        <w:ind w:left="360"/>
      </w:pPr>
    </w:p>
    <w:p w14:paraId="0BA95B56" w14:textId="53FAE1AD" w:rsidR="00A93216" w:rsidRPr="00AB7FA4" w:rsidRDefault="00F51805" w:rsidP="00216132">
      <w:pPr>
        <w:pStyle w:val="Titulo1SP"/>
      </w:pPr>
      <w:bookmarkStart w:id="15" w:name="_Toc169012272"/>
      <w:r w:rsidRPr="00AB7FA4">
        <w:t>Anexos</w:t>
      </w:r>
      <w:bookmarkEnd w:id="15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626"/>
        <w:gridCol w:w="7725"/>
      </w:tblGrid>
      <w:tr w:rsidR="00A93216" w:rsidRPr="00FD5A11" w14:paraId="0BA95B59" w14:textId="77777777" w:rsidTr="00216132">
        <w:trPr>
          <w:trHeight w:val="674"/>
        </w:trPr>
        <w:tc>
          <w:tcPr>
            <w:tcW w:w="1626" w:type="dxa"/>
            <w:shd w:val="clear" w:color="auto" w:fill="A5A5A5" w:themeFill="accent3"/>
            <w:vAlign w:val="center"/>
          </w:tcPr>
          <w:p w14:paraId="0BA95B57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b/>
                <w:szCs w:val="24"/>
              </w:rPr>
              <w:t>NÚM. / REV.</w:t>
            </w:r>
          </w:p>
        </w:tc>
        <w:tc>
          <w:tcPr>
            <w:tcW w:w="7725" w:type="dxa"/>
            <w:shd w:val="clear" w:color="auto" w:fill="A5A5A5" w:themeFill="accent3"/>
            <w:vAlign w:val="center"/>
          </w:tcPr>
          <w:p w14:paraId="0BA95B58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="00A93216" w:rsidRPr="00FD5A11" w14:paraId="0BA95B5C" w14:textId="77777777">
        <w:trPr>
          <w:trHeight w:val="677"/>
        </w:trPr>
        <w:tc>
          <w:tcPr>
            <w:tcW w:w="1626" w:type="dxa"/>
            <w:tcBorders>
              <w:top w:val="nil"/>
            </w:tcBorders>
            <w:vAlign w:val="center"/>
          </w:tcPr>
          <w:p w14:paraId="0BA95B5A" w14:textId="51579389" w:rsidR="00A93216" w:rsidRPr="00FD5A11" w:rsidRDefault="00CC14A3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1</w:t>
            </w:r>
            <w:r w:rsidR="007D44A9">
              <w:rPr>
                <w:rFonts w:eastAsia="Times New Roman"/>
                <w:szCs w:val="24"/>
              </w:rPr>
              <w:t>/</w:t>
            </w:r>
            <w:r>
              <w:rPr>
                <w:rFonts w:eastAsia="Times New Roman"/>
                <w:szCs w:val="24"/>
              </w:rPr>
              <w:t>01</w:t>
            </w:r>
          </w:p>
        </w:tc>
        <w:tc>
          <w:tcPr>
            <w:tcW w:w="7725" w:type="dxa"/>
            <w:tcBorders>
              <w:top w:val="nil"/>
            </w:tcBorders>
            <w:vAlign w:val="center"/>
          </w:tcPr>
          <w:p w14:paraId="0BA95B5B" w14:textId="075E8EF9" w:rsidR="00A93216" w:rsidRPr="00FD5A11" w:rsidRDefault="00CC14A3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>
              <w:t>Medición de procesos</w:t>
            </w:r>
          </w:p>
        </w:tc>
      </w:tr>
    </w:tbl>
    <w:p w14:paraId="2ECCEBBE" w14:textId="61362CD6" w:rsidR="007D44A9" w:rsidRDefault="007D44A9">
      <w:pPr>
        <w:spacing w:before="0" w:after="0" w:line="240" w:lineRule="auto"/>
        <w:jc w:val="left"/>
        <w:rPr>
          <w:rFonts w:ascii="Open Sans" w:hAnsi="Open Sans"/>
          <w:sz w:val="20"/>
        </w:rPr>
      </w:pPr>
    </w:p>
    <w:p w14:paraId="00E61C54" w14:textId="77777777" w:rsidR="0068402E" w:rsidRDefault="0068402E">
      <w:pPr>
        <w:rPr>
          <w:rFonts w:ascii="Open Sans" w:hAnsi="Open Sans"/>
          <w:sz w:val="20"/>
        </w:rPr>
      </w:pPr>
    </w:p>
    <w:p w14:paraId="0BA95B61" w14:textId="77777777" w:rsidR="00A93216" w:rsidRPr="00AB7FA4" w:rsidRDefault="00F51805" w:rsidP="00216132">
      <w:pPr>
        <w:pStyle w:val="Titulo1SP"/>
      </w:pPr>
      <w:bookmarkStart w:id="16" w:name="_Toc169012273"/>
      <w:r w:rsidRPr="00AB7FA4">
        <w:t>Documentación relacionada</w:t>
      </w:r>
      <w:bookmarkEnd w:id="16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836"/>
        <w:gridCol w:w="7515"/>
      </w:tblGrid>
      <w:tr w:rsidR="00A93216" w:rsidRPr="00FD5A11" w14:paraId="0BA95B65" w14:textId="77777777" w:rsidTr="007D44A9">
        <w:tc>
          <w:tcPr>
            <w:tcW w:w="1836" w:type="dxa"/>
            <w:shd w:val="clear" w:color="auto" w:fill="A5A5A5" w:themeFill="accent3"/>
            <w:vAlign w:val="center"/>
          </w:tcPr>
          <w:p w14:paraId="0BA95B63" w14:textId="0486DC9C" w:rsidR="00A93216" w:rsidRPr="00216132" w:rsidRDefault="00F51805" w:rsidP="00216132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b/>
                <w:szCs w:val="24"/>
              </w:rPr>
              <w:t>Código</w:t>
            </w:r>
          </w:p>
        </w:tc>
        <w:tc>
          <w:tcPr>
            <w:tcW w:w="7515" w:type="dxa"/>
            <w:shd w:val="clear" w:color="auto" w:fill="A5A5A5" w:themeFill="accent3"/>
            <w:vAlign w:val="center"/>
          </w:tcPr>
          <w:p w14:paraId="0BA95B64" w14:textId="77777777" w:rsidR="00A93216" w:rsidRPr="00FD5A11" w:rsidRDefault="00F51805" w:rsidP="00216132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="00A93216" w:rsidRPr="00FD5A11" w14:paraId="0BA95B68" w14:textId="77777777" w:rsidTr="007D44A9">
        <w:tc>
          <w:tcPr>
            <w:tcW w:w="1836" w:type="dxa"/>
          </w:tcPr>
          <w:p w14:paraId="0BA95B66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szCs w:val="24"/>
              </w:rPr>
              <w:t>MQ-01</w:t>
            </w:r>
          </w:p>
        </w:tc>
        <w:tc>
          <w:tcPr>
            <w:tcW w:w="7515" w:type="dxa"/>
          </w:tcPr>
          <w:p w14:paraId="0BA95B67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szCs w:val="24"/>
              </w:rPr>
              <w:t xml:space="preserve">Manual de Calidad </w:t>
            </w:r>
          </w:p>
        </w:tc>
      </w:tr>
      <w:tr w:rsidR="00A93216" w:rsidRPr="00FD5A11" w14:paraId="0BA95B6B" w14:textId="77777777" w:rsidTr="007D44A9">
        <w:tc>
          <w:tcPr>
            <w:tcW w:w="1836" w:type="dxa"/>
          </w:tcPr>
          <w:p w14:paraId="0BA95B69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szCs w:val="24"/>
              </w:rPr>
              <w:t>N/A</w:t>
            </w:r>
          </w:p>
        </w:tc>
        <w:tc>
          <w:tcPr>
            <w:tcW w:w="7515" w:type="dxa"/>
          </w:tcPr>
          <w:p w14:paraId="0BA95B6A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szCs w:val="24"/>
              </w:rPr>
              <w:t>UNE EN ISO 13485 Productos sanitarios</w:t>
            </w:r>
          </w:p>
        </w:tc>
      </w:tr>
    </w:tbl>
    <w:p w14:paraId="17293A84" w14:textId="77777777" w:rsidR="00DC5D27" w:rsidRDefault="00DC5D27" w:rsidP="00DC5D27">
      <w:pPr>
        <w:pStyle w:val="Titulo1SP"/>
        <w:numPr>
          <w:ilvl w:val="0"/>
          <w:numId w:val="0"/>
        </w:numPr>
        <w:ind w:left="360"/>
      </w:pPr>
    </w:p>
    <w:p w14:paraId="0BA95B72" w14:textId="33F3484B" w:rsidR="00A93216" w:rsidRPr="00FD5A11" w:rsidRDefault="00F51805" w:rsidP="007D44A9">
      <w:pPr>
        <w:pStyle w:val="Titulo1SP"/>
      </w:pPr>
      <w:bookmarkStart w:id="17" w:name="_Toc169012274"/>
      <w:r w:rsidRPr="00FD5A11">
        <w:t>Formación</w:t>
      </w:r>
      <w:bookmarkEnd w:id="17"/>
    </w:p>
    <w:p w14:paraId="0BA95B73" w14:textId="77777777" w:rsidR="00A93216" w:rsidRPr="007D44A9" w:rsidRDefault="00F51805">
      <w:pPr>
        <w:rPr>
          <w:sz w:val="22"/>
          <w:szCs w:val="22"/>
        </w:rPr>
      </w:pPr>
      <w:r w:rsidRPr="007D44A9">
        <w:rPr>
          <w:sz w:val="22"/>
          <w:szCs w:val="22"/>
        </w:rPr>
        <w:t>La presente versión requiere que los departamentos afectados indicados en el apartado 3 reciban la formación que a continuación se indica: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="00A93216" w:rsidRPr="0068402E" w14:paraId="0BA95B76" w14:textId="77777777" w:rsidTr="00216132">
        <w:tc>
          <w:tcPr>
            <w:tcW w:w="1555" w:type="dxa"/>
            <w:shd w:val="clear" w:color="auto" w:fill="A5A5A5" w:themeFill="accent3"/>
          </w:tcPr>
          <w:p w14:paraId="0BA95B74" w14:textId="77777777" w:rsidR="00A93216" w:rsidRPr="0068402E" w:rsidRDefault="00F51805">
            <w:pPr>
              <w:widowControl w:val="0"/>
              <w:spacing w:after="0"/>
              <w:jc w:val="center"/>
              <w:rPr>
                <w:rFonts w:ascii="Open Sans" w:eastAsia="Times New Roman" w:hAnsi="Open Sans"/>
              </w:rPr>
            </w:pPr>
            <w:r w:rsidRPr="0068402E">
              <w:rPr>
                <w:rFonts w:ascii="Open Sans" w:eastAsia="Times New Roman" w:hAnsi="Open Sans"/>
                <w:b/>
              </w:rPr>
              <w:t>Marcar con una X</w:t>
            </w:r>
          </w:p>
        </w:tc>
        <w:tc>
          <w:tcPr>
            <w:tcW w:w="7795" w:type="dxa"/>
            <w:shd w:val="clear" w:color="auto" w:fill="A5A5A5" w:themeFill="accent3"/>
          </w:tcPr>
          <w:p w14:paraId="0BA95B75" w14:textId="77777777" w:rsidR="00A93216" w:rsidRPr="0068402E" w:rsidRDefault="00F51805">
            <w:pPr>
              <w:widowControl w:val="0"/>
              <w:spacing w:after="0"/>
              <w:jc w:val="center"/>
              <w:rPr>
                <w:rFonts w:ascii="Open Sans" w:eastAsia="Times New Roman" w:hAnsi="Open Sans"/>
              </w:rPr>
            </w:pPr>
            <w:r w:rsidRPr="0068402E">
              <w:rPr>
                <w:rFonts w:ascii="Open Sans" w:eastAsia="Times New Roman" w:hAnsi="Open Sans"/>
                <w:b/>
              </w:rPr>
              <w:t>Tipo formación</w:t>
            </w:r>
          </w:p>
        </w:tc>
      </w:tr>
      <w:tr w:rsidR="00A93216" w:rsidRPr="0068402E" w14:paraId="0BA95B79" w14:textId="77777777">
        <w:tc>
          <w:tcPr>
            <w:tcW w:w="1555" w:type="dxa"/>
          </w:tcPr>
          <w:sdt>
            <w:sdtPr>
              <w:id w:val="1629384674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0BA95B77" w14:textId="77777777" w:rsidR="00A93216" w:rsidRPr="007D44A9" w:rsidRDefault="00F51805">
                <w:pPr>
                  <w:widowControl w:val="0"/>
                  <w:spacing w:after="0"/>
                  <w:jc w:val="center"/>
                  <w:rPr>
                    <w:rFonts w:eastAsia="Times New Roman"/>
                  </w:rPr>
                </w:pPr>
                <w:r w:rsidRPr="007D44A9"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7795" w:type="dxa"/>
          </w:tcPr>
          <w:p w14:paraId="0BA95B78" w14:textId="77777777" w:rsidR="00A93216" w:rsidRPr="007D44A9" w:rsidRDefault="00F51805">
            <w:pPr>
              <w:widowControl w:val="0"/>
              <w:spacing w:after="0"/>
              <w:jc w:val="left"/>
              <w:rPr>
                <w:rFonts w:eastAsia="Times New Roman"/>
              </w:rPr>
            </w:pPr>
            <w:r w:rsidRPr="007D44A9">
              <w:rPr>
                <w:rFonts w:eastAsia="Times New Roman"/>
                <w:b/>
              </w:rPr>
              <w:t xml:space="preserve">Teórica </w:t>
            </w:r>
            <w:r w:rsidRPr="007D44A9">
              <w:rPr>
                <w:rFonts w:eastAsia="Times New Roman"/>
              </w:rPr>
              <w:t xml:space="preserve">(lectura y comprensión del procedimiento) </w:t>
            </w:r>
          </w:p>
        </w:tc>
      </w:tr>
      <w:tr w:rsidR="00A93216" w:rsidRPr="0068402E" w14:paraId="0BA95B7C" w14:textId="77777777"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sdt>
            <w:sdtPr>
              <w:id w:val="202655167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0BA95B7A" w14:textId="77777777" w:rsidR="00A93216" w:rsidRPr="007D44A9" w:rsidRDefault="00F51805">
                <w:pPr>
                  <w:widowControl w:val="0"/>
                  <w:spacing w:after="0"/>
                  <w:jc w:val="center"/>
                  <w:rPr>
                    <w:rFonts w:eastAsia="Times New Roman"/>
                  </w:rPr>
                </w:pPr>
                <w:r w:rsidRPr="007D44A9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7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95B7B" w14:textId="77777777" w:rsidR="00A93216" w:rsidRPr="007D44A9" w:rsidRDefault="00F51805">
            <w:pPr>
              <w:widowControl w:val="0"/>
              <w:spacing w:after="0"/>
              <w:jc w:val="left"/>
              <w:rPr>
                <w:rFonts w:eastAsia="Times New Roman"/>
              </w:rPr>
            </w:pPr>
            <w:r w:rsidRPr="007D44A9">
              <w:rPr>
                <w:rFonts w:eastAsia="Times New Roman"/>
                <w:b/>
              </w:rPr>
              <w:t xml:space="preserve">Teórico – Práctica </w:t>
            </w:r>
            <w:r w:rsidRPr="007D44A9">
              <w:rPr>
                <w:rFonts w:eastAsia="Times New Roman"/>
              </w:rPr>
              <w:t xml:space="preserve">(En caso de seleccionar esta opción, </w:t>
            </w:r>
            <w:r w:rsidRPr="007D44A9">
              <w:rPr>
                <w:rFonts w:eastAsia="Times New Roman"/>
                <w:u w:val="single"/>
              </w:rPr>
              <w:t>contactar con el Técnico Responsable)</w:t>
            </w:r>
          </w:p>
        </w:tc>
      </w:tr>
    </w:tbl>
    <w:p w14:paraId="0BA95B93" w14:textId="0EBBAAE7" w:rsidR="003A3608" w:rsidRDefault="003A3608" w:rsidP="007D44A9">
      <w:pPr>
        <w:spacing w:after="0" w:line="240" w:lineRule="auto"/>
        <w:jc w:val="left"/>
        <w:rPr>
          <w:rFonts w:ascii="Open Sans" w:hAnsi="Open Sans"/>
          <w:sz w:val="20"/>
        </w:rPr>
      </w:pPr>
    </w:p>
    <w:p w14:paraId="1DFE3117" w14:textId="77777777" w:rsidR="00DC5D27" w:rsidRDefault="00DC5D27" w:rsidP="007D44A9">
      <w:pPr>
        <w:spacing w:after="0" w:line="240" w:lineRule="auto"/>
        <w:jc w:val="left"/>
        <w:rPr>
          <w:rFonts w:ascii="Open Sans" w:hAnsi="Open Sans"/>
          <w:sz w:val="20"/>
        </w:rPr>
      </w:pPr>
    </w:p>
    <w:p w14:paraId="1E6E82D8" w14:textId="77777777" w:rsidR="00DC5D27" w:rsidRDefault="00DC5D27" w:rsidP="007D44A9">
      <w:pPr>
        <w:spacing w:after="0" w:line="240" w:lineRule="auto"/>
        <w:jc w:val="left"/>
        <w:rPr>
          <w:rFonts w:ascii="Open Sans" w:hAnsi="Open Sans"/>
          <w:sz w:val="20"/>
        </w:rPr>
      </w:pPr>
    </w:p>
    <w:p w14:paraId="6754ADA1" w14:textId="77777777" w:rsidR="00DC5D27" w:rsidRDefault="00DC5D27" w:rsidP="00DC5D27">
      <w:pPr>
        <w:pStyle w:val="Titulo1SP"/>
        <w:sectPr w:rsidR="00DC5D27" w:rsidSect="007D44A9">
          <w:headerReference w:type="default" r:id="rId8"/>
          <w:footerReference w:type="default" r:id="rId9"/>
          <w:pgSz w:w="11906" w:h="16838"/>
          <w:pgMar w:top="1134" w:right="851" w:bottom="993" w:left="1418" w:header="709" w:footer="709" w:gutter="0"/>
          <w:cols w:space="720"/>
          <w:formProt w:val="0"/>
          <w:docGrid w:linePitch="360" w:charSpace="4096"/>
        </w:sectPr>
      </w:pPr>
    </w:p>
    <w:p w14:paraId="316D17D1" w14:textId="17B5C56F" w:rsidR="00DC5D27" w:rsidRDefault="00DC5D27" w:rsidP="00DC5D27">
      <w:pPr>
        <w:pStyle w:val="Titulo1SP"/>
      </w:pPr>
      <w:bookmarkStart w:id="18" w:name="_Toc169012275"/>
      <w:r>
        <w:lastRenderedPageBreak/>
        <w:t>Título: Medición de procesos</w:t>
      </w:r>
      <w:bookmarkEnd w:id="18"/>
    </w:p>
    <w:p w14:paraId="1723E999" w14:textId="77777777" w:rsidR="00EB4790" w:rsidRDefault="00EB4790" w:rsidP="00EB4790">
      <w:pPr>
        <w:pStyle w:val="Titulo1SP"/>
        <w:numPr>
          <w:ilvl w:val="0"/>
          <w:numId w:val="0"/>
        </w:numPr>
        <w:ind w:left="360" w:hanging="360"/>
      </w:pPr>
    </w:p>
    <w:p w14:paraId="48DDBF70" w14:textId="77777777" w:rsidR="00EB4790" w:rsidRDefault="00EB4790" w:rsidP="00EB4790">
      <w:pPr>
        <w:pStyle w:val="Titulo1SP"/>
        <w:numPr>
          <w:ilvl w:val="0"/>
          <w:numId w:val="0"/>
        </w:numPr>
        <w:ind w:left="360" w:hanging="360"/>
      </w:pPr>
    </w:p>
    <w:p w14:paraId="32878DC0" w14:textId="2EF8E6D8" w:rsidR="00DC5D27" w:rsidRPr="0068402E" w:rsidRDefault="00EB4790" w:rsidP="006170F4">
      <w:pPr>
        <w:pStyle w:val="Contenidodelatabla"/>
      </w:pPr>
      <w:r w:rsidRPr="00EB4790">
        <w:rPr>
          <w:noProof/>
        </w:rPr>
        <w:drawing>
          <wp:inline distT="0" distB="0" distL="0" distR="0" wp14:anchorId="1DBCB3E1" wp14:editId="16397BB7">
            <wp:extent cx="9698092" cy="2533650"/>
            <wp:effectExtent l="0" t="0" r="0" b="0"/>
            <wp:docPr id="1755416322" name="Imagen 1" descr="Imagen que contiene 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16322" name="Imagen 1" descr="Imagen que contiene Escala de tiemp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04783" cy="253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5D27" w:rsidRPr="0068402E" w:rsidSect="00DC5D27">
      <w:pgSz w:w="16838" w:h="11906" w:orient="landscape"/>
      <w:pgMar w:top="1418" w:right="1134" w:bottom="851" w:left="992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D82A1E" w14:textId="77777777" w:rsidR="00F82A52" w:rsidRDefault="00F82A52">
      <w:pPr>
        <w:spacing w:after="0" w:line="240" w:lineRule="auto"/>
      </w:pPr>
      <w:r>
        <w:separator/>
      </w:r>
    </w:p>
  </w:endnote>
  <w:endnote w:type="continuationSeparator" w:id="0">
    <w:p w14:paraId="2190E4BF" w14:textId="77777777" w:rsidR="00F82A52" w:rsidRDefault="00F82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F1FEEB" w14:textId="31758335" w:rsidR="001F58FA" w:rsidRDefault="001F58FA" w:rsidP="001F58F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700527">
      <w:rPr>
        <w:b/>
        <w:bCs/>
        <w:noProof/>
      </w:rPr>
      <w:t>12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700527">
      <w:rPr>
        <w:b/>
        <w:bCs/>
        <w:noProof/>
      </w:rPr>
      <w:t>12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277CC0" w14:textId="77777777" w:rsidR="00F82A52" w:rsidRDefault="00F82A52">
      <w:pPr>
        <w:spacing w:after="0" w:line="240" w:lineRule="auto"/>
      </w:pPr>
      <w:r>
        <w:separator/>
      </w:r>
    </w:p>
  </w:footnote>
  <w:footnote w:type="continuationSeparator" w:id="0">
    <w:p w14:paraId="4091523F" w14:textId="77777777" w:rsidR="00F82A52" w:rsidRDefault="00F82A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558"/>
      <w:gridCol w:w="3730"/>
      <w:gridCol w:w="3339"/>
    </w:tblGrid>
    <w:tr w:rsidR="006C5F3C" w:rsidRPr="001C0EDF" w14:paraId="26146E18" w14:textId="77777777" w:rsidTr="006170F4">
      <w:trPr>
        <w:trHeight w:val="570"/>
      </w:trPr>
      <w:tc>
        <w:tcPr>
          <w:tcW w:w="268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6DA29EA2" w14:textId="00056CD3" w:rsidR="006C5F3C" w:rsidRPr="001C0EDF" w:rsidRDefault="006C5F3C" w:rsidP="00FD5A11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29B35D1E" wp14:editId="61081DC4">
                <wp:extent cx="1427480" cy="560070"/>
                <wp:effectExtent l="0" t="0" r="0" b="8890"/>
                <wp:docPr id="1071410241" name="Imagen 1071410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14" w:type="dxa"/>
          <w:vMerge w:val="restart"/>
          <w:tcBorders>
            <w:top w:val="single" w:sz="4" w:space="0" w:color="000000"/>
            <w:left w:val="single" w:sz="4" w:space="0" w:color="000000"/>
          </w:tcBorders>
          <w:vAlign w:val="center"/>
        </w:tcPr>
        <w:p w14:paraId="12AC96D7" w14:textId="17F830A6" w:rsidR="006C5F3C" w:rsidRPr="0071356F" w:rsidRDefault="00333720" w:rsidP="00FD5A11">
          <w:pPr>
            <w:pStyle w:val="Contenidodelatabla"/>
            <w:jc w:val="center"/>
            <w:rPr>
              <w:szCs w:val="24"/>
            </w:rPr>
          </w:pPr>
          <w:r>
            <w:rPr>
              <w:szCs w:val="24"/>
            </w:rPr>
            <w:t>MEDICIÓN DE PROCESOS</w:t>
          </w:r>
        </w:p>
      </w:tc>
      <w:tc>
        <w:tcPr>
          <w:tcW w:w="35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2237A38" w14:textId="56FBB3D2" w:rsidR="006C5F3C" w:rsidRPr="0071356F" w:rsidRDefault="006C5F3C" w:rsidP="007D44A9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Código: </w:t>
          </w:r>
          <w:r w:rsidR="007D44A9">
            <w:rPr>
              <w:szCs w:val="24"/>
            </w:rPr>
            <w:t>ESP-00</w:t>
          </w:r>
          <w:r w:rsidR="00333720">
            <w:rPr>
              <w:szCs w:val="24"/>
            </w:rPr>
            <w:t>6</w:t>
          </w:r>
          <w:r>
            <w:rPr>
              <w:szCs w:val="24"/>
            </w:rPr>
            <w:t>.01</w:t>
          </w:r>
        </w:p>
      </w:tc>
    </w:tr>
    <w:tr w:rsidR="006C5F3C" w:rsidRPr="001C0EDF" w14:paraId="7916017A" w14:textId="77777777" w:rsidTr="006170F4">
      <w:trPr>
        <w:trHeight w:val="121"/>
      </w:trPr>
      <w:tc>
        <w:tcPr>
          <w:tcW w:w="268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8D04797" w14:textId="77777777" w:rsidR="006C5F3C" w:rsidRPr="001C0EDF" w:rsidRDefault="006C5F3C" w:rsidP="00FD5A11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14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69575786" w14:textId="77777777" w:rsidR="006C5F3C" w:rsidRPr="0071356F" w:rsidRDefault="006C5F3C" w:rsidP="00FD5A11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03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6C5B0A1" w14:textId="01A97151" w:rsidR="006C5F3C" w:rsidRPr="0071356F" w:rsidRDefault="006C5F3C" w:rsidP="007D44A9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D6511C">
            <w:rPr>
              <w:szCs w:val="24"/>
            </w:rPr>
            <w:t>14</w:t>
          </w:r>
          <w:r w:rsidR="00C32E5A">
            <w:rPr>
              <w:szCs w:val="24"/>
            </w:rPr>
            <w:t>/0</w:t>
          </w:r>
          <w:r w:rsidR="00D6511C">
            <w:rPr>
              <w:szCs w:val="24"/>
            </w:rPr>
            <w:t>6</w:t>
          </w:r>
          <w:r w:rsidR="00C32E5A">
            <w:rPr>
              <w:szCs w:val="24"/>
            </w:rPr>
            <w:t>/2024</w:t>
          </w:r>
        </w:p>
      </w:tc>
    </w:tr>
  </w:tbl>
  <w:p w14:paraId="5C43A239" w14:textId="77777777" w:rsidR="006C5F3C" w:rsidRDefault="006C5F3C">
    <w:pPr>
      <w:rPr>
        <w:rFonts w:cs="Arial"/>
        <w:b/>
        <w:color w:val="0070C0"/>
        <w:u w:val="single"/>
        <w:shd w:val="clear" w:color="auto" w:fill="FFFF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9CF6ECA"/>
    <w:multiLevelType w:val="multilevel"/>
    <w:tmpl w:val="34449C3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A854AB8"/>
    <w:multiLevelType w:val="multilevel"/>
    <w:tmpl w:val="4D16AB74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1AFB46FA"/>
    <w:multiLevelType w:val="multilevel"/>
    <w:tmpl w:val="2DD46D3E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1CD9572D"/>
    <w:multiLevelType w:val="multilevel"/>
    <w:tmpl w:val="36CE09A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723357C"/>
    <w:multiLevelType w:val="multilevel"/>
    <w:tmpl w:val="1754488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4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36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4897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6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8F84B2E"/>
    <w:multiLevelType w:val="multilevel"/>
    <w:tmpl w:val="E8326E1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42476235"/>
    <w:multiLevelType w:val="hybridMultilevel"/>
    <w:tmpl w:val="A1C466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BF12C2"/>
    <w:multiLevelType w:val="multilevel"/>
    <w:tmpl w:val="BAF0099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5E8B558F"/>
    <w:multiLevelType w:val="multilevel"/>
    <w:tmpl w:val="0788442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5ECE5E09"/>
    <w:multiLevelType w:val="hybridMultilevel"/>
    <w:tmpl w:val="6C9C21B8"/>
    <w:lvl w:ilvl="0" w:tplc="81204438">
      <w:numFmt w:val="bullet"/>
      <w:lvlText w:val="-"/>
      <w:lvlJc w:val="left"/>
      <w:pPr>
        <w:ind w:left="1068" w:hanging="360"/>
      </w:pPr>
      <w:rPr>
        <w:rFonts w:ascii="Roboto Light" w:eastAsiaTheme="minorHAnsi" w:hAnsi="Roboto Light" w:cs="Open Sans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64AC6194"/>
    <w:multiLevelType w:val="multilevel"/>
    <w:tmpl w:val="604258F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C3756E1"/>
    <w:multiLevelType w:val="multilevel"/>
    <w:tmpl w:val="70BEC70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2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3" w15:restartNumberingAfterBreak="0">
    <w:nsid w:val="721D15D4"/>
    <w:multiLevelType w:val="multilevel"/>
    <w:tmpl w:val="28F47D7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4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5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8857945">
    <w:abstractNumId w:val="10"/>
  </w:num>
  <w:num w:numId="2" w16cid:durableId="235826728">
    <w:abstractNumId w:val="9"/>
  </w:num>
  <w:num w:numId="3" w16cid:durableId="412237881">
    <w:abstractNumId w:val="20"/>
  </w:num>
  <w:num w:numId="4" w16cid:durableId="651106896">
    <w:abstractNumId w:val="26"/>
  </w:num>
  <w:num w:numId="5" w16cid:durableId="1034309266">
    <w:abstractNumId w:val="28"/>
  </w:num>
  <w:num w:numId="6" w16cid:durableId="943072481">
    <w:abstractNumId w:val="31"/>
  </w:num>
  <w:num w:numId="7" w16cid:durableId="639726881">
    <w:abstractNumId w:val="5"/>
  </w:num>
  <w:num w:numId="8" w16cid:durableId="1262030500">
    <w:abstractNumId w:val="4"/>
  </w:num>
  <w:num w:numId="9" w16cid:durableId="1228876806">
    <w:abstractNumId w:val="33"/>
  </w:num>
  <w:num w:numId="10" w16cid:durableId="557008861">
    <w:abstractNumId w:val="12"/>
  </w:num>
  <w:num w:numId="11" w16cid:durableId="23096175">
    <w:abstractNumId w:val="29"/>
  </w:num>
  <w:num w:numId="12" w16cid:durableId="815412834">
    <w:abstractNumId w:val="23"/>
  </w:num>
  <w:num w:numId="13" w16cid:durableId="1920478946">
    <w:abstractNumId w:val="21"/>
  </w:num>
  <w:num w:numId="14" w16cid:durableId="1657103205">
    <w:abstractNumId w:val="32"/>
  </w:num>
  <w:num w:numId="15" w16cid:durableId="524901057">
    <w:abstractNumId w:val="8"/>
  </w:num>
  <w:num w:numId="16" w16cid:durableId="2035956731">
    <w:abstractNumId w:val="34"/>
  </w:num>
  <w:num w:numId="17" w16cid:durableId="1926961341">
    <w:abstractNumId w:val="18"/>
  </w:num>
  <w:num w:numId="18" w16cid:durableId="1818494102">
    <w:abstractNumId w:val="13"/>
  </w:num>
  <w:num w:numId="19" w16cid:durableId="1730183061">
    <w:abstractNumId w:val="25"/>
  </w:num>
  <w:num w:numId="20" w16cid:durableId="2093575121">
    <w:abstractNumId w:val="17"/>
  </w:num>
  <w:num w:numId="21" w16cid:durableId="1785075008">
    <w:abstractNumId w:val="24"/>
  </w:num>
  <w:num w:numId="22" w16cid:durableId="598608048">
    <w:abstractNumId w:val="6"/>
  </w:num>
  <w:num w:numId="23" w16cid:durableId="2070151264">
    <w:abstractNumId w:val="30"/>
  </w:num>
  <w:num w:numId="24" w16cid:durableId="829642252">
    <w:abstractNumId w:val="16"/>
  </w:num>
  <w:num w:numId="25" w16cid:durableId="2004509298">
    <w:abstractNumId w:val="19"/>
  </w:num>
  <w:num w:numId="26" w16cid:durableId="2024015084">
    <w:abstractNumId w:val="35"/>
  </w:num>
  <w:num w:numId="27" w16cid:durableId="776607768">
    <w:abstractNumId w:val="14"/>
  </w:num>
  <w:num w:numId="28" w16cid:durableId="274143636">
    <w:abstractNumId w:val="7"/>
  </w:num>
  <w:num w:numId="29" w16cid:durableId="1294212186">
    <w:abstractNumId w:val="1"/>
  </w:num>
  <w:num w:numId="30" w16cid:durableId="2004624627">
    <w:abstractNumId w:val="11"/>
  </w:num>
  <w:num w:numId="31" w16cid:durableId="2004240481">
    <w:abstractNumId w:val="3"/>
  </w:num>
  <w:num w:numId="32" w16cid:durableId="2039774327">
    <w:abstractNumId w:val="2"/>
  </w:num>
  <w:num w:numId="33" w16cid:durableId="1006589853">
    <w:abstractNumId w:val="0"/>
  </w:num>
  <w:num w:numId="34" w16cid:durableId="2077782457">
    <w:abstractNumId w:val="15"/>
  </w:num>
  <w:num w:numId="35" w16cid:durableId="814951096">
    <w:abstractNumId w:val="27"/>
  </w:num>
  <w:num w:numId="36" w16cid:durableId="808546836">
    <w:abstractNumId w:val="14"/>
  </w:num>
  <w:num w:numId="37" w16cid:durableId="769814939">
    <w:abstractNumId w:val="14"/>
  </w:num>
  <w:num w:numId="38" w16cid:durableId="867529016">
    <w:abstractNumId w:val="22"/>
  </w:num>
  <w:num w:numId="39" w16cid:durableId="1344938416">
    <w:abstractNumId w:val="14"/>
  </w:num>
  <w:num w:numId="40" w16cid:durableId="1552687570">
    <w:abstractNumId w:val="14"/>
  </w:num>
  <w:num w:numId="41" w16cid:durableId="15591734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attachedTemplate r:id="rId1"/>
  <w:linkStyles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216"/>
    <w:rsid w:val="00020230"/>
    <w:rsid w:val="00032CE0"/>
    <w:rsid w:val="000339C8"/>
    <w:rsid w:val="00044202"/>
    <w:rsid w:val="00060ACA"/>
    <w:rsid w:val="00072311"/>
    <w:rsid w:val="000911E2"/>
    <w:rsid w:val="000A4A8A"/>
    <w:rsid w:val="000C4A99"/>
    <w:rsid w:val="000D22F4"/>
    <w:rsid w:val="000E0B57"/>
    <w:rsid w:val="000F05BA"/>
    <w:rsid w:val="000F0C55"/>
    <w:rsid w:val="001056A9"/>
    <w:rsid w:val="001271FB"/>
    <w:rsid w:val="00130E8A"/>
    <w:rsid w:val="00176AA7"/>
    <w:rsid w:val="001C6058"/>
    <w:rsid w:val="001F58FA"/>
    <w:rsid w:val="002005BC"/>
    <w:rsid w:val="00216132"/>
    <w:rsid w:val="00226276"/>
    <w:rsid w:val="00241633"/>
    <w:rsid w:val="00244C54"/>
    <w:rsid w:val="00272AAF"/>
    <w:rsid w:val="00286191"/>
    <w:rsid w:val="00294948"/>
    <w:rsid w:val="002B41A9"/>
    <w:rsid w:val="002C52C2"/>
    <w:rsid w:val="002F45E9"/>
    <w:rsid w:val="00301642"/>
    <w:rsid w:val="00313B7E"/>
    <w:rsid w:val="003275DA"/>
    <w:rsid w:val="00333720"/>
    <w:rsid w:val="00353926"/>
    <w:rsid w:val="003A3608"/>
    <w:rsid w:val="003D1D58"/>
    <w:rsid w:val="0042744C"/>
    <w:rsid w:val="00457374"/>
    <w:rsid w:val="004943E2"/>
    <w:rsid w:val="004D50C2"/>
    <w:rsid w:val="004F69BB"/>
    <w:rsid w:val="005173FC"/>
    <w:rsid w:val="0052402C"/>
    <w:rsid w:val="005246C6"/>
    <w:rsid w:val="0054413A"/>
    <w:rsid w:val="005A7B62"/>
    <w:rsid w:val="005C6E00"/>
    <w:rsid w:val="0061367C"/>
    <w:rsid w:val="006170F4"/>
    <w:rsid w:val="006273BA"/>
    <w:rsid w:val="00660A1E"/>
    <w:rsid w:val="00663AC4"/>
    <w:rsid w:val="0068402E"/>
    <w:rsid w:val="00687001"/>
    <w:rsid w:val="00695119"/>
    <w:rsid w:val="006B287F"/>
    <w:rsid w:val="006C5F3C"/>
    <w:rsid w:val="006F7DAC"/>
    <w:rsid w:val="00700527"/>
    <w:rsid w:val="007401E4"/>
    <w:rsid w:val="00744DFF"/>
    <w:rsid w:val="00775674"/>
    <w:rsid w:val="0078042D"/>
    <w:rsid w:val="007A376E"/>
    <w:rsid w:val="007B3EBB"/>
    <w:rsid w:val="007D44A9"/>
    <w:rsid w:val="007E25BC"/>
    <w:rsid w:val="007F2648"/>
    <w:rsid w:val="008014F4"/>
    <w:rsid w:val="00891A56"/>
    <w:rsid w:val="008A3A1B"/>
    <w:rsid w:val="008B48CE"/>
    <w:rsid w:val="008E0EE8"/>
    <w:rsid w:val="008E4EEF"/>
    <w:rsid w:val="0090374D"/>
    <w:rsid w:val="00945241"/>
    <w:rsid w:val="009560CD"/>
    <w:rsid w:val="00971354"/>
    <w:rsid w:val="0099648F"/>
    <w:rsid w:val="009A486C"/>
    <w:rsid w:val="00A07CFB"/>
    <w:rsid w:val="00A2117D"/>
    <w:rsid w:val="00A23AD5"/>
    <w:rsid w:val="00A30E5B"/>
    <w:rsid w:val="00A434E5"/>
    <w:rsid w:val="00A85855"/>
    <w:rsid w:val="00A93216"/>
    <w:rsid w:val="00A95A27"/>
    <w:rsid w:val="00AB0B9E"/>
    <w:rsid w:val="00AB7FA4"/>
    <w:rsid w:val="00AD4C50"/>
    <w:rsid w:val="00B03DC1"/>
    <w:rsid w:val="00B04D06"/>
    <w:rsid w:val="00B06CFA"/>
    <w:rsid w:val="00B8505C"/>
    <w:rsid w:val="00B96697"/>
    <w:rsid w:val="00BB688E"/>
    <w:rsid w:val="00BC14B9"/>
    <w:rsid w:val="00BD4E2D"/>
    <w:rsid w:val="00BF4272"/>
    <w:rsid w:val="00C17B5A"/>
    <w:rsid w:val="00C22AB3"/>
    <w:rsid w:val="00C32E5A"/>
    <w:rsid w:val="00C5480E"/>
    <w:rsid w:val="00C55C54"/>
    <w:rsid w:val="00C924AF"/>
    <w:rsid w:val="00CC14A3"/>
    <w:rsid w:val="00CE2F21"/>
    <w:rsid w:val="00D03B2F"/>
    <w:rsid w:val="00D2447A"/>
    <w:rsid w:val="00D6511C"/>
    <w:rsid w:val="00D81739"/>
    <w:rsid w:val="00D853FD"/>
    <w:rsid w:val="00D91E11"/>
    <w:rsid w:val="00D94192"/>
    <w:rsid w:val="00DA44D1"/>
    <w:rsid w:val="00DA6326"/>
    <w:rsid w:val="00DC4AA8"/>
    <w:rsid w:val="00DC5D27"/>
    <w:rsid w:val="00DD2A10"/>
    <w:rsid w:val="00DD66C0"/>
    <w:rsid w:val="00E93025"/>
    <w:rsid w:val="00E97BA0"/>
    <w:rsid w:val="00EA40D3"/>
    <w:rsid w:val="00EB4790"/>
    <w:rsid w:val="00EB71E8"/>
    <w:rsid w:val="00EC5FB0"/>
    <w:rsid w:val="00EC64E9"/>
    <w:rsid w:val="00F13D6F"/>
    <w:rsid w:val="00F36D1E"/>
    <w:rsid w:val="00F51805"/>
    <w:rsid w:val="00F61617"/>
    <w:rsid w:val="00F82A52"/>
    <w:rsid w:val="00F917C8"/>
    <w:rsid w:val="00F92D5B"/>
    <w:rsid w:val="00FC3C52"/>
    <w:rsid w:val="00FC5B52"/>
    <w:rsid w:val="00FD5A11"/>
    <w:rsid w:val="5594ACE8"/>
    <w:rsid w:val="5646D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A95A5C"/>
  <w15:docId w15:val="{7C1F4937-F193-4F0C-A77F-4EB05035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058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C6058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C6058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C6058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C6058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C6058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C6058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C6058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C6058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C6058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C6058"/>
  </w:style>
  <w:style w:type="character" w:styleId="Nmerodepgina">
    <w:name w:val="page number"/>
    <w:basedOn w:val="Fuentedeprrafopredeter"/>
    <w:qFormat/>
    <w:rsid w:val="001C6058"/>
  </w:style>
  <w:style w:type="character" w:styleId="Hipervnculo">
    <w:name w:val="Hyperlink"/>
    <w:basedOn w:val="Fuentedeprrafopredeter"/>
    <w:uiPriority w:val="99"/>
    <w:unhideWhenUsed/>
    <w:rsid w:val="001C6058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C6058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C6058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C6058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C6058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C6058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1C6058"/>
  </w:style>
  <w:style w:type="paragraph" w:styleId="Ttulo">
    <w:name w:val="Title"/>
    <w:basedOn w:val="Normal"/>
    <w:next w:val="Textoindependiente"/>
    <w:rsid w:val="001C6058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C6058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C6058"/>
    <w:rPr>
      <w:rFonts w:cs="Lucida Sans"/>
    </w:rPr>
  </w:style>
  <w:style w:type="paragraph" w:styleId="Descripcin">
    <w:name w:val="caption"/>
    <w:basedOn w:val="Normal"/>
    <w:qFormat/>
    <w:rsid w:val="001C6058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C6058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C6058"/>
    <w:pPr>
      <w:numPr>
        <w:numId w:val="13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C6058"/>
    <w:pPr>
      <w:numPr>
        <w:numId w:val="16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C6058"/>
  </w:style>
  <w:style w:type="paragraph" w:styleId="TtuloTDC">
    <w:name w:val="TOC Heading"/>
    <w:basedOn w:val="Ttulo1"/>
    <w:next w:val="Normal"/>
    <w:uiPriority w:val="39"/>
    <w:unhideWhenUsed/>
    <w:qFormat/>
    <w:rsid w:val="001C6058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C6058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C6058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C6058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C6058"/>
  </w:style>
  <w:style w:type="paragraph" w:customStyle="1" w:styleId="Titulo2">
    <w:name w:val="Titulo2"/>
    <w:basedOn w:val="Normal"/>
    <w:next w:val="Normal"/>
    <w:link w:val="Titulo2Car"/>
    <w:qFormat/>
    <w:rsid w:val="001C6058"/>
    <w:pPr>
      <w:numPr>
        <w:numId w:val="17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C6058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C6058"/>
    <w:pPr>
      <w:numPr>
        <w:numId w:val="14"/>
      </w:numPr>
    </w:pPr>
    <w:rPr>
      <w:b/>
    </w:rPr>
  </w:style>
  <w:style w:type="paragraph" w:customStyle="1" w:styleId="Cabeceraypie">
    <w:name w:val="Cabecera y pie"/>
    <w:basedOn w:val="Normal"/>
    <w:qFormat/>
    <w:rsid w:val="001C6058"/>
  </w:style>
  <w:style w:type="paragraph" w:styleId="Encabezado">
    <w:name w:val="header"/>
    <w:basedOn w:val="Normal"/>
    <w:link w:val="EncabezadoCar"/>
    <w:unhideWhenUsed/>
    <w:rsid w:val="001C6058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C6058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C6058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C6058"/>
    <w:pPr>
      <w:numPr>
        <w:numId w:val="34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C6058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C6058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C6058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marco">
    <w:name w:val="Contenido del marco"/>
    <w:basedOn w:val="Normal"/>
    <w:qFormat/>
    <w:rsid w:val="001C6058"/>
  </w:style>
  <w:style w:type="paragraph" w:customStyle="1" w:styleId="Contenidodelatabla">
    <w:name w:val="Contenido de la tabla"/>
    <w:basedOn w:val="Normal"/>
    <w:qFormat/>
    <w:rsid w:val="001C6058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C6058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C6058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C6058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C6058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C6058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styleId="Revisin">
    <w:name w:val="Revision"/>
    <w:hidden/>
    <w:uiPriority w:val="99"/>
    <w:semiHidden/>
    <w:rsid w:val="00B8505C"/>
    <w:pPr>
      <w:suppressAutoHyphens w:val="0"/>
    </w:pPr>
    <w:rPr>
      <w:rFonts w:ascii="Arial" w:hAnsi="Arial"/>
    </w:rPr>
  </w:style>
  <w:style w:type="character" w:styleId="Refdecomentario">
    <w:name w:val="annotation reference"/>
    <w:basedOn w:val="Fuentedeprrafopredeter"/>
    <w:uiPriority w:val="99"/>
    <w:semiHidden/>
    <w:unhideWhenUsed/>
    <w:rsid w:val="00B8505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8505C"/>
    <w:pPr>
      <w:spacing w:line="240" w:lineRule="auto"/>
    </w:pPr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8505C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8505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8505C"/>
    <w:rPr>
      <w:rFonts w:ascii="Arial" w:hAnsi="Arial"/>
      <w:b/>
      <w:bCs/>
      <w:sz w:val="20"/>
      <w:szCs w:val="20"/>
    </w:rPr>
  </w:style>
  <w:style w:type="paragraph" w:customStyle="1" w:styleId="Listavietas1">
    <w:name w:val="Lista viñetas 1"/>
    <w:basedOn w:val="Prrafodelista"/>
    <w:link w:val="Listavietas1Car"/>
    <w:qFormat/>
    <w:rsid w:val="001C6058"/>
    <w:pPr>
      <w:numPr>
        <w:numId w:val="28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1C6058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C6058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1C6058"/>
    <w:rPr>
      <w:rFonts w:ascii="Arial" w:hAnsi="Arial"/>
    </w:rPr>
  </w:style>
  <w:style w:type="paragraph" w:customStyle="1" w:styleId="paragraph">
    <w:name w:val="paragraph"/>
    <w:basedOn w:val="Normal"/>
    <w:rsid w:val="001C6058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C6058"/>
  </w:style>
  <w:style w:type="character" w:customStyle="1" w:styleId="eop">
    <w:name w:val="eop"/>
    <w:basedOn w:val="Fuentedeprrafopredeter"/>
    <w:rsid w:val="001C6058"/>
  </w:style>
  <w:style w:type="paragraph" w:customStyle="1" w:styleId="TituloportadaSP">
    <w:name w:val="Titulo portada SP"/>
    <w:basedOn w:val="Normal"/>
    <w:link w:val="TituloportadaSPCar"/>
    <w:qFormat/>
    <w:rsid w:val="001C6058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C6058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C6058"/>
    <w:pPr>
      <w:numPr>
        <w:numId w:val="27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C6058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C6058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C6058"/>
    <w:pPr>
      <w:numPr>
        <w:numId w:val="29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C6058"/>
    <w:pPr>
      <w:numPr>
        <w:numId w:val="32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C6058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C6058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C6058"/>
    <w:rPr>
      <w:rFonts w:ascii="Roboto Light" w:hAnsi="Roboto Light" w:cs="Open Sans"/>
      <w:sz w:val="24"/>
      <w:szCs w:val="20"/>
      <w:lang w:val="hsb-DE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C17B5A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13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EB8389ED-F923-49A6-AA2B-AB51D6B3CC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5D06E7-1EA0-40CF-BE4A-C541459E8B2B}"/>
</file>

<file path=customXml/itemProps3.xml><?xml version="1.0" encoding="utf-8"?>
<ds:datastoreItem xmlns:ds="http://schemas.openxmlformats.org/officeDocument/2006/customXml" ds:itemID="{DD6833AC-A2DE-478E-91FA-EA9A61710BEE}"/>
</file>

<file path=customXml/itemProps4.xml><?xml version="1.0" encoding="utf-8"?>
<ds:datastoreItem xmlns:ds="http://schemas.openxmlformats.org/officeDocument/2006/customXml" ds:itemID="{EF4E7044-7490-437B-A0FB-8405069825AE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56</TotalTime>
  <Pages>15</Pages>
  <Words>1862</Words>
  <Characters>10246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69</cp:revision>
  <cp:lastPrinted>2020-07-16T08:34:00Z</cp:lastPrinted>
  <dcterms:created xsi:type="dcterms:W3CDTF">2024-06-10T15:58:00Z</dcterms:created>
  <dcterms:modified xsi:type="dcterms:W3CDTF">2024-06-12T09:27:00Z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