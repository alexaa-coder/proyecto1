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25BF0" w:rsidR="00565ABD" w:rsidRDefault="00565ABD" w14:paraId="7D1B9324" w14:textId="77777777">
      <w:pPr>
        <w:rPr>
          <w:szCs w:val="24"/>
        </w:rPr>
      </w:pPr>
    </w:p>
    <w:p w:rsidRPr="00225BF0" w:rsidR="004865FA" w:rsidRDefault="004865FA" w14:paraId="7D1B9328" w14:textId="77777777">
      <w:pPr>
        <w:rPr>
          <w:szCs w:val="24"/>
        </w:rPr>
      </w:pPr>
    </w:p>
    <w:p w:rsidRPr="00225BF0" w:rsidR="004865FA" w:rsidRDefault="004865FA" w14:paraId="7D1B9329" w14:textId="77777777">
      <w:pPr>
        <w:rPr>
          <w:szCs w:val="24"/>
        </w:rPr>
      </w:pPr>
    </w:p>
    <w:p w:rsidRPr="00225BF0" w:rsidR="00565ABD" w:rsidP="004E2328" w:rsidRDefault="009E4BC8" w14:paraId="7D1B932A" w14:textId="05686185">
      <w:pPr>
        <w:pStyle w:val="TituloportadaSP"/>
      </w:pPr>
      <w:r w:rsidRPr="00225BF0">
        <w:t>DESCRIPCIÓN DE PUESTOS DE TRABAJO</w:t>
      </w:r>
    </w:p>
    <w:p w:rsidRPr="00225BF0" w:rsidR="00565ABD" w:rsidRDefault="00565ABD" w14:paraId="7D1B932B" w14:textId="77777777">
      <w:pPr>
        <w:rPr>
          <w:szCs w:val="24"/>
        </w:rPr>
      </w:pPr>
    </w:p>
    <w:p w:rsidRPr="00225BF0" w:rsidR="00565ABD" w:rsidRDefault="00565ABD" w14:paraId="7D1B932C" w14:textId="77777777">
      <w:pPr>
        <w:rPr>
          <w:szCs w:val="24"/>
        </w:rPr>
      </w:pPr>
    </w:p>
    <w:p w:rsidRPr="00225BF0" w:rsidR="00565ABD" w:rsidRDefault="00565ABD" w14:paraId="7D1B932D" w14:textId="77777777">
      <w:pPr>
        <w:rPr>
          <w:szCs w:val="24"/>
        </w:rPr>
      </w:pPr>
    </w:p>
    <w:p w:rsidRPr="00225BF0" w:rsidR="00565ABD" w:rsidRDefault="00565ABD" w14:paraId="7D1B932E" w14:textId="77777777">
      <w:pPr>
        <w:rPr>
          <w:szCs w:val="24"/>
        </w:rPr>
      </w:pPr>
    </w:p>
    <w:p w:rsidRPr="00225BF0" w:rsidR="00565ABD" w:rsidRDefault="00565ABD" w14:paraId="7D1B932F" w14:textId="7777777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Pr="00225BF0" w:rsidR="00565ABD" w:rsidTr="001D7F52" w14:paraId="7D1B9334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225BF0" w:rsidR="00565ABD" w:rsidRDefault="009E4BC8" w14:paraId="7D1B9330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225BF0">
              <w:rPr>
                <w:rFonts w:ascii="Roboto Light" w:hAnsi="Roboto Light" w:eastAsia="Times New Roman" w:cs="Open Sans"/>
                <w:sz w:val="24"/>
                <w:szCs w:val="24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:rsidRPr="00225BF0" w:rsidR="00565ABD" w:rsidRDefault="009E4BC8" w14:paraId="7D1B9331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225BF0">
              <w:rPr>
                <w:rFonts w:ascii="Roboto Light" w:hAnsi="Roboto Light" w:eastAsia="Times New Roman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:rsidRPr="00225BF0" w:rsidR="00565ABD" w:rsidRDefault="009E4BC8" w14:paraId="7D1B9332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225BF0">
              <w:rPr>
                <w:rFonts w:ascii="Roboto Light" w:hAnsi="Roboto Light" w:eastAsia="Times New Roman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:rsidRPr="00225BF0" w:rsidR="00565ABD" w:rsidRDefault="009E4BC8" w14:paraId="7D1B9333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225BF0">
              <w:rPr>
                <w:rFonts w:ascii="Roboto Light" w:hAnsi="Roboto Light" w:eastAsia="Times New Roman" w:cs="Open Sans"/>
                <w:sz w:val="24"/>
                <w:szCs w:val="24"/>
              </w:rPr>
              <w:t>Aprobado por:</w:t>
            </w:r>
          </w:p>
        </w:tc>
      </w:tr>
      <w:tr w:rsidRPr="00225BF0" w:rsidR="00957CE9" w:rsidTr="001D7F52" w14:paraId="7D1B9339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225BF0" w:rsidR="00957CE9" w:rsidP="00957CE9" w:rsidRDefault="00957CE9" w14:paraId="7D1B9335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225BF0">
              <w:rPr>
                <w:rFonts w:ascii="Roboto Light" w:hAnsi="Roboto Light" w:eastAsia="Times New Roman" w:cs="Open Sans"/>
                <w:sz w:val="24"/>
                <w:szCs w:val="24"/>
              </w:rPr>
              <w:t>Departamento:</w:t>
            </w:r>
          </w:p>
        </w:tc>
        <w:tc>
          <w:tcPr>
            <w:tcW w:w="2598" w:type="dxa"/>
          </w:tcPr>
          <w:p w:rsidRPr="00225BF0" w:rsidR="00957CE9" w:rsidP="00957CE9" w:rsidRDefault="00957CE9" w14:paraId="7D1B9336" w14:textId="5AC12D04">
            <w:pPr>
              <w:pStyle w:val="Cabeceraypie"/>
            </w:pPr>
            <w:r>
              <w:t>Garantía de Calidad</w:t>
            </w:r>
          </w:p>
        </w:tc>
        <w:tc>
          <w:tcPr>
            <w:tcW w:w="2596" w:type="dxa"/>
          </w:tcPr>
          <w:p w:rsidRPr="00225BF0" w:rsidR="00957CE9" w:rsidP="00957CE9" w:rsidRDefault="00957CE9" w14:paraId="7D1B9337" w14:textId="629B97C7">
            <w:pPr>
              <w:pStyle w:val="Cabeceraypie"/>
            </w:pPr>
            <w:r>
              <w:t xml:space="preserve">Sistemas y ciberseguridad </w:t>
            </w:r>
          </w:p>
        </w:tc>
        <w:tc>
          <w:tcPr>
            <w:tcW w:w="2597" w:type="dxa"/>
          </w:tcPr>
          <w:p w:rsidRPr="00225BF0" w:rsidR="00957CE9" w:rsidP="00957CE9" w:rsidRDefault="00957CE9" w14:paraId="7D1B9338" w14:textId="43432F13">
            <w:pPr>
              <w:pStyle w:val="Cabeceraypie"/>
            </w:pPr>
            <w:r>
              <w:t>Garantía de Calidad</w:t>
            </w:r>
          </w:p>
        </w:tc>
      </w:tr>
      <w:tr w:rsidRPr="00225BF0" w:rsidR="00957CE9" w:rsidTr="001D7F52" w14:paraId="7D1B933E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225BF0" w:rsidR="00957CE9" w:rsidP="00957CE9" w:rsidRDefault="00957CE9" w14:paraId="7D1B933A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225BF0">
              <w:rPr>
                <w:rFonts w:ascii="Roboto Light" w:hAnsi="Roboto Light" w:eastAsia="Times New Roman" w:cs="Open Sans"/>
                <w:sz w:val="24"/>
                <w:szCs w:val="24"/>
              </w:rPr>
              <w:t>Nombre:</w:t>
            </w:r>
          </w:p>
        </w:tc>
        <w:tc>
          <w:tcPr>
            <w:tcW w:w="2598" w:type="dxa"/>
          </w:tcPr>
          <w:p w:rsidRPr="00225BF0" w:rsidR="00957CE9" w:rsidP="00957CE9" w:rsidRDefault="00957CE9" w14:paraId="7D1B933B" w14:textId="3F00D898">
            <w:pPr>
              <w:pStyle w:val="Cabeceraypie"/>
            </w:pPr>
            <w:r>
              <w:t>Iván Pérez</w:t>
            </w:r>
          </w:p>
        </w:tc>
        <w:tc>
          <w:tcPr>
            <w:tcW w:w="2596" w:type="dxa"/>
          </w:tcPr>
          <w:p w:rsidRPr="00225BF0" w:rsidR="00957CE9" w:rsidP="00957CE9" w:rsidRDefault="00957CE9" w14:paraId="7D1B933C" w14:textId="1E82026F">
            <w:pPr>
              <w:pStyle w:val="Cabeceraypie"/>
            </w:pPr>
            <w:r>
              <w:t>David Pozo</w:t>
            </w:r>
          </w:p>
        </w:tc>
        <w:tc>
          <w:tcPr>
            <w:tcW w:w="2597" w:type="dxa"/>
          </w:tcPr>
          <w:p w:rsidRPr="00225BF0" w:rsidR="00957CE9" w:rsidP="00957CE9" w:rsidRDefault="00957CE9" w14:paraId="7D1B933D" w14:textId="7CA40D2D">
            <w:pPr>
              <w:pStyle w:val="Cabeceraypie"/>
            </w:pPr>
            <w:r>
              <w:t>Fernando Pozo</w:t>
            </w:r>
          </w:p>
        </w:tc>
      </w:tr>
      <w:tr w:rsidRPr="00225BF0" w:rsidR="00957CE9" w:rsidTr="001D7F52" w14:paraId="7D1B9343" w14:textId="77777777">
        <w:trPr>
          <w:trHeight w:val="850"/>
        </w:trPr>
        <w:tc>
          <w:tcPr>
            <w:tcW w:w="1843" w:type="dxa"/>
            <w:shd w:val="clear" w:color="auto" w:fill="4D868E"/>
          </w:tcPr>
          <w:p w:rsidRPr="00225BF0" w:rsidR="00957CE9" w:rsidP="00957CE9" w:rsidRDefault="00957CE9" w14:paraId="7D1B933F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225BF0">
              <w:rPr>
                <w:rFonts w:ascii="Roboto Light" w:hAnsi="Roboto Light" w:eastAsia="Times New Roman" w:cs="Open Sans"/>
                <w:sz w:val="24"/>
                <w:szCs w:val="24"/>
              </w:rPr>
              <w:t>Firma:</w:t>
            </w:r>
          </w:p>
        </w:tc>
        <w:tc>
          <w:tcPr>
            <w:tcW w:w="2598" w:type="dxa"/>
          </w:tcPr>
          <w:p w:rsidRPr="00225BF0" w:rsidR="00957CE9" w:rsidP="00957CE9" w:rsidRDefault="00957CE9" w14:paraId="7D1B9340" w14:textId="77777777">
            <w:pPr>
              <w:pStyle w:val="Cabeceraypie"/>
            </w:pPr>
          </w:p>
        </w:tc>
        <w:tc>
          <w:tcPr>
            <w:tcW w:w="2596" w:type="dxa"/>
          </w:tcPr>
          <w:p w:rsidRPr="00225BF0" w:rsidR="00957CE9" w:rsidP="00957CE9" w:rsidRDefault="00957CE9" w14:paraId="7D1B9341" w14:textId="77777777">
            <w:pPr>
              <w:pStyle w:val="Cabeceraypie"/>
            </w:pPr>
          </w:p>
        </w:tc>
        <w:tc>
          <w:tcPr>
            <w:tcW w:w="2597" w:type="dxa"/>
          </w:tcPr>
          <w:p w:rsidRPr="00225BF0" w:rsidR="00957CE9" w:rsidP="00957CE9" w:rsidRDefault="00957CE9" w14:paraId="7D1B9342" w14:textId="77777777">
            <w:pPr>
              <w:pStyle w:val="Cabeceraypie"/>
            </w:pPr>
          </w:p>
        </w:tc>
      </w:tr>
      <w:tr w:rsidRPr="00225BF0" w:rsidR="00957CE9" w:rsidTr="001D7F52" w14:paraId="7D1B9348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225BF0" w:rsidR="00957CE9" w:rsidP="00957CE9" w:rsidRDefault="00957CE9" w14:paraId="7D1B9344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225BF0">
              <w:rPr>
                <w:rFonts w:ascii="Roboto Light" w:hAnsi="Roboto Light" w:eastAsia="Times New Roman" w:cs="Open Sans"/>
                <w:sz w:val="24"/>
                <w:szCs w:val="24"/>
              </w:rPr>
              <w:t>Fecha:</w:t>
            </w:r>
          </w:p>
        </w:tc>
        <w:tc>
          <w:tcPr>
            <w:tcW w:w="2598" w:type="dxa"/>
          </w:tcPr>
          <w:p w:rsidRPr="00225BF0" w:rsidR="00957CE9" w:rsidP="00957CE9" w:rsidRDefault="00957CE9" w14:paraId="7D1B9345" w14:textId="665C4439">
            <w:pPr>
              <w:pStyle w:val="Cabeceraypie"/>
            </w:pPr>
          </w:p>
        </w:tc>
        <w:tc>
          <w:tcPr>
            <w:tcW w:w="2596" w:type="dxa"/>
          </w:tcPr>
          <w:p w:rsidRPr="00225BF0" w:rsidR="00957CE9" w:rsidP="00957CE9" w:rsidRDefault="00957CE9" w14:paraId="7D1B9346" w14:textId="7CB2262E">
            <w:pPr>
              <w:pStyle w:val="Cabeceraypie"/>
            </w:pPr>
          </w:p>
        </w:tc>
        <w:tc>
          <w:tcPr>
            <w:tcW w:w="2597" w:type="dxa"/>
          </w:tcPr>
          <w:p w:rsidRPr="00225BF0" w:rsidR="00957CE9" w:rsidP="00957CE9" w:rsidRDefault="00957CE9" w14:paraId="7D1B9347" w14:textId="596FACFE">
            <w:pPr>
              <w:pStyle w:val="Cabeceraypie"/>
            </w:pPr>
          </w:p>
        </w:tc>
      </w:tr>
    </w:tbl>
    <w:p w:rsidRPr="00225BF0" w:rsidR="00565ABD" w:rsidRDefault="00565ABD" w14:paraId="7D1B9349" w14:textId="77777777">
      <w:pPr>
        <w:rPr>
          <w:szCs w:val="24"/>
        </w:rPr>
      </w:pPr>
    </w:p>
    <w:p w:rsidRPr="00225BF0" w:rsidR="00565ABD" w:rsidRDefault="00565ABD" w14:paraId="7D1B934B" w14:textId="77777777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Pr="00225BF0" w:rsidR="00565ABD" w:rsidTr="001D7F52" w14:paraId="7D1B934E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:rsidRPr="00225BF0" w:rsidR="00565ABD" w:rsidRDefault="009E4BC8" w14:paraId="7D1B934C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Valido hasta:</w:t>
            </w:r>
          </w:p>
        </w:tc>
        <w:tc>
          <w:tcPr>
            <w:tcW w:w="2692" w:type="dxa"/>
            <w:vAlign w:val="center"/>
          </w:tcPr>
          <w:p w:rsidRPr="00225BF0" w:rsidR="00565ABD" w:rsidP="001D7F52" w:rsidRDefault="00957CE9" w14:paraId="7D1B934D" w14:textId="13A861B3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 w:rsidRPr="00957CE9">
              <w:rPr>
                <w:rFonts w:eastAsia="Times New Roman"/>
                <w:szCs w:val="24"/>
              </w:rPr>
              <w:t>02/06/2025</w:t>
            </w:r>
          </w:p>
        </w:tc>
      </w:tr>
    </w:tbl>
    <w:p w:rsidRPr="00225BF0" w:rsidR="00565ABD" w:rsidRDefault="009E4BC8" w14:paraId="7D1B934F" w14:textId="77777777">
      <w:pPr>
        <w:spacing w:line="259" w:lineRule="auto"/>
        <w:jc w:val="left"/>
        <w:rPr>
          <w:szCs w:val="24"/>
        </w:rPr>
      </w:pPr>
      <w:r w:rsidRPr="00225BF0">
        <w:rPr>
          <w:szCs w:val="24"/>
        </w:rPr>
        <w:br w:type="page"/>
      </w:r>
    </w:p>
    <w:p w:rsidRPr="00225BF0" w:rsidR="00565ABD" w:rsidRDefault="00565ABD" w14:paraId="7D1B9351" w14:textId="77777777">
      <w:pPr>
        <w:rPr>
          <w:szCs w:val="24"/>
        </w:rPr>
      </w:pPr>
    </w:p>
    <w:p w:rsidRPr="00225BF0" w:rsidR="00565ABD" w:rsidRDefault="00565ABD" w14:paraId="7D1B9352" w14:textId="77777777">
      <w:pPr>
        <w:rPr>
          <w:szCs w:val="24"/>
        </w:rPr>
      </w:pPr>
    </w:p>
    <w:p w:rsidRPr="00225BF0" w:rsidR="00565ABD" w:rsidRDefault="00565ABD" w14:paraId="7D1B9353" w14:textId="77777777">
      <w:pPr>
        <w:rPr>
          <w:szCs w:val="24"/>
        </w:rPr>
      </w:pPr>
    </w:p>
    <w:p w:rsidRPr="00225BF0" w:rsidR="00565ABD" w:rsidRDefault="00565ABD" w14:paraId="7D1B9354" w14:textId="77777777">
      <w:pPr>
        <w:rPr>
          <w:szCs w:val="24"/>
        </w:rPr>
      </w:pPr>
    </w:p>
    <w:p w:rsidRPr="00225BF0" w:rsidR="00565ABD" w:rsidRDefault="00565ABD" w14:paraId="7D1B9355" w14:textId="77777777">
      <w:pPr>
        <w:rPr>
          <w:szCs w:val="24"/>
        </w:rPr>
      </w:pPr>
    </w:p>
    <w:p w:rsidRPr="00225BF0" w:rsidR="00565ABD" w:rsidRDefault="00565ABD" w14:paraId="7D1B9356" w14:textId="77777777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4964"/>
        <w:gridCol w:w="1586"/>
        <w:gridCol w:w="1816"/>
      </w:tblGrid>
      <w:tr w:rsidRPr="00225BF0" w:rsidR="00565ABD" w:rsidTr="61C396CA" w14:paraId="7D1B9358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tcMar/>
            <w:vAlign w:val="center"/>
          </w:tcPr>
          <w:p w:rsidRPr="00225BF0" w:rsidR="00565ABD" w:rsidRDefault="009E4BC8" w14:paraId="7D1B9357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Pr="00225BF0" w:rsidR="00565ABD" w:rsidTr="61C396CA" w14:paraId="7D1B935D" w14:textId="77777777">
        <w:trPr>
          <w:trHeight w:val="672"/>
        </w:trPr>
        <w:tc>
          <w:tcPr>
            <w:tcW w:w="1268" w:type="dxa"/>
            <w:shd w:val="clear" w:color="auto" w:fill="4D868E"/>
            <w:tcMar/>
            <w:vAlign w:val="center"/>
          </w:tcPr>
          <w:p w:rsidRPr="00225BF0" w:rsidR="00565ABD" w:rsidRDefault="009E4BC8" w14:paraId="7D1B9359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4964" w:type="dxa"/>
            <w:shd w:val="clear" w:color="auto" w:fill="4D868E"/>
            <w:tcMar/>
            <w:vAlign w:val="center"/>
          </w:tcPr>
          <w:p w:rsidRPr="00225BF0" w:rsidR="00565ABD" w:rsidRDefault="009E4BC8" w14:paraId="7D1B935A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586" w:type="dxa"/>
            <w:shd w:val="clear" w:color="auto" w:fill="4D868E"/>
            <w:tcMar/>
            <w:vAlign w:val="center"/>
          </w:tcPr>
          <w:p w:rsidRPr="00225BF0" w:rsidR="00565ABD" w:rsidRDefault="004E2328" w14:paraId="7D1B935B" w14:textId="112F283F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816" w:type="dxa"/>
            <w:shd w:val="clear" w:color="auto" w:fill="4D868E"/>
            <w:tcMar/>
            <w:vAlign w:val="center"/>
          </w:tcPr>
          <w:p w:rsidRPr="00225BF0" w:rsidR="00565ABD" w:rsidRDefault="004E2328" w14:paraId="7D1B935C" w14:textId="6AD9284A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 xml:space="preserve">SUSTITUYE A </w:t>
            </w:r>
            <w:r w:rsidRPr="004E2328">
              <w:rPr>
                <w:rFonts w:eastAsia="Times New Roman"/>
                <w:b/>
                <w:bCs/>
                <w:szCs w:val="24"/>
              </w:rPr>
              <w:t>(CÓDIGO, REVISIÓN)</w:t>
            </w:r>
          </w:p>
        </w:tc>
      </w:tr>
      <w:tr w:rsidRPr="00225BF0" w:rsidR="00565ABD" w:rsidTr="61C396CA" w14:paraId="7D1B9362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27166C" w:rsidR="00565ABD" w:rsidP="004256FA" w:rsidRDefault="009E4BC8" w14:paraId="7D1B935E" w14:textId="77777777">
            <w:pPr>
              <w:pStyle w:val="Cabeceraypie"/>
            </w:pPr>
            <w:r w:rsidRPr="0027166C">
              <w:t>01</w:t>
            </w:r>
          </w:p>
        </w:tc>
        <w:tc>
          <w:tcPr>
            <w:tcW w:w="4964" w:type="dxa"/>
            <w:tcMar/>
            <w:vAlign w:val="center"/>
          </w:tcPr>
          <w:p w:rsidRPr="0027166C" w:rsidR="00565ABD" w:rsidP="004256FA" w:rsidRDefault="009E4BC8" w14:paraId="7D1B935F" w14:textId="77777777">
            <w:pPr>
              <w:pStyle w:val="Cabeceraypie"/>
            </w:pPr>
            <w:r w:rsidRPr="0027166C">
              <w:t>Edicion inicial</w:t>
            </w:r>
          </w:p>
        </w:tc>
        <w:tc>
          <w:tcPr>
            <w:tcW w:w="1586" w:type="dxa"/>
            <w:tcMar/>
            <w:vAlign w:val="center"/>
          </w:tcPr>
          <w:p w:rsidRPr="0027166C" w:rsidR="00565ABD" w:rsidP="004256FA" w:rsidRDefault="0027166C" w14:paraId="7D1B9360" w14:textId="43628BDB">
            <w:pPr>
              <w:pStyle w:val="Cabeceraypie"/>
            </w:pPr>
            <w:r w:rsidRPr="0027166C">
              <w:t>14/02/20</w:t>
            </w:r>
            <w:r>
              <w:t>2</w:t>
            </w:r>
            <w:r w:rsidRPr="0027166C">
              <w:t>4</w:t>
            </w:r>
          </w:p>
        </w:tc>
        <w:tc>
          <w:tcPr>
            <w:tcW w:w="1816" w:type="dxa"/>
            <w:tcMar/>
            <w:vAlign w:val="center"/>
          </w:tcPr>
          <w:p w:rsidRPr="0027166C" w:rsidR="00565ABD" w:rsidP="004256FA" w:rsidRDefault="009E4BC8" w14:paraId="7D1B9361" w14:textId="77777777">
            <w:pPr>
              <w:pStyle w:val="Cabeceraypie"/>
            </w:pPr>
            <w:r w:rsidRPr="0027166C">
              <w:t>N/A</w:t>
            </w:r>
          </w:p>
        </w:tc>
      </w:tr>
      <w:tr w:rsidRPr="00225BF0" w:rsidR="00252350" w:rsidTr="61C396CA" w14:paraId="5A7EF326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27166C" w:rsidR="00252350" w:rsidP="004256FA" w:rsidRDefault="00252350" w14:paraId="330E8C3E" w14:textId="48273820">
            <w:pPr>
              <w:pStyle w:val="Cabeceraypie"/>
            </w:pPr>
            <w:r>
              <w:t>02</w:t>
            </w:r>
          </w:p>
        </w:tc>
        <w:tc>
          <w:tcPr>
            <w:tcW w:w="4964" w:type="dxa"/>
            <w:tcMar/>
            <w:vAlign w:val="center"/>
          </w:tcPr>
          <w:p w:rsidRPr="0027166C" w:rsidR="00252350" w:rsidP="004256FA" w:rsidRDefault="00252350" w14:paraId="5026F3B3" w14:textId="0AE08EF1">
            <w:pPr>
              <w:pStyle w:val="Cabeceraypie"/>
            </w:pPr>
            <w:r>
              <w:t xml:space="preserve">Actualización de los departamentos de Spika </w:t>
            </w:r>
          </w:p>
        </w:tc>
        <w:tc>
          <w:tcPr>
            <w:tcW w:w="1586" w:type="dxa"/>
            <w:tcMar/>
            <w:vAlign w:val="center"/>
          </w:tcPr>
          <w:p w:rsidRPr="0027166C" w:rsidR="00252350" w:rsidP="004256FA" w:rsidRDefault="003C4FF2" w14:paraId="015FF751" w14:textId="6B0EDED3">
            <w:pPr>
              <w:pStyle w:val="Cabeceraypie"/>
            </w:pPr>
            <w:r>
              <w:t>2</w:t>
            </w:r>
            <w:r w:rsidR="007F3271">
              <w:t>2</w:t>
            </w:r>
            <w:r>
              <w:t>/05/2024</w:t>
            </w:r>
          </w:p>
        </w:tc>
        <w:tc>
          <w:tcPr>
            <w:tcW w:w="1816" w:type="dxa"/>
            <w:tcMar/>
            <w:vAlign w:val="center"/>
          </w:tcPr>
          <w:p w:rsidRPr="0027166C" w:rsidR="00252350" w:rsidP="004256FA" w:rsidRDefault="003C4FF2" w14:paraId="599F975F" w14:textId="463341AF">
            <w:pPr>
              <w:pStyle w:val="Cabeceraypie"/>
            </w:pPr>
            <w:r>
              <w:t>PNT-011.01</w:t>
            </w:r>
          </w:p>
        </w:tc>
      </w:tr>
      <w:tr w:rsidRPr="00225BF0" w:rsidR="00870BDB" w:rsidTr="61C396CA" w14:paraId="7A5F5366" w14:textId="77777777">
        <w:trPr>
          <w:trHeight w:val="646"/>
        </w:trPr>
        <w:tc>
          <w:tcPr>
            <w:tcW w:w="1268" w:type="dxa"/>
            <w:tcMar/>
            <w:vAlign w:val="center"/>
          </w:tcPr>
          <w:p w:rsidR="00870BDB" w:rsidP="004256FA" w:rsidRDefault="00870BDB" w14:paraId="194454E6" w14:textId="0A077DA8">
            <w:pPr>
              <w:pStyle w:val="Cabeceraypie"/>
            </w:pPr>
            <w:r>
              <w:t>03</w:t>
            </w:r>
          </w:p>
        </w:tc>
        <w:tc>
          <w:tcPr>
            <w:tcW w:w="4964" w:type="dxa"/>
            <w:tcMar/>
            <w:vAlign w:val="center"/>
          </w:tcPr>
          <w:p w:rsidR="00870BDB" w:rsidP="004256FA" w:rsidRDefault="00780CC7" w14:paraId="6D79B3AC" w14:textId="7C56AD3A">
            <w:pPr>
              <w:pStyle w:val="Cabeceraypie"/>
            </w:pPr>
            <w:r w:rsidRPr="00780CC7">
              <w:t>Cambio en los departamentos de Spika</w:t>
            </w:r>
          </w:p>
        </w:tc>
        <w:tc>
          <w:tcPr>
            <w:tcW w:w="1586" w:type="dxa"/>
            <w:tcMar/>
            <w:vAlign w:val="center"/>
          </w:tcPr>
          <w:p w:rsidR="00870BDB" w:rsidP="004256FA" w:rsidRDefault="00870BDB" w14:paraId="70EECF8F" w14:textId="0C6EDD41">
            <w:pPr>
              <w:pStyle w:val="Cabeceraypie"/>
            </w:pPr>
            <w:r w:rsidR="1CAF9BBF">
              <w:rPr/>
              <w:t>02/06/2025</w:t>
            </w:r>
          </w:p>
        </w:tc>
        <w:tc>
          <w:tcPr>
            <w:tcW w:w="1816" w:type="dxa"/>
            <w:tcMar/>
            <w:vAlign w:val="center"/>
          </w:tcPr>
          <w:p w:rsidR="00870BDB" w:rsidP="004256FA" w:rsidRDefault="00870BDB" w14:paraId="149D8761" w14:textId="7D61073E">
            <w:pPr>
              <w:pStyle w:val="Cabeceraypie"/>
            </w:pPr>
            <w:r>
              <w:t>PNT-011.02</w:t>
            </w:r>
          </w:p>
        </w:tc>
      </w:tr>
    </w:tbl>
    <w:p w:rsidRPr="00225BF0" w:rsidR="00565ABD" w:rsidRDefault="00565ABD" w14:paraId="7D1B9363" w14:textId="77777777">
      <w:pPr>
        <w:rPr>
          <w:szCs w:val="24"/>
        </w:rPr>
      </w:pPr>
    </w:p>
    <w:p w:rsidRPr="00225BF0" w:rsidR="00565ABD" w:rsidRDefault="009E4BC8" w14:paraId="7D1B9364" w14:textId="77777777">
      <w:pPr>
        <w:spacing w:line="259" w:lineRule="auto"/>
        <w:jc w:val="left"/>
        <w:rPr>
          <w:szCs w:val="24"/>
        </w:rPr>
      </w:pPr>
      <w:r w:rsidRPr="00225BF0">
        <w:rPr>
          <w:szCs w:val="24"/>
        </w:rPr>
        <w:br w:type="page"/>
      </w:r>
    </w:p>
    <w:p w:rsidRPr="00225BF0" w:rsidR="00565ABD" w:rsidRDefault="00565ABD" w14:paraId="7D1B9365" w14:textId="77777777">
      <w:pPr>
        <w:rPr>
          <w:szCs w:val="24"/>
        </w:rPr>
      </w:pPr>
    </w:p>
    <w:sdt>
      <w:sdtPr>
        <w:id w:val="-650212105"/>
        <w:docPartObj>
          <w:docPartGallery w:val="Table of Contents"/>
          <w:docPartUnique/>
        </w:docPartObj>
        <w:rPr>
          <w:rFonts w:eastAsia="Calibri" w:cs="Open Sans" w:eastAsiaTheme="minorAscii"/>
          <w:b w:val="0"/>
          <w:bCs w:val="0"/>
          <w:sz w:val="24"/>
          <w:szCs w:val="24"/>
          <w:lang w:val="es-ES" w:eastAsia="en-US"/>
        </w:rPr>
      </w:sdtPr>
      <w:sdtEndPr>
        <w:rPr>
          <w:rFonts w:eastAsia="Calibri" w:cs="Open Sans" w:eastAsiaTheme="minorAscii"/>
          <w:b w:val="0"/>
          <w:bCs w:val="0"/>
          <w:sz w:val="24"/>
          <w:szCs w:val="24"/>
          <w:lang w:val="hsb-DE" w:eastAsia="en-US"/>
        </w:rPr>
      </w:sdtEndPr>
      <w:sdtContent>
        <w:p w:rsidR="00AD56B0" w:rsidP="00AD56B0" w:rsidRDefault="00AD56B0" w14:paraId="1913A3DF" w14:textId="4C8D87CE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:rsidR="00E64FC5" w:rsidRDefault="00AD56B0" w14:paraId="08F143A9" w14:textId="0A87FD24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7672088">
            <w:r w:rsidRPr="00231626" w:rsidR="00E64FC5">
              <w:rPr>
                <w:rStyle w:val="Hipervnculo"/>
                <w:noProof/>
              </w:rPr>
              <w:t>1.</w:t>
            </w:r>
            <w:r w:rsidR="00E64FC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1626" w:rsidR="00E64FC5">
              <w:rPr>
                <w:rStyle w:val="Hipervnculo"/>
                <w:noProof/>
              </w:rPr>
              <w:t>Objetivo</w:t>
            </w:r>
            <w:r w:rsidR="00E64FC5">
              <w:rPr>
                <w:noProof/>
                <w:webHidden/>
              </w:rPr>
              <w:tab/>
            </w:r>
            <w:r w:rsidR="00E64FC5">
              <w:rPr>
                <w:noProof/>
                <w:webHidden/>
              </w:rPr>
              <w:fldChar w:fldCharType="begin"/>
            </w:r>
            <w:r w:rsidR="00E64FC5">
              <w:rPr>
                <w:noProof/>
                <w:webHidden/>
              </w:rPr>
              <w:instrText xml:space="preserve"> PAGEREF _Toc197672088 \h </w:instrText>
            </w:r>
            <w:r w:rsidR="00E64FC5">
              <w:rPr>
                <w:noProof/>
                <w:webHidden/>
              </w:rPr>
            </w:r>
            <w:r w:rsidR="00E64FC5">
              <w:rPr>
                <w:noProof/>
                <w:webHidden/>
              </w:rPr>
              <w:fldChar w:fldCharType="separate"/>
            </w:r>
            <w:r w:rsidR="00E64FC5">
              <w:rPr>
                <w:noProof/>
                <w:webHidden/>
              </w:rPr>
              <w:t>4</w:t>
            </w:r>
            <w:r w:rsidR="00E64FC5">
              <w:rPr>
                <w:noProof/>
                <w:webHidden/>
              </w:rPr>
              <w:fldChar w:fldCharType="end"/>
            </w:r>
          </w:hyperlink>
        </w:p>
        <w:p w:rsidR="00E64FC5" w:rsidRDefault="00E64FC5" w14:paraId="2ABD6B49" w14:textId="23958B08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72089">
            <w:r w:rsidRPr="00231626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1626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FC5" w:rsidRDefault="00E64FC5" w14:paraId="3FC98E89" w14:textId="05CD4A1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72090">
            <w:r w:rsidRPr="00231626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1626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FC5" w:rsidRDefault="00E64FC5" w14:paraId="326DEE65" w14:textId="299F852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72091">
            <w:r w:rsidRPr="00231626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1626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FC5" w:rsidRDefault="00E64FC5" w14:paraId="3E5F5D40" w14:textId="0D3A4BE4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72092">
            <w:r w:rsidRPr="00231626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1626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FC5" w:rsidRDefault="00E64FC5" w14:paraId="6B8941CE" w14:textId="02ECEAF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72093">
            <w:r w:rsidRPr="00231626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1626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FC5" w:rsidRDefault="00E64FC5" w14:paraId="0BAE68B6" w14:textId="04B2EFA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72094">
            <w:r w:rsidRPr="00231626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1626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FC5" w:rsidRDefault="00E64FC5" w14:paraId="3CF3BEBF" w14:textId="3C0E66E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72095">
            <w:r w:rsidRPr="00231626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1626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FC5" w:rsidRDefault="00E64FC5" w14:paraId="6DE97ACD" w14:textId="4446527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72096">
            <w:r w:rsidRPr="00231626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1626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FC5" w:rsidRDefault="00E64FC5" w14:paraId="31190D60" w14:textId="57470003">
          <w:pPr>
            <w:pStyle w:val="TDC1"/>
            <w:tabs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72097">
            <w:r w:rsidRPr="00231626">
              <w:rPr>
                <w:rStyle w:val="Hipervnculo"/>
                <w:noProof/>
              </w:rPr>
              <w:t>Plantilla descripción de puesto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6B0" w:rsidRDefault="00AD56B0" w14:paraId="21827376" w14:textId="2922DBF1">
          <w:r>
            <w:rPr>
              <w:b/>
              <w:bCs/>
            </w:rPr>
            <w:fldChar w:fldCharType="end"/>
          </w:r>
        </w:p>
      </w:sdtContent>
    </w:sdt>
    <w:p w:rsidRPr="00225BF0" w:rsidR="00565ABD" w:rsidRDefault="00565ABD" w14:paraId="7D1B9371" w14:textId="77777777">
      <w:pPr>
        <w:rPr>
          <w:bCs/>
          <w:szCs w:val="24"/>
        </w:rPr>
      </w:pPr>
    </w:p>
    <w:p w:rsidRPr="00225BF0" w:rsidR="00565ABD" w:rsidRDefault="00565ABD" w14:paraId="7D1B9372" w14:textId="77777777">
      <w:pPr>
        <w:rPr>
          <w:bCs/>
          <w:szCs w:val="24"/>
        </w:rPr>
      </w:pPr>
    </w:p>
    <w:p w:rsidRPr="00225BF0" w:rsidR="00565ABD" w:rsidRDefault="009E4BC8" w14:paraId="7D1B9373" w14:textId="77777777">
      <w:pPr>
        <w:spacing w:line="259" w:lineRule="auto"/>
        <w:jc w:val="left"/>
        <w:rPr>
          <w:b/>
          <w:bCs/>
          <w:color w:val="0083B3" w:themeColor="accent5" w:themeShade="BF"/>
          <w:szCs w:val="24"/>
          <w:highlight w:val="yellow"/>
        </w:rPr>
      </w:pPr>
      <w:r w:rsidRPr="00225BF0">
        <w:rPr>
          <w:szCs w:val="24"/>
        </w:rPr>
        <w:br w:type="page"/>
      </w:r>
    </w:p>
    <w:p w:rsidRPr="00225BF0" w:rsidR="00565ABD" w:rsidP="004E2328" w:rsidRDefault="009E4BC8" w14:paraId="7D1B9374" w14:textId="77777777">
      <w:pPr>
        <w:pStyle w:val="Titulo1SP"/>
      </w:pPr>
      <w:bookmarkStart w:name="_Toc197672088" w:id="0"/>
      <w:r w:rsidRPr="00225BF0">
        <w:lastRenderedPageBreak/>
        <w:t>Objetivo</w:t>
      </w:r>
      <w:bookmarkEnd w:id="0"/>
    </w:p>
    <w:p w:rsidR="00565ABD" w:rsidRDefault="009E4BC8" w14:paraId="7D1B9375" w14:textId="77777777">
      <w:pPr>
        <w:rPr>
          <w:szCs w:val="24"/>
        </w:rPr>
      </w:pPr>
      <w:r w:rsidRPr="00225BF0">
        <w:rPr>
          <w:szCs w:val="24"/>
        </w:rPr>
        <w:t xml:space="preserve">El objetivo del presente procedimiento es describir las funciones principales que se realizan en los puestos de trabajo de las secciones o departamentos con implicación en </w:t>
      </w:r>
      <w:r w:rsidR="00225BF0">
        <w:rPr>
          <w:szCs w:val="24"/>
        </w:rPr>
        <w:t>Spika Tech,</w:t>
      </w:r>
      <w:r w:rsidRPr="00225BF0" w:rsidR="00096A67">
        <w:rPr>
          <w:szCs w:val="24"/>
        </w:rPr>
        <w:t xml:space="preserve"> en adelante </w:t>
      </w:r>
      <w:r w:rsidR="00225BF0">
        <w:rPr>
          <w:szCs w:val="24"/>
        </w:rPr>
        <w:t>SPIKA</w:t>
      </w:r>
      <w:r w:rsidRPr="00225BF0">
        <w:rPr>
          <w:szCs w:val="24"/>
        </w:rPr>
        <w:t>.</w:t>
      </w:r>
    </w:p>
    <w:p w:rsidRPr="00225BF0" w:rsidR="001710E4" w:rsidRDefault="001710E4" w14:paraId="391DEF10" w14:textId="77777777">
      <w:pPr>
        <w:rPr>
          <w:szCs w:val="24"/>
        </w:rPr>
      </w:pPr>
    </w:p>
    <w:p w:rsidRPr="00225BF0" w:rsidR="00565ABD" w:rsidP="00110510" w:rsidRDefault="009E4BC8" w14:paraId="7D1B9376" w14:textId="77777777">
      <w:pPr>
        <w:pStyle w:val="Titulo1SP"/>
      </w:pPr>
      <w:bookmarkStart w:name="_Toc197672089" w:id="1"/>
      <w:r w:rsidRPr="00225BF0">
        <w:t>Alcance</w:t>
      </w:r>
      <w:bookmarkEnd w:id="1"/>
    </w:p>
    <w:p w:rsidR="00565ABD" w:rsidRDefault="009E4BC8" w14:paraId="7D1B9377" w14:textId="0CBC9089">
      <w:pPr>
        <w:rPr>
          <w:szCs w:val="24"/>
        </w:rPr>
      </w:pPr>
      <w:r w:rsidRPr="00225BF0">
        <w:rPr>
          <w:szCs w:val="24"/>
        </w:rPr>
        <w:t xml:space="preserve">Este procedimiento es de aplicación a los departamentos que penden del </w:t>
      </w:r>
      <w:r w:rsidR="007B5F3A">
        <w:rPr>
          <w:szCs w:val="24"/>
        </w:rPr>
        <w:t>CEO</w:t>
      </w:r>
      <w:r w:rsidRPr="00225BF0">
        <w:rPr>
          <w:szCs w:val="24"/>
        </w:rPr>
        <w:t xml:space="preserve">, según el organigrama aprobado de la organización. </w:t>
      </w:r>
    </w:p>
    <w:p w:rsidRPr="00225BF0" w:rsidR="001710E4" w:rsidRDefault="001710E4" w14:paraId="55457819" w14:textId="77777777">
      <w:pPr>
        <w:rPr>
          <w:szCs w:val="24"/>
        </w:rPr>
      </w:pPr>
    </w:p>
    <w:p w:rsidRPr="00225BF0" w:rsidR="00565ABD" w:rsidP="004E2328" w:rsidRDefault="009E4BC8" w14:paraId="7D1B9378" w14:textId="77777777">
      <w:pPr>
        <w:pStyle w:val="Titulo1SP"/>
      </w:pPr>
      <w:r w:rsidRPr="00225BF0">
        <w:rPr>
          <w:rFonts w:ascii="Roboto Light" w:hAnsi="Roboto Light"/>
          <w:sz w:val="24"/>
          <w:szCs w:val="24"/>
        </w:rPr>
        <w:t xml:space="preserve"> </w:t>
      </w:r>
      <w:bookmarkStart w:name="_Toc197672090" w:id="2"/>
      <w:r w:rsidRPr="00225BF0">
        <w:t>Responsabilidades y Departamentos afectados</w:t>
      </w:r>
      <w:bookmarkEnd w:id="2"/>
    </w:p>
    <w:p w:rsidRPr="00225BF0" w:rsidR="00565ABD" w:rsidP="004E2328" w:rsidRDefault="009E4BC8" w14:paraId="7D1B9379" w14:textId="71FC112B">
      <w:pPr>
        <w:pStyle w:val="Listavietas1"/>
      </w:pPr>
      <w:r w:rsidRPr="00225BF0">
        <w:t>Es responsabilidad de</w:t>
      </w:r>
      <w:r w:rsidR="00B34699">
        <w:t xml:space="preserve"> la Dirección</w:t>
      </w:r>
      <w:r w:rsidRPr="00225BF0">
        <w:t xml:space="preserve">, o personas en quien deleguen, explicar a cada persona el contenido de su puesto de trabajo. </w:t>
      </w:r>
    </w:p>
    <w:p w:rsidRPr="00225BF0" w:rsidR="00565ABD" w:rsidP="004E2328" w:rsidRDefault="009E4BC8" w14:paraId="7D1B937A" w14:textId="77777777">
      <w:pPr>
        <w:pStyle w:val="Listavietas1"/>
      </w:pPr>
      <w:r w:rsidRPr="00225BF0">
        <w:t xml:space="preserve">Es competencia del responsable directo de cada empleado la elaboración de la Descripción de Puesto de Trabajo. </w:t>
      </w:r>
    </w:p>
    <w:p w:rsidRPr="00225BF0" w:rsidR="00565ABD" w:rsidP="004E2328" w:rsidRDefault="009E4BC8" w14:paraId="7D1B937B" w14:textId="77777777">
      <w:pPr>
        <w:pStyle w:val="Listavietas1"/>
      </w:pPr>
      <w:r w:rsidRPr="00225BF0">
        <w:t xml:space="preserve">Es responsabilidad de Técnico Responsable velar por el cumplimiento de las descripciones de puesto de trabajo y custodiar los documentos generados. </w:t>
      </w:r>
    </w:p>
    <w:p w:rsidRPr="00225BF0" w:rsidR="00565ABD" w:rsidRDefault="009E4BC8" w14:paraId="7D1B937C" w14:textId="77777777">
      <w:pPr>
        <w:rPr>
          <w:szCs w:val="24"/>
        </w:rPr>
      </w:pPr>
      <w:r w:rsidRPr="00225BF0">
        <w:rPr>
          <w:bCs/>
          <w:szCs w:val="24"/>
        </w:rPr>
        <w:t xml:space="preserve">Los departamentos afectados son los señalados en la siguiente tabla: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Pr="00780CC7" w:rsidR="00780CC7" w:rsidTr="6BB53627" w14:paraId="06BFF6F8" w14:textId="77777777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tcMar/>
            <w:hideMark/>
          </w:tcPr>
          <w:p w:rsidRPr="00780CC7" w:rsidR="00780CC7" w:rsidP="00780CC7" w:rsidRDefault="00780CC7" w14:paraId="097687E1" w14:textId="77777777">
            <w:pPr>
              <w:rPr>
                <w:bCs/>
                <w:szCs w:val="24"/>
              </w:rPr>
            </w:pPr>
            <w:r w:rsidRPr="00780CC7">
              <w:rPr>
                <w:bCs/>
                <w:szCs w:val="24"/>
              </w:rPr>
              <w:t>Departamento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tcMar/>
            <w:hideMark/>
          </w:tcPr>
          <w:p w:rsidRPr="00780CC7" w:rsidR="00780CC7" w:rsidP="00780CC7" w:rsidRDefault="00780CC7" w14:paraId="234770D2" w14:textId="77777777">
            <w:pPr>
              <w:rPr>
                <w:bCs/>
                <w:szCs w:val="24"/>
              </w:rPr>
            </w:pPr>
            <w:r w:rsidRPr="00780CC7">
              <w:rPr>
                <w:bCs/>
                <w:szCs w:val="24"/>
              </w:rPr>
              <w:t>Aplica</w:t>
            </w:r>
          </w:p>
        </w:tc>
      </w:tr>
      <w:tr w:rsidRPr="00780CC7" w:rsidR="00780CC7" w:rsidTr="6BB53627" w14:paraId="74F3F8BB" w14:textId="77777777">
        <w:trPr>
          <w:trHeight w:val="92"/>
          <w:jc w:val="center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780CC7" w:rsidR="00780CC7" w:rsidP="00780CC7" w:rsidRDefault="00780CC7" w14:paraId="0D7230EF" w14:textId="77777777">
            <w:pPr>
              <w:rPr>
                <w:bCs/>
                <w:szCs w:val="24"/>
              </w:rPr>
            </w:pP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hideMark/>
          </w:tcPr>
          <w:p w:rsidRPr="00780CC7" w:rsidR="00780CC7" w:rsidP="00780CC7" w:rsidRDefault="00780CC7" w14:paraId="70CBF413" w14:textId="77777777">
            <w:pPr>
              <w:rPr>
                <w:bCs/>
                <w:szCs w:val="24"/>
              </w:rPr>
            </w:pPr>
            <w:r w:rsidRPr="00780CC7">
              <w:rPr>
                <w:bCs/>
                <w:szCs w:val="24"/>
              </w:rPr>
              <w:t>Si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hideMark/>
          </w:tcPr>
          <w:p w:rsidRPr="00780CC7" w:rsidR="00780CC7" w:rsidP="00780CC7" w:rsidRDefault="00780CC7" w14:paraId="5B5F6008" w14:textId="77777777">
            <w:pPr>
              <w:rPr>
                <w:bCs/>
                <w:szCs w:val="24"/>
              </w:rPr>
            </w:pPr>
            <w:r w:rsidRPr="00780CC7">
              <w:rPr>
                <w:bCs/>
                <w:szCs w:val="24"/>
              </w:rPr>
              <w:t>No</w:t>
            </w:r>
          </w:p>
        </w:tc>
      </w:tr>
      <w:tr w:rsidRPr="00780CC7" w:rsidR="00780CC7" w:rsidTr="6BB53627" w14:paraId="202CDE74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80CC7" w:rsidR="00780CC7" w:rsidP="00780CC7" w:rsidRDefault="00780CC7" w14:paraId="4E9A185E" w14:textId="77777777">
            <w:pPr>
              <w:rPr>
                <w:bCs/>
                <w:szCs w:val="24"/>
              </w:rPr>
            </w:pPr>
            <w:r w:rsidRPr="00780CC7">
              <w:rPr>
                <w:bCs/>
                <w:szCs w:val="24"/>
              </w:rPr>
              <w:t>Dirección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780CC7" w:rsidR="00780CC7" w:rsidP="00780CC7" w:rsidRDefault="00780CC7" w14:paraId="08A5A080" w14:textId="77777777">
                <w:pPr>
                  <w:rPr>
                    <w:bCs/>
                    <w:szCs w:val="24"/>
                    <w:lang w:val="es-ES"/>
                  </w:rPr>
                </w:pPr>
                <w:r w:rsidRPr="00780CC7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780CC7" w:rsidR="00780CC7" w:rsidP="00780CC7" w:rsidRDefault="00780CC7" w14:paraId="550AF383" w14:textId="77777777">
                <w:pPr>
                  <w:rPr>
                    <w:bCs/>
                    <w:szCs w:val="24"/>
                    <w:lang w:val="es-ES"/>
                  </w:rPr>
                </w:pPr>
                <w:r w:rsidRPr="00780CC7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780CC7" w:rsidR="00485ADD" w:rsidTr="6BB53627" w14:paraId="28E4008A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80CC7" w:rsidR="00485ADD" w:rsidP="00485ADD" w:rsidRDefault="00485ADD" w14:paraId="1F67E942" w14:textId="7809B6D9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Medio ambiente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193986781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485ADD" w:rsidP="6BB53627" w:rsidRDefault="00485ADD" w14:paraId="706C3C26" w14:textId="11234374">
                <w:pPr>
                  <w:rPr>
                    <w:lang w:val="es-ES"/>
                  </w:rPr>
                </w:pPr>
                <w:r w:rsidRPr="6BB53627" w:rsidR="6634F58B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-20649416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485ADD" w:rsidP="00485ADD" w:rsidRDefault="00485ADD" w14:paraId="034C8055" w14:textId="3A5A504E">
                <w:pPr>
                  <w:rPr>
                    <w:bCs/>
                    <w:szCs w:val="24"/>
                    <w:lang w:val="es-ES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  <w:tr w:rsidRPr="00780CC7" w:rsidR="00780CC7" w:rsidTr="6BB53627" w14:paraId="6AD6D073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80CC7" w:rsidR="00780CC7" w:rsidP="00780CC7" w:rsidRDefault="00780CC7" w14:paraId="745ED743" w14:textId="77777777">
            <w:pPr>
              <w:rPr>
                <w:bCs/>
                <w:szCs w:val="24"/>
              </w:rPr>
            </w:pPr>
            <w:r w:rsidRPr="00780CC7">
              <w:rPr>
                <w:bCs/>
                <w:szCs w:val="24"/>
              </w:rPr>
              <w:t xml:space="preserve">Garantía de Calidad 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780CC7" w:rsidR="00780CC7" w:rsidP="00780CC7" w:rsidRDefault="00780CC7" w14:paraId="75751E59" w14:textId="77777777">
                <w:pPr>
                  <w:rPr>
                    <w:bCs/>
                    <w:szCs w:val="24"/>
                    <w:lang w:val="es-ES"/>
                  </w:rPr>
                </w:pPr>
                <w:r w:rsidRPr="00780CC7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780CC7" w:rsidR="00780CC7" w:rsidP="00780CC7" w:rsidRDefault="00780CC7" w14:paraId="291A23A9" w14:textId="77777777">
                <w:pPr>
                  <w:rPr>
                    <w:bCs/>
                    <w:szCs w:val="24"/>
                    <w:lang w:val="es-ES"/>
                  </w:rPr>
                </w:pPr>
                <w:r w:rsidRPr="00780CC7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780CC7" w:rsidR="00780CC7" w:rsidTr="6BB53627" w14:paraId="1BC7820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80CC7" w:rsidR="00780CC7" w:rsidP="00780CC7" w:rsidRDefault="00780CC7" w14:paraId="4E07C59C" w14:textId="77777777">
            <w:pPr>
              <w:rPr>
                <w:bCs/>
                <w:szCs w:val="24"/>
              </w:rPr>
            </w:pPr>
            <w:r w:rsidRPr="00780CC7">
              <w:rPr>
                <w:bCs/>
                <w:szCs w:val="24"/>
              </w:rPr>
              <w:t>Sistemas y Ciberseguridad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780CC7" w:rsidR="00780CC7" w:rsidP="00780CC7" w:rsidRDefault="00780CC7" w14:paraId="1B34D900" w14:textId="77777777">
                <w:pPr>
                  <w:rPr>
                    <w:bCs/>
                    <w:szCs w:val="24"/>
                    <w:lang w:val="es-ES"/>
                  </w:rPr>
                </w:pPr>
                <w:r w:rsidRPr="00780CC7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780CC7" w:rsidR="00780CC7" w:rsidP="00780CC7" w:rsidRDefault="00780CC7" w14:paraId="55759AFB" w14:textId="77777777">
                <w:pPr>
                  <w:rPr>
                    <w:bCs/>
                    <w:szCs w:val="24"/>
                    <w:lang w:val="es-ES"/>
                  </w:rPr>
                </w:pPr>
                <w:r w:rsidRPr="00780CC7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780CC7" w:rsidR="00780CC7" w:rsidTr="6BB53627" w14:paraId="62FB73D7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80CC7" w:rsidR="00780CC7" w:rsidP="00780CC7" w:rsidRDefault="00780CC7" w14:paraId="4FD4F1A8" w14:textId="77777777">
            <w:pPr>
              <w:rPr>
                <w:bCs/>
                <w:szCs w:val="24"/>
              </w:rPr>
            </w:pPr>
            <w:r w:rsidRPr="00780CC7">
              <w:rPr>
                <w:bCs/>
                <w:szCs w:val="24"/>
              </w:rPr>
              <w:lastRenderedPageBreak/>
              <w:t>Investigación y Desarrollo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780CC7" w:rsidR="00780CC7" w:rsidP="00780CC7" w:rsidRDefault="00780CC7" w14:paraId="37479811" w14:textId="77777777">
                <w:pPr>
                  <w:rPr>
                    <w:bCs/>
                    <w:szCs w:val="24"/>
                    <w:lang w:val="es-ES"/>
                  </w:rPr>
                </w:pPr>
                <w:r w:rsidRPr="00780CC7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780CC7" w:rsidR="00780CC7" w:rsidP="00780CC7" w:rsidRDefault="00780CC7" w14:paraId="50A19C71" w14:textId="77777777">
                <w:pPr>
                  <w:rPr>
                    <w:bCs/>
                    <w:szCs w:val="24"/>
                    <w:lang w:val="es-ES"/>
                  </w:rPr>
                </w:pPr>
                <w:r w:rsidRPr="00780CC7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780CC7" w:rsidR="00780CC7" w:rsidTr="6BB53627" w14:paraId="2D5AB1A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80CC7" w:rsidR="00780CC7" w:rsidP="00780CC7" w:rsidRDefault="00780CC7" w14:paraId="6397E24F" w14:textId="77777777">
            <w:pPr>
              <w:rPr>
                <w:bCs/>
                <w:szCs w:val="24"/>
              </w:rPr>
            </w:pPr>
            <w:r w:rsidRPr="00780CC7">
              <w:rPr>
                <w:bCs/>
                <w:szCs w:val="24"/>
              </w:rPr>
              <w:t>Marketing y Ventas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bCs/>
                <w:szCs w:val="24"/>
              </w:r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780CC7" w:rsidR="00780CC7" w:rsidP="00780CC7" w:rsidRDefault="00780CC7" w14:paraId="54D1DD6B" w14:textId="77777777">
                <w:pPr>
                  <w:rPr>
                    <w:bCs/>
                    <w:szCs w:val="24"/>
                  </w:rPr>
                </w:pPr>
                <w:r w:rsidRPr="00780CC7">
                  <w:rPr>
                    <w:rFonts w:ascii="Segoe UI Symbol" w:hAnsi="Segoe UI Symbol" w:cs="Segoe UI Symbol"/>
                    <w:bCs/>
                    <w:szCs w:val="24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bCs/>
                <w:szCs w:val="24"/>
              </w:r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780CC7" w:rsidR="00780CC7" w:rsidP="00780CC7" w:rsidRDefault="00780CC7" w14:paraId="12284138" w14:textId="77777777">
                <w:pPr>
                  <w:rPr>
                    <w:bCs/>
                    <w:szCs w:val="24"/>
                  </w:rPr>
                </w:pPr>
                <w:r w:rsidRPr="00780CC7">
                  <w:rPr>
                    <w:rFonts w:ascii="Segoe UI Symbol" w:hAnsi="Segoe UI Symbol" w:cs="Segoe UI Symbol"/>
                    <w:bCs/>
                    <w:szCs w:val="24"/>
                  </w:rPr>
                  <w:t>☐</w:t>
                </w:r>
              </w:p>
            </w:sdtContent>
          </w:sdt>
        </w:tc>
      </w:tr>
      <w:tr w:rsidRPr="00780CC7" w:rsidR="00485ADD" w:rsidTr="6BB53627" w14:paraId="5E766680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80CC7" w:rsidR="00485ADD" w:rsidP="00485ADD" w:rsidRDefault="00485ADD" w14:paraId="05A4334D" w14:textId="19B66042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Gestión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-54105153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485ADD" w:rsidP="00485ADD" w:rsidRDefault="00485ADD" w14:paraId="0750CDD1" w14:textId="7144030F">
                <w:pPr/>
                <w:r w:rsidRPr="6BB53627" w:rsidR="6C6B07E6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18538406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485ADD" w:rsidP="00485ADD" w:rsidRDefault="00485ADD" w14:paraId="41F49149" w14:textId="7E4BD161">
                <w:pPr>
                  <w:rPr>
                    <w:bCs/>
                    <w:szCs w:val="24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</w:tbl>
    <w:p w:rsidRPr="00225BF0" w:rsidR="00565ABD" w:rsidRDefault="00565ABD" w14:paraId="7D1B937D" w14:textId="77777777">
      <w:pPr>
        <w:rPr>
          <w:bCs/>
          <w:szCs w:val="24"/>
        </w:rPr>
      </w:pPr>
    </w:p>
    <w:p w:rsidRPr="00225BF0" w:rsidR="00565ABD" w:rsidRDefault="00565ABD" w14:paraId="7D1B9399" w14:textId="77777777">
      <w:pPr>
        <w:rPr>
          <w:szCs w:val="24"/>
        </w:rPr>
      </w:pPr>
    </w:p>
    <w:p w:rsidRPr="00225BF0" w:rsidR="00565ABD" w:rsidP="00110510" w:rsidRDefault="009E4BC8" w14:paraId="7D1B939A" w14:textId="77777777">
      <w:pPr>
        <w:pStyle w:val="Titulo1SP"/>
      </w:pPr>
      <w:bookmarkStart w:name="_Toc197672091" w:id="3"/>
      <w:r w:rsidRPr="00225BF0">
        <w:t>Definiciones y Acrónimos</w:t>
      </w:r>
      <w:bookmarkEnd w:id="3"/>
    </w:p>
    <w:p w:rsidR="00565ABD" w:rsidP="004E2328" w:rsidRDefault="009E4BC8" w14:paraId="7D1B939B" w14:textId="77777777">
      <w:pPr>
        <w:pStyle w:val="Listavietas1"/>
      </w:pPr>
      <w:r w:rsidRPr="00225BF0">
        <w:rPr>
          <w:u w:val="single"/>
        </w:rPr>
        <w:t>DPT</w:t>
      </w:r>
      <w:r w:rsidRPr="00225BF0">
        <w:t>: Descripción de puesto de trabajo</w:t>
      </w:r>
    </w:p>
    <w:p w:rsidRPr="00225BF0" w:rsidR="00CB051E" w:rsidP="00CB051E" w:rsidRDefault="00CB051E" w14:paraId="532A50FA" w14:textId="77777777">
      <w:pPr>
        <w:pStyle w:val="Listavietas1"/>
        <w:numPr>
          <w:ilvl w:val="0"/>
          <w:numId w:val="0"/>
        </w:numPr>
        <w:ind w:left="709"/>
      </w:pPr>
    </w:p>
    <w:p w:rsidRPr="00110510" w:rsidR="00565ABD" w:rsidP="00F00BEC" w:rsidRDefault="009E4BC8" w14:paraId="7D1B939D" w14:textId="55427BC9">
      <w:pPr>
        <w:pStyle w:val="Titulo1SP"/>
      </w:pPr>
      <w:bookmarkStart w:name="_Toc197672092" w:id="4"/>
      <w:r w:rsidRPr="00110510">
        <w:t>Procedimiento</w:t>
      </w:r>
      <w:bookmarkEnd w:id="4"/>
    </w:p>
    <w:p w:rsidRPr="00225BF0" w:rsidR="00565ABD" w:rsidRDefault="009E4BC8" w14:paraId="7D1B939E" w14:textId="77777777">
      <w:pPr>
        <w:rPr>
          <w:szCs w:val="24"/>
        </w:rPr>
      </w:pPr>
      <w:r w:rsidRPr="00225BF0">
        <w:rPr>
          <w:szCs w:val="24"/>
        </w:rPr>
        <w:t xml:space="preserve">Cada empleado de </w:t>
      </w:r>
      <w:r w:rsidR="00225BF0">
        <w:rPr>
          <w:szCs w:val="24"/>
        </w:rPr>
        <w:t>SPIKA</w:t>
      </w:r>
      <w:r w:rsidRPr="00225BF0">
        <w:rPr>
          <w:szCs w:val="24"/>
        </w:rPr>
        <w:t xml:space="preserve"> dispondrá de una DPT que describa las funciones y responsabilidades que tendrá en su puesto. Esta DPT será elaborada por el responsable directo de la persona, o persona en quien delegue, como autor y el empleado firmará en conformidad y revisión de la misma. </w:t>
      </w:r>
    </w:p>
    <w:p w:rsidRPr="00225BF0" w:rsidR="00565ABD" w:rsidRDefault="009E4BC8" w14:paraId="7D1B939F" w14:textId="77777777">
      <w:pPr>
        <w:rPr>
          <w:szCs w:val="24"/>
        </w:rPr>
      </w:pPr>
      <w:r w:rsidRPr="00225BF0">
        <w:rPr>
          <w:szCs w:val="24"/>
        </w:rPr>
        <w:t xml:space="preserve">Todo empleado debe leerse los procedimientos que le apliquen a su puesto tanto los obligatorios del sistema de gestión de calidad como los específicos de su puesto, todo ello según el </w:t>
      </w:r>
      <w:r w:rsidRPr="00225BF0" w:rsidR="00096A67">
        <w:rPr>
          <w:b/>
          <w:bCs/>
          <w:szCs w:val="24"/>
        </w:rPr>
        <w:t>PNT</w:t>
      </w:r>
      <w:r w:rsidRPr="00225BF0">
        <w:rPr>
          <w:b/>
          <w:bCs/>
          <w:szCs w:val="24"/>
        </w:rPr>
        <w:t xml:space="preserve">-003-Formación del personal. </w:t>
      </w:r>
    </w:p>
    <w:p w:rsidR="00565ABD" w:rsidRDefault="009E4BC8" w14:paraId="7D1B93A0" w14:textId="77777777">
      <w:pPr>
        <w:rPr>
          <w:szCs w:val="24"/>
        </w:rPr>
      </w:pPr>
      <w:r w:rsidRPr="00225BF0">
        <w:rPr>
          <w:szCs w:val="24"/>
        </w:rPr>
        <w:t xml:space="preserve">El responsable directo o persona en quien delegue elaborará la DPT según el </w:t>
      </w:r>
      <w:r w:rsidRPr="00225BF0">
        <w:rPr>
          <w:b/>
          <w:bCs/>
          <w:szCs w:val="24"/>
        </w:rPr>
        <w:t xml:space="preserve">ANEXO </w:t>
      </w:r>
      <w:r w:rsidRPr="00225BF0" w:rsidR="00096A67">
        <w:rPr>
          <w:b/>
          <w:bCs/>
          <w:szCs w:val="24"/>
        </w:rPr>
        <w:t>1</w:t>
      </w:r>
      <w:r w:rsidRPr="00225BF0">
        <w:rPr>
          <w:b/>
          <w:bCs/>
          <w:szCs w:val="24"/>
        </w:rPr>
        <w:t xml:space="preserve"> Descripción de Puesto de Trabajo</w:t>
      </w:r>
      <w:r w:rsidRPr="00225BF0">
        <w:rPr>
          <w:szCs w:val="24"/>
        </w:rPr>
        <w:t xml:space="preserve"> y se tomará de referencia los anexos de este procedimiento donde se encuentran los modelos de descripciones de puesto de trabajo los cuales será completados o modificados cuando sea necesario particularizándolo para cada empleado según corresponda. </w:t>
      </w:r>
    </w:p>
    <w:p w:rsidRPr="00225BF0" w:rsidR="00126404" w:rsidRDefault="00126404" w14:paraId="088563DF" w14:textId="77777777">
      <w:pPr>
        <w:rPr>
          <w:szCs w:val="24"/>
        </w:rPr>
      </w:pPr>
    </w:p>
    <w:p w:rsidRPr="00225BF0" w:rsidR="00565ABD" w:rsidP="00F00BEC" w:rsidRDefault="009E4BC8" w14:paraId="7D1B93A1" w14:textId="77777777">
      <w:pPr>
        <w:pStyle w:val="Titulo1SP"/>
      </w:pPr>
      <w:bookmarkStart w:name="_Toc197672093" w:id="5"/>
      <w:r w:rsidRPr="00225BF0">
        <w:t>Distribución del Procedimiento</w:t>
      </w:r>
      <w:bookmarkEnd w:id="5"/>
    </w:p>
    <w:p w:rsidRPr="00225BF0" w:rsidR="00565ABD" w:rsidRDefault="009E4BC8" w14:paraId="7D1B93A2" w14:textId="77777777">
      <w:pPr>
        <w:rPr>
          <w:szCs w:val="24"/>
        </w:rPr>
      </w:pPr>
      <w:r w:rsidRPr="00225BF0">
        <w:rPr>
          <w:iCs/>
          <w:szCs w:val="24"/>
        </w:rPr>
        <w:t xml:space="preserve">El personal perteneciente a los </w:t>
      </w:r>
      <w:r w:rsidRPr="00225BF0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:rsidRPr="00225BF0" w:rsidR="008B605D" w:rsidRDefault="009E4BC8" w14:paraId="23C7F33B" w14:textId="13180B8C">
      <w:pPr>
        <w:rPr>
          <w:szCs w:val="24"/>
        </w:rPr>
      </w:pPr>
      <w:r w:rsidRPr="00225BF0">
        <w:rPr>
          <w:szCs w:val="24"/>
        </w:rPr>
        <w:lastRenderedPageBreak/>
        <w:t>Copias controladas a emitir:</w:t>
      </w: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Pr="00225BF0" w:rsidR="00565ABD" w:rsidTr="00110510" w14:paraId="7D1B93A6" w14:textId="77777777">
        <w:trPr>
          <w:jc w:val="center"/>
        </w:trPr>
        <w:tc>
          <w:tcPr>
            <w:tcW w:w="2841" w:type="dxa"/>
            <w:shd w:val="clear" w:color="auto" w:fill="9D9D9D" w:themeFill="accent4"/>
          </w:tcPr>
          <w:p w:rsidRPr="00225BF0" w:rsidR="00565ABD" w:rsidRDefault="009E4BC8" w14:paraId="7D1B93A4" w14:textId="77777777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225BF0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8" w:type="dxa"/>
            <w:shd w:val="clear" w:color="auto" w:fill="9D9D9D" w:themeFill="accent4"/>
            <w:vAlign w:val="center"/>
          </w:tcPr>
          <w:p w:rsidRPr="00225BF0" w:rsidR="00565ABD" w:rsidRDefault="009E4BC8" w14:paraId="7D1B93A5" w14:textId="77777777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225BF0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Pr="00225BF0" w:rsidR="00565ABD" w:rsidTr="00225BF0" w14:paraId="7D1B93A9" w14:textId="77777777">
        <w:trPr>
          <w:jc w:val="center"/>
        </w:trPr>
        <w:tc>
          <w:tcPr>
            <w:tcW w:w="2841" w:type="dxa"/>
          </w:tcPr>
          <w:p w:rsidRPr="00225BF0" w:rsidR="00565ABD" w:rsidRDefault="009E4BC8" w14:paraId="7D1B93A7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238" w:type="dxa"/>
          </w:tcPr>
          <w:p w:rsidRPr="00225BF0" w:rsidR="00565ABD" w:rsidRDefault="009E4BC8" w14:paraId="7D1B93A8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Archivo</w:t>
            </w:r>
          </w:p>
        </w:tc>
      </w:tr>
    </w:tbl>
    <w:p w:rsidRPr="00225BF0" w:rsidR="00565ABD" w:rsidRDefault="00565ABD" w14:paraId="7D1B93AA" w14:textId="77777777">
      <w:pPr>
        <w:rPr>
          <w:szCs w:val="24"/>
        </w:rPr>
      </w:pPr>
    </w:p>
    <w:p w:rsidRPr="00225BF0" w:rsidR="00565ABD" w:rsidP="002B62E2" w:rsidRDefault="009E4BC8" w14:paraId="7D1B93AB" w14:textId="77777777">
      <w:pPr>
        <w:pStyle w:val="Titulo1SP"/>
      </w:pPr>
      <w:bookmarkStart w:name="_Toc197672094" w:id="6"/>
      <w:r w:rsidRPr="00225BF0">
        <w:t>Anexos</w:t>
      </w:r>
      <w:bookmarkEnd w:id="6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8363"/>
      </w:tblGrid>
      <w:tr w:rsidRPr="00225BF0" w:rsidR="00657BA2" w:rsidTr="002B62E2" w14:paraId="7D1B93AE" w14:textId="77777777">
        <w:trPr>
          <w:trHeight w:val="674"/>
          <w:tblHeader/>
        </w:trPr>
        <w:tc>
          <w:tcPr>
            <w:tcW w:w="988" w:type="dxa"/>
            <w:shd w:val="clear" w:color="auto" w:fill="9D9D9D" w:themeFill="accent4"/>
            <w:vAlign w:val="center"/>
          </w:tcPr>
          <w:p w:rsidRPr="00225BF0" w:rsidR="00657BA2" w:rsidRDefault="00657BA2" w14:paraId="7D1B93AC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8363" w:type="dxa"/>
            <w:shd w:val="clear" w:color="auto" w:fill="9D9D9D" w:themeFill="accent4"/>
            <w:vAlign w:val="center"/>
          </w:tcPr>
          <w:p w:rsidRPr="00225BF0" w:rsidR="00657BA2" w:rsidRDefault="00657BA2" w14:paraId="7D1B93AD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Pr="00225BF0" w:rsidR="00657BA2" w:rsidTr="00657BA2" w14:paraId="7D1B93B1" w14:textId="77777777">
        <w:trPr>
          <w:trHeight w:val="677"/>
        </w:trPr>
        <w:tc>
          <w:tcPr>
            <w:tcW w:w="988" w:type="dxa"/>
            <w:vAlign w:val="center"/>
          </w:tcPr>
          <w:p w:rsidRPr="00225BF0" w:rsidR="00657BA2" w:rsidRDefault="00657BA2" w14:paraId="7D1B93AF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1/01</w:t>
            </w:r>
          </w:p>
        </w:tc>
        <w:tc>
          <w:tcPr>
            <w:tcW w:w="8363" w:type="dxa"/>
            <w:vAlign w:val="center"/>
          </w:tcPr>
          <w:p w:rsidRPr="00225BF0" w:rsidR="00657BA2" w:rsidRDefault="00657BA2" w14:paraId="7D1B93B0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Plantilla descripcion de puesto de trabajo</w:t>
            </w:r>
          </w:p>
        </w:tc>
      </w:tr>
    </w:tbl>
    <w:p w:rsidR="00E64FC5" w:rsidP="00E64FC5" w:rsidRDefault="00E64FC5" w14:paraId="67F5FBC0" w14:textId="77777777">
      <w:pPr>
        <w:pStyle w:val="Titulo1SP"/>
        <w:numPr>
          <w:ilvl w:val="0"/>
          <w:numId w:val="0"/>
        </w:numPr>
        <w:ind w:left="360"/>
      </w:pPr>
    </w:p>
    <w:p w:rsidRPr="00225BF0" w:rsidR="00565ABD" w:rsidP="002B62E2" w:rsidRDefault="009E4BC8" w14:paraId="7D1B93C2" w14:textId="1C7FA552">
      <w:pPr>
        <w:pStyle w:val="Titulo1SP"/>
      </w:pPr>
      <w:bookmarkStart w:name="_Toc197672095" w:id="7"/>
      <w:r w:rsidRPr="00225BF0">
        <w:t>Documentación relacionada</w:t>
      </w:r>
      <w:bookmarkEnd w:id="7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Pr="00225BF0" w:rsidR="00565ABD" w:rsidTr="002B62E2" w14:paraId="7D1B93C5" w14:textId="77777777">
        <w:tc>
          <w:tcPr>
            <w:tcW w:w="1836" w:type="dxa"/>
            <w:shd w:val="clear" w:color="auto" w:fill="9D9D9D" w:themeFill="accent4"/>
          </w:tcPr>
          <w:p w:rsidRPr="00225BF0" w:rsidR="00565ABD" w:rsidRDefault="009E4BC8" w14:paraId="7D1B93C3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Código</w:t>
            </w:r>
          </w:p>
        </w:tc>
        <w:tc>
          <w:tcPr>
            <w:tcW w:w="8052" w:type="dxa"/>
            <w:shd w:val="clear" w:color="auto" w:fill="9D9D9D" w:themeFill="accent4"/>
          </w:tcPr>
          <w:p w:rsidRPr="00225BF0" w:rsidR="00565ABD" w:rsidRDefault="009E4BC8" w14:paraId="7D1B93C4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Pr="00225BF0" w:rsidR="00565ABD" w14:paraId="7D1B93C8" w14:textId="77777777">
        <w:tc>
          <w:tcPr>
            <w:tcW w:w="1836" w:type="dxa"/>
          </w:tcPr>
          <w:p w:rsidRPr="00225BF0" w:rsidR="00565ABD" w:rsidRDefault="009E4BC8" w14:paraId="7D1B93C6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MQ-01</w:t>
            </w:r>
          </w:p>
        </w:tc>
        <w:tc>
          <w:tcPr>
            <w:tcW w:w="8052" w:type="dxa"/>
          </w:tcPr>
          <w:p w:rsidRPr="00225BF0" w:rsidR="00565ABD" w:rsidRDefault="009E4BC8" w14:paraId="7D1B93C7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Manual de Calidad</w:t>
            </w:r>
          </w:p>
        </w:tc>
      </w:tr>
    </w:tbl>
    <w:p w:rsidR="00E64FC5" w:rsidP="00E64FC5" w:rsidRDefault="00E64FC5" w14:paraId="29134896" w14:textId="77777777">
      <w:pPr>
        <w:pStyle w:val="Titulo1SP"/>
        <w:numPr>
          <w:ilvl w:val="0"/>
          <w:numId w:val="0"/>
        </w:numPr>
        <w:ind w:left="360"/>
      </w:pPr>
    </w:p>
    <w:p w:rsidRPr="00225BF0" w:rsidR="00565ABD" w:rsidP="002B62E2" w:rsidRDefault="009E4BC8" w14:paraId="7D1B93CA" w14:textId="62C7E118">
      <w:pPr>
        <w:pStyle w:val="Titulo1SP"/>
      </w:pPr>
      <w:bookmarkStart w:name="_Toc197672096" w:id="8"/>
      <w:r w:rsidRPr="00225BF0">
        <w:t>Formación</w:t>
      </w:r>
      <w:bookmarkEnd w:id="8"/>
    </w:p>
    <w:p w:rsidRPr="00225BF0" w:rsidR="00565ABD" w:rsidRDefault="009E4BC8" w14:paraId="7D1B93CB" w14:textId="77777777">
      <w:pPr>
        <w:rPr>
          <w:szCs w:val="24"/>
        </w:rPr>
      </w:pPr>
      <w:r w:rsidRPr="00225BF0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Pr="00225BF0" w:rsidR="00565ABD" w:rsidTr="002B62E2" w14:paraId="7D1B93CE" w14:textId="77777777">
        <w:tc>
          <w:tcPr>
            <w:tcW w:w="1555" w:type="dxa"/>
            <w:shd w:val="clear" w:color="auto" w:fill="9D9D9D" w:themeFill="accent4"/>
          </w:tcPr>
          <w:p w:rsidRPr="00225BF0" w:rsidR="00565ABD" w:rsidRDefault="009E4BC8" w14:paraId="7D1B93CC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6" w:type="dxa"/>
            <w:shd w:val="clear" w:color="auto" w:fill="9D9D9D" w:themeFill="accent4"/>
          </w:tcPr>
          <w:p w:rsidRPr="00225BF0" w:rsidR="00565ABD" w:rsidRDefault="009E4BC8" w14:paraId="7D1B93CD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Pr="00225BF0" w:rsidR="00565ABD" w:rsidTr="00657BA2" w14:paraId="7D1B93D1" w14:textId="77777777">
        <w:tc>
          <w:tcPr>
            <w:tcW w:w="1555" w:type="dxa"/>
          </w:tcPr>
          <w:sdt>
            <w:sdtPr>
              <w:rPr>
                <w:szCs w:val="24"/>
              </w:rPr>
              <w:id w:val="3084375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225BF0" w:rsidR="00565ABD" w:rsidRDefault="009E4BC8" w14:paraId="7D1B93CF" w14:textId="77777777">
                <w:pPr>
                  <w:widowControl w:val="0"/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225BF0">
                  <w:rPr>
                    <w:rFonts w:ascii="Segoe UI Symbol" w:hAnsi="Segoe UI Symbol" w:eastAsia="MS Gothic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6" w:type="dxa"/>
          </w:tcPr>
          <w:p w:rsidRPr="00225BF0" w:rsidR="00565ABD" w:rsidRDefault="009E4BC8" w14:paraId="7D1B93D0" w14:textId="77777777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 xml:space="preserve">Teórica </w:t>
            </w:r>
            <w:r w:rsidRPr="00225BF0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Pr="00225BF0" w:rsidR="00565ABD" w:rsidTr="00657BA2" w14:paraId="7D1B93D4" w14:textId="77777777">
        <w:tc>
          <w:tcPr>
            <w:tcW w:w="15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sdt>
            <w:sdtPr>
              <w:rPr>
                <w:szCs w:val="24"/>
              </w:rPr>
              <w:id w:val="206334883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225BF0" w:rsidR="00565ABD" w:rsidRDefault="009E4BC8" w14:paraId="7D1B93D2" w14:textId="77777777">
                <w:pPr>
                  <w:widowControl w:val="0"/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225BF0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225BF0" w:rsidR="00565ABD" w:rsidRDefault="009E4BC8" w14:paraId="7D1B93D3" w14:textId="77777777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 xml:space="preserve">Teórico – Práctica </w:t>
            </w:r>
            <w:r w:rsidRPr="00225BF0">
              <w:rPr>
                <w:rFonts w:eastAsia="Times New Roman"/>
                <w:szCs w:val="24"/>
              </w:rPr>
              <w:t xml:space="preserve">(En caso de seleccionar esta opción, </w:t>
            </w:r>
            <w:r w:rsidRPr="00225BF0">
              <w:rPr>
                <w:rFonts w:eastAsia="Times New Roman"/>
                <w:szCs w:val="24"/>
                <w:u w:val="single"/>
              </w:rPr>
              <w:t>contactar con el Técnico Responsable)</w:t>
            </w:r>
          </w:p>
        </w:tc>
      </w:tr>
    </w:tbl>
    <w:p w:rsidRPr="00225BF0" w:rsidR="00565ABD" w:rsidRDefault="00565ABD" w14:paraId="7D1B93D5" w14:textId="77777777">
      <w:pPr>
        <w:rPr>
          <w:szCs w:val="24"/>
        </w:rPr>
        <w:sectPr w:rsidRPr="00225BF0" w:rsidR="00565ABD" w:rsidSect="004251C0">
          <w:headerReference w:type="default" r:id="rId11"/>
          <w:footerReference w:type="default" r:id="rId12"/>
          <w:pgSz w:w="11906" w:h="16838" w:orient="portrait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:rsidRPr="00225BF0" w:rsidR="00565ABD" w:rsidRDefault="009E4BC8" w14:paraId="7D1B93D6" w14:textId="5522851E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lastRenderedPageBreak/>
        <w:t>Anexo 1_VERSIÓN_0</w:t>
      </w:r>
      <w:r w:rsidR="00E64FC5">
        <w:rPr>
          <w:rFonts w:ascii="Trebuchet MS" w:hAnsi="Trebuchet MS"/>
          <w:b/>
          <w:bCs/>
          <w:szCs w:val="24"/>
        </w:rPr>
        <w:t>3</w:t>
      </w:r>
    </w:p>
    <w:p w:rsidRPr="00225BF0" w:rsidR="00565ABD" w:rsidP="00E64FC5" w:rsidRDefault="009E4BC8" w14:paraId="7D1B93D7" w14:textId="63D4676D">
      <w:pPr>
        <w:pStyle w:val="Titulo1SP"/>
        <w:numPr>
          <w:ilvl w:val="0"/>
          <w:numId w:val="0"/>
        </w:numPr>
        <w:ind w:left="360" w:hanging="360"/>
      </w:pPr>
      <w:bookmarkStart w:name="_Toc197672097" w:id="9"/>
      <w:r w:rsidRPr="00225BF0">
        <w:t>Plantilla descripción de puesto de trabajo</w:t>
      </w:r>
      <w:bookmarkEnd w:id="9"/>
      <w:r w:rsidRPr="00225BF0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Pr="00225BF0" w:rsidR="00225BF0" w:rsidTr="002B62E2" w14:paraId="7D1B93D9" w14:textId="77777777">
        <w:tc>
          <w:tcPr>
            <w:tcW w:w="9209" w:type="dxa"/>
            <w:gridSpan w:val="4"/>
            <w:shd w:val="clear" w:color="auto" w:fill="9D9D9D" w:themeFill="accent4"/>
          </w:tcPr>
          <w:p w:rsidRPr="00731375" w:rsidR="00225BF0" w:rsidP="00E873FE" w:rsidRDefault="00225BF0" w14:paraId="7D1B93D8" w14:textId="77777777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Pr="00225BF0" w:rsidR="00225BF0" w:rsidTr="002B62E2" w14:paraId="7D1B93DC" w14:textId="77777777">
        <w:tc>
          <w:tcPr>
            <w:tcW w:w="2881" w:type="dxa"/>
            <w:shd w:val="clear" w:color="auto" w:fill="9D9D9D" w:themeFill="accent4"/>
          </w:tcPr>
          <w:p w:rsidRPr="00731375" w:rsidR="00225BF0" w:rsidP="00E873FE" w:rsidRDefault="00225BF0" w14:paraId="7D1B93DA" w14:textId="77777777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:rsidRPr="00731375" w:rsidR="00225BF0" w:rsidP="00E873FE" w:rsidRDefault="00225BF0" w14:paraId="7D1B93DB" w14:textId="77777777">
            <w:pPr>
              <w:rPr>
                <w:sz w:val="22"/>
                <w:szCs w:val="22"/>
              </w:rPr>
            </w:pPr>
          </w:p>
        </w:tc>
      </w:tr>
      <w:tr w:rsidRPr="00225BF0" w:rsidR="00225BF0" w:rsidTr="002B62E2" w14:paraId="7D1B93DF" w14:textId="77777777">
        <w:tc>
          <w:tcPr>
            <w:tcW w:w="2881" w:type="dxa"/>
            <w:shd w:val="clear" w:color="auto" w:fill="9D9D9D" w:themeFill="accent4"/>
          </w:tcPr>
          <w:p w:rsidRPr="00731375" w:rsidR="00225BF0" w:rsidP="00E873FE" w:rsidRDefault="00225BF0" w14:paraId="7D1B93DD" w14:textId="77777777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Departamento:</w:t>
            </w:r>
          </w:p>
        </w:tc>
        <w:tc>
          <w:tcPr>
            <w:tcW w:w="6328" w:type="dxa"/>
            <w:gridSpan w:val="3"/>
          </w:tcPr>
          <w:p w:rsidRPr="00731375" w:rsidR="00225BF0" w:rsidP="00E873FE" w:rsidRDefault="00225BF0" w14:paraId="7D1B93DE" w14:textId="77777777">
            <w:pPr>
              <w:rPr>
                <w:sz w:val="22"/>
                <w:szCs w:val="22"/>
              </w:rPr>
            </w:pPr>
          </w:p>
        </w:tc>
      </w:tr>
      <w:tr w:rsidRPr="00225BF0" w:rsidR="00225BF0" w:rsidTr="002B62E2" w14:paraId="7D1B93E2" w14:textId="77777777">
        <w:tc>
          <w:tcPr>
            <w:tcW w:w="2881" w:type="dxa"/>
            <w:shd w:val="clear" w:color="auto" w:fill="9D9D9D" w:themeFill="accent4"/>
          </w:tcPr>
          <w:p w:rsidRPr="00731375" w:rsidR="00225BF0" w:rsidP="00E873FE" w:rsidRDefault="00225BF0" w14:paraId="7D1B93E0" w14:textId="77777777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Responsable :</w:t>
            </w:r>
          </w:p>
        </w:tc>
        <w:tc>
          <w:tcPr>
            <w:tcW w:w="6328" w:type="dxa"/>
            <w:gridSpan w:val="3"/>
          </w:tcPr>
          <w:p w:rsidRPr="00731375" w:rsidR="00225BF0" w:rsidP="00E873FE" w:rsidRDefault="00225BF0" w14:paraId="7D1B93E1" w14:textId="77777777">
            <w:pPr>
              <w:rPr>
                <w:sz w:val="22"/>
                <w:szCs w:val="22"/>
              </w:rPr>
            </w:pPr>
          </w:p>
        </w:tc>
      </w:tr>
      <w:tr w:rsidRPr="00225BF0" w:rsidR="00225BF0" w:rsidTr="002B62E2" w14:paraId="7D1B93E5" w14:textId="77777777">
        <w:tc>
          <w:tcPr>
            <w:tcW w:w="2881" w:type="dxa"/>
            <w:shd w:val="clear" w:color="auto" w:fill="9D9D9D" w:themeFill="accent4"/>
          </w:tcPr>
          <w:p w:rsidRPr="00731375" w:rsidR="00225BF0" w:rsidP="00E873FE" w:rsidRDefault="00225BF0" w14:paraId="7D1B93E3" w14:textId="77777777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Nombre y apellidos</w:t>
            </w:r>
          </w:p>
        </w:tc>
        <w:tc>
          <w:tcPr>
            <w:tcW w:w="6328" w:type="dxa"/>
            <w:gridSpan w:val="3"/>
          </w:tcPr>
          <w:p w:rsidRPr="00731375" w:rsidR="00225BF0" w:rsidP="00E873FE" w:rsidRDefault="00225BF0" w14:paraId="7D1B93E4" w14:textId="77777777">
            <w:pPr>
              <w:rPr>
                <w:sz w:val="22"/>
                <w:szCs w:val="22"/>
              </w:rPr>
            </w:pPr>
          </w:p>
        </w:tc>
      </w:tr>
      <w:tr w:rsidRPr="00225BF0" w:rsidR="00225BF0" w:rsidTr="002B62E2" w14:paraId="7D1B93E7" w14:textId="77777777">
        <w:tc>
          <w:tcPr>
            <w:tcW w:w="9209" w:type="dxa"/>
            <w:gridSpan w:val="4"/>
            <w:shd w:val="clear" w:color="auto" w:fill="9D9D9D" w:themeFill="accent4"/>
          </w:tcPr>
          <w:p w:rsidRPr="00731375" w:rsidR="00225BF0" w:rsidP="00E873FE" w:rsidRDefault="00225BF0" w14:paraId="7D1B93E6" w14:textId="77777777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Pr="00225BF0" w:rsidR="00225BF0" w:rsidTr="00225BF0" w14:paraId="7D1B93EB" w14:textId="77777777">
        <w:tc>
          <w:tcPr>
            <w:tcW w:w="9209" w:type="dxa"/>
            <w:gridSpan w:val="4"/>
          </w:tcPr>
          <w:p w:rsidRPr="00731375" w:rsidR="00225BF0" w:rsidP="00E873FE" w:rsidRDefault="00225BF0" w14:paraId="7D1B93E8" w14:textId="77777777">
            <w:pPr>
              <w:rPr>
                <w:sz w:val="22"/>
                <w:szCs w:val="22"/>
              </w:rPr>
            </w:pPr>
          </w:p>
          <w:p w:rsidRPr="00731375" w:rsidR="00225BF0" w:rsidP="00E873FE" w:rsidRDefault="00225BF0" w14:paraId="7D1B93E9" w14:textId="77777777">
            <w:pPr>
              <w:rPr>
                <w:sz w:val="22"/>
                <w:szCs w:val="22"/>
              </w:rPr>
            </w:pPr>
          </w:p>
          <w:p w:rsidRPr="00731375" w:rsidR="00225BF0" w:rsidP="00E873FE" w:rsidRDefault="00225BF0" w14:paraId="7D1B93EA" w14:textId="77777777">
            <w:pPr>
              <w:rPr>
                <w:sz w:val="22"/>
                <w:szCs w:val="22"/>
              </w:rPr>
            </w:pPr>
          </w:p>
        </w:tc>
      </w:tr>
      <w:tr w:rsidRPr="00225BF0" w:rsidR="00225BF0" w:rsidTr="002B62E2" w14:paraId="7D1B93ED" w14:textId="77777777">
        <w:tc>
          <w:tcPr>
            <w:tcW w:w="9209" w:type="dxa"/>
            <w:gridSpan w:val="4"/>
            <w:shd w:val="clear" w:color="auto" w:fill="9D9D9D" w:themeFill="accent4"/>
          </w:tcPr>
          <w:p w:rsidRPr="00731375" w:rsidR="00225BF0" w:rsidP="00E873FE" w:rsidRDefault="00225BF0" w14:paraId="7D1B93EC" w14:textId="77777777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Pr="00225BF0" w:rsidR="00225BF0" w:rsidTr="00225BF0" w14:paraId="7D1B93F0" w14:textId="77777777">
        <w:tc>
          <w:tcPr>
            <w:tcW w:w="9209" w:type="dxa"/>
            <w:gridSpan w:val="4"/>
          </w:tcPr>
          <w:p w:rsidRPr="00731375" w:rsidR="00225BF0" w:rsidP="00E873FE" w:rsidRDefault="00225BF0" w14:paraId="7D1B93EE" w14:textId="77777777">
            <w:pPr>
              <w:rPr>
                <w:sz w:val="22"/>
                <w:szCs w:val="22"/>
              </w:rPr>
            </w:pPr>
          </w:p>
          <w:p w:rsidRPr="00731375" w:rsidR="00225BF0" w:rsidP="00E873FE" w:rsidRDefault="00225BF0" w14:paraId="7D1B93EF" w14:textId="77777777">
            <w:pPr>
              <w:rPr>
                <w:sz w:val="22"/>
                <w:szCs w:val="22"/>
              </w:rPr>
            </w:pPr>
          </w:p>
        </w:tc>
      </w:tr>
      <w:tr w:rsidRPr="00225BF0" w:rsidR="00225BF0" w:rsidTr="00225BF0" w14:paraId="7D1B93F4" w14:textId="77777777">
        <w:trPr>
          <w:trHeight w:val="1567"/>
        </w:trPr>
        <w:tc>
          <w:tcPr>
            <w:tcW w:w="9209" w:type="dxa"/>
            <w:gridSpan w:val="4"/>
          </w:tcPr>
          <w:p w:rsidRPr="00731375" w:rsidR="00225BF0" w:rsidP="00E873FE" w:rsidRDefault="00225BF0" w14:paraId="7D1B93F1" w14:textId="77777777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  <w:p w:rsidRPr="00731375" w:rsidR="00225BF0" w:rsidP="00E873FE" w:rsidRDefault="00225BF0" w14:paraId="7D1B93F2" w14:textId="77777777">
            <w:pPr>
              <w:rPr>
                <w:b/>
                <w:sz w:val="22"/>
                <w:szCs w:val="22"/>
              </w:rPr>
            </w:pPr>
          </w:p>
          <w:p w:rsidRPr="00731375" w:rsidR="00225BF0" w:rsidP="00E873FE" w:rsidRDefault="00225BF0" w14:paraId="7D1B93F3" w14:textId="77777777">
            <w:pPr>
              <w:rPr>
                <w:b/>
                <w:sz w:val="22"/>
                <w:szCs w:val="22"/>
              </w:rPr>
            </w:pPr>
          </w:p>
        </w:tc>
      </w:tr>
      <w:tr w:rsidRPr="00225BF0" w:rsidR="00225BF0" w:rsidTr="002B62E2" w14:paraId="7D1B93FA" w14:textId="77777777">
        <w:tc>
          <w:tcPr>
            <w:tcW w:w="3069" w:type="dxa"/>
            <w:gridSpan w:val="2"/>
            <w:shd w:val="clear" w:color="auto" w:fill="9D9D9D" w:themeFill="accent4"/>
          </w:tcPr>
          <w:p w:rsidRPr="00731375" w:rsidR="00225BF0" w:rsidP="00E873FE" w:rsidRDefault="00225BF0" w14:paraId="7D1B93F5" w14:textId="77777777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:rsidRPr="00731375" w:rsidR="00225BF0" w:rsidP="00E873FE" w:rsidRDefault="00225BF0" w14:paraId="7D1B93F6" w14:textId="77777777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:rsidRPr="00731375" w:rsidR="00225BF0" w:rsidP="00E873FE" w:rsidRDefault="00225BF0" w14:paraId="7D1B93F7" w14:textId="77777777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:rsidRPr="00731375" w:rsidR="00225BF0" w:rsidP="00E873FE" w:rsidRDefault="00225BF0" w14:paraId="7D1B93F8" w14:textId="77777777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:rsidRPr="00731375" w:rsidR="00225BF0" w:rsidP="00E873FE" w:rsidRDefault="00225BF0" w14:paraId="7D1B93F9" w14:textId="77777777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Pr="00225BF0" w:rsidR="00225BF0" w:rsidTr="00225BF0" w14:paraId="7D1B9401" w14:textId="77777777">
        <w:tc>
          <w:tcPr>
            <w:tcW w:w="3069" w:type="dxa"/>
            <w:gridSpan w:val="2"/>
          </w:tcPr>
          <w:p w:rsidRPr="00731375" w:rsidR="00225BF0" w:rsidP="00E873FE" w:rsidRDefault="00225BF0" w14:paraId="7D1B93FB" w14:textId="77777777">
            <w:pPr>
              <w:rPr>
                <w:b/>
                <w:sz w:val="22"/>
                <w:szCs w:val="22"/>
              </w:rPr>
            </w:pPr>
          </w:p>
          <w:p w:rsidRPr="00731375" w:rsidR="00225BF0" w:rsidP="00E873FE" w:rsidRDefault="00225BF0" w14:paraId="7D1B93FC" w14:textId="77777777">
            <w:pPr>
              <w:rPr>
                <w:b/>
                <w:sz w:val="22"/>
                <w:szCs w:val="22"/>
              </w:rPr>
            </w:pPr>
          </w:p>
          <w:p w:rsidRPr="00731375" w:rsidR="00225BF0" w:rsidP="00E873FE" w:rsidRDefault="00225BF0" w14:paraId="7D1B93FD" w14:textId="77777777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:rsidRPr="00731375" w:rsidR="00225BF0" w:rsidP="00E873FE" w:rsidRDefault="00225BF0" w14:paraId="7D1B93FE" w14:textId="77777777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:rsidRPr="00731375" w:rsidR="00225BF0" w:rsidP="00E873FE" w:rsidRDefault="00225BF0" w14:paraId="7D1B93FF" w14:textId="77777777">
            <w:pPr>
              <w:rPr>
                <w:b/>
                <w:sz w:val="22"/>
                <w:szCs w:val="22"/>
              </w:rPr>
            </w:pPr>
          </w:p>
          <w:p w:rsidRPr="00731375" w:rsidR="00225BF0" w:rsidP="00E873FE" w:rsidRDefault="00225BF0" w14:paraId="7D1B9400" w14:textId="77777777">
            <w:pPr>
              <w:rPr>
                <w:b/>
                <w:sz w:val="22"/>
                <w:szCs w:val="22"/>
              </w:rPr>
            </w:pPr>
          </w:p>
        </w:tc>
      </w:tr>
    </w:tbl>
    <w:p w:rsidRPr="00225BF0" w:rsidR="00565ABD" w:rsidP="008B605D" w:rsidRDefault="00565ABD" w14:paraId="7D1B9402" w14:textId="163C151F">
      <w:pPr>
        <w:rPr>
          <w:szCs w:val="24"/>
        </w:rPr>
      </w:pPr>
    </w:p>
    <w:sectPr w:rsidRPr="00225BF0" w:rsidR="00565ABD" w:rsidSect="004251C0">
      <w:headerReference w:type="default" r:id="rId13"/>
      <w:headerReference w:type="first" r:id="rId14"/>
      <w:footerReference w:type="first" r:id="rId15"/>
      <w:pgSz w:w="11906" w:h="16838" w:orient="portrait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6724" w:rsidRDefault="00A46724" w14:paraId="7980DA62" w14:textId="77777777">
      <w:pPr>
        <w:spacing w:after="0" w:line="240" w:lineRule="auto"/>
      </w:pPr>
      <w:r>
        <w:separator/>
      </w:r>
    </w:p>
  </w:endnote>
  <w:endnote w:type="continuationSeparator" w:id="0">
    <w:p w:rsidR="00A46724" w:rsidRDefault="00A46724" w14:paraId="3AD90A0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panose1 w:val="00000000000000000000"/>
    <w:charset w:val="00"/>
    <w:family w:val="modern"/>
    <w:notTrueType/>
    <w:pitch w:val="variable"/>
    <w:sig w:usb0="A000007F" w:usb1="400020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25BF0" w:rsidR="00225BF0" w:rsidP="00225BF0" w:rsidRDefault="00225BF0" w14:paraId="7D1B94F9" w14:textId="77777777">
    <w:pPr>
      <w:pStyle w:val="Piedepgina"/>
      <w:jc w:val="right"/>
      <w:rPr>
        <w:rFonts w:ascii="Roboto Light" w:hAnsi="Roboto Light"/>
        <w:sz w:val="24"/>
        <w:szCs w:val="24"/>
      </w:rPr>
    </w:pPr>
    <w:r w:rsidRPr="00225BF0">
      <w:rPr>
        <w:rFonts w:ascii="Roboto Light" w:hAnsi="Roboto Light"/>
        <w:sz w:val="24"/>
        <w:szCs w:val="24"/>
      </w:rPr>
      <w:t xml:space="preserve">Página </w:t>
    </w:r>
    <w:r w:rsidRPr="00225BF0">
      <w:rPr>
        <w:rFonts w:ascii="Roboto Light" w:hAnsi="Roboto Light"/>
        <w:b/>
        <w:bCs/>
        <w:sz w:val="24"/>
        <w:szCs w:val="24"/>
      </w:rPr>
      <w:fldChar w:fldCharType="begin"/>
    </w:r>
    <w:r w:rsidRPr="00225BF0">
      <w:rPr>
        <w:rFonts w:ascii="Roboto Light" w:hAnsi="Roboto Light"/>
        <w:b/>
        <w:bCs/>
        <w:sz w:val="24"/>
        <w:szCs w:val="24"/>
      </w:rPr>
      <w:instrText>PAGE  \* Arabic  \* MERGEFORMAT</w:instrText>
    </w:r>
    <w:r w:rsidRPr="00225BF0">
      <w:rPr>
        <w:rFonts w:ascii="Roboto Light" w:hAnsi="Roboto Light"/>
        <w:b/>
        <w:bCs/>
        <w:sz w:val="24"/>
        <w:szCs w:val="24"/>
      </w:rPr>
      <w:fldChar w:fldCharType="separate"/>
    </w:r>
    <w:r w:rsidR="009175E3">
      <w:rPr>
        <w:rFonts w:ascii="Roboto Light" w:hAnsi="Roboto Light"/>
        <w:b/>
        <w:bCs/>
        <w:noProof/>
        <w:sz w:val="24"/>
        <w:szCs w:val="24"/>
      </w:rPr>
      <w:t>6</w:t>
    </w:r>
    <w:r w:rsidRPr="00225BF0">
      <w:rPr>
        <w:rFonts w:ascii="Roboto Light" w:hAnsi="Roboto Light"/>
        <w:b/>
        <w:bCs/>
        <w:sz w:val="24"/>
        <w:szCs w:val="24"/>
      </w:rPr>
      <w:fldChar w:fldCharType="end"/>
    </w:r>
    <w:r w:rsidRPr="00225BF0">
      <w:rPr>
        <w:rFonts w:ascii="Roboto Light" w:hAnsi="Roboto Light"/>
        <w:sz w:val="24"/>
        <w:szCs w:val="24"/>
      </w:rPr>
      <w:t xml:space="preserve"> de </w:t>
    </w:r>
    <w:r w:rsidRPr="00225BF0">
      <w:rPr>
        <w:rFonts w:ascii="Roboto Light" w:hAnsi="Roboto Light"/>
        <w:b/>
        <w:bCs/>
        <w:sz w:val="24"/>
        <w:szCs w:val="24"/>
      </w:rPr>
      <w:fldChar w:fldCharType="begin"/>
    </w:r>
    <w:r w:rsidRPr="00225BF0">
      <w:rPr>
        <w:rFonts w:ascii="Roboto Light" w:hAnsi="Roboto Light"/>
        <w:b/>
        <w:bCs/>
        <w:sz w:val="24"/>
        <w:szCs w:val="24"/>
      </w:rPr>
      <w:instrText>NUMPAGES  \* Arabic  \* MERGEFORMAT</w:instrText>
    </w:r>
    <w:r w:rsidRPr="00225BF0">
      <w:rPr>
        <w:rFonts w:ascii="Roboto Light" w:hAnsi="Roboto Light"/>
        <w:b/>
        <w:bCs/>
        <w:sz w:val="24"/>
        <w:szCs w:val="24"/>
      </w:rPr>
      <w:fldChar w:fldCharType="separate"/>
    </w:r>
    <w:r w:rsidR="009175E3">
      <w:rPr>
        <w:rFonts w:ascii="Roboto Light" w:hAnsi="Roboto Light"/>
        <w:b/>
        <w:bCs/>
        <w:noProof/>
        <w:sz w:val="24"/>
        <w:szCs w:val="24"/>
      </w:rPr>
      <w:t>13</w:t>
    </w:r>
    <w:r w:rsidRPr="00225BF0">
      <w:rPr>
        <w:rFonts w:ascii="Roboto Light" w:hAnsi="Roboto Light"/>
        <w:b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5ABD" w:rsidRDefault="00565ABD" w14:paraId="7D1B9505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6724" w:rsidRDefault="00A46724" w14:paraId="0ED4252E" w14:textId="77777777">
      <w:pPr>
        <w:spacing w:after="0" w:line="240" w:lineRule="auto"/>
      </w:pPr>
      <w:r>
        <w:separator/>
      </w:r>
    </w:p>
  </w:footnote>
  <w:footnote w:type="continuationSeparator" w:id="0">
    <w:p w:rsidR="00A46724" w:rsidRDefault="00A46724" w14:paraId="36EC7BE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225BF0" w:rsidTr="004F128E" w14:paraId="7D1B94F3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225BF0" w:rsidP="00225BF0" w:rsidRDefault="00225BF0" w14:paraId="7D1B94F0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6" wp14:editId="7D1B9507">
                <wp:extent cx="1427480" cy="560070"/>
                <wp:effectExtent l="0" t="0" r="0" b="889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color="000000" w:sz="4" w:space="0"/>
            <w:left w:val="single" w:color="000000" w:sz="4" w:space="0"/>
            <w:bottom w:val="single" w:color="auto" w:sz="4" w:space="0"/>
          </w:tcBorders>
        </w:tcPr>
        <w:p w:rsidRPr="0071356F" w:rsidR="00225BF0" w:rsidP="00225BF0" w:rsidRDefault="00225BF0" w14:paraId="7D1B94F1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225BF0" w:rsidP="00225BF0" w:rsidRDefault="00225BF0" w14:paraId="7D1B94F2" w14:textId="7FAE20AF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70BDB">
            <w:rPr>
              <w:szCs w:val="24"/>
            </w:rPr>
            <w:t>3</w:t>
          </w:r>
        </w:p>
      </w:tc>
    </w:tr>
    <w:tr w:rsidRPr="001C0EDF" w:rsidR="00225BF0" w:rsidTr="004F128E" w14:paraId="7D1B94F7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225BF0" w:rsidP="00225BF0" w:rsidRDefault="00225BF0" w14:paraId="7D1B94F4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color="auto" w:sz="4" w:space="0"/>
            <w:left w:val="single" w:color="000000" w:sz="4" w:space="0"/>
            <w:bottom w:val="single" w:color="000000" w:sz="4" w:space="0"/>
          </w:tcBorders>
        </w:tcPr>
        <w:p w:rsidRPr="0071356F" w:rsidR="00225BF0" w:rsidP="00225BF0" w:rsidRDefault="004F128E" w14:paraId="7D1B94F5" w14:textId="3AF26C23">
          <w:pPr>
            <w:pStyle w:val="Contenidodelatabla"/>
            <w:jc w:val="center"/>
            <w:rPr>
              <w:szCs w:val="24"/>
            </w:rPr>
          </w:pPr>
          <w:r w:rsidRPr="004F128E">
            <w:rPr>
              <w:szCs w:val="24"/>
            </w:rPr>
            <w:t xml:space="preserve">USO </w:t>
          </w:r>
          <w:r w:rsidRPr="005D7191" w:rsidR="005D7191">
            <w:rPr>
              <w:bCs/>
              <w:szCs w:val="24"/>
            </w:rPr>
            <w:t>OFICIAL</w:t>
          </w:r>
          <w:r w:rsidRPr="005D7191" w:rsidR="005D7191">
            <w:rPr>
              <w:b/>
              <w:szCs w:val="24"/>
            </w:rPr>
            <w:t xml:space="preserve"> </w:t>
          </w:r>
          <w:r w:rsidRPr="004F128E">
            <w:rPr>
              <w:szCs w:val="24"/>
            </w:rPr>
            <w:t>INTERNO</w:t>
          </w: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225BF0" w:rsidP="00225BF0" w:rsidRDefault="00225BF0" w14:paraId="7D1B94F6" w14:textId="183C27A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957CE9" w:rsidR="00957CE9">
            <w:rPr>
              <w:szCs w:val="24"/>
            </w:rPr>
            <w:t>02/06/2025</w:t>
          </w:r>
        </w:p>
      </w:tc>
    </w:tr>
  </w:tbl>
  <w:p w:rsidR="00565ABD" w:rsidRDefault="00565ABD" w14:paraId="7D1B94F8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225BF0" w:rsidTr="00E873FE" w14:paraId="7D1B94FD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225BF0" w:rsidP="00225BF0" w:rsidRDefault="00225BF0" w14:paraId="7D1B94FA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225BF0" w:rsidP="00225BF0" w:rsidRDefault="00225BF0" w14:paraId="7D1B94FB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225BF0" w:rsidP="00225BF0" w:rsidRDefault="00225BF0" w14:paraId="7D1B94FC" w14:textId="31A3DF54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70BDB">
            <w:rPr>
              <w:szCs w:val="24"/>
            </w:rPr>
            <w:t>3</w:t>
          </w:r>
        </w:p>
      </w:tc>
    </w:tr>
    <w:tr w:rsidRPr="001C0EDF" w:rsidR="00225BF0" w:rsidTr="00E873FE" w14:paraId="7D1B9501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225BF0" w:rsidP="00225BF0" w:rsidRDefault="00225BF0" w14:paraId="7D1B94FE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225BF0" w:rsidP="00225BF0" w:rsidRDefault="00225BF0" w14:paraId="7D1B94FF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225BF0" w:rsidP="00225BF0" w:rsidRDefault="00225BF0" w14:paraId="7D1B9500" w14:textId="38EE3F7C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957CE9" w:rsidR="00957CE9">
            <w:rPr>
              <w:szCs w:val="24"/>
            </w:rPr>
            <w:t>02/06/2025</w:t>
          </w:r>
        </w:p>
      </w:tc>
    </w:tr>
  </w:tbl>
  <w:p w:rsidR="00565ABD" w:rsidP="007D346D" w:rsidRDefault="00565ABD" w14:paraId="7D1B9502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5ABD" w:rsidRDefault="00565ABD" w14:paraId="7D1B9504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Epilogue" w:hAnsi="Epilogue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9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3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6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7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5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7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247962240">
    <w:abstractNumId w:val="29"/>
  </w:num>
  <w:num w:numId="2" w16cid:durableId="1501581503">
    <w:abstractNumId w:val="9"/>
  </w:num>
  <w:num w:numId="3" w16cid:durableId="1584798877">
    <w:abstractNumId w:val="2"/>
  </w:num>
  <w:num w:numId="4" w16cid:durableId="506751077">
    <w:abstractNumId w:val="23"/>
  </w:num>
  <w:num w:numId="5" w16cid:durableId="206574983">
    <w:abstractNumId w:val="27"/>
  </w:num>
  <w:num w:numId="6" w16cid:durableId="1244026792">
    <w:abstractNumId w:val="12"/>
  </w:num>
  <w:num w:numId="7" w16cid:durableId="1227374120">
    <w:abstractNumId w:val="20"/>
  </w:num>
  <w:num w:numId="8" w16cid:durableId="2142721900">
    <w:abstractNumId w:val="8"/>
  </w:num>
  <w:num w:numId="9" w16cid:durableId="1948611361">
    <w:abstractNumId w:val="10"/>
  </w:num>
  <w:num w:numId="10" w16cid:durableId="1746950039">
    <w:abstractNumId w:val="21"/>
  </w:num>
  <w:num w:numId="11" w16cid:durableId="811949123">
    <w:abstractNumId w:val="28"/>
  </w:num>
  <w:num w:numId="12" w16cid:durableId="1863206953">
    <w:abstractNumId w:val="7"/>
  </w:num>
  <w:num w:numId="13" w16cid:durableId="375014067">
    <w:abstractNumId w:val="30"/>
  </w:num>
  <w:num w:numId="14" w16cid:durableId="1973900186">
    <w:abstractNumId w:val="18"/>
  </w:num>
  <w:num w:numId="15" w16cid:durableId="1145971137">
    <w:abstractNumId w:val="13"/>
  </w:num>
  <w:num w:numId="16" w16cid:durableId="1918248427">
    <w:abstractNumId w:val="24"/>
  </w:num>
  <w:num w:numId="17" w16cid:durableId="1933732155">
    <w:abstractNumId w:val="17"/>
  </w:num>
  <w:num w:numId="18" w16cid:durableId="1615213720">
    <w:abstractNumId w:val="22"/>
  </w:num>
  <w:num w:numId="19" w16cid:durableId="491529074">
    <w:abstractNumId w:val="5"/>
  </w:num>
  <w:num w:numId="20" w16cid:durableId="557857230">
    <w:abstractNumId w:val="26"/>
  </w:num>
  <w:num w:numId="21" w16cid:durableId="1166095977">
    <w:abstractNumId w:val="16"/>
  </w:num>
  <w:num w:numId="22" w16cid:durableId="427240300">
    <w:abstractNumId w:val="19"/>
  </w:num>
  <w:num w:numId="23" w16cid:durableId="620722761">
    <w:abstractNumId w:val="31"/>
  </w:num>
  <w:num w:numId="24" w16cid:durableId="1008946368">
    <w:abstractNumId w:val="14"/>
  </w:num>
  <w:num w:numId="25" w16cid:durableId="1142576760">
    <w:abstractNumId w:val="6"/>
  </w:num>
  <w:num w:numId="26" w16cid:durableId="403184555">
    <w:abstractNumId w:val="1"/>
  </w:num>
  <w:num w:numId="27" w16cid:durableId="525019269">
    <w:abstractNumId w:val="11"/>
  </w:num>
  <w:num w:numId="28" w16cid:durableId="549920474">
    <w:abstractNumId w:val="4"/>
  </w:num>
  <w:num w:numId="29" w16cid:durableId="426462896">
    <w:abstractNumId w:val="3"/>
  </w:num>
  <w:num w:numId="30" w16cid:durableId="2067340514">
    <w:abstractNumId w:val="0"/>
  </w:num>
  <w:num w:numId="31" w16cid:durableId="1328509387">
    <w:abstractNumId w:val="15"/>
  </w:num>
  <w:num w:numId="32" w16cid:durableId="3250115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96A67"/>
    <w:rsid w:val="000B5BE7"/>
    <w:rsid w:val="00104C67"/>
    <w:rsid w:val="00110510"/>
    <w:rsid w:val="00126404"/>
    <w:rsid w:val="00143103"/>
    <w:rsid w:val="001438FC"/>
    <w:rsid w:val="00153439"/>
    <w:rsid w:val="00166A0E"/>
    <w:rsid w:val="001710E4"/>
    <w:rsid w:val="001D01C1"/>
    <w:rsid w:val="001D7F52"/>
    <w:rsid w:val="00225BF0"/>
    <w:rsid w:val="00235AE0"/>
    <w:rsid w:val="00252350"/>
    <w:rsid w:val="0027166C"/>
    <w:rsid w:val="002B62E2"/>
    <w:rsid w:val="002F6310"/>
    <w:rsid w:val="003041D5"/>
    <w:rsid w:val="00347996"/>
    <w:rsid w:val="00361352"/>
    <w:rsid w:val="003977E3"/>
    <w:rsid w:val="003C3596"/>
    <w:rsid w:val="003C3825"/>
    <w:rsid w:val="003C4FF2"/>
    <w:rsid w:val="003E7CAA"/>
    <w:rsid w:val="003F5536"/>
    <w:rsid w:val="004251C0"/>
    <w:rsid w:val="004256FA"/>
    <w:rsid w:val="0043347C"/>
    <w:rsid w:val="004542F7"/>
    <w:rsid w:val="00485ADD"/>
    <w:rsid w:val="004865FA"/>
    <w:rsid w:val="004A0D2F"/>
    <w:rsid w:val="004B6F86"/>
    <w:rsid w:val="004E2328"/>
    <w:rsid w:val="004F128E"/>
    <w:rsid w:val="00504666"/>
    <w:rsid w:val="00537066"/>
    <w:rsid w:val="00565ABD"/>
    <w:rsid w:val="00567C1F"/>
    <w:rsid w:val="00567C3E"/>
    <w:rsid w:val="005D7191"/>
    <w:rsid w:val="00603B81"/>
    <w:rsid w:val="0060729E"/>
    <w:rsid w:val="00657BA2"/>
    <w:rsid w:val="006745B9"/>
    <w:rsid w:val="00686DC0"/>
    <w:rsid w:val="00721423"/>
    <w:rsid w:val="00731375"/>
    <w:rsid w:val="00771700"/>
    <w:rsid w:val="00780CC7"/>
    <w:rsid w:val="00791EA2"/>
    <w:rsid w:val="007B5F3A"/>
    <w:rsid w:val="007C6F9B"/>
    <w:rsid w:val="007D346D"/>
    <w:rsid w:val="007F3271"/>
    <w:rsid w:val="008267B1"/>
    <w:rsid w:val="00870BDB"/>
    <w:rsid w:val="00871539"/>
    <w:rsid w:val="00876EDD"/>
    <w:rsid w:val="008B605D"/>
    <w:rsid w:val="008E5B2A"/>
    <w:rsid w:val="00900AD0"/>
    <w:rsid w:val="00914292"/>
    <w:rsid w:val="009175E3"/>
    <w:rsid w:val="00920EA7"/>
    <w:rsid w:val="00957CE9"/>
    <w:rsid w:val="00986E88"/>
    <w:rsid w:val="009D7A7C"/>
    <w:rsid w:val="009E4BC8"/>
    <w:rsid w:val="009E6E4D"/>
    <w:rsid w:val="00A46724"/>
    <w:rsid w:val="00A833FD"/>
    <w:rsid w:val="00AD56B0"/>
    <w:rsid w:val="00AE7AFA"/>
    <w:rsid w:val="00B31612"/>
    <w:rsid w:val="00B34699"/>
    <w:rsid w:val="00B43A0D"/>
    <w:rsid w:val="00B6046F"/>
    <w:rsid w:val="00B60E8A"/>
    <w:rsid w:val="00BA1193"/>
    <w:rsid w:val="00BA1C0C"/>
    <w:rsid w:val="00BA27BE"/>
    <w:rsid w:val="00BB17E9"/>
    <w:rsid w:val="00BB1893"/>
    <w:rsid w:val="00C02770"/>
    <w:rsid w:val="00C25BDB"/>
    <w:rsid w:val="00C27B41"/>
    <w:rsid w:val="00C65177"/>
    <w:rsid w:val="00CB051E"/>
    <w:rsid w:val="00CB1D9C"/>
    <w:rsid w:val="00CD1C5C"/>
    <w:rsid w:val="00CE7729"/>
    <w:rsid w:val="00D20296"/>
    <w:rsid w:val="00D345CC"/>
    <w:rsid w:val="00D977FA"/>
    <w:rsid w:val="00DD12E3"/>
    <w:rsid w:val="00E01882"/>
    <w:rsid w:val="00E6224D"/>
    <w:rsid w:val="00E64FC5"/>
    <w:rsid w:val="00E71643"/>
    <w:rsid w:val="00ED20AA"/>
    <w:rsid w:val="00F00BEC"/>
    <w:rsid w:val="00F0270D"/>
    <w:rsid w:val="00F16233"/>
    <w:rsid w:val="00F7588A"/>
    <w:rsid w:val="00F9504F"/>
    <w:rsid w:val="00FF0FC1"/>
    <w:rsid w:val="1CAF9BBF"/>
    <w:rsid w:val="61C396CA"/>
    <w:rsid w:val="6634F58B"/>
    <w:rsid w:val="69AD136D"/>
    <w:rsid w:val="6BB53627"/>
    <w:rsid w:val="6C6B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1D7F52"/>
    <w:rPr>
      <w:rFonts w:ascii="Roboto Light" w:hAnsi="Roboto Light" w:eastAsiaTheme="majorEastAsia" w:cstheme="majorBidi"/>
      <w:b/>
      <w:sz w:val="28"/>
      <w:szCs w:val="32"/>
      <w:lang w:val="hsb-DE"/>
    </w:rPr>
  </w:style>
  <w:style w:type="character" w:styleId="Titulo1Car0" w:customStyle="1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1D7F52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1D7F52"/>
    <w:rPr>
      <w:rFonts w:ascii="Roboto Light" w:hAnsi="Roboto Light" w:eastAsiaTheme="majorEastAsia" w:cstheme="majorBidi"/>
      <w:b/>
      <w:sz w:val="24"/>
      <w:szCs w:val="26"/>
      <w:lang w:val="hsb-DE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1D7F52"/>
    <w:rPr>
      <w:rFonts w:ascii="Roboto Light" w:hAnsi="Roboto Light" w:eastAsiaTheme="majorEastAsia" w:cstheme="majorBidi"/>
      <w:b/>
      <w:sz w:val="24"/>
      <w:szCs w:val="24"/>
      <w:lang w:val="hsb-DE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1D7F52"/>
    <w:rPr>
      <w:rFonts w:ascii="Roboto Light" w:hAnsi="Roboto Light" w:eastAsiaTheme="majorEastAsia" w:cstheme="majorBidi"/>
      <w:iCs/>
      <w:sz w:val="24"/>
      <w:szCs w:val="20"/>
      <w:u w:val="single"/>
      <w:lang w:val="hsb-DE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1D7F52"/>
    <w:rPr>
      <w:rFonts w:ascii="Arial" w:hAnsi="Arial" w:eastAsia="Times New Roman" w:cs="Times New Roman"/>
      <w:szCs w:val="20"/>
      <w:lang w:val="de-DE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styleId="Enlacedelndice" w:customStyle="1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1D7F52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1D7F52"/>
  </w:style>
  <w:style w:type="paragraph" w:styleId="Titulo2" w:customStyle="1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styleId="Cabeceraypie" w:customStyle="1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Vorspannberschrift" w:customStyle="1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styleId="TableParagraph" w:customStyle="1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styleId="Contenidodelmarco" w:customStyle="1">
    <w:name w:val="Contenido del marco"/>
    <w:basedOn w:val="Normal"/>
    <w:qFormat/>
    <w:rsid w:val="001D7F52"/>
  </w:style>
  <w:style w:type="paragraph" w:styleId="Contenidodelatabla" w:customStyle="1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styleId="Ttulodelatabla" w:customStyle="1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Listavietas1" w:customStyle="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styleId="SangradetextonormalCar1" w:customStyle="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styleId="paragraph" w:customStyle="1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1D7F52"/>
  </w:style>
  <w:style w:type="character" w:styleId="eop" w:customStyle="1">
    <w:name w:val="eop"/>
    <w:basedOn w:val="Fuentedeprrafopredeter"/>
    <w:rsid w:val="001D7F52"/>
  </w:style>
  <w:style w:type="paragraph" w:styleId="TituloportadaSP" w:customStyle="1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styleId="Titulo1SP" w:customStyle="1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1D7F52"/>
    <w:pPr>
      <w:numPr>
        <w:ilvl w:val="1"/>
      </w:numPr>
    </w:pPr>
  </w:style>
  <w:style w:type="paragraph" w:styleId="Ttulo3SP" w:customStyle="1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styleId="Listavietas2Car" w:customStyle="1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styleId="Listavietas1Car" w:customStyle="1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6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3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EA4D18-91C8-4035-991A-2CE221EE80F2}">
  <ds:schemaRefs>
    <ds:schemaRef ds:uri="http://purl.org/dc/elements/1.1/"/>
    <ds:schemaRef ds:uri="http://purl.org/dc/dcmitype/"/>
    <ds:schemaRef ds:uri="http://purl.org/dc/terms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9c84046b-1756-41ad-84ec-826e2bed40c8"/>
  </ds:schemaRefs>
</ds:datastoreItem>
</file>

<file path=customXml/itemProps2.xml><?xml version="1.0" encoding="utf-8"?>
<ds:datastoreItem xmlns:ds="http://schemas.openxmlformats.org/officeDocument/2006/customXml" ds:itemID="{D70EE387-715F-40A4-B9A2-3B37043A6F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ABEA8B-C785-497D-97A2-2645EBBA1F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130</cp:revision>
  <cp:lastPrinted>2021-06-25T13:03:00Z</cp:lastPrinted>
  <dcterms:created xsi:type="dcterms:W3CDTF">2021-03-23T15:57:00Z</dcterms:created>
  <dcterms:modified xsi:type="dcterms:W3CDTF">2025-05-30T18:14:40Z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