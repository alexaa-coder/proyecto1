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148559" w14:textId="77777777" w:rsidR="007D0FDF" w:rsidRPr="00621097" w:rsidRDefault="007D0FDF">
      <w:pPr>
        <w:tabs>
          <w:tab w:val="left" w:pos="4245"/>
        </w:tabs>
        <w:rPr>
          <w:szCs w:val="24"/>
        </w:rPr>
      </w:pPr>
    </w:p>
    <w:p w14:paraId="674C6A9E" w14:textId="77777777" w:rsidR="007D0FDF" w:rsidRPr="00621097" w:rsidRDefault="007D0FDF">
      <w:pPr>
        <w:tabs>
          <w:tab w:val="left" w:pos="4245"/>
        </w:tabs>
        <w:rPr>
          <w:szCs w:val="24"/>
        </w:rPr>
      </w:pPr>
    </w:p>
    <w:p w14:paraId="79A30D95" w14:textId="77777777" w:rsidR="0025509A" w:rsidRPr="00621097" w:rsidRDefault="0025509A">
      <w:pPr>
        <w:tabs>
          <w:tab w:val="left" w:pos="4245"/>
        </w:tabs>
        <w:rPr>
          <w:szCs w:val="24"/>
        </w:rPr>
      </w:pPr>
    </w:p>
    <w:p w14:paraId="7F4CF354" w14:textId="77777777" w:rsidR="0025509A" w:rsidRPr="00621097" w:rsidRDefault="0025509A">
      <w:pPr>
        <w:tabs>
          <w:tab w:val="left" w:pos="4245"/>
        </w:tabs>
        <w:rPr>
          <w:szCs w:val="24"/>
        </w:rPr>
      </w:pPr>
    </w:p>
    <w:p w14:paraId="461FD46D" w14:textId="77777777" w:rsidR="0025509A" w:rsidRPr="00621097" w:rsidRDefault="0025509A">
      <w:pPr>
        <w:tabs>
          <w:tab w:val="left" w:pos="4245"/>
        </w:tabs>
        <w:rPr>
          <w:szCs w:val="24"/>
        </w:rPr>
      </w:pPr>
    </w:p>
    <w:p w14:paraId="4E253DA0" w14:textId="77777777" w:rsidR="007D0FDF" w:rsidRPr="00621097" w:rsidRDefault="007D0FDF">
      <w:pPr>
        <w:tabs>
          <w:tab w:val="left" w:pos="4245"/>
        </w:tabs>
        <w:rPr>
          <w:szCs w:val="24"/>
        </w:rPr>
      </w:pPr>
    </w:p>
    <w:p w14:paraId="05BA0FC6" w14:textId="77777777" w:rsidR="007D0FDF" w:rsidRPr="00621097" w:rsidRDefault="007D0FDF">
      <w:pPr>
        <w:tabs>
          <w:tab w:val="left" w:pos="4245"/>
        </w:tabs>
        <w:rPr>
          <w:szCs w:val="24"/>
        </w:rPr>
      </w:pPr>
    </w:p>
    <w:p w14:paraId="4DFBE0F1" w14:textId="417BBFB8" w:rsidR="007D0FDF" w:rsidRPr="00621097" w:rsidRDefault="003C13F0" w:rsidP="001D04B9">
      <w:pPr>
        <w:pStyle w:val="TituloportadaSP"/>
      </w:pPr>
      <w:r w:rsidRPr="00621097">
        <w:t>MEDIDA DE SATISFACCIÓN DEL CLIENTE</w:t>
      </w:r>
    </w:p>
    <w:p w14:paraId="52F1585D" w14:textId="77777777" w:rsidR="007D0FDF" w:rsidRPr="00621097" w:rsidRDefault="007D0FDF">
      <w:pPr>
        <w:tabs>
          <w:tab w:val="left" w:pos="4245"/>
        </w:tabs>
        <w:rPr>
          <w:color w:val="00B0F0"/>
          <w:szCs w:val="24"/>
        </w:rPr>
      </w:pPr>
    </w:p>
    <w:p w14:paraId="0FD7C752" w14:textId="77777777" w:rsidR="007D0FDF" w:rsidRPr="00621097" w:rsidRDefault="003C13F0">
      <w:pPr>
        <w:tabs>
          <w:tab w:val="left" w:pos="4245"/>
        </w:tabs>
        <w:rPr>
          <w:szCs w:val="24"/>
        </w:rPr>
      </w:pPr>
      <w:r w:rsidRPr="00621097">
        <w:rPr>
          <w:szCs w:val="24"/>
        </w:rPr>
        <w:tab/>
      </w:r>
    </w:p>
    <w:p w14:paraId="64065EF7" w14:textId="77777777" w:rsidR="007D0FDF" w:rsidRPr="00621097" w:rsidRDefault="007D0FDF">
      <w:pPr>
        <w:rPr>
          <w:szCs w:val="24"/>
        </w:rPr>
      </w:pPr>
    </w:p>
    <w:p w14:paraId="63762330" w14:textId="77777777" w:rsidR="007D0FDF" w:rsidRPr="00621097" w:rsidRDefault="007D0FDF">
      <w:pPr>
        <w:rPr>
          <w:szCs w:val="24"/>
        </w:rPr>
      </w:pPr>
    </w:p>
    <w:p w14:paraId="4630D323" w14:textId="77777777" w:rsidR="007D0FDF" w:rsidRPr="00621097" w:rsidRDefault="007D0FDF">
      <w:pPr>
        <w:rPr>
          <w:szCs w:val="24"/>
        </w:rPr>
      </w:pPr>
    </w:p>
    <w:tbl>
      <w:tblPr>
        <w:tblStyle w:val="Tablaconcuadrcula"/>
        <w:tblW w:w="9634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1844"/>
        <w:gridCol w:w="2597"/>
        <w:gridCol w:w="2596"/>
        <w:gridCol w:w="2597"/>
      </w:tblGrid>
      <w:tr w:rsidR="007D0FDF" w:rsidRPr="00621097" w14:paraId="5C4EC2AF" w14:textId="77777777" w:rsidTr="00DD2D35">
        <w:trPr>
          <w:trHeight w:val="461"/>
        </w:trPr>
        <w:tc>
          <w:tcPr>
            <w:tcW w:w="1844" w:type="dxa"/>
            <w:shd w:val="clear" w:color="auto" w:fill="4D868E"/>
          </w:tcPr>
          <w:p w14:paraId="5A20B25D" w14:textId="77777777" w:rsidR="007D0FDF" w:rsidRPr="00621097" w:rsidRDefault="003C13F0">
            <w:pPr>
              <w:pStyle w:val="Piedepgina"/>
              <w:rPr>
                <w:rFonts w:ascii="Roboto Light" w:eastAsia="Times New Roman" w:hAnsi="Roboto Light" w:cs="Open Sans"/>
                <w:sz w:val="24"/>
                <w:szCs w:val="24"/>
              </w:rPr>
            </w:pPr>
            <w:r w:rsidRPr="00621097">
              <w:rPr>
                <w:rFonts w:ascii="Roboto Light" w:eastAsia="Times New Roman" w:hAnsi="Roboto Light" w:cs="Open Sans"/>
                <w:sz w:val="24"/>
                <w:szCs w:val="24"/>
              </w:rPr>
              <w:t>Función:</w:t>
            </w:r>
          </w:p>
        </w:tc>
        <w:tc>
          <w:tcPr>
            <w:tcW w:w="2597" w:type="dxa"/>
            <w:shd w:val="clear" w:color="auto" w:fill="4D868E"/>
          </w:tcPr>
          <w:p w14:paraId="33679305" w14:textId="77777777" w:rsidR="007D0FDF" w:rsidRPr="00621097" w:rsidRDefault="003C13F0">
            <w:pPr>
              <w:pStyle w:val="Piedepgina"/>
              <w:rPr>
                <w:rFonts w:ascii="Roboto Light" w:eastAsia="Times New Roman" w:hAnsi="Roboto Light" w:cs="Open Sans"/>
                <w:sz w:val="24"/>
                <w:szCs w:val="24"/>
              </w:rPr>
            </w:pPr>
            <w:r w:rsidRPr="00621097">
              <w:rPr>
                <w:rFonts w:ascii="Roboto Light" w:eastAsia="Times New Roman" w:hAnsi="Roboto Light" w:cs="Open Sans"/>
                <w:sz w:val="24"/>
                <w:szCs w:val="24"/>
              </w:rPr>
              <w:t>Elaborado por:</w:t>
            </w:r>
          </w:p>
        </w:tc>
        <w:tc>
          <w:tcPr>
            <w:tcW w:w="2596" w:type="dxa"/>
            <w:shd w:val="clear" w:color="auto" w:fill="4D868E"/>
          </w:tcPr>
          <w:p w14:paraId="277FFC9C" w14:textId="77777777" w:rsidR="007D0FDF" w:rsidRPr="00621097" w:rsidRDefault="003C13F0">
            <w:pPr>
              <w:pStyle w:val="Piedepgina"/>
              <w:rPr>
                <w:rFonts w:ascii="Roboto Light" w:eastAsia="Times New Roman" w:hAnsi="Roboto Light" w:cs="Open Sans"/>
                <w:sz w:val="24"/>
                <w:szCs w:val="24"/>
              </w:rPr>
            </w:pPr>
            <w:r w:rsidRPr="00621097">
              <w:rPr>
                <w:rFonts w:ascii="Roboto Light" w:eastAsia="Times New Roman" w:hAnsi="Roboto Light" w:cs="Open Sans"/>
                <w:sz w:val="24"/>
                <w:szCs w:val="24"/>
              </w:rPr>
              <w:t>Revisado por:</w:t>
            </w:r>
          </w:p>
        </w:tc>
        <w:tc>
          <w:tcPr>
            <w:tcW w:w="2597" w:type="dxa"/>
            <w:shd w:val="clear" w:color="auto" w:fill="4D868E"/>
          </w:tcPr>
          <w:p w14:paraId="740AC5AF" w14:textId="77777777" w:rsidR="007D0FDF" w:rsidRPr="00621097" w:rsidRDefault="003C13F0">
            <w:pPr>
              <w:pStyle w:val="Piedepgina"/>
              <w:rPr>
                <w:rFonts w:ascii="Roboto Light" w:eastAsia="Times New Roman" w:hAnsi="Roboto Light" w:cs="Open Sans"/>
                <w:sz w:val="24"/>
                <w:szCs w:val="24"/>
              </w:rPr>
            </w:pPr>
            <w:r w:rsidRPr="00621097">
              <w:rPr>
                <w:rFonts w:ascii="Roboto Light" w:eastAsia="Times New Roman" w:hAnsi="Roboto Light" w:cs="Open Sans"/>
                <w:sz w:val="24"/>
                <w:szCs w:val="24"/>
              </w:rPr>
              <w:t>Aprobado por:</w:t>
            </w:r>
          </w:p>
        </w:tc>
      </w:tr>
      <w:tr w:rsidR="00DD2D35" w:rsidRPr="00621097" w14:paraId="04F670B6" w14:textId="77777777" w:rsidTr="00DD2D35">
        <w:trPr>
          <w:trHeight w:val="461"/>
        </w:trPr>
        <w:tc>
          <w:tcPr>
            <w:tcW w:w="1844" w:type="dxa"/>
            <w:shd w:val="clear" w:color="auto" w:fill="4D868E"/>
          </w:tcPr>
          <w:p w14:paraId="548F9402" w14:textId="77777777" w:rsidR="00DD2D35" w:rsidRPr="00621097" w:rsidRDefault="00DD2D35" w:rsidP="00DD2D35">
            <w:pPr>
              <w:pStyle w:val="Piedepgina"/>
              <w:rPr>
                <w:rFonts w:ascii="Roboto Light" w:eastAsia="Times New Roman" w:hAnsi="Roboto Light" w:cs="Open Sans"/>
                <w:sz w:val="24"/>
                <w:szCs w:val="24"/>
              </w:rPr>
            </w:pPr>
            <w:r w:rsidRPr="00621097">
              <w:rPr>
                <w:rFonts w:ascii="Roboto Light" w:eastAsia="Times New Roman" w:hAnsi="Roboto Light" w:cs="Open Sans"/>
                <w:sz w:val="24"/>
                <w:szCs w:val="24"/>
              </w:rPr>
              <w:t>Departamento:</w:t>
            </w:r>
          </w:p>
        </w:tc>
        <w:tc>
          <w:tcPr>
            <w:tcW w:w="2597" w:type="dxa"/>
          </w:tcPr>
          <w:p w14:paraId="232DE1CD" w14:textId="51699FF5" w:rsidR="00DD2D35" w:rsidRPr="00621097" w:rsidRDefault="00DD2D35" w:rsidP="00DD2D35">
            <w:pPr>
              <w:pStyle w:val="Piedepgina"/>
              <w:rPr>
                <w:rFonts w:ascii="Roboto Light" w:eastAsia="Times New Roman" w:hAnsi="Roboto Light" w:cs="Open Sans"/>
                <w:sz w:val="24"/>
                <w:szCs w:val="24"/>
              </w:rPr>
            </w:pPr>
            <w:r>
              <w:rPr>
                <w:rFonts w:ascii="Roboto Light" w:eastAsia="Times New Roman" w:hAnsi="Roboto Light" w:cs="Open Sans"/>
                <w:sz w:val="24"/>
                <w:szCs w:val="24"/>
              </w:rPr>
              <w:t>Garantía de Calidad</w:t>
            </w:r>
          </w:p>
        </w:tc>
        <w:tc>
          <w:tcPr>
            <w:tcW w:w="2596" w:type="dxa"/>
          </w:tcPr>
          <w:p w14:paraId="323C3D7B" w14:textId="5C2A55DD" w:rsidR="00DD2D35" w:rsidRPr="00621097" w:rsidRDefault="00DD2D35" w:rsidP="00DD2D35">
            <w:pPr>
              <w:pStyle w:val="Piedepgina"/>
              <w:rPr>
                <w:rFonts w:ascii="Roboto Light" w:eastAsia="Times New Roman" w:hAnsi="Roboto Light" w:cs="Open Sans"/>
                <w:sz w:val="24"/>
                <w:szCs w:val="24"/>
              </w:rPr>
            </w:pPr>
            <w:r>
              <w:rPr>
                <w:rFonts w:ascii="Roboto Light" w:eastAsia="Times New Roman" w:hAnsi="Roboto Light" w:cs="Open Sans"/>
                <w:sz w:val="24"/>
                <w:szCs w:val="24"/>
              </w:rPr>
              <w:t>Dirección Ejecutiva</w:t>
            </w:r>
          </w:p>
        </w:tc>
        <w:tc>
          <w:tcPr>
            <w:tcW w:w="2597" w:type="dxa"/>
          </w:tcPr>
          <w:p w14:paraId="4C0F6083" w14:textId="5F2CF3A6" w:rsidR="00DD2D35" w:rsidRPr="00621097" w:rsidRDefault="00DD2D35" w:rsidP="00DD2D35">
            <w:pPr>
              <w:pStyle w:val="Piedepgina"/>
              <w:rPr>
                <w:rFonts w:ascii="Roboto Light" w:eastAsia="Times New Roman" w:hAnsi="Roboto Light" w:cs="Open Sans"/>
                <w:sz w:val="24"/>
                <w:szCs w:val="24"/>
              </w:rPr>
            </w:pPr>
            <w:r>
              <w:rPr>
                <w:rFonts w:ascii="Roboto Light" w:eastAsia="Times New Roman" w:hAnsi="Roboto Light" w:cs="Open Sans"/>
                <w:sz w:val="24"/>
                <w:szCs w:val="24"/>
              </w:rPr>
              <w:t>Garantía de Calidad</w:t>
            </w:r>
          </w:p>
        </w:tc>
      </w:tr>
      <w:tr w:rsidR="00DD2D35" w:rsidRPr="00621097" w14:paraId="33100529" w14:textId="77777777" w:rsidTr="00DD2D35">
        <w:trPr>
          <w:trHeight w:val="461"/>
        </w:trPr>
        <w:tc>
          <w:tcPr>
            <w:tcW w:w="1844" w:type="dxa"/>
            <w:shd w:val="clear" w:color="auto" w:fill="4D868E"/>
          </w:tcPr>
          <w:p w14:paraId="7D4EB7E7" w14:textId="77777777" w:rsidR="00DD2D35" w:rsidRPr="00621097" w:rsidRDefault="00DD2D35" w:rsidP="00DD2D35">
            <w:pPr>
              <w:pStyle w:val="Piedepgina"/>
              <w:rPr>
                <w:rFonts w:ascii="Roboto Light" w:eastAsia="Times New Roman" w:hAnsi="Roboto Light" w:cs="Open Sans"/>
                <w:sz w:val="24"/>
                <w:szCs w:val="24"/>
              </w:rPr>
            </w:pPr>
            <w:r w:rsidRPr="00621097">
              <w:rPr>
                <w:rFonts w:ascii="Roboto Light" w:eastAsia="Times New Roman" w:hAnsi="Roboto Light" w:cs="Open Sans"/>
                <w:sz w:val="24"/>
                <w:szCs w:val="24"/>
              </w:rPr>
              <w:t>Nombre:</w:t>
            </w:r>
          </w:p>
        </w:tc>
        <w:tc>
          <w:tcPr>
            <w:tcW w:w="2597" w:type="dxa"/>
          </w:tcPr>
          <w:p w14:paraId="4FF20530" w14:textId="5A8C0484" w:rsidR="00DD2D35" w:rsidRPr="00621097" w:rsidRDefault="00DD2D35" w:rsidP="00DD2D35">
            <w:pPr>
              <w:pStyle w:val="Piedepgina"/>
              <w:rPr>
                <w:rFonts w:ascii="Roboto Light" w:eastAsia="Times New Roman" w:hAnsi="Roboto Light" w:cs="Open Sans"/>
                <w:sz w:val="24"/>
                <w:szCs w:val="24"/>
              </w:rPr>
            </w:pPr>
            <w:r>
              <w:rPr>
                <w:rFonts w:ascii="Roboto Light" w:eastAsia="Times New Roman" w:hAnsi="Roboto Light" w:cs="Open Sans"/>
                <w:sz w:val="24"/>
                <w:szCs w:val="24"/>
              </w:rPr>
              <w:t>Esther Arnaiz</w:t>
            </w:r>
          </w:p>
        </w:tc>
        <w:tc>
          <w:tcPr>
            <w:tcW w:w="2596" w:type="dxa"/>
          </w:tcPr>
          <w:p w14:paraId="12BDEE6A" w14:textId="4896144B" w:rsidR="00DD2D35" w:rsidRPr="00621097" w:rsidRDefault="00DD2D35" w:rsidP="00DD2D35">
            <w:pPr>
              <w:pStyle w:val="Piedepgina"/>
              <w:rPr>
                <w:rFonts w:ascii="Roboto Light" w:eastAsia="Times New Roman" w:hAnsi="Roboto Light" w:cs="Open Sans"/>
                <w:sz w:val="24"/>
                <w:szCs w:val="24"/>
              </w:rPr>
            </w:pPr>
            <w:r>
              <w:rPr>
                <w:rFonts w:ascii="Roboto Light" w:eastAsia="Times New Roman" w:hAnsi="Roboto Light" w:cs="Open Sans"/>
                <w:sz w:val="24"/>
                <w:szCs w:val="24"/>
              </w:rPr>
              <w:t xml:space="preserve">Carlos Zúñiga </w:t>
            </w:r>
          </w:p>
        </w:tc>
        <w:tc>
          <w:tcPr>
            <w:tcW w:w="2597" w:type="dxa"/>
          </w:tcPr>
          <w:p w14:paraId="1B70022C" w14:textId="40956101" w:rsidR="00DD2D35" w:rsidRPr="00621097" w:rsidRDefault="00DD2D35" w:rsidP="00DD2D35">
            <w:pPr>
              <w:pStyle w:val="Piedepgina"/>
              <w:rPr>
                <w:rFonts w:ascii="Roboto Light" w:eastAsia="Times New Roman" w:hAnsi="Roboto Light" w:cs="Open Sans"/>
                <w:sz w:val="24"/>
                <w:szCs w:val="24"/>
              </w:rPr>
            </w:pPr>
            <w:r>
              <w:rPr>
                <w:rFonts w:ascii="Roboto Light" w:eastAsia="Times New Roman" w:hAnsi="Roboto Light" w:cs="Open Sans"/>
                <w:sz w:val="24"/>
                <w:szCs w:val="24"/>
              </w:rPr>
              <w:t>Iván Pérez</w:t>
            </w:r>
          </w:p>
        </w:tc>
      </w:tr>
      <w:tr w:rsidR="00DD2D35" w:rsidRPr="00621097" w14:paraId="71CE9F9E" w14:textId="77777777" w:rsidTr="00DD2D35">
        <w:trPr>
          <w:trHeight w:val="850"/>
        </w:trPr>
        <w:tc>
          <w:tcPr>
            <w:tcW w:w="1844" w:type="dxa"/>
            <w:shd w:val="clear" w:color="auto" w:fill="4D868E"/>
          </w:tcPr>
          <w:p w14:paraId="08A2D20F" w14:textId="77777777" w:rsidR="00DD2D35" w:rsidRPr="00621097" w:rsidRDefault="00DD2D35" w:rsidP="00DD2D35">
            <w:pPr>
              <w:pStyle w:val="Piedepgina"/>
              <w:rPr>
                <w:rFonts w:ascii="Roboto Light" w:eastAsia="Times New Roman" w:hAnsi="Roboto Light" w:cs="Open Sans"/>
                <w:sz w:val="24"/>
                <w:szCs w:val="24"/>
              </w:rPr>
            </w:pPr>
            <w:r w:rsidRPr="00621097">
              <w:rPr>
                <w:rFonts w:ascii="Roboto Light" w:eastAsia="Times New Roman" w:hAnsi="Roboto Light" w:cs="Open Sans"/>
                <w:sz w:val="24"/>
                <w:szCs w:val="24"/>
              </w:rPr>
              <w:t>Firma:</w:t>
            </w:r>
          </w:p>
        </w:tc>
        <w:tc>
          <w:tcPr>
            <w:tcW w:w="2597" w:type="dxa"/>
          </w:tcPr>
          <w:p w14:paraId="69614CF5" w14:textId="77777777" w:rsidR="00DD2D35" w:rsidRPr="00621097" w:rsidRDefault="00DD2D35" w:rsidP="00DD2D35">
            <w:pPr>
              <w:pStyle w:val="Piedepgina"/>
              <w:rPr>
                <w:rFonts w:ascii="Roboto Light" w:eastAsia="Times New Roman" w:hAnsi="Roboto Light" w:cs="Open Sans"/>
                <w:sz w:val="24"/>
                <w:szCs w:val="24"/>
              </w:rPr>
            </w:pPr>
          </w:p>
        </w:tc>
        <w:tc>
          <w:tcPr>
            <w:tcW w:w="2596" w:type="dxa"/>
          </w:tcPr>
          <w:p w14:paraId="54D24618" w14:textId="77777777" w:rsidR="00DD2D35" w:rsidRPr="00621097" w:rsidRDefault="00DD2D35" w:rsidP="00DD2D35">
            <w:pPr>
              <w:pStyle w:val="Piedepgina"/>
              <w:rPr>
                <w:rFonts w:ascii="Roboto Light" w:eastAsia="Times New Roman" w:hAnsi="Roboto Light" w:cs="Open Sans"/>
                <w:sz w:val="24"/>
                <w:szCs w:val="24"/>
              </w:rPr>
            </w:pPr>
          </w:p>
        </w:tc>
        <w:tc>
          <w:tcPr>
            <w:tcW w:w="2597" w:type="dxa"/>
          </w:tcPr>
          <w:p w14:paraId="21D7E08F" w14:textId="77777777" w:rsidR="00DD2D35" w:rsidRPr="00621097" w:rsidRDefault="00DD2D35" w:rsidP="00DD2D35">
            <w:pPr>
              <w:pStyle w:val="Piedepgina"/>
              <w:rPr>
                <w:rFonts w:ascii="Roboto Light" w:eastAsia="Times New Roman" w:hAnsi="Roboto Light" w:cs="Open Sans"/>
                <w:sz w:val="24"/>
                <w:szCs w:val="24"/>
              </w:rPr>
            </w:pPr>
          </w:p>
        </w:tc>
      </w:tr>
      <w:tr w:rsidR="00DD2D35" w:rsidRPr="00621097" w14:paraId="01F3766B" w14:textId="77777777" w:rsidTr="00DD2D35">
        <w:trPr>
          <w:trHeight w:val="461"/>
        </w:trPr>
        <w:tc>
          <w:tcPr>
            <w:tcW w:w="1844" w:type="dxa"/>
            <w:shd w:val="clear" w:color="auto" w:fill="4D868E"/>
          </w:tcPr>
          <w:p w14:paraId="1ECE7027" w14:textId="77777777" w:rsidR="00DD2D35" w:rsidRPr="00621097" w:rsidRDefault="00DD2D35" w:rsidP="00DD2D35">
            <w:pPr>
              <w:pStyle w:val="Piedepgina"/>
              <w:rPr>
                <w:rFonts w:ascii="Roboto Light" w:eastAsia="Times New Roman" w:hAnsi="Roboto Light" w:cs="Open Sans"/>
                <w:sz w:val="24"/>
                <w:szCs w:val="24"/>
              </w:rPr>
            </w:pPr>
            <w:r w:rsidRPr="00621097">
              <w:rPr>
                <w:rFonts w:ascii="Roboto Light" w:eastAsia="Times New Roman" w:hAnsi="Roboto Light" w:cs="Open Sans"/>
                <w:sz w:val="24"/>
                <w:szCs w:val="24"/>
              </w:rPr>
              <w:t>Fecha:</w:t>
            </w:r>
          </w:p>
        </w:tc>
        <w:tc>
          <w:tcPr>
            <w:tcW w:w="2597" w:type="dxa"/>
          </w:tcPr>
          <w:p w14:paraId="70B15677" w14:textId="5676AA3B" w:rsidR="00DD2D35" w:rsidRPr="00621097" w:rsidRDefault="00867E85" w:rsidP="00DD2D35">
            <w:pPr>
              <w:pStyle w:val="Piedepgina"/>
              <w:rPr>
                <w:rFonts w:ascii="Roboto Light" w:eastAsia="Times New Roman" w:hAnsi="Roboto Light" w:cs="Open Sans"/>
                <w:sz w:val="24"/>
                <w:szCs w:val="24"/>
              </w:rPr>
            </w:pPr>
            <w:r>
              <w:rPr>
                <w:rFonts w:ascii="Roboto Light" w:eastAsia="Times New Roman" w:hAnsi="Roboto Light" w:cs="Open Sans"/>
                <w:sz w:val="24"/>
                <w:szCs w:val="24"/>
              </w:rPr>
              <w:t>0</w:t>
            </w:r>
            <w:r w:rsidR="00122062">
              <w:rPr>
                <w:rFonts w:ascii="Roboto Light" w:eastAsia="Times New Roman" w:hAnsi="Roboto Light" w:cs="Open Sans"/>
                <w:sz w:val="24"/>
                <w:szCs w:val="24"/>
              </w:rPr>
              <w:t>8</w:t>
            </w:r>
            <w:r w:rsidR="00DD2D35" w:rsidRPr="009F39FA">
              <w:rPr>
                <w:rFonts w:ascii="Roboto Light" w:eastAsia="Times New Roman" w:hAnsi="Roboto Light" w:cs="Open Sans"/>
                <w:sz w:val="24"/>
                <w:szCs w:val="24"/>
              </w:rPr>
              <w:t>/0</w:t>
            </w:r>
            <w:r>
              <w:rPr>
                <w:rFonts w:ascii="Roboto Light" w:eastAsia="Times New Roman" w:hAnsi="Roboto Light" w:cs="Open Sans"/>
                <w:sz w:val="24"/>
                <w:szCs w:val="24"/>
              </w:rPr>
              <w:t>3</w:t>
            </w:r>
            <w:r w:rsidR="00DD2D35" w:rsidRPr="009F39FA">
              <w:rPr>
                <w:rFonts w:ascii="Roboto Light" w:eastAsia="Times New Roman" w:hAnsi="Roboto Light" w:cs="Open Sans"/>
                <w:sz w:val="24"/>
                <w:szCs w:val="24"/>
              </w:rPr>
              <w:t>/2024</w:t>
            </w:r>
          </w:p>
        </w:tc>
        <w:tc>
          <w:tcPr>
            <w:tcW w:w="2596" w:type="dxa"/>
          </w:tcPr>
          <w:p w14:paraId="5E4F0C50" w14:textId="02530EEB" w:rsidR="00DD2D35" w:rsidRPr="00621097" w:rsidRDefault="00867E85" w:rsidP="00DD2D35">
            <w:pPr>
              <w:pStyle w:val="Piedepgina"/>
              <w:rPr>
                <w:rFonts w:ascii="Roboto Light" w:eastAsia="Times New Roman" w:hAnsi="Roboto Light" w:cs="Open Sans"/>
                <w:sz w:val="24"/>
                <w:szCs w:val="24"/>
              </w:rPr>
            </w:pPr>
            <w:r>
              <w:rPr>
                <w:rFonts w:ascii="Roboto Light" w:eastAsia="Times New Roman" w:hAnsi="Roboto Light" w:cs="Open Sans"/>
                <w:sz w:val="24"/>
                <w:szCs w:val="24"/>
              </w:rPr>
              <w:t>0</w:t>
            </w:r>
            <w:r w:rsidR="00122062">
              <w:rPr>
                <w:rFonts w:ascii="Roboto Light" w:eastAsia="Times New Roman" w:hAnsi="Roboto Light" w:cs="Open Sans"/>
                <w:sz w:val="24"/>
                <w:szCs w:val="24"/>
              </w:rPr>
              <w:t>8</w:t>
            </w:r>
            <w:r w:rsidR="00DD2D35" w:rsidRPr="009F39FA">
              <w:rPr>
                <w:rFonts w:ascii="Roboto Light" w:eastAsia="Times New Roman" w:hAnsi="Roboto Light" w:cs="Open Sans"/>
                <w:sz w:val="24"/>
                <w:szCs w:val="24"/>
              </w:rPr>
              <w:t>/0</w:t>
            </w:r>
            <w:r>
              <w:rPr>
                <w:rFonts w:ascii="Roboto Light" w:eastAsia="Times New Roman" w:hAnsi="Roboto Light" w:cs="Open Sans"/>
                <w:sz w:val="24"/>
                <w:szCs w:val="24"/>
              </w:rPr>
              <w:t>3</w:t>
            </w:r>
            <w:r w:rsidR="00DD2D35" w:rsidRPr="009F39FA">
              <w:rPr>
                <w:rFonts w:ascii="Roboto Light" w:eastAsia="Times New Roman" w:hAnsi="Roboto Light" w:cs="Open Sans"/>
                <w:sz w:val="24"/>
                <w:szCs w:val="24"/>
              </w:rPr>
              <w:t>/2024</w:t>
            </w:r>
          </w:p>
        </w:tc>
        <w:tc>
          <w:tcPr>
            <w:tcW w:w="2597" w:type="dxa"/>
          </w:tcPr>
          <w:p w14:paraId="19984749" w14:textId="31641969" w:rsidR="00DD2D35" w:rsidRPr="00621097" w:rsidRDefault="00867E85" w:rsidP="00DD2D35">
            <w:pPr>
              <w:pStyle w:val="Piedepgina"/>
              <w:rPr>
                <w:rFonts w:ascii="Roboto Light" w:eastAsia="Times New Roman" w:hAnsi="Roboto Light" w:cs="Open Sans"/>
                <w:sz w:val="24"/>
                <w:szCs w:val="24"/>
              </w:rPr>
            </w:pPr>
            <w:r>
              <w:rPr>
                <w:rFonts w:ascii="Roboto Light" w:eastAsia="Times New Roman" w:hAnsi="Roboto Light" w:cs="Open Sans"/>
                <w:sz w:val="24"/>
                <w:szCs w:val="24"/>
              </w:rPr>
              <w:t>0</w:t>
            </w:r>
            <w:r w:rsidR="00122062">
              <w:rPr>
                <w:rFonts w:ascii="Roboto Light" w:eastAsia="Times New Roman" w:hAnsi="Roboto Light" w:cs="Open Sans"/>
                <w:sz w:val="24"/>
                <w:szCs w:val="24"/>
              </w:rPr>
              <w:t>8</w:t>
            </w:r>
            <w:r w:rsidR="00DD2D35" w:rsidRPr="009F39FA">
              <w:rPr>
                <w:rFonts w:ascii="Roboto Light" w:eastAsia="Times New Roman" w:hAnsi="Roboto Light" w:cs="Open Sans"/>
                <w:sz w:val="24"/>
                <w:szCs w:val="24"/>
              </w:rPr>
              <w:t>/0</w:t>
            </w:r>
            <w:r>
              <w:rPr>
                <w:rFonts w:ascii="Roboto Light" w:eastAsia="Times New Roman" w:hAnsi="Roboto Light" w:cs="Open Sans"/>
                <w:sz w:val="24"/>
                <w:szCs w:val="24"/>
              </w:rPr>
              <w:t>3</w:t>
            </w:r>
            <w:r w:rsidR="00DD2D35" w:rsidRPr="009F39FA">
              <w:rPr>
                <w:rFonts w:ascii="Roboto Light" w:eastAsia="Times New Roman" w:hAnsi="Roboto Light" w:cs="Open Sans"/>
                <w:sz w:val="24"/>
                <w:szCs w:val="24"/>
              </w:rPr>
              <w:t>/2024</w:t>
            </w:r>
          </w:p>
        </w:tc>
      </w:tr>
    </w:tbl>
    <w:p w14:paraId="74129181" w14:textId="77777777" w:rsidR="007D0FDF" w:rsidRPr="00621097" w:rsidRDefault="007D0FDF">
      <w:pPr>
        <w:rPr>
          <w:szCs w:val="24"/>
        </w:rPr>
      </w:pPr>
    </w:p>
    <w:p w14:paraId="0764E945" w14:textId="77777777" w:rsidR="007D0FDF" w:rsidRPr="00621097" w:rsidRDefault="007D0FDF">
      <w:pPr>
        <w:rPr>
          <w:szCs w:val="24"/>
        </w:rPr>
      </w:pPr>
    </w:p>
    <w:tbl>
      <w:tblPr>
        <w:tblStyle w:val="Tablaconcuadrcula"/>
        <w:tblW w:w="4248" w:type="dxa"/>
        <w:jc w:val="center"/>
        <w:tblLayout w:type="fixed"/>
        <w:tblLook w:val="04A0" w:firstRow="1" w:lastRow="0" w:firstColumn="1" w:lastColumn="0" w:noHBand="0" w:noVBand="1"/>
      </w:tblPr>
      <w:tblGrid>
        <w:gridCol w:w="1555"/>
        <w:gridCol w:w="2693"/>
      </w:tblGrid>
      <w:tr w:rsidR="007D0FDF" w:rsidRPr="00621097" w14:paraId="4DD24124" w14:textId="77777777" w:rsidTr="00DD2D35">
        <w:trPr>
          <w:trHeight w:val="937"/>
          <w:jc w:val="center"/>
        </w:trPr>
        <w:tc>
          <w:tcPr>
            <w:tcW w:w="1555" w:type="dxa"/>
            <w:shd w:val="clear" w:color="auto" w:fill="4D868E"/>
          </w:tcPr>
          <w:p w14:paraId="4555B9BB" w14:textId="77777777" w:rsidR="007D0FDF" w:rsidRPr="00621097" w:rsidRDefault="003C13F0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621097">
              <w:rPr>
                <w:rFonts w:eastAsia="Times New Roman"/>
                <w:szCs w:val="24"/>
                <w:shd w:val="clear" w:color="auto" w:fill="4D868E"/>
              </w:rPr>
              <w:t>Valido</w:t>
            </w:r>
            <w:r w:rsidRPr="00621097">
              <w:rPr>
                <w:rFonts w:eastAsia="Times New Roman"/>
                <w:szCs w:val="24"/>
              </w:rPr>
              <w:t xml:space="preserve"> hasta:</w:t>
            </w:r>
          </w:p>
        </w:tc>
        <w:tc>
          <w:tcPr>
            <w:tcW w:w="2692" w:type="dxa"/>
            <w:vAlign w:val="center"/>
          </w:tcPr>
          <w:p w14:paraId="04C32795" w14:textId="0466BDC3" w:rsidR="007D0FDF" w:rsidRPr="00621097" w:rsidRDefault="00DE23BC" w:rsidP="00DD2D35">
            <w:pPr>
              <w:spacing w:after="0"/>
              <w:jc w:val="left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2</w:t>
            </w:r>
            <w:r w:rsidR="00122062">
              <w:rPr>
                <w:rFonts w:eastAsia="Times New Roman"/>
                <w:szCs w:val="24"/>
              </w:rPr>
              <w:t>2</w:t>
            </w:r>
            <w:r w:rsidR="00DD2D35" w:rsidRPr="009F39FA">
              <w:rPr>
                <w:rFonts w:eastAsia="Times New Roman"/>
                <w:szCs w:val="24"/>
              </w:rPr>
              <w:t>/0</w:t>
            </w:r>
            <w:r>
              <w:rPr>
                <w:rFonts w:eastAsia="Times New Roman"/>
                <w:szCs w:val="24"/>
              </w:rPr>
              <w:t>3</w:t>
            </w:r>
            <w:r w:rsidR="00DD2D35" w:rsidRPr="009F39FA">
              <w:rPr>
                <w:rFonts w:eastAsia="Times New Roman"/>
                <w:szCs w:val="24"/>
              </w:rPr>
              <w:t>/202</w:t>
            </w:r>
            <w:r w:rsidR="00DD2D35">
              <w:rPr>
                <w:rFonts w:eastAsia="Times New Roman"/>
                <w:szCs w:val="24"/>
              </w:rPr>
              <w:t>7</w:t>
            </w:r>
          </w:p>
        </w:tc>
      </w:tr>
    </w:tbl>
    <w:p w14:paraId="793BF65C" w14:textId="77777777" w:rsidR="007D0FDF" w:rsidRPr="00621097" w:rsidRDefault="007D0FDF">
      <w:pPr>
        <w:rPr>
          <w:szCs w:val="24"/>
        </w:rPr>
      </w:pPr>
    </w:p>
    <w:p w14:paraId="0C6717F8" w14:textId="77777777" w:rsidR="007D0FDF" w:rsidRPr="00621097" w:rsidRDefault="007D0FDF">
      <w:pPr>
        <w:rPr>
          <w:szCs w:val="24"/>
        </w:rPr>
      </w:pPr>
    </w:p>
    <w:p w14:paraId="6A0F31F9" w14:textId="77777777" w:rsidR="007D0FDF" w:rsidRPr="00621097" w:rsidRDefault="007D0FDF">
      <w:pPr>
        <w:rPr>
          <w:szCs w:val="24"/>
        </w:rPr>
      </w:pPr>
    </w:p>
    <w:p w14:paraId="63FD1617" w14:textId="77777777" w:rsidR="007D0FDF" w:rsidRPr="00621097" w:rsidRDefault="007D0FDF">
      <w:pPr>
        <w:rPr>
          <w:szCs w:val="24"/>
        </w:rPr>
      </w:pPr>
    </w:p>
    <w:p w14:paraId="7F455B20" w14:textId="77777777" w:rsidR="007D0FDF" w:rsidRPr="00621097" w:rsidRDefault="007D0FDF">
      <w:pPr>
        <w:rPr>
          <w:szCs w:val="24"/>
        </w:rPr>
      </w:pPr>
    </w:p>
    <w:p w14:paraId="22C5D49C" w14:textId="77777777" w:rsidR="007D0FDF" w:rsidRPr="00621097" w:rsidRDefault="007D0FDF">
      <w:pPr>
        <w:rPr>
          <w:szCs w:val="24"/>
        </w:rPr>
      </w:pPr>
    </w:p>
    <w:p w14:paraId="1A7A336D" w14:textId="77777777" w:rsidR="007D0FDF" w:rsidRPr="00621097" w:rsidRDefault="007D0FDF">
      <w:pPr>
        <w:rPr>
          <w:szCs w:val="24"/>
        </w:rPr>
      </w:pPr>
    </w:p>
    <w:tbl>
      <w:tblPr>
        <w:tblStyle w:val="Tablaconcuadrcula"/>
        <w:tblW w:w="9634" w:type="dxa"/>
        <w:tblLayout w:type="fixed"/>
        <w:tblLook w:val="04A0" w:firstRow="1" w:lastRow="0" w:firstColumn="1" w:lastColumn="0" w:noHBand="0" w:noVBand="1"/>
      </w:tblPr>
      <w:tblGrid>
        <w:gridCol w:w="1269"/>
        <w:gridCol w:w="4963"/>
        <w:gridCol w:w="1585"/>
        <w:gridCol w:w="1817"/>
      </w:tblGrid>
      <w:tr w:rsidR="007D0FDF" w:rsidRPr="00621097" w14:paraId="51FE20E9" w14:textId="77777777" w:rsidTr="00DD2D35">
        <w:trPr>
          <w:trHeight w:val="646"/>
        </w:trPr>
        <w:tc>
          <w:tcPr>
            <w:tcW w:w="9634" w:type="dxa"/>
            <w:gridSpan w:val="4"/>
            <w:shd w:val="clear" w:color="auto" w:fill="4D868E"/>
            <w:vAlign w:val="center"/>
          </w:tcPr>
          <w:p w14:paraId="5D138C67" w14:textId="77777777" w:rsidR="007D0FDF" w:rsidRPr="00621097" w:rsidRDefault="003C13F0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621097">
              <w:rPr>
                <w:rFonts w:eastAsia="Times New Roman"/>
                <w:b/>
                <w:szCs w:val="24"/>
              </w:rPr>
              <w:t>HISTORIAL DEL DOCUMENTO</w:t>
            </w:r>
          </w:p>
        </w:tc>
      </w:tr>
      <w:tr w:rsidR="007D0FDF" w:rsidRPr="00621097" w14:paraId="16B78247" w14:textId="77777777" w:rsidTr="00DD2D35">
        <w:trPr>
          <w:trHeight w:val="672"/>
        </w:trPr>
        <w:tc>
          <w:tcPr>
            <w:tcW w:w="1269" w:type="dxa"/>
            <w:shd w:val="clear" w:color="auto" w:fill="4D868E"/>
            <w:vAlign w:val="center"/>
          </w:tcPr>
          <w:p w14:paraId="1D416E27" w14:textId="00759BE1" w:rsidR="007D0FDF" w:rsidRPr="001D04B9" w:rsidRDefault="001D04B9">
            <w:pPr>
              <w:spacing w:after="0"/>
              <w:jc w:val="center"/>
              <w:rPr>
                <w:rFonts w:eastAsia="Times New Roman"/>
                <w:b/>
                <w:szCs w:val="24"/>
              </w:rPr>
            </w:pPr>
            <w:r w:rsidRPr="001D04B9">
              <w:rPr>
                <w:rFonts w:eastAsia="Times New Roman"/>
                <w:b/>
                <w:szCs w:val="24"/>
              </w:rPr>
              <w:t>VERSIÓN</w:t>
            </w:r>
          </w:p>
        </w:tc>
        <w:tc>
          <w:tcPr>
            <w:tcW w:w="4963" w:type="dxa"/>
            <w:shd w:val="clear" w:color="auto" w:fill="4D868E"/>
            <w:vAlign w:val="center"/>
          </w:tcPr>
          <w:p w14:paraId="722B8A08" w14:textId="657A977E" w:rsidR="007D0FDF" w:rsidRPr="001D04B9" w:rsidRDefault="001D04B9">
            <w:pPr>
              <w:spacing w:after="0"/>
              <w:jc w:val="center"/>
              <w:rPr>
                <w:rFonts w:eastAsia="Times New Roman"/>
                <w:b/>
                <w:szCs w:val="24"/>
              </w:rPr>
            </w:pPr>
            <w:r w:rsidRPr="001D04B9">
              <w:rPr>
                <w:rFonts w:eastAsia="Times New Roman"/>
                <w:b/>
                <w:szCs w:val="24"/>
              </w:rPr>
              <w:t>CAUSAS DE LA MODIFICACIÓN</w:t>
            </w:r>
          </w:p>
        </w:tc>
        <w:tc>
          <w:tcPr>
            <w:tcW w:w="1585" w:type="dxa"/>
            <w:shd w:val="clear" w:color="auto" w:fill="4D868E"/>
            <w:vAlign w:val="center"/>
          </w:tcPr>
          <w:p w14:paraId="0B5B5A22" w14:textId="08029ED8" w:rsidR="007D0FDF" w:rsidRPr="001D04B9" w:rsidRDefault="001D04B9">
            <w:pPr>
              <w:spacing w:after="0"/>
              <w:jc w:val="center"/>
              <w:rPr>
                <w:rFonts w:eastAsia="Times New Roman"/>
                <w:b/>
                <w:szCs w:val="24"/>
              </w:rPr>
            </w:pPr>
            <w:r w:rsidRPr="001D04B9">
              <w:rPr>
                <w:rFonts w:eastAsia="Times New Roman"/>
                <w:b/>
                <w:szCs w:val="24"/>
              </w:rPr>
              <w:t>FECHA ENTRADA EN VIGOR</w:t>
            </w:r>
          </w:p>
        </w:tc>
        <w:tc>
          <w:tcPr>
            <w:tcW w:w="1817" w:type="dxa"/>
            <w:shd w:val="clear" w:color="auto" w:fill="4D868E"/>
            <w:vAlign w:val="center"/>
          </w:tcPr>
          <w:p w14:paraId="4A9D7C54" w14:textId="4C7397EF" w:rsidR="007D0FDF" w:rsidRPr="001D04B9" w:rsidRDefault="001D04B9">
            <w:pPr>
              <w:spacing w:after="0"/>
              <w:jc w:val="center"/>
              <w:rPr>
                <w:rFonts w:eastAsia="Times New Roman"/>
                <w:b/>
                <w:szCs w:val="24"/>
              </w:rPr>
            </w:pPr>
            <w:r w:rsidRPr="001D04B9">
              <w:rPr>
                <w:rFonts w:eastAsia="Times New Roman"/>
                <w:b/>
                <w:szCs w:val="24"/>
              </w:rPr>
              <w:t>SUSTITUYE A (CÓDIGO, REVISIÓN)</w:t>
            </w:r>
          </w:p>
        </w:tc>
      </w:tr>
      <w:tr w:rsidR="007D0FDF" w:rsidRPr="00621097" w14:paraId="1CF58EDD" w14:textId="77777777" w:rsidTr="00DD2D35">
        <w:trPr>
          <w:trHeight w:val="646"/>
        </w:trPr>
        <w:tc>
          <w:tcPr>
            <w:tcW w:w="1269" w:type="dxa"/>
            <w:vAlign w:val="center"/>
          </w:tcPr>
          <w:p w14:paraId="190D9684" w14:textId="77777777" w:rsidR="007D0FDF" w:rsidRPr="00621097" w:rsidRDefault="003C13F0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621097">
              <w:rPr>
                <w:rFonts w:eastAsia="Times New Roman"/>
                <w:szCs w:val="24"/>
              </w:rPr>
              <w:t>01</w:t>
            </w:r>
          </w:p>
        </w:tc>
        <w:tc>
          <w:tcPr>
            <w:tcW w:w="4963" w:type="dxa"/>
            <w:vAlign w:val="center"/>
          </w:tcPr>
          <w:p w14:paraId="39540CB0" w14:textId="77777777" w:rsidR="007D0FDF" w:rsidRPr="00621097" w:rsidRDefault="003C13F0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621097">
              <w:rPr>
                <w:rFonts w:eastAsia="Times New Roman"/>
                <w:szCs w:val="24"/>
              </w:rPr>
              <w:t>Edicion inicial</w:t>
            </w:r>
          </w:p>
        </w:tc>
        <w:tc>
          <w:tcPr>
            <w:tcW w:w="1585" w:type="dxa"/>
            <w:vAlign w:val="center"/>
          </w:tcPr>
          <w:p w14:paraId="68778165" w14:textId="14DE38AD" w:rsidR="007D0FDF" w:rsidRPr="00621097" w:rsidRDefault="00DD2D35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9F39FA">
              <w:rPr>
                <w:rFonts w:eastAsia="Times New Roman"/>
                <w:szCs w:val="24"/>
              </w:rPr>
              <w:t>14/02/2024</w:t>
            </w:r>
          </w:p>
        </w:tc>
        <w:tc>
          <w:tcPr>
            <w:tcW w:w="1817" w:type="dxa"/>
            <w:vAlign w:val="center"/>
          </w:tcPr>
          <w:p w14:paraId="4BABE824" w14:textId="77777777" w:rsidR="007D0FDF" w:rsidRPr="00621097" w:rsidRDefault="003C13F0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621097">
              <w:rPr>
                <w:rFonts w:eastAsia="Times New Roman"/>
                <w:szCs w:val="24"/>
              </w:rPr>
              <w:t>N/A</w:t>
            </w:r>
          </w:p>
        </w:tc>
      </w:tr>
      <w:tr w:rsidR="00674500" w:rsidRPr="00621097" w14:paraId="1CEFC13E" w14:textId="77777777" w:rsidTr="00DD2D35">
        <w:trPr>
          <w:trHeight w:val="646"/>
        </w:trPr>
        <w:tc>
          <w:tcPr>
            <w:tcW w:w="1269" w:type="dxa"/>
            <w:vAlign w:val="center"/>
          </w:tcPr>
          <w:p w14:paraId="3E527F80" w14:textId="6FCCD169" w:rsidR="00674500" w:rsidRPr="00621097" w:rsidRDefault="00674500">
            <w:pPr>
              <w:spacing w:after="0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02</w:t>
            </w:r>
          </w:p>
        </w:tc>
        <w:tc>
          <w:tcPr>
            <w:tcW w:w="4963" w:type="dxa"/>
            <w:vAlign w:val="center"/>
          </w:tcPr>
          <w:p w14:paraId="7DF22D35" w14:textId="40BBD953" w:rsidR="00674500" w:rsidRPr="00621097" w:rsidRDefault="00674500">
            <w:pPr>
              <w:spacing w:after="0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 xml:space="preserve">Actualización según la capa </w:t>
            </w:r>
            <w:r w:rsidR="00477616">
              <w:rPr>
                <w:rFonts w:eastAsia="Times New Roman"/>
                <w:szCs w:val="24"/>
              </w:rPr>
              <w:t>AC-034</w:t>
            </w:r>
            <w:r>
              <w:rPr>
                <w:rFonts w:eastAsia="Times New Roman"/>
                <w:szCs w:val="24"/>
              </w:rPr>
              <w:t>/</w:t>
            </w:r>
            <w:r w:rsidR="00477616">
              <w:rPr>
                <w:rFonts w:eastAsia="Times New Roman"/>
                <w:szCs w:val="24"/>
              </w:rPr>
              <w:t>24</w:t>
            </w:r>
          </w:p>
        </w:tc>
        <w:tc>
          <w:tcPr>
            <w:tcW w:w="1585" w:type="dxa"/>
            <w:vAlign w:val="center"/>
          </w:tcPr>
          <w:p w14:paraId="4EBD570B" w14:textId="20D8B754" w:rsidR="00674500" w:rsidRPr="009F39FA" w:rsidRDefault="00A16B3D">
            <w:pPr>
              <w:spacing w:after="0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2</w:t>
            </w:r>
            <w:r w:rsidR="00C8667E">
              <w:rPr>
                <w:rFonts w:eastAsia="Times New Roman"/>
                <w:szCs w:val="24"/>
              </w:rPr>
              <w:t>2</w:t>
            </w:r>
            <w:r>
              <w:rPr>
                <w:rFonts w:eastAsia="Times New Roman"/>
                <w:szCs w:val="24"/>
              </w:rPr>
              <w:t>/03/2024</w:t>
            </w:r>
          </w:p>
        </w:tc>
        <w:tc>
          <w:tcPr>
            <w:tcW w:w="1817" w:type="dxa"/>
            <w:vAlign w:val="center"/>
          </w:tcPr>
          <w:p w14:paraId="50C12686" w14:textId="6A7F20D7" w:rsidR="00674500" w:rsidRPr="00621097" w:rsidRDefault="00A16B3D">
            <w:pPr>
              <w:spacing w:after="0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PNT-009.01</w:t>
            </w:r>
          </w:p>
        </w:tc>
      </w:tr>
    </w:tbl>
    <w:p w14:paraId="13766956" w14:textId="77777777" w:rsidR="007D0FDF" w:rsidRPr="00621097" w:rsidRDefault="007D0FDF">
      <w:pPr>
        <w:rPr>
          <w:szCs w:val="24"/>
        </w:rPr>
      </w:pPr>
    </w:p>
    <w:p w14:paraId="40B3D2CC" w14:textId="77777777" w:rsidR="007D0FDF" w:rsidRPr="00621097" w:rsidRDefault="003C13F0">
      <w:pPr>
        <w:spacing w:line="259" w:lineRule="auto"/>
        <w:jc w:val="left"/>
        <w:rPr>
          <w:szCs w:val="24"/>
        </w:rPr>
      </w:pPr>
      <w:r w:rsidRPr="00621097">
        <w:rPr>
          <w:szCs w:val="24"/>
        </w:rPr>
        <w:br w:type="page"/>
      </w:r>
    </w:p>
    <w:p w14:paraId="4DAAABAF" w14:textId="77777777" w:rsidR="007D0FDF" w:rsidRPr="00621097" w:rsidRDefault="007D0FDF">
      <w:pPr>
        <w:rPr>
          <w:szCs w:val="24"/>
        </w:rPr>
      </w:pPr>
    </w:p>
    <w:sdt>
      <w:sdtPr>
        <w:rPr>
          <w:rFonts w:eastAsiaTheme="minorHAnsi" w:cs="Open Sans"/>
          <w:b w:val="0"/>
          <w:sz w:val="24"/>
          <w:szCs w:val="20"/>
          <w:lang w:val="es-ES" w:eastAsia="en-US"/>
        </w:rPr>
        <w:id w:val="1504782994"/>
        <w:docPartObj>
          <w:docPartGallery w:val="Table of Contents"/>
          <w:docPartUnique/>
        </w:docPartObj>
      </w:sdtPr>
      <w:sdtEndPr>
        <w:rPr>
          <w:bCs/>
          <w:lang w:val="hsb-DE"/>
        </w:rPr>
      </w:sdtEndPr>
      <w:sdtContent>
        <w:p w14:paraId="5D3C4FDB" w14:textId="121438EF" w:rsidR="00120620" w:rsidRDefault="00120620" w:rsidP="00120620">
          <w:pPr>
            <w:pStyle w:val="TtuloTDC"/>
            <w:jc w:val="center"/>
          </w:pPr>
          <w:r>
            <w:rPr>
              <w:lang w:val="es-ES"/>
            </w:rPr>
            <w:t>Contenido</w:t>
          </w:r>
        </w:p>
        <w:p w14:paraId="422E53F6" w14:textId="5280DD99" w:rsidR="00B431FA" w:rsidRDefault="0012062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8636153" w:history="1">
            <w:r w:rsidR="00B431FA" w:rsidRPr="006A72AE">
              <w:rPr>
                <w:rStyle w:val="Hipervnculo"/>
                <w:noProof/>
              </w:rPr>
              <w:t>1.</w:t>
            </w:r>
            <w:r w:rsidR="00B431FA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B431FA" w:rsidRPr="006A72AE">
              <w:rPr>
                <w:rStyle w:val="Hipervnculo"/>
                <w:noProof/>
              </w:rPr>
              <w:t>Objetivo</w:t>
            </w:r>
            <w:r w:rsidR="00B431FA">
              <w:rPr>
                <w:noProof/>
                <w:webHidden/>
              </w:rPr>
              <w:tab/>
            </w:r>
            <w:r w:rsidR="00B431FA">
              <w:rPr>
                <w:noProof/>
                <w:webHidden/>
              </w:rPr>
              <w:fldChar w:fldCharType="begin"/>
            </w:r>
            <w:r w:rsidR="00B431FA">
              <w:rPr>
                <w:noProof/>
                <w:webHidden/>
              </w:rPr>
              <w:instrText xml:space="preserve"> PAGEREF _Toc158636153 \h </w:instrText>
            </w:r>
            <w:r w:rsidR="00B431FA">
              <w:rPr>
                <w:noProof/>
                <w:webHidden/>
              </w:rPr>
            </w:r>
            <w:r w:rsidR="00B431FA">
              <w:rPr>
                <w:noProof/>
                <w:webHidden/>
              </w:rPr>
              <w:fldChar w:fldCharType="separate"/>
            </w:r>
            <w:r w:rsidR="00B431FA">
              <w:rPr>
                <w:noProof/>
                <w:webHidden/>
              </w:rPr>
              <w:t>4</w:t>
            </w:r>
            <w:r w:rsidR="00B431FA">
              <w:rPr>
                <w:noProof/>
                <w:webHidden/>
              </w:rPr>
              <w:fldChar w:fldCharType="end"/>
            </w:r>
          </w:hyperlink>
        </w:p>
        <w:p w14:paraId="0657CB54" w14:textId="4135C73D" w:rsidR="00B431FA" w:rsidRDefault="0000000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636154" w:history="1">
            <w:r w:rsidR="00B431FA" w:rsidRPr="006A72AE">
              <w:rPr>
                <w:rStyle w:val="Hipervnculo"/>
                <w:noProof/>
              </w:rPr>
              <w:t>2.</w:t>
            </w:r>
            <w:r w:rsidR="00B431FA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B431FA" w:rsidRPr="006A72AE">
              <w:rPr>
                <w:rStyle w:val="Hipervnculo"/>
                <w:noProof/>
              </w:rPr>
              <w:t>Alcance</w:t>
            </w:r>
            <w:r w:rsidR="00B431FA">
              <w:rPr>
                <w:noProof/>
                <w:webHidden/>
              </w:rPr>
              <w:tab/>
            </w:r>
            <w:r w:rsidR="00B431FA">
              <w:rPr>
                <w:noProof/>
                <w:webHidden/>
              </w:rPr>
              <w:fldChar w:fldCharType="begin"/>
            </w:r>
            <w:r w:rsidR="00B431FA">
              <w:rPr>
                <w:noProof/>
                <w:webHidden/>
              </w:rPr>
              <w:instrText xml:space="preserve"> PAGEREF _Toc158636154 \h </w:instrText>
            </w:r>
            <w:r w:rsidR="00B431FA">
              <w:rPr>
                <w:noProof/>
                <w:webHidden/>
              </w:rPr>
            </w:r>
            <w:r w:rsidR="00B431FA">
              <w:rPr>
                <w:noProof/>
                <w:webHidden/>
              </w:rPr>
              <w:fldChar w:fldCharType="separate"/>
            </w:r>
            <w:r w:rsidR="00B431FA">
              <w:rPr>
                <w:noProof/>
                <w:webHidden/>
              </w:rPr>
              <w:t>4</w:t>
            </w:r>
            <w:r w:rsidR="00B431FA">
              <w:rPr>
                <w:noProof/>
                <w:webHidden/>
              </w:rPr>
              <w:fldChar w:fldCharType="end"/>
            </w:r>
          </w:hyperlink>
        </w:p>
        <w:p w14:paraId="71200983" w14:textId="2336F8A4" w:rsidR="00B431FA" w:rsidRDefault="0000000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636155" w:history="1">
            <w:r w:rsidR="00B431FA" w:rsidRPr="006A72AE">
              <w:rPr>
                <w:rStyle w:val="Hipervnculo"/>
                <w:noProof/>
              </w:rPr>
              <w:t>3.</w:t>
            </w:r>
            <w:r w:rsidR="00B431FA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B431FA" w:rsidRPr="006A72AE">
              <w:rPr>
                <w:rStyle w:val="Hipervnculo"/>
                <w:noProof/>
              </w:rPr>
              <w:t>Responsabilidades y Departamentos afectados</w:t>
            </w:r>
            <w:r w:rsidR="00B431FA">
              <w:rPr>
                <w:noProof/>
                <w:webHidden/>
              </w:rPr>
              <w:tab/>
            </w:r>
            <w:r w:rsidR="00B431FA">
              <w:rPr>
                <w:noProof/>
                <w:webHidden/>
              </w:rPr>
              <w:fldChar w:fldCharType="begin"/>
            </w:r>
            <w:r w:rsidR="00B431FA">
              <w:rPr>
                <w:noProof/>
                <w:webHidden/>
              </w:rPr>
              <w:instrText xml:space="preserve"> PAGEREF _Toc158636155 \h </w:instrText>
            </w:r>
            <w:r w:rsidR="00B431FA">
              <w:rPr>
                <w:noProof/>
                <w:webHidden/>
              </w:rPr>
            </w:r>
            <w:r w:rsidR="00B431FA">
              <w:rPr>
                <w:noProof/>
                <w:webHidden/>
              </w:rPr>
              <w:fldChar w:fldCharType="separate"/>
            </w:r>
            <w:r w:rsidR="00B431FA">
              <w:rPr>
                <w:noProof/>
                <w:webHidden/>
              </w:rPr>
              <w:t>4</w:t>
            </w:r>
            <w:r w:rsidR="00B431FA">
              <w:rPr>
                <w:noProof/>
                <w:webHidden/>
              </w:rPr>
              <w:fldChar w:fldCharType="end"/>
            </w:r>
          </w:hyperlink>
        </w:p>
        <w:p w14:paraId="7519E909" w14:textId="3364B5A9" w:rsidR="00B431FA" w:rsidRDefault="0000000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636156" w:history="1">
            <w:r w:rsidR="00B431FA" w:rsidRPr="006A72AE">
              <w:rPr>
                <w:rStyle w:val="Hipervnculo"/>
                <w:noProof/>
              </w:rPr>
              <w:t>4.</w:t>
            </w:r>
            <w:r w:rsidR="00B431FA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B431FA" w:rsidRPr="006A72AE">
              <w:rPr>
                <w:rStyle w:val="Hipervnculo"/>
                <w:noProof/>
              </w:rPr>
              <w:t>Definiciones y Acrónimos</w:t>
            </w:r>
            <w:r w:rsidR="00B431FA">
              <w:rPr>
                <w:noProof/>
                <w:webHidden/>
              </w:rPr>
              <w:tab/>
            </w:r>
            <w:r w:rsidR="00B431FA">
              <w:rPr>
                <w:noProof/>
                <w:webHidden/>
              </w:rPr>
              <w:fldChar w:fldCharType="begin"/>
            </w:r>
            <w:r w:rsidR="00B431FA">
              <w:rPr>
                <w:noProof/>
                <w:webHidden/>
              </w:rPr>
              <w:instrText xml:space="preserve"> PAGEREF _Toc158636156 \h </w:instrText>
            </w:r>
            <w:r w:rsidR="00B431FA">
              <w:rPr>
                <w:noProof/>
                <w:webHidden/>
              </w:rPr>
            </w:r>
            <w:r w:rsidR="00B431FA">
              <w:rPr>
                <w:noProof/>
                <w:webHidden/>
              </w:rPr>
              <w:fldChar w:fldCharType="separate"/>
            </w:r>
            <w:r w:rsidR="00B431FA">
              <w:rPr>
                <w:noProof/>
                <w:webHidden/>
              </w:rPr>
              <w:t>4</w:t>
            </w:r>
            <w:r w:rsidR="00B431FA">
              <w:rPr>
                <w:noProof/>
                <w:webHidden/>
              </w:rPr>
              <w:fldChar w:fldCharType="end"/>
            </w:r>
          </w:hyperlink>
        </w:p>
        <w:p w14:paraId="7E0E079C" w14:textId="3B0F64D7" w:rsidR="00B431FA" w:rsidRDefault="0000000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636157" w:history="1">
            <w:r w:rsidR="00B431FA" w:rsidRPr="006A72AE">
              <w:rPr>
                <w:rStyle w:val="Hipervnculo"/>
                <w:noProof/>
              </w:rPr>
              <w:t>5.</w:t>
            </w:r>
            <w:r w:rsidR="00B431FA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B431FA" w:rsidRPr="006A72AE">
              <w:rPr>
                <w:rStyle w:val="Hipervnculo"/>
                <w:noProof/>
              </w:rPr>
              <w:t>Procedimiento</w:t>
            </w:r>
            <w:r w:rsidR="00B431FA">
              <w:rPr>
                <w:noProof/>
                <w:webHidden/>
              </w:rPr>
              <w:tab/>
            </w:r>
            <w:r w:rsidR="00B431FA">
              <w:rPr>
                <w:noProof/>
                <w:webHidden/>
              </w:rPr>
              <w:fldChar w:fldCharType="begin"/>
            </w:r>
            <w:r w:rsidR="00B431FA">
              <w:rPr>
                <w:noProof/>
                <w:webHidden/>
              </w:rPr>
              <w:instrText xml:space="preserve"> PAGEREF _Toc158636157 \h </w:instrText>
            </w:r>
            <w:r w:rsidR="00B431FA">
              <w:rPr>
                <w:noProof/>
                <w:webHidden/>
              </w:rPr>
            </w:r>
            <w:r w:rsidR="00B431FA">
              <w:rPr>
                <w:noProof/>
                <w:webHidden/>
              </w:rPr>
              <w:fldChar w:fldCharType="separate"/>
            </w:r>
            <w:r w:rsidR="00B431FA">
              <w:rPr>
                <w:noProof/>
                <w:webHidden/>
              </w:rPr>
              <w:t>5</w:t>
            </w:r>
            <w:r w:rsidR="00B431FA">
              <w:rPr>
                <w:noProof/>
                <w:webHidden/>
              </w:rPr>
              <w:fldChar w:fldCharType="end"/>
            </w:r>
          </w:hyperlink>
        </w:p>
        <w:p w14:paraId="7B46E9EC" w14:textId="7C3E6720" w:rsidR="00B431FA" w:rsidRDefault="00000000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636158" w:history="1">
            <w:r w:rsidR="00B431FA" w:rsidRPr="006A72AE">
              <w:rPr>
                <w:rStyle w:val="Hipervnculo"/>
                <w:noProof/>
              </w:rPr>
              <w:t>5.1.</w:t>
            </w:r>
            <w:r w:rsidR="00B431FA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B431FA" w:rsidRPr="006A72AE">
              <w:rPr>
                <w:rStyle w:val="Hipervnculo"/>
                <w:noProof/>
              </w:rPr>
              <w:t>Introducción</w:t>
            </w:r>
            <w:r w:rsidR="00B431FA">
              <w:rPr>
                <w:noProof/>
                <w:webHidden/>
              </w:rPr>
              <w:tab/>
            </w:r>
            <w:r w:rsidR="00B431FA">
              <w:rPr>
                <w:noProof/>
                <w:webHidden/>
              </w:rPr>
              <w:fldChar w:fldCharType="begin"/>
            </w:r>
            <w:r w:rsidR="00B431FA">
              <w:rPr>
                <w:noProof/>
                <w:webHidden/>
              </w:rPr>
              <w:instrText xml:space="preserve"> PAGEREF _Toc158636158 \h </w:instrText>
            </w:r>
            <w:r w:rsidR="00B431FA">
              <w:rPr>
                <w:noProof/>
                <w:webHidden/>
              </w:rPr>
            </w:r>
            <w:r w:rsidR="00B431FA">
              <w:rPr>
                <w:noProof/>
                <w:webHidden/>
              </w:rPr>
              <w:fldChar w:fldCharType="separate"/>
            </w:r>
            <w:r w:rsidR="00B431FA">
              <w:rPr>
                <w:noProof/>
                <w:webHidden/>
              </w:rPr>
              <w:t>5</w:t>
            </w:r>
            <w:r w:rsidR="00B431FA">
              <w:rPr>
                <w:noProof/>
                <w:webHidden/>
              </w:rPr>
              <w:fldChar w:fldCharType="end"/>
            </w:r>
          </w:hyperlink>
        </w:p>
        <w:p w14:paraId="6A89057B" w14:textId="6DC8DAB3" w:rsidR="00B431FA" w:rsidRDefault="00000000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636159" w:history="1">
            <w:r w:rsidR="00B431FA" w:rsidRPr="006A72AE">
              <w:rPr>
                <w:rStyle w:val="Hipervnculo"/>
                <w:noProof/>
              </w:rPr>
              <w:t>5.2.</w:t>
            </w:r>
            <w:r w:rsidR="00B431FA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B431FA" w:rsidRPr="006A72AE">
              <w:rPr>
                <w:rStyle w:val="Hipervnculo"/>
                <w:noProof/>
              </w:rPr>
              <w:t>Envío de cuestionarios a los clientes.</w:t>
            </w:r>
            <w:r w:rsidR="00B431FA">
              <w:rPr>
                <w:noProof/>
                <w:webHidden/>
              </w:rPr>
              <w:tab/>
            </w:r>
            <w:r w:rsidR="00B431FA">
              <w:rPr>
                <w:noProof/>
                <w:webHidden/>
              </w:rPr>
              <w:fldChar w:fldCharType="begin"/>
            </w:r>
            <w:r w:rsidR="00B431FA">
              <w:rPr>
                <w:noProof/>
                <w:webHidden/>
              </w:rPr>
              <w:instrText xml:space="preserve"> PAGEREF _Toc158636159 \h </w:instrText>
            </w:r>
            <w:r w:rsidR="00B431FA">
              <w:rPr>
                <w:noProof/>
                <w:webHidden/>
              </w:rPr>
            </w:r>
            <w:r w:rsidR="00B431FA">
              <w:rPr>
                <w:noProof/>
                <w:webHidden/>
              </w:rPr>
              <w:fldChar w:fldCharType="separate"/>
            </w:r>
            <w:r w:rsidR="00B431FA">
              <w:rPr>
                <w:noProof/>
                <w:webHidden/>
              </w:rPr>
              <w:t>5</w:t>
            </w:r>
            <w:r w:rsidR="00B431FA">
              <w:rPr>
                <w:noProof/>
                <w:webHidden/>
              </w:rPr>
              <w:fldChar w:fldCharType="end"/>
            </w:r>
          </w:hyperlink>
        </w:p>
        <w:p w14:paraId="25A43E8A" w14:textId="64E1E6FF" w:rsidR="00B431FA" w:rsidRDefault="00000000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636160" w:history="1">
            <w:r w:rsidR="00B431FA" w:rsidRPr="006A72AE">
              <w:rPr>
                <w:rStyle w:val="Hipervnculo"/>
                <w:noProof/>
              </w:rPr>
              <w:t>5.3.</w:t>
            </w:r>
            <w:r w:rsidR="00B431FA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B431FA" w:rsidRPr="006A72AE">
              <w:rPr>
                <w:rStyle w:val="Hipervnculo"/>
                <w:noProof/>
              </w:rPr>
              <w:t>Valoración del cuestionario</w:t>
            </w:r>
            <w:r w:rsidR="00B431FA">
              <w:rPr>
                <w:noProof/>
                <w:webHidden/>
              </w:rPr>
              <w:tab/>
            </w:r>
            <w:r w:rsidR="00B431FA">
              <w:rPr>
                <w:noProof/>
                <w:webHidden/>
              </w:rPr>
              <w:fldChar w:fldCharType="begin"/>
            </w:r>
            <w:r w:rsidR="00B431FA">
              <w:rPr>
                <w:noProof/>
                <w:webHidden/>
              </w:rPr>
              <w:instrText xml:space="preserve"> PAGEREF _Toc158636160 \h </w:instrText>
            </w:r>
            <w:r w:rsidR="00B431FA">
              <w:rPr>
                <w:noProof/>
                <w:webHidden/>
              </w:rPr>
            </w:r>
            <w:r w:rsidR="00B431FA">
              <w:rPr>
                <w:noProof/>
                <w:webHidden/>
              </w:rPr>
              <w:fldChar w:fldCharType="separate"/>
            </w:r>
            <w:r w:rsidR="00B431FA">
              <w:rPr>
                <w:noProof/>
                <w:webHidden/>
              </w:rPr>
              <w:t>5</w:t>
            </w:r>
            <w:r w:rsidR="00B431FA">
              <w:rPr>
                <w:noProof/>
                <w:webHidden/>
              </w:rPr>
              <w:fldChar w:fldCharType="end"/>
            </w:r>
          </w:hyperlink>
        </w:p>
        <w:p w14:paraId="28FFFB77" w14:textId="4A1E939B" w:rsidR="00B431FA" w:rsidRDefault="00000000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636161" w:history="1">
            <w:r w:rsidR="00B431FA" w:rsidRPr="006A72AE">
              <w:rPr>
                <w:rStyle w:val="Hipervnculo"/>
                <w:noProof/>
              </w:rPr>
              <w:t>5.4.</w:t>
            </w:r>
            <w:r w:rsidR="00B431FA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B431FA" w:rsidRPr="006A72AE">
              <w:rPr>
                <w:rStyle w:val="Hipervnculo"/>
                <w:noProof/>
              </w:rPr>
              <w:t>Comunicación a la Dirección</w:t>
            </w:r>
            <w:r w:rsidR="00B431FA">
              <w:rPr>
                <w:noProof/>
                <w:webHidden/>
              </w:rPr>
              <w:tab/>
            </w:r>
            <w:r w:rsidR="00B431FA">
              <w:rPr>
                <w:noProof/>
                <w:webHidden/>
              </w:rPr>
              <w:fldChar w:fldCharType="begin"/>
            </w:r>
            <w:r w:rsidR="00B431FA">
              <w:rPr>
                <w:noProof/>
                <w:webHidden/>
              </w:rPr>
              <w:instrText xml:space="preserve"> PAGEREF _Toc158636161 \h </w:instrText>
            </w:r>
            <w:r w:rsidR="00B431FA">
              <w:rPr>
                <w:noProof/>
                <w:webHidden/>
              </w:rPr>
            </w:r>
            <w:r w:rsidR="00B431FA">
              <w:rPr>
                <w:noProof/>
                <w:webHidden/>
              </w:rPr>
              <w:fldChar w:fldCharType="separate"/>
            </w:r>
            <w:r w:rsidR="00B431FA">
              <w:rPr>
                <w:noProof/>
                <w:webHidden/>
              </w:rPr>
              <w:t>5</w:t>
            </w:r>
            <w:r w:rsidR="00B431FA">
              <w:rPr>
                <w:noProof/>
                <w:webHidden/>
              </w:rPr>
              <w:fldChar w:fldCharType="end"/>
            </w:r>
          </w:hyperlink>
        </w:p>
        <w:p w14:paraId="7F5EDB12" w14:textId="39E8095B" w:rsidR="00B431FA" w:rsidRDefault="0000000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636162" w:history="1">
            <w:r w:rsidR="00B431FA" w:rsidRPr="006A72AE">
              <w:rPr>
                <w:rStyle w:val="Hipervnculo"/>
                <w:noProof/>
              </w:rPr>
              <w:t>6.</w:t>
            </w:r>
            <w:r w:rsidR="00B431FA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B431FA" w:rsidRPr="006A72AE">
              <w:rPr>
                <w:rStyle w:val="Hipervnculo"/>
                <w:noProof/>
              </w:rPr>
              <w:t>Distribución del Procedimiento</w:t>
            </w:r>
            <w:r w:rsidR="00B431FA">
              <w:rPr>
                <w:noProof/>
                <w:webHidden/>
              </w:rPr>
              <w:tab/>
            </w:r>
            <w:r w:rsidR="00B431FA">
              <w:rPr>
                <w:noProof/>
                <w:webHidden/>
              </w:rPr>
              <w:fldChar w:fldCharType="begin"/>
            </w:r>
            <w:r w:rsidR="00B431FA">
              <w:rPr>
                <w:noProof/>
                <w:webHidden/>
              </w:rPr>
              <w:instrText xml:space="preserve"> PAGEREF _Toc158636162 \h </w:instrText>
            </w:r>
            <w:r w:rsidR="00B431FA">
              <w:rPr>
                <w:noProof/>
                <w:webHidden/>
              </w:rPr>
            </w:r>
            <w:r w:rsidR="00B431FA">
              <w:rPr>
                <w:noProof/>
                <w:webHidden/>
              </w:rPr>
              <w:fldChar w:fldCharType="separate"/>
            </w:r>
            <w:r w:rsidR="00B431FA">
              <w:rPr>
                <w:noProof/>
                <w:webHidden/>
              </w:rPr>
              <w:t>6</w:t>
            </w:r>
            <w:r w:rsidR="00B431FA">
              <w:rPr>
                <w:noProof/>
                <w:webHidden/>
              </w:rPr>
              <w:fldChar w:fldCharType="end"/>
            </w:r>
          </w:hyperlink>
        </w:p>
        <w:p w14:paraId="75072F62" w14:textId="3CF2679D" w:rsidR="00B431FA" w:rsidRDefault="0000000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636163" w:history="1">
            <w:r w:rsidR="00B431FA" w:rsidRPr="006A72AE">
              <w:rPr>
                <w:rStyle w:val="Hipervnculo"/>
                <w:noProof/>
              </w:rPr>
              <w:t>7.</w:t>
            </w:r>
            <w:r w:rsidR="00B431FA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B431FA" w:rsidRPr="006A72AE">
              <w:rPr>
                <w:rStyle w:val="Hipervnculo"/>
                <w:noProof/>
              </w:rPr>
              <w:t>Anexos</w:t>
            </w:r>
            <w:r w:rsidR="00B431FA">
              <w:rPr>
                <w:noProof/>
                <w:webHidden/>
              </w:rPr>
              <w:tab/>
            </w:r>
            <w:r w:rsidR="00B431FA">
              <w:rPr>
                <w:noProof/>
                <w:webHidden/>
              </w:rPr>
              <w:fldChar w:fldCharType="begin"/>
            </w:r>
            <w:r w:rsidR="00B431FA">
              <w:rPr>
                <w:noProof/>
                <w:webHidden/>
              </w:rPr>
              <w:instrText xml:space="preserve"> PAGEREF _Toc158636163 \h </w:instrText>
            </w:r>
            <w:r w:rsidR="00B431FA">
              <w:rPr>
                <w:noProof/>
                <w:webHidden/>
              </w:rPr>
            </w:r>
            <w:r w:rsidR="00B431FA">
              <w:rPr>
                <w:noProof/>
                <w:webHidden/>
              </w:rPr>
              <w:fldChar w:fldCharType="separate"/>
            </w:r>
            <w:r w:rsidR="00B431FA">
              <w:rPr>
                <w:noProof/>
                <w:webHidden/>
              </w:rPr>
              <w:t>6</w:t>
            </w:r>
            <w:r w:rsidR="00B431FA">
              <w:rPr>
                <w:noProof/>
                <w:webHidden/>
              </w:rPr>
              <w:fldChar w:fldCharType="end"/>
            </w:r>
          </w:hyperlink>
        </w:p>
        <w:p w14:paraId="2FB1A788" w14:textId="3628B67A" w:rsidR="00B431FA" w:rsidRDefault="0000000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636164" w:history="1">
            <w:r w:rsidR="00B431FA" w:rsidRPr="006A72AE">
              <w:rPr>
                <w:rStyle w:val="Hipervnculo"/>
                <w:noProof/>
              </w:rPr>
              <w:t>8.</w:t>
            </w:r>
            <w:r w:rsidR="00B431FA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B431FA" w:rsidRPr="006A72AE">
              <w:rPr>
                <w:rStyle w:val="Hipervnculo"/>
                <w:noProof/>
              </w:rPr>
              <w:t>Documentación relacionada</w:t>
            </w:r>
            <w:r w:rsidR="00B431FA">
              <w:rPr>
                <w:noProof/>
                <w:webHidden/>
              </w:rPr>
              <w:tab/>
            </w:r>
            <w:r w:rsidR="00B431FA">
              <w:rPr>
                <w:noProof/>
                <w:webHidden/>
              </w:rPr>
              <w:fldChar w:fldCharType="begin"/>
            </w:r>
            <w:r w:rsidR="00B431FA">
              <w:rPr>
                <w:noProof/>
                <w:webHidden/>
              </w:rPr>
              <w:instrText xml:space="preserve"> PAGEREF _Toc158636164 \h </w:instrText>
            </w:r>
            <w:r w:rsidR="00B431FA">
              <w:rPr>
                <w:noProof/>
                <w:webHidden/>
              </w:rPr>
            </w:r>
            <w:r w:rsidR="00B431FA">
              <w:rPr>
                <w:noProof/>
                <w:webHidden/>
              </w:rPr>
              <w:fldChar w:fldCharType="separate"/>
            </w:r>
            <w:r w:rsidR="00B431FA">
              <w:rPr>
                <w:noProof/>
                <w:webHidden/>
              </w:rPr>
              <w:t>6</w:t>
            </w:r>
            <w:r w:rsidR="00B431FA">
              <w:rPr>
                <w:noProof/>
                <w:webHidden/>
              </w:rPr>
              <w:fldChar w:fldCharType="end"/>
            </w:r>
          </w:hyperlink>
        </w:p>
        <w:p w14:paraId="4D74D9A8" w14:textId="12AC36B3" w:rsidR="00B431FA" w:rsidRDefault="0000000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636165" w:history="1">
            <w:r w:rsidR="00B431FA" w:rsidRPr="006A72AE">
              <w:rPr>
                <w:rStyle w:val="Hipervnculo"/>
                <w:noProof/>
              </w:rPr>
              <w:t>9.</w:t>
            </w:r>
            <w:r w:rsidR="00B431FA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B431FA" w:rsidRPr="006A72AE">
              <w:rPr>
                <w:rStyle w:val="Hipervnculo"/>
                <w:noProof/>
              </w:rPr>
              <w:t>Formación</w:t>
            </w:r>
            <w:r w:rsidR="00B431FA">
              <w:rPr>
                <w:noProof/>
                <w:webHidden/>
              </w:rPr>
              <w:tab/>
            </w:r>
            <w:r w:rsidR="00B431FA">
              <w:rPr>
                <w:noProof/>
                <w:webHidden/>
              </w:rPr>
              <w:fldChar w:fldCharType="begin"/>
            </w:r>
            <w:r w:rsidR="00B431FA">
              <w:rPr>
                <w:noProof/>
                <w:webHidden/>
              </w:rPr>
              <w:instrText xml:space="preserve"> PAGEREF _Toc158636165 \h </w:instrText>
            </w:r>
            <w:r w:rsidR="00B431FA">
              <w:rPr>
                <w:noProof/>
                <w:webHidden/>
              </w:rPr>
            </w:r>
            <w:r w:rsidR="00B431FA">
              <w:rPr>
                <w:noProof/>
                <w:webHidden/>
              </w:rPr>
              <w:fldChar w:fldCharType="separate"/>
            </w:r>
            <w:r w:rsidR="00B431FA">
              <w:rPr>
                <w:noProof/>
                <w:webHidden/>
              </w:rPr>
              <w:t>7</w:t>
            </w:r>
            <w:r w:rsidR="00B431FA">
              <w:rPr>
                <w:noProof/>
                <w:webHidden/>
              </w:rPr>
              <w:fldChar w:fldCharType="end"/>
            </w:r>
          </w:hyperlink>
        </w:p>
        <w:p w14:paraId="16CEE64A" w14:textId="3ACE0F1F" w:rsidR="00B431FA" w:rsidRDefault="00000000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636166" w:history="1">
            <w:r w:rsidR="00B431FA" w:rsidRPr="006A72AE">
              <w:rPr>
                <w:rStyle w:val="Hipervnculo"/>
                <w:noProof/>
              </w:rPr>
              <w:t>10.</w:t>
            </w:r>
            <w:r w:rsidR="00B431FA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B431FA" w:rsidRPr="006A72AE">
              <w:rPr>
                <w:rStyle w:val="Hipervnculo"/>
                <w:noProof/>
              </w:rPr>
              <w:t>TITULO DEL ANEXO 1: Cuestionario de Satisfacción del cliente</w:t>
            </w:r>
            <w:r w:rsidR="00B431FA">
              <w:rPr>
                <w:noProof/>
                <w:webHidden/>
              </w:rPr>
              <w:tab/>
            </w:r>
            <w:r w:rsidR="00B431FA">
              <w:rPr>
                <w:noProof/>
                <w:webHidden/>
              </w:rPr>
              <w:fldChar w:fldCharType="begin"/>
            </w:r>
            <w:r w:rsidR="00B431FA">
              <w:rPr>
                <w:noProof/>
                <w:webHidden/>
              </w:rPr>
              <w:instrText xml:space="preserve"> PAGEREF _Toc158636166 \h </w:instrText>
            </w:r>
            <w:r w:rsidR="00B431FA">
              <w:rPr>
                <w:noProof/>
                <w:webHidden/>
              </w:rPr>
            </w:r>
            <w:r w:rsidR="00B431FA">
              <w:rPr>
                <w:noProof/>
                <w:webHidden/>
              </w:rPr>
              <w:fldChar w:fldCharType="separate"/>
            </w:r>
            <w:r w:rsidR="00B431FA">
              <w:rPr>
                <w:noProof/>
                <w:webHidden/>
              </w:rPr>
              <w:t>8</w:t>
            </w:r>
            <w:r w:rsidR="00B431FA">
              <w:rPr>
                <w:noProof/>
                <w:webHidden/>
              </w:rPr>
              <w:fldChar w:fldCharType="end"/>
            </w:r>
          </w:hyperlink>
        </w:p>
        <w:p w14:paraId="6DD0752C" w14:textId="1A6559B6" w:rsidR="00120620" w:rsidRDefault="00120620">
          <w:r>
            <w:rPr>
              <w:b/>
              <w:bCs/>
            </w:rPr>
            <w:fldChar w:fldCharType="end"/>
          </w:r>
        </w:p>
      </w:sdtContent>
    </w:sdt>
    <w:p w14:paraId="37FEA3C8" w14:textId="77777777" w:rsidR="007D0FDF" w:rsidRPr="00621097" w:rsidRDefault="007D0FDF">
      <w:pPr>
        <w:rPr>
          <w:bCs/>
          <w:szCs w:val="24"/>
        </w:rPr>
      </w:pPr>
    </w:p>
    <w:p w14:paraId="3EDE0C58" w14:textId="77777777" w:rsidR="007D0FDF" w:rsidRPr="00621097" w:rsidRDefault="003C13F0">
      <w:pPr>
        <w:spacing w:line="259" w:lineRule="auto"/>
        <w:jc w:val="left"/>
        <w:rPr>
          <w:bCs/>
          <w:color w:val="0083B3" w:themeColor="accent5" w:themeShade="BF"/>
          <w:szCs w:val="24"/>
        </w:rPr>
      </w:pPr>
      <w:r w:rsidRPr="00621097">
        <w:rPr>
          <w:szCs w:val="24"/>
        </w:rPr>
        <w:br w:type="page"/>
      </w:r>
    </w:p>
    <w:p w14:paraId="678C59E4" w14:textId="77777777" w:rsidR="007D0FDF" w:rsidRPr="00621097" w:rsidRDefault="007D0FDF">
      <w:pPr>
        <w:rPr>
          <w:bCs/>
          <w:color w:val="0083B3" w:themeColor="accent5" w:themeShade="BF"/>
          <w:szCs w:val="24"/>
        </w:rPr>
      </w:pPr>
    </w:p>
    <w:p w14:paraId="0E617C70" w14:textId="77777777" w:rsidR="007D0FDF" w:rsidRPr="00621097" w:rsidRDefault="003C13F0" w:rsidP="00B2244A">
      <w:pPr>
        <w:pStyle w:val="Titulo1SP"/>
      </w:pPr>
      <w:bookmarkStart w:id="0" w:name="_Toc158636153"/>
      <w:r w:rsidRPr="00621097">
        <w:t>Objetivo</w:t>
      </w:r>
      <w:bookmarkEnd w:id="0"/>
    </w:p>
    <w:p w14:paraId="4CEF8AC9" w14:textId="77777777" w:rsidR="007D0FDF" w:rsidRPr="00621097" w:rsidRDefault="003C13F0">
      <w:pPr>
        <w:rPr>
          <w:szCs w:val="24"/>
        </w:rPr>
      </w:pPr>
      <w:r w:rsidRPr="00621097">
        <w:rPr>
          <w:szCs w:val="24"/>
        </w:rPr>
        <w:t xml:space="preserve">El objetivo del presente procedimiento es describir el sistema a emplear para realizar la Medición de Satisfacción del Cliente para los productos sanitarios producidos por </w:t>
      </w:r>
      <w:r w:rsidR="00621097">
        <w:rPr>
          <w:szCs w:val="24"/>
        </w:rPr>
        <w:t>Spika Tech</w:t>
      </w:r>
      <w:r w:rsidR="0025509A" w:rsidRPr="00621097">
        <w:rPr>
          <w:szCs w:val="24"/>
        </w:rPr>
        <w:t xml:space="preserve">, en adelante </w:t>
      </w:r>
      <w:r w:rsidR="00621097">
        <w:rPr>
          <w:szCs w:val="24"/>
        </w:rPr>
        <w:t>SPIKA</w:t>
      </w:r>
      <w:r w:rsidRPr="00621097">
        <w:rPr>
          <w:szCs w:val="24"/>
        </w:rPr>
        <w:t xml:space="preserve">. </w:t>
      </w:r>
    </w:p>
    <w:p w14:paraId="1CAC2068" w14:textId="77777777" w:rsidR="007D0FDF" w:rsidRPr="00621097" w:rsidRDefault="003C13F0" w:rsidP="00B2244A">
      <w:pPr>
        <w:pStyle w:val="Titulo1SP"/>
      </w:pPr>
      <w:bookmarkStart w:id="1" w:name="_Toc158636154"/>
      <w:r w:rsidRPr="00621097">
        <w:t>Alcance</w:t>
      </w:r>
      <w:bookmarkEnd w:id="1"/>
    </w:p>
    <w:p w14:paraId="1263F207" w14:textId="77777777" w:rsidR="007D0FDF" w:rsidRPr="00621097" w:rsidRDefault="003C13F0">
      <w:pPr>
        <w:rPr>
          <w:szCs w:val="24"/>
        </w:rPr>
      </w:pPr>
      <w:r w:rsidRPr="00621097">
        <w:rPr>
          <w:szCs w:val="24"/>
        </w:rPr>
        <w:t xml:space="preserve">Este procedimiento es de aplicación a todos los productos sanitarios comercializados por </w:t>
      </w:r>
      <w:r w:rsidR="00621097">
        <w:rPr>
          <w:szCs w:val="24"/>
        </w:rPr>
        <w:t>SPIKA</w:t>
      </w:r>
      <w:r w:rsidRPr="00621097">
        <w:rPr>
          <w:szCs w:val="24"/>
        </w:rPr>
        <w:t xml:space="preserve">. </w:t>
      </w:r>
    </w:p>
    <w:p w14:paraId="1F48AB85" w14:textId="77777777" w:rsidR="007D0FDF" w:rsidRPr="00621097" w:rsidRDefault="003C13F0" w:rsidP="00B2244A">
      <w:pPr>
        <w:pStyle w:val="Titulo1SP"/>
      </w:pPr>
      <w:r w:rsidRPr="00621097">
        <w:rPr>
          <w:rFonts w:ascii="Roboto Light" w:hAnsi="Roboto Light"/>
          <w:sz w:val="24"/>
          <w:szCs w:val="24"/>
        </w:rPr>
        <w:t xml:space="preserve"> </w:t>
      </w:r>
      <w:bookmarkStart w:id="2" w:name="_Toc158636155"/>
      <w:r w:rsidRPr="00621097">
        <w:t>Responsabilidades y Departamentos afectados</w:t>
      </w:r>
      <w:bookmarkEnd w:id="2"/>
    </w:p>
    <w:p w14:paraId="41E8D0E7" w14:textId="77777777" w:rsidR="007D0FDF" w:rsidRPr="00621097" w:rsidRDefault="003C13F0">
      <w:pPr>
        <w:rPr>
          <w:szCs w:val="24"/>
        </w:rPr>
      </w:pPr>
      <w:r w:rsidRPr="00621097">
        <w:rPr>
          <w:szCs w:val="24"/>
        </w:rPr>
        <w:t xml:space="preserve">La Dirección y el Dpto Técnico deben hacer seguimiento a la medida de satisfacción del cliente. </w:t>
      </w:r>
    </w:p>
    <w:p w14:paraId="1BA3019E" w14:textId="77777777" w:rsidR="007D0FDF" w:rsidRPr="00621097" w:rsidRDefault="000540DA">
      <w:pPr>
        <w:rPr>
          <w:szCs w:val="24"/>
        </w:rPr>
      </w:pPr>
      <w:r w:rsidRPr="00621097">
        <w:rPr>
          <w:szCs w:val="24"/>
        </w:rPr>
        <w:t xml:space="preserve">Desde </w:t>
      </w:r>
      <w:r w:rsidR="00621097">
        <w:rPr>
          <w:szCs w:val="24"/>
        </w:rPr>
        <w:t>Ventas</w:t>
      </w:r>
      <w:r w:rsidRPr="00621097">
        <w:rPr>
          <w:szCs w:val="24"/>
        </w:rPr>
        <w:t xml:space="preserve"> serán </w:t>
      </w:r>
      <w:r w:rsidR="003C13F0" w:rsidRPr="00621097">
        <w:rPr>
          <w:szCs w:val="24"/>
        </w:rPr>
        <w:t xml:space="preserve">los responsables de recabar la información del mercado. </w:t>
      </w:r>
    </w:p>
    <w:p w14:paraId="5781B9C1" w14:textId="77777777" w:rsidR="007D0FDF" w:rsidRPr="00621097" w:rsidRDefault="003C13F0">
      <w:pPr>
        <w:rPr>
          <w:szCs w:val="24"/>
        </w:rPr>
      </w:pPr>
      <w:r w:rsidRPr="00621097">
        <w:rPr>
          <w:bCs/>
          <w:szCs w:val="24"/>
        </w:rPr>
        <w:t>Los departamentos afectados son los señalados en la siguiente tabla:</w:t>
      </w:r>
    </w:p>
    <w:tbl>
      <w:tblPr>
        <w:tblStyle w:val="Tablaconcuadrcula1"/>
        <w:tblW w:w="0" w:type="auto"/>
        <w:jc w:val="center"/>
        <w:tblLook w:val="04A0" w:firstRow="1" w:lastRow="0" w:firstColumn="1" w:lastColumn="0" w:noHBand="0" w:noVBand="1"/>
      </w:tblPr>
      <w:tblGrid>
        <w:gridCol w:w="3209"/>
        <w:gridCol w:w="1604"/>
        <w:gridCol w:w="1605"/>
      </w:tblGrid>
      <w:tr w:rsidR="00621097" w:rsidRPr="00E169B2" w14:paraId="3247B5D3" w14:textId="77777777" w:rsidTr="0001000F">
        <w:trPr>
          <w:trHeight w:val="354"/>
          <w:jc w:val="center"/>
        </w:trPr>
        <w:tc>
          <w:tcPr>
            <w:tcW w:w="3209" w:type="dxa"/>
            <w:vMerge w:val="restart"/>
            <w:shd w:val="clear" w:color="auto" w:fill="4D868E"/>
          </w:tcPr>
          <w:p w14:paraId="26BFF329" w14:textId="77777777" w:rsidR="00621097" w:rsidRPr="00E169B2" w:rsidRDefault="00621097" w:rsidP="0001000F">
            <w:pPr>
              <w:spacing w:after="0" w:line="240" w:lineRule="auto"/>
              <w:jc w:val="center"/>
            </w:pPr>
            <w:r w:rsidRPr="00E169B2">
              <w:t>Departamento</w:t>
            </w:r>
          </w:p>
        </w:tc>
        <w:tc>
          <w:tcPr>
            <w:tcW w:w="3209" w:type="dxa"/>
            <w:gridSpan w:val="2"/>
            <w:shd w:val="clear" w:color="auto" w:fill="4D868E"/>
          </w:tcPr>
          <w:p w14:paraId="2CE041C4" w14:textId="77777777" w:rsidR="00621097" w:rsidRPr="00E169B2" w:rsidRDefault="00621097" w:rsidP="0001000F">
            <w:pPr>
              <w:jc w:val="center"/>
            </w:pPr>
            <w:r w:rsidRPr="00E169B2">
              <w:t>Aplica</w:t>
            </w:r>
          </w:p>
        </w:tc>
      </w:tr>
      <w:tr w:rsidR="00621097" w:rsidRPr="00E169B2" w14:paraId="40CEBA03" w14:textId="77777777" w:rsidTr="0001000F">
        <w:trPr>
          <w:trHeight w:val="92"/>
          <w:jc w:val="center"/>
        </w:trPr>
        <w:tc>
          <w:tcPr>
            <w:tcW w:w="3209" w:type="dxa"/>
            <w:vMerge/>
          </w:tcPr>
          <w:p w14:paraId="04172D48" w14:textId="77777777" w:rsidR="00621097" w:rsidRPr="00E169B2" w:rsidRDefault="00621097" w:rsidP="0001000F"/>
        </w:tc>
        <w:tc>
          <w:tcPr>
            <w:tcW w:w="1604" w:type="dxa"/>
            <w:shd w:val="clear" w:color="auto" w:fill="9D9D9D"/>
          </w:tcPr>
          <w:p w14:paraId="0830DD87" w14:textId="77777777" w:rsidR="00621097" w:rsidRPr="00E169B2" w:rsidRDefault="00621097" w:rsidP="0001000F">
            <w:pPr>
              <w:spacing w:after="0" w:line="240" w:lineRule="auto"/>
              <w:jc w:val="center"/>
            </w:pPr>
            <w:r w:rsidRPr="00E169B2">
              <w:t>Si</w:t>
            </w:r>
          </w:p>
        </w:tc>
        <w:tc>
          <w:tcPr>
            <w:tcW w:w="1605" w:type="dxa"/>
            <w:shd w:val="clear" w:color="auto" w:fill="9D9D9D"/>
          </w:tcPr>
          <w:p w14:paraId="55AF4AA0" w14:textId="77777777" w:rsidR="00621097" w:rsidRPr="00E169B2" w:rsidRDefault="00621097" w:rsidP="0001000F">
            <w:pPr>
              <w:spacing w:after="0" w:line="240" w:lineRule="auto"/>
              <w:jc w:val="center"/>
            </w:pPr>
            <w:r w:rsidRPr="00E169B2">
              <w:t>No</w:t>
            </w:r>
          </w:p>
        </w:tc>
      </w:tr>
      <w:tr w:rsidR="00621097" w:rsidRPr="00E169B2" w14:paraId="7C9AAC46" w14:textId="77777777" w:rsidTr="0001000F">
        <w:trPr>
          <w:jc w:val="center"/>
        </w:trPr>
        <w:tc>
          <w:tcPr>
            <w:tcW w:w="3209" w:type="dxa"/>
            <w:vAlign w:val="center"/>
          </w:tcPr>
          <w:p w14:paraId="55C2CF6B" w14:textId="77777777" w:rsidR="00621097" w:rsidRPr="00E169B2" w:rsidRDefault="00621097" w:rsidP="0001000F">
            <w:pPr>
              <w:pStyle w:val="NormalWeb"/>
              <w:spacing w:before="120"/>
              <w:jc w:val="center"/>
              <w:rPr>
                <w:rFonts w:ascii="Roboto Light" w:hAnsi="Roboto Light" w:cs="Arial"/>
                <w:sz w:val="32"/>
              </w:rPr>
            </w:pPr>
            <w:r>
              <w:rPr>
                <w:rFonts w:ascii="Roboto Light" w:hAnsi="Roboto Light" w:cs="Arial"/>
                <w:color w:val="000000"/>
                <w:szCs w:val="20"/>
              </w:rPr>
              <w:t>Director Ejecutivo</w:t>
            </w:r>
          </w:p>
        </w:tc>
        <w:tc>
          <w:tcPr>
            <w:tcW w:w="1604" w:type="dxa"/>
            <w:vAlign w:val="center"/>
          </w:tcPr>
          <w:sdt>
            <w:sdtPr>
              <w:id w:val="8340032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2D9C1CE8" w14:textId="77777777" w:rsidR="00621097" w:rsidRPr="00E169B2" w:rsidRDefault="00621097" w:rsidP="0001000F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 w:rsidRPr="00E169B2">
                  <w:rPr>
                    <w:rFonts w:ascii="Segoe UI Symbol" w:eastAsia="MS Gothic" w:hAnsi="Segoe UI Symbol" w:cs="Segoe UI Symbol"/>
                  </w:rPr>
                  <w:t>☒</w:t>
                </w:r>
              </w:p>
            </w:sdtContent>
          </w:sdt>
        </w:tc>
        <w:tc>
          <w:tcPr>
            <w:tcW w:w="1605" w:type="dxa"/>
            <w:vAlign w:val="center"/>
          </w:tcPr>
          <w:sdt>
            <w:sdtPr>
              <w:id w:val="-32413037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90DAC5F" w14:textId="77777777" w:rsidR="00621097" w:rsidRPr="00E169B2" w:rsidRDefault="00621097" w:rsidP="0001000F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 w:rsidRPr="00E169B2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</w:tr>
      <w:tr w:rsidR="00621097" w:rsidRPr="00E169B2" w14:paraId="690B15D8" w14:textId="77777777" w:rsidTr="0001000F">
        <w:trPr>
          <w:jc w:val="center"/>
        </w:trPr>
        <w:tc>
          <w:tcPr>
            <w:tcW w:w="3209" w:type="dxa"/>
            <w:vAlign w:val="center"/>
          </w:tcPr>
          <w:p w14:paraId="54CFEB9F" w14:textId="77777777" w:rsidR="00621097" w:rsidRPr="00E169B2" w:rsidRDefault="00621097" w:rsidP="0001000F">
            <w:pPr>
              <w:jc w:val="center"/>
            </w:pPr>
            <w:r>
              <w:t>Garantía de Calidad</w:t>
            </w:r>
            <w:r w:rsidRPr="00E169B2">
              <w:t xml:space="preserve"> </w:t>
            </w:r>
          </w:p>
        </w:tc>
        <w:tc>
          <w:tcPr>
            <w:tcW w:w="1604" w:type="dxa"/>
            <w:vAlign w:val="center"/>
          </w:tcPr>
          <w:sdt>
            <w:sdtPr>
              <w:id w:val="-1158533838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478F05B5" w14:textId="77777777" w:rsidR="00621097" w:rsidRPr="00E169B2" w:rsidRDefault="00621097" w:rsidP="0001000F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 w:rsidRPr="00E169B2">
                  <w:rPr>
                    <w:rFonts w:ascii="Segoe UI Symbol" w:eastAsia="MS Gothic" w:hAnsi="Segoe UI Symbol" w:cs="Segoe UI Symbol"/>
                  </w:rPr>
                  <w:t>☒</w:t>
                </w:r>
              </w:p>
            </w:sdtContent>
          </w:sdt>
        </w:tc>
        <w:tc>
          <w:tcPr>
            <w:tcW w:w="1605" w:type="dxa"/>
            <w:vAlign w:val="center"/>
          </w:tcPr>
          <w:sdt>
            <w:sdtPr>
              <w:id w:val="94365690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4DACD84" w14:textId="77777777" w:rsidR="00621097" w:rsidRPr="00E169B2" w:rsidRDefault="00621097" w:rsidP="0001000F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 w:rsidRPr="00E169B2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</w:tr>
      <w:tr w:rsidR="00621097" w:rsidRPr="00E169B2" w14:paraId="6B955512" w14:textId="77777777" w:rsidTr="0001000F">
        <w:trPr>
          <w:jc w:val="center"/>
        </w:trPr>
        <w:tc>
          <w:tcPr>
            <w:tcW w:w="3209" w:type="dxa"/>
            <w:vAlign w:val="center"/>
          </w:tcPr>
          <w:p w14:paraId="6951F7F4" w14:textId="77777777" w:rsidR="00621097" w:rsidRPr="00E169B2" w:rsidRDefault="00621097" w:rsidP="0001000F">
            <w:pPr>
              <w:jc w:val="center"/>
            </w:pPr>
            <w:r>
              <w:t>IT &amp; Robótica</w:t>
            </w:r>
          </w:p>
        </w:tc>
        <w:tc>
          <w:tcPr>
            <w:tcW w:w="1604" w:type="dxa"/>
            <w:vAlign w:val="center"/>
          </w:tcPr>
          <w:sdt>
            <w:sdtPr>
              <w:id w:val="-135989416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08A2287B" w14:textId="77777777" w:rsidR="00621097" w:rsidRPr="00E169B2" w:rsidRDefault="00621097" w:rsidP="0001000F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1605" w:type="dxa"/>
            <w:vAlign w:val="center"/>
          </w:tcPr>
          <w:sdt>
            <w:sdtPr>
              <w:id w:val="-1937669483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4FF7AC2F" w14:textId="77777777" w:rsidR="00621097" w:rsidRPr="00E169B2" w:rsidRDefault="00621097" w:rsidP="0001000F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</w:tc>
      </w:tr>
      <w:tr w:rsidR="00621097" w:rsidRPr="00E169B2" w14:paraId="7A41A76F" w14:textId="77777777" w:rsidTr="0001000F">
        <w:trPr>
          <w:jc w:val="center"/>
        </w:trPr>
        <w:tc>
          <w:tcPr>
            <w:tcW w:w="3209" w:type="dxa"/>
            <w:vAlign w:val="center"/>
          </w:tcPr>
          <w:p w14:paraId="5AED971D" w14:textId="77777777" w:rsidR="00621097" w:rsidRPr="00E169B2" w:rsidRDefault="00621097" w:rsidP="0001000F">
            <w:pPr>
              <w:jc w:val="center"/>
            </w:pPr>
            <w:r>
              <w:t>Investigacion &amp; Desarrollo</w:t>
            </w:r>
          </w:p>
        </w:tc>
        <w:tc>
          <w:tcPr>
            <w:tcW w:w="1604" w:type="dxa"/>
            <w:vAlign w:val="center"/>
          </w:tcPr>
          <w:sdt>
            <w:sdtPr>
              <w:id w:val="34752510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67CB0BE0" w14:textId="77777777" w:rsidR="00621097" w:rsidRPr="00E169B2" w:rsidRDefault="00621097" w:rsidP="0001000F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1605" w:type="dxa"/>
            <w:vAlign w:val="center"/>
          </w:tcPr>
          <w:sdt>
            <w:sdtPr>
              <w:id w:val="1943108799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73937021" w14:textId="77777777" w:rsidR="00621097" w:rsidRPr="00E169B2" w:rsidRDefault="00621097" w:rsidP="0001000F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</w:tc>
      </w:tr>
      <w:tr w:rsidR="00621097" w:rsidRPr="00E169B2" w14:paraId="10590DA1" w14:textId="77777777" w:rsidTr="0001000F">
        <w:trPr>
          <w:jc w:val="center"/>
        </w:trPr>
        <w:tc>
          <w:tcPr>
            <w:tcW w:w="3209" w:type="dxa"/>
            <w:vAlign w:val="center"/>
          </w:tcPr>
          <w:p w14:paraId="43C13A7F" w14:textId="77777777" w:rsidR="00621097" w:rsidRDefault="00621097" w:rsidP="0001000F">
            <w:pPr>
              <w:jc w:val="center"/>
            </w:pPr>
            <w:r>
              <w:t xml:space="preserve">Ventas </w:t>
            </w:r>
          </w:p>
        </w:tc>
        <w:tc>
          <w:tcPr>
            <w:tcW w:w="1604" w:type="dxa"/>
            <w:vAlign w:val="center"/>
          </w:tcPr>
          <w:sdt>
            <w:sdtPr>
              <w:id w:val="-1828280438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66EDE6A3" w14:textId="77777777" w:rsidR="00621097" w:rsidRPr="00E169B2" w:rsidRDefault="00621097" w:rsidP="0001000F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</w:tc>
        <w:tc>
          <w:tcPr>
            <w:tcW w:w="1605" w:type="dxa"/>
            <w:vAlign w:val="center"/>
          </w:tcPr>
          <w:sdt>
            <w:sdtPr>
              <w:id w:val="-140159388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FB5E683" w14:textId="77777777" w:rsidR="00621097" w:rsidRPr="00E169B2" w:rsidRDefault="00621097" w:rsidP="0001000F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 w:rsidRPr="00E169B2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</w:tr>
    </w:tbl>
    <w:p w14:paraId="436C8B64" w14:textId="77777777" w:rsidR="007D0FDF" w:rsidRPr="00621097" w:rsidRDefault="007D0FDF">
      <w:pPr>
        <w:rPr>
          <w:szCs w:val="24"/>
        </w:rPr>
      </w:pPr>
    </w:p>
    <w:p w14:paraId="362C541E" w14:textId="77777777" w:rsidR="007D0FDF" w:rsidRPr="00621097" w:rsidRDefault="003C13F0" w:rsidP="00B2244A">
      <w:pPr>
        <w:pStyle w:val="Titulo1SP"/>
      </w:pPr>
      <w:bookmarkStart w:id="3" w:name="_Toc158636156"/>
      <w:r w:rsidRPr="00621097">
        <w:t>Definiciones y Acrónimos</w:t>
      </w:r>
      <w:bookmarkEnd w:id="3"/>
    </w:p>
    <w:p w14:paraId="5DA3E61A" w14:textId="77777777" w:rsidR="007D0FDF" w:rsidRPr="00621097" w:rsidRDefault="003C13F0" w:rsidP="00B2244A">
      <w:pPr>
        <w:pStyle w:val="Listavietas1"/>
      </w:pPr>
      <w:r w:rsidRPr="00621097">
        <w:t xml:space="preserve">IRSGC: Informe de revisión del Sistema de Gestión de Calidad. </w:t>
      </w:r>
    </w:p>
    <w:p w14:paraId="73BF602A" w14:textId="77777777" w:rsidR="007D0FDF" w:rsidRPr="00621097" w:rsidRDefault="003C13F0" w:rsidP="00B2244A">
      <w:pPr>
        <w:pStyle w:val="Titulo1SP"/>
      </w:pPr>
      <w:bookmarkStart w:id="4" w:name="_Toc158636157"/>
      <w:r w:rsidRPr="00621097">
        <w:lastRenderedPageBreak/>
        <w:t>Procedimiento</w:t>
      </w:r>
      <w:bookmarkEnd w:id="4"/>
    </w:p>
    <w:p w14:paraId="0FD91A9B" w14:textId="77777777" w:rsidR="007D0FDF" w:rsidRPr="00621097" w:rsidRDefault="003C13F0" w:rsidP="00B2244A">
      <w:pPr>
        <w:pStyle w:val="Titulo2SP"/>
      </w:pPr>
      <w:bookmarkStart w:id="5" w:name="_Toc158636158"/>
      <w:r w:rsidRPr="00621097">
        <w:t>Introducción</w:t>
      </w:r>
      <w:bookmarkEnd w:id="5"/>
      <w:r w:rsidRPr="00621097">
        <w:tab/>
      </w:r>
    </w:p>
    <w:p w14:paraId="16DE5CCA" w14:textId="77777777" w:rsidR="007D0FDF" w:rsidRPr="00621097" w:rsidRDefault="003C13F0">
      <w:pPr>
        <w:rPr>
          <w:szCs w:val="24"/>
        </w:rPr>
      </w:pPr>
      <w:r w:rsidRPr="00621097">
        <w:rPr>
          <w:szCs w:val="24"/>
        </w:rPr>
        <w:t xml:space="preserve">Con una frecuencia anual por medio del dpto. de Ventas se enviarán cuestionarios con el fin de medir la satisfacción de los clientes a los que se suministran productos desde </w:t>
      </w:r>
      <w:r w:rsidR="00621097">
        <w:rPr>
          <w:szCs w:val="24"/>
        </w:rPr>
        <w:t>SPIKA</w:t>
      </w:r>
      <w:r w:rsidRPr="00621097">
        <w:rPr>
          <w:szCs w:val="24"/>
        </w:rPr>
        <w:t xml:space="preserve">. </w:t>
      </w:r>
    </w:p>
    <w:p w14:paraId="6B9A78DD" w14:textId="77777777" w:rsidR="007D0FDF" w:rsidRDefault="003C13F0">
      <w:pPr>
        <w:rPr>
          <w:szCs w:val="24"/>
        </w:rPr>
      </w:pPr>
      <w:r w:rsidRPr="00621097">
        <w:rPr>
          <w:szCs w:val="24"/>
        </w:rPr>
        <w:t xml:space="preserve">Se hará una selección de los clientes de mayor facturación y se les hará llegar el cuestionario incluido en el </w:t>
      </w:r>
      <w:r w:rsidRPr="00621097">
        <w:rPr>
          <w:b/>
          <w:bCs/>
          <w:szCs w:val="24"/>
        </w:rPr>
        <w:t>Anexo 1</w:t>
      </w:r>
      <w:r w:rsidRPr="00621097">
        <w:rPr>
          <w:szCs w:val="24"/>
        </w:rPr>
        <w:t xml:space="preserve"> y se enviarán de vuelta al Técnico Responsable. La selección de clientes y seguimiento de los cuestionarios se realizará desde el </w:t>
      </w:r>
      <w:r w:rsidR="0025509A" w:rsidRPr="00621097">
        <w:rPr>
          <w:szCs w:val="24"/>
        </w:rPr>
        <w:t>área</w:t>
      </w:r>
      <w:r w:rsidRPr="00621097">
        <w:rPr>
          <w:szCs w:val="24"/>
        </w:rPr>
        <w:t xml:space="preserve"> de Ventas. </w:t>
      </w:r>
    </w:p>
    <w:p w14:paraId="5FE73607" w14:textId="1E678FA1" w:rsidR="0012520C" w:rsidRDefault="00115944">
      <w:pPr>
        <w:rPr>
          <w:szCs w:val="24"/>
        </w:rPr>
      </w:pPr>
      <w:r>
        <w:rPr>
          <w:szCs w:val="24"/>
        </w:rPr>
        <w:t xml:space="preserve">En esta evaluación anual SPIKA evaluará las actividades de postproducción revisando </w:t>
      </w:r>
      <w:r w:rsidR="00871E38">
        <w:rPr>
          <w:szCs w:val="24"/>
        </w:rPr>
        <w:t xml:space="preserve">los siguientes registros: </w:t>
      </w:r>
    </w:p>
    <w:p w14:paraId="78756D78" w14:textId="7FB222CE" w:rsidR="00871E38" w:rsidRDefault="00871E38" w:rsidP="00871E38">
      <w:pPr>
        <w:pStyle w:val="Prrafodelista"/>
        <w:numPr>
          <w:ilvl w:val="0"/>
          <w:numId w:val="33"/>
        </w:numPr>
        <w:rPr>
          <w:szCs w:val="24"/>
        </w:rPr>
      </w:pPr>
      <w:r>
        <w:rPr>
          <w:szCs w:val="24"/>
        </w:rPr>
        <w:t>Listado de reclamaciones de los clientes</w:t>
      </w:r>
      <w:r w:rsidR="005C3090">
        <w:rPr>
          <w:szCs w:val="24"/>
        </w:rPr>
        <w:t>, se quedará documentado en el IRSGCD</w:t>
      </w:r>
    </w:p>
    <w:p w14:paraId="7370AF34" w14:textId="380FDA57" w:rsidR="00871E38" w:rsidRDefault="00871E38" w:rsidP="00871E38">
      <w:pPr>
        <w:pStyle w:val="Prrafodelista"/>
        <w:numPr>
          <w:ilvl w:val="0"/>
          <w:numId w:val="33"/>
        </w:numPr>
        <w:rPr>
          <w:szCs w:val="24"/>
        </w:rPr>
      </w:pPr>
      <w:r>
        <w:rPr>
          <w:szCs w:val="24"/>
        </w:rPr>
        <w:t>Cuestionarios de satisfacción de los clientes</w:t>
      </w:r>
    </w:p>
    <w:p w14:paraId="273183E5" w14:textId="77777777" w:rsidR="00871E38" w:rsidRPr="00871E38" w:rsidRDefault="00871E38" w:rsidP="00AD2AC6">
      <w:pPr>
        <w:pStyle w:val="Prrafodelista"/>
        <w:rPr>
          <w:szCs w:val="24"/>
        </w:rPr>
      </w:pPr>
    </w:p>
    <w:p w14:paraId="201B9B11" w14:textId="77777777" w:rsidR="007D0FDF" w:rsidRPr="00621097" w:rsidRDefault="003C13F0" w:rsidP="00B2244A">
      <w:pPr>
        <w:pStyle w:val="Titulo2SP"/>
      </w:pPr>
      <w:bookmarkStart w:id="6" w:name="_Toc158636159"/>
      <w:r w:rsidRPr="00621097">
        <w:t>Envío de cuestionarios a los clientes.</w:t>
      </w:r>
      <w:bookmarkEnd w:id="6"/>
    </w:p>
    <w:p w14:paraId="5E189A7D" w14:textId="77777777" w:rsidR="007D0FDF" w:rsidRPr="00674500" w:rsidRDefault="003C13F0">
      <w:pPr>
        <w:pStyle w:val="Textoindependiente"/>
        <w:tabs>
          <w:tab w:val="left" w:pos="-2977"/>
          <w:tab w:val="left" w:pos="993"/>
        </w:tabs>
        <w:spacing w:before="240" w:line="240" w:lineRule="auto"/>
        <w:jc w:val="both"/>
        <w:rPr>
          <w:rFonts w:ascii="Roboto Light" w:hAnsi="Roboto Light" w:cs="Open Sans"/>
          <w:sz w:val="24"/>
          <w:szCs w:val="24"/>
          <w:lang w:val="es-ES"/>
        </w:rPr>
      </w:pPr>
      <w:r w:rsidRPr="00621097">
        <w:rPr>
          <w:rFonts w:ascii="Roboto Light" w:hAnsi="Roboto Light" w:cs="Open Sans"/>
          <w:sz w:val="24"/>
          <w:szCs w:val="24"/>
          <w:lang w:val="es-ES"/>
        </w:rPr>
        <w:t xml:space="preserve">Con el listado de los clientes con mayor facturación, el personal de </w:t>
      </w:r>
      <w:r w:rsidRPr="00621097">
        <w:rPr>
          <w:rFonts w:ascii="Roboto Light" w:hAnsi="Roboto Light" w:cs="Open Sans"/>
          <w:iCs/>
          <w:sz w:val="24"/>
          <w:szCs w:val="24"/>
          <w:lang w:val="es-ES"/>
        </w:rPr>
        <w:t>Ventas</w:t>
      </w:r>
      <w:r w:rsidRPr="00621097">
        <w:rPr>
          <w:rFonts w:ascii="Roboto Light" w:hAnsi="Roboto Light" w:cs="Open Sans"/>
          <w:sz w:val="24"/>
          <w:szCs w:val="24"/>
          <w:lang w:val="es-ES"/>
        </w:rPr>
        <w:t xml:space="preserve"> enviará vía correo ordinario o e-mail el “</w:t>
      </w:r>
      <w:r w:rsidRPr="00621097">
        <w:rPr>
          <w:rFonts w:ascii="Roboto Light" w:hAnsi="Roboto Light" w:cs="Open Sans"/>
          <w:b/>
          <w:sz w:val="24"/>
          <w:szCs w:val="24"/>
          <w:lang w:val="es-ES"/>
        </w:rPr>
        <w:t>Cuestionario de Satisfacción del Cliente</w:t>
      </w:r>
      <w:r w:rsidRPr="00621097">
        <w:rPr>
          <w:rFonts w:ascii="Roboto Light" w:hAnsi="Roboto Light" w:cs="Open Sans"/>
          <w:sz w:val="24"/>
          <w:szCs w:val="24"/>
          <w:lang w:val="es-ES"/>
        </w:rPr>
        <w:t xml:space="preserve">” (ver </w:t>
      </w:r>
      <w:r w:rsidRPr="00621097">
        <w:rPr>
          <w:rFonts w:ascii="Roboto Light" w:hAnsi="Roboto Light" w:cs="Open Sans"/>
          <w:b/>
          <w:sz w:val="24"/>
          <w:szCs w:val="24"/>
          <w:lang w:val="es-ES"/>
        </w:rPr>
        <w:t>Anexo 1</w:t>
      </w:r>
      <w:r w:rsidRPr="00621097">
        <w:rPr>
          <w:rFonts w:ascii="Roboto Light" w:hAnsi="Roboto Light" w:cs="Open Sans"/>
          <w:sz w:val="24"/>
          <w:szCs w:val="24"/>
          <w:lang w:val="es-ES"/>
        </w:rPr>
        <w:t>) a los clientes indicados en dicho listado, con el fin de poder evaluar la calidad del producto y del servicio.</w:t>
      </w:r>
    </w:p>
    <w:p w14:paraId="70EB99E7" w14:textId="77777777" w:rsidR="007D0FDF" w:rsidRPr="00674500" w:rsidRDefault="003C13F0">
      <w:pPr>
        <w:pStyle w:val="Textoindependiente"/>
        <w:tabs>
          <w:tab w:val="left" w:pos="-2977"/>
          <w:tab w:val="left" w:pos="993"/>
        </w:tabs>
        <w:spacing w:before="240" w:line="240" w:lineRule="auto"/>
        <w:jc w:val="both"/>
        <w:rPr>
          <w:rFonts w:ascii="Roboto Light" w:hAnsi="Roboto Light" w:cs="Open Sans"/>
          <w:sz w:val="24"/>
          <w:szCs w:val="24"/>
          <w:lang w:val="es-ES"/>
        </w:rPr>
      </w:pPr>
      <w:r w:rsidRPr="00621097">
        <w:rPr>
          <w:rFonts w:ascii="Roboto Light" w:hAnsi="Roboto Light" w:cs="Open Sans"/>
          <w:sz w:val="24"/>
          <w:szCs w:val="24"/>
          <w:lang w:val="es-ES"/>
        </w:rPr>
        <w:t xml:space="preserve">El </w:t>
      </w:r>
      <w:r w:rsidRPr="00621097">
        <w:rPr>
          <w:rFonts w:ascii="Roboto Light" w:hAnsi="Roboto Light" w:cs="Open Sans"/>
          <w:b/>
          <w:sz w:val="24"/>
          <w:szCs w:val="24"/>
          <w:lang w:val="es-ES"/>
        </w:rPr>
        <w:t>”Cuestionario de Satisfacción del Cliente</w:t>
      </w:r>
      <w:r w:rsidRPr="00621097">
        <w:rPr>
          <w:rFonts w:ascii="Roboto Light" w:hAnsi="Roboto Light" w:cs="Open Sans"/>
          <w:sz w:val="24"/>
          <w:szCs w:val="24"/>
          <w:lang w:val="es-ES"/>
        </w:rPr>
        <w:t>” incluye 3 apartados para la valoración de:</w:t>
      </w:r>
    </w:p>
    <w:p w14:paraId="197C33B9" w14:textId="77777777" w:rsidR="007D0FDF" w:rsidRPr="00621097" w:rsidRDefault="003C13F0" w:rsidP="00B2244A">
      <w:pPr>
        <w:pStyle w:val="Listavietas1"/>
      </w:pPr>
      <w:r w:rsidRPr="00621097">
        <w:rPr>
          <w:lang w:val="es-ES"/>
        </w:rPr>
        <w:t xml:space="preserve">Satisfacción del </w:t>
      </w:r>
      <w:r w:rsidRPr="00621097">
        <w:rPr>
          <w:b/>
          <w:lang w:val="es-ES"/>
        </w:rPr>
        <w:t>Producto</w:t>
      </w:r>
      <w:r w:rsidRPr="00621097">
        <w:rPr>
          <w:lang w:val="es-ES"/>
        </w:rPr>
        <w:t>.</w:t>
      </w:r>
    </w:p>
    <w:p w14:paraId="4CD8FCF9" w14:textId="77777777" w:rsidR="007D0FDF" w:rsidRPr="00621097" w:rsidRDefault="003C13F0" w:rsidP="00B2244A">
      <w:pPr>
        <w:pStyle w:val="Listavietas1"/>
      </w:pPr>
      <w:r w:rsidRPr="00621097">
        <w:rPr>
          <w:lang w:val="es-ES"/>
        </w:rPr>
        <w:t xml:space="preserve">Satisfacción del </w:t>
      </w:r>
      <w:r w:rsidRPr="00621097">
        <w:rPr>
          <w:b/>
          <w:lang w:val="es-ES"/>
        </w:rPr>
        <w:t>Servicio</w:t>
      </w:r>
      <w:r w:rsidRPr="00621097">
        <w:rPr>
          <w:lang w:val="es-ES"/>
        </w:rPr>
        <w:t>.</w:t>
      </w:r>
    </w:p>
    <w:p w14:paraId="3B6DC236" w14:textId="77777777" w:rsidR="007D0FDF" w:rsidRPr="00621097" w:rsidRDefault="003C13F0" w:rsidP="00B2244A">
      <w:pPr>
        <w:pStyle w:val="Listavietas1"/>
      </w:pPr>
      <w:r w:rsidRPr="00621097">
        <w:rPr>
          <w:lang w:val="es-ES"/>
        </w:rPr>
        <w:t>Satisfacción general.</w:t>
      </w:r>
    </w:p>
    <w:p w14:paraId="7CC05EB7" w14:textId="77777777" w:rsidR="007D0FDF" w:rsidRPr="00621097" w:rsidRDefault="003C13F0" w:rsidP="00B2244A">
      <w:pPr>
        <w:pStyle w:val="Titulo2SP"/>
      </w:pPr>
      <w:bookmarkStart w:id="7" w:name="_Toc158636160"/>
      <w:r w:rsidRPr="00621097">
        <w:t>Valoración del cuestionario</w:t>
      </w:r>
      <w:bookmarkEnd w:id="7"/>
    </w:p>
    <w:p w14:paraId="7AFE8F28" w14:textId="77777777" w:rsidR="007D0FDF" w:rsidRPr="00621097" w:rsidRDefault="003C13F0">
      <w:pPr>
        <w:rPr>
          <w:szCs w:val="24"/>
        </w:rPr>
      </w:pPr>
      <w:r w:rsidRPr="00621097">
        <w:rPr>
          <w:szCs w:val="24"/>
        </w:rPr>
        <w:t xml:space="preserve">Una vez recibido el cuestionario debidamente cumplimentado será remitido al Técnico Responsable. los cuestionarios deben venir firmados y fechados, o en su defecto se debe incluir la comunicación del envío que evidencie el envío del cuestionario a </w:t>
      </w:r>
      <w:r w:rsidR="00621097">
        <w:rPr>
          <w:szCs w:val="24"/>
        </w:rPr>
        <w:t>SPIKA</w:t>
      </w:r>
      <w:r w:rsidRPr="00621097">
        <w:rPr>
          <w:szCs w:val="24"/>
        </w:rPr>
        <w:t xml:space="preserve">. </w:t>
      </w:r>
    </w:p>
    <w:p w14:paraId="12C6FB54" w14:textId="77777777" w:rsidR="007D0FDF" w:rsidRPr="00621097" w:rsidRDefault="003C13F0">
      <w:pPr>
        <w:rPr>
          <w:szCs w:val="24"/>
        </w:rPr>
      </w:pPr>
      <w:r w:rsidRPr="00621097">
        <w:rPr>
          <w:szCs w:val="24"/>
        </w:rPr>
        <w:t xml:space="preserve">Con estos cuestionarios y con los listados de reclamaciones anuales, se revisará toda la información y se recogerán las conclusiones en el IRSGC. </w:t>
      </w:r>
    </w:p>
    <w:p w14:paraId="76A47A7D" w14:textId="77777777" w:rsidR="007D0FDF" w:rsidRPr="00621097" w:rsidRDefault="003C13F0" w:rsidP="00B2244A">
      <w:pPr>
        <w:pStyle w:val="Titulo2SP"/>
      </w:pPr>
      <w:bookmarkStart w:id="8" w:name="_Toc158636161"/>
      <w:r w:rsidRPr="00621097">
        <w:lastRenderedPageBreak/>
        <w:t>Comunicación a la Dirección</w:t>
      </w:r>
      <w:bookmarkEnd w:id="8"/>
    </w:p>
    <w:p w14:paraId="1EFBF75C" w14:textId="77777777" w:rsidR="007D0FDF" w:rsidRPr="00621097" w:rsidRDefault="003C13F0">
      <w:pPr>
        <w:rPr>
          <w:szCs w:val="24"/>
        </w:rPr>
      </w:pPr>
      <w:r w:rsidRPr="00621097">
        <w:rPr>
          <w:szCs w:val="24"/>
        </w:rPr>
        <w:t xml:space="preserve">El resultado de la medida de satisfacción del cliente será transmitido a la Dirección conforme de Indica en el </w:t>
      </w:r>
      <w:r w:rsidR="0025509A" w:rsidRPr="00621097">
        <w:rPr>
          <w:b/>
          <w:bCs/>
          <w:szCs w:val="24"/>
        </w:rPr>
        <w:t>PNT</w:t>
      </w:r>
      <w:r w:rsidRPr="00621097">
        <w:rPr>
          <w:b/>
          <w:bCs/>
          <w:szCs w:val="24"/>
        </w:rPr>
        <w:t>-010 Revisión de la eficacia del sistema de gestión de calidad por la dirección</w:t>
      </w:r>
      <w:r w:rsidRPr="00621097">
        <w:rPr>
          <w:szCs w:val="24"/>
        </w:rPr>
        <w:t xml:space="preserve">. </w:t>
      </w:r>
    </w:p>
    <w:p w14:paraId="434D5844" w14:textId="77777777" w:rsidR="007D0FDF" w:rsidRPr="00621097" w:rsidRDefault="007D0FDF">
      <w:pPr>
        <w:spacing w:line="259" w:lineRule="auto"/>
        <w:jc w:val="left"/>
        <w:rPr>
          <w:szCs w:val="24"/>
        </w:rPr>
      </w:pPr>
    </w:p>
    <w:p w14:paraId="09400C5D" w14:textId="77777777" w:rsidR="007D0FDF" w:rsidRPr="00621097" w:rsidRDefault="003C13F0" w:rsidP="00B2244A">
      <w:pPr>
        <w:pStyle w:val="Titulo1SP"/>
      </w:pPr>
      <w:bookmarkStart w:id="9" w:name="_Toc158636162"/>
      <w:r w:rsidRPr="00621097">
        <w:t>Distribución del Procedimiento</w:t>
      </w:r>
      <w:bookmarkEnd w:id="9"/>
    </w:p>
    <w:p w14:paraId="7926EF39" w14:textId="77777777" w:rsidR="007D0FDF" w:rsidRPr="00621097" w:rsidRDefault="003C13F0">
      <w:pPr>
        <w:rPr>
          <w:szCs w:val="24"/>
        </w:rPr>
      </w:pPr>
      <w:r w:rsidRPr="00621097">
        <w:rPr>
          <w:iCs/>
          <w:szCs w:val="24"/>
        </w:rPr>
        <w:t xml:space="preserve">El personal perteneciente a los </w:t>
      </w:r>
      <w:r w:rsidRPr="00621097">
        <w:rPr>
          <w:szCs w:val="24"/>
        </w:rPr>
        <w:t>departamentos indicados en el Apartado 3 (Responsabilidades y Departamentos afectados), se les debe proporcionar copia del presente procedimiento. Además, la copia controlada nº1 será entregada al Archivo para su archivo en papel.</w:t>
      </w:r>
    </w:p>
    <w:p w14:paraId="65B45AAF" w14:textId="77777777" w:rsidR="007D0FDF" w:rsidRPr="00621097" w:rsidRDefault="003C13F0">
      <w:pPr>
        <w:rPr>
          <w:szCs w:val="24"/>
        </w:rPr>
      </w:pPr>
      <w:r w:rsidRPr="00621097">
        <w:rPr>
          <w:szCs w:val="24"/>
        </w:rPr>
        <w:t>Copias controladas a emitir:</w:t>
      </w:r>
    </w:p>
    <w:tbl>
      <w:tblPr>
        <w:tblStyle w:val="Tablaconcuadrcula"/>
        <w:tblW w:w="9079" w:type="dxa"/>
        <w:jc w:val="center"/>
        <w:tblLayout w:type="fixed"/>
        <w:tblLook w:val="04A0" w:firstRow="1" w:lastRow="0" w:firstColumn="1" w:lastColumn="0" w:noHBand="0" w:noVBand="1"/>
      </w:tblPr>
      <w:tblGrid>
        <w:gridCol w:w="2841"/>
        <w:gridCol w:w="6238"/>
      </w:tblGrid>
      <w:tr w:rsidR="007D0FDF" w:rsidRPr="00621097" w14:paraId="014AA070" w14:textId="77777777" w:rsidTr="00B2244A">
        <w:trPr>
          <w:jc w:val="center"/>
        </w:trPr>
        <w:tc>
          <w:tcPr>
            <w:tcW w:w="2841" w:type="dxa"/>
            <w:shd w:val="clear" w:color="auto" w:fill="9D9D9D" w:themeFill="accent4"/>
          </w:tcPr>
          <w:p w14:paraId="5307EAE0" w14:textId="77777777" w:rsidR="007D0FDF" w:rsidRPr="00621097" w:rsidRDefault="003C13F0">
            <w:pPr>
              <w:pStyle w:val="Textoindependiente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 w:rsidRPr="00621097">
              <w:rPr>
                <w:rFonts w:ascii="Roboto Light" w:hAnsi="Roboto Light" w:cs="Open Sans"/>
                <w:b/>
                <w:iCs/>
                <w:sz w:val="24"/>
                <w:szCs w:val="24"/>
              </w:rPr>
              <w:t>Nº Copia controlada</w:t>
            </w:r>
          </w:p>
        </w:tc>
        <w:tc>
          <w:tcPr>
            <w:tcW w:w="6238" w:type="dxa"/>
            <w:shd w:val="clear" w:color="auto" w:fill="9D9D9D" w:themeFill="accent4"/>
            <w:vAlign w:val="center"/>
          </w:tcPr>
          <w:p w14:paraId="71CA8484" w14:textId="77777777" w:rsidR="007D0FDF" w:rsidRPr="00621097" w:rsidRDefault="003C13F0">
            <w:pPr>
              <w:pStyle w:val="Textoindependiente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 w:rsidRPr="00621097">
              <w:rPr>
                <w:rFonts w:ascii="Roboto Light" w:hAnsi="Roboto Light" w:cs="Open Sans"/>
                <w:b/>
                <w:sz w:val="24"/>
                <w:szCs w:val="24"/>
                <w:lang w:val="es-ES_tradnl" w:eastAsia="es-ES"/>
              </w:rPr>
              <w:t xml:space="preserve">Departamentos </w:t>
            </w:r>
          </w:p>
        </w:tc>
      </w:tr>
      <w:tr w:rsidR="007D0FDF" w:rsidRPr="00621097" w14:paraId="5E94B2C0" w14:textId="77777777" w:rsidTr="000540DA">
        <w:trPr>
          <w:jc w:val="center"/>
        </w:trPr>
        <w:tc>
          <w:tcPr>
            <w:tcW w:w="2841" w:type="dxa"/>
          </w:tcPr>
          <w:p w14:paraId="26F98C21" w14:textId="77777777" w:rsidR="007D0FDF" w:rsidRPr="00621097" w:rsidRDefault="003C13F0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621097">
              <w:rPr>
                <w:rFonts w:eastAsia="Times New Roman"/>
                <w:szCs w:val="24"/>
              </w:rPr>
              <w:t>1</w:t>
            </w:r>
          </w:p>
        </w:tc>
        <w:tc>
          <w:tcPr>
            <w:tcW w:w="6238" w:type="dxa"/>
          </w:tcPr>
          <w:p w14:paraId="4E81A49B" w14:textId="77777777" w:rsidR="007D0FDF" w:rsidRPr="00621097" w:rsidRDefault="003C13F0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621097">
              <w:rPr>
                <w:rFonts w:eastAsia="Times New Roman"/>
                <w:szCs w:val="24"/>
              </w:rPr>
              <w:t>Archivo</w:t>
            </w:r>
          </w:p>
        </w:tc>
      </w:tr>
    </w:tbl>
    <w:p w14:paraId="099A4938" w14:textId="77777777" w:rsidR="007D0FDF" w:rsidRPr="00621097" w:rsidRDefault="003C13F0" w:rsidP="00B2244A">
      <w:pPr>
        <w:pStyle w:val="Titulo1SP"/>
      </w:pPr>
      <w:bookmarkStart w:id="10" w:name="_Toc158636163"/>
      <w:r w:rsidRPr="00621097">
        <w:t>Anexos</w:t>
      </w:r>
      <w:bookmarkEnd w:id="10"/>
    </w:p>
    <w:tbl>
      <w:tblPr>
        <w:tblStyle w:val="Tablaconcuadrcula"/>
        <w:tblW w:w="9351" w:type="dxa"/>
        <w:tblLayout w:type="fixed"/>
        <w:tblLook w:val="04A0" w:firstRow="1" w:lastRow="0" w:firstColumn="1" w:lastColumn="0" w:noHBand="0" w:noVBand="1"/>
      </w:tblPr>
      <w:tblGrid>
        <w:gridCol w:w="988"/>
        <w:gridCol w:w="1279"/>
        <w:gridCol w:w="7084"/>
      </w:tblGrid>
      <w:tr w:rsidR="007D0FDF" w:rsidRPr="00621097" w14:paraId="00E28B24" w14:textId="77777777" w:rsidTr="00B2244A">
        <w:trPr>
          <w:trHeight w:val="674"/>
        </w:trPr>
        <w:tc>
          <w:tcPr>
            <w:tcW w:w="988" w:type="dxa"/>
            <w:shd w:val="clear" w:color="auto" w:fill="9D9D9D" w:themeFill="accent4"/>
            <w:vAlign w:val="center"/>
          </w:tcPr>
          <w:p w14:paraId="7EF7982C" w14:textId="77777777" w:rsidR="007D0FDF" w:rsidRPr="00621097" w:rsidRDefault="003C13F0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621097">
              <w:rPr>
                <w:rFonts w:eastAsia="Times New Roman"/>
                <w:b/>
                <w:szCs w:val="24"/>
              </w:rPr>
              <w:t>NÚM. / REV.</w:t>
            </w:r>
          </w:p>
        </w:tc>
        <w:tc>
          <w:tcPr>
            <w:tcW w:w="1279" w:type="dxa"/>
            <w:shd w:val="clear" w:color="auto" w:fill="9D9D9D" w:themeFill="accent4"/>
            <w:vAlign w:val="center"/>
          </w:tcPr>
          <w:p w14:paraId="7B95BDFA" w14:textId="77777777" w:rsidR="007D0FDF" w:rsidRPr="00621097" w:rsidRDefault="003C13F0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621097">
              <w:rPr>
                <w:rFonts w:eastAsia="Times New Roman"/>
                <w:b/>
                <w:szCs w:val="24"/>
              </w:rPr>
              <w:t>EXTERNO</w:t>
            </w:r>
          </w:p>
          <w:p w14:paraId="3AA61289" w14:textId="77777777" w:rsidR="007D0FDF" w:rsidRPr="00621097" w:rsidRDefault="003C13F0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621097">
              <w:rPr>
                <w:rFonts w:eastAsia="Times New Roman"/>
                <w:szCs w:val="24"/>
              </w:rPr>
              <w:t xml:space="preserve"> (SI / NO)</w:t>
            </w:r>
          </w:p>
        </w:tc>
        <w:tc>
          <w:tcPr>
            <w:tcW w:w="7084" w:type="dxa"/>
            <w:shd w:val="clear" w:color="auto" w:fill="9D9D9D" w:themeFill="accent4"/>
            <w:vAlign w:val="center"/>
          </w:tcPr>
          <w:p w14:paraId="1021EF35" w14:textId="77777777" w:rsidR="007D0FDF" w:rsidRPr="00621097" w:rsidRDefault="003C13F0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621097">
              <w:rPr>
                <w:rFonts w:eastAsia="Times New Roman"/>
                <w:b/>
                <w:szCs w:val="24"/>
              </w:rPr>
              <w:t>TÍTULO</w:t>
            </w:r>
          </w:p>
        </w:tc>
      </w:tr>
      <w:tr w:rsidR="007D0FDF" w:rsidRPr="00621097" w14:paraId="0AB76C20" w14:textId="77777777">
        <w:trPr>
          <w:trHeight w:val="677"/>
        </w:trPr>
        <w:tc>
          <w:tcPr>
            <w:tcW w:w="988" w:type="dxa"/>
            <w:vAlign w:val="center"/>
          </w:tcPr>
          <w:p w14:paraId="0E00911D" w14:textId="77777777" w:rsidR="007D0FDF" w:rsidRPr="00621097" w:rsidRDefault="003C13F0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621097">
              <w:rPr>
                <w:rFonts w:eastAsia="Times New Roman"/>
                <w:szCs w:val="24"/>
              </w:rPr>
              <w:t>1/01</w:t>
            </w:r>
          </w:p>
        </w:tc>
        <w:tc>
          <w:tcPr>
            <w:tcW w:w="1279" w:type="dxa"/>
            <w:vAlign w:val="center"/>
          </w:tcPr>
          <w:p w14:paraId="46CBBF62" w14:textId="77777777" w:rsidR="007D0FDF" w:rsidRPr="00621097" w:rsidRDefault="003C13F0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621097">
              <w:rPr>
                <w:rFonts w:eastAsia="Times New Roman"/>
                <w:szCs w:val="24"/>
              </w:rPr>
              <w:t>NO</w:t>
            </w:r>
          </w:p>
        </w:tc>
        <w:tc>
          <w:tcPr>
            <w:tcW w:w="7084" w:type="dxa"/>
            <w:vAlign w:val="center"/>
          </w:tcPr>
          <w:p w14:paraId="1179DA46" w14:textId="77777777" w:rsidR="007D0FDF" w:rsidRPr="00621097" w:rsidRDefault="003C13F0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621097">
              <w:rPr>
                <w:rFonts w:eastAsia="Times New Roman"/>
                <w:szCs w:val="24"/>
              </w:rPr>
              <w:t>Cuestionario de satisfaccion del cliente</w:t>
            </w:r>
          </w:p>
        </w:tc>
      </w:tr>
    </w:tbl>
    <w:p w14:paraId="39BBC00C" w14:textId="77777777" w:rsidR="007D0FDF" w:rsidRPr="00621097" w:rsidRDefault="003C13F0" w:rsidP="00B2244A">
      <w:pPr>
        <w:pStyle w:val="Titulo1SP"/>
      </w:pPr>
      <w:bookmarkStart w:id="11" w:name="_Toc158636164"/>
      <w:r w:rsidRPr="00621097">
        <w:t>Documentación relacionada</w:t>
      </w:r>
      <w:bookmarkEnd w:id="11"/>
    </w:p>
    <w:tbl>
      <w:tblPr>
        <w:tblStyle w:val="Tablaconcuadrcula"/>
        <w:tblW w:w="9889" w:type="dxa"/>
        <w:tblLayout w:type="fixed"/>
        <w:tblLook w:val="04A0" w:firstRow="1" w:lastRow="0" w:firstColumn="1" w:lastColumn="0" w:noHBand="0" w:noVBand="1"/>
      </w:tblPr>
      <w:tblGrid>
        <w:gridCol w:w="1836"/>
        <w:gridCol w:w="8053"/>
      </w:tblGrid>
      <w:tr w:rsidR="007D0FDF" w:rsidRPr="00621097" w14:paraId="6099EB26" w14:textId="77777777" w:rsidTr="00B2244A">
        <w:tc>
          <w:tcPr>
            <w:tcW w:w="1836" w:type="dxa"/>
            <w:shd w:val="clear" w:color="auto" w:fill="9D9D9D" w:themeFill="accent4"/>
          </w:tcPr>
          <w:p w14:paraId="72C35D94" w14:textId="77777777" w:rsidR="007D0FDF" w:rsidRPr="00621097" w:rsidRDefault="003C13F0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621097">
              <w:rPr>
                <w:rFonts w:eastAsia="Times New Roman"/>
                <w:b/>
                <w:szCs w:val="24"/>
              </w:rPr>
              <w:t>Código</w:t>
            </w:r>
          </w:p>
          <w:p w14:paraId="4BE9F312" w14:textId="77777777" w:rsidR="007D0FDF" w:rsidRPr="00621097" w:rsidRDefault="007D0FDF">
            <w:pPr>
              <w:spacing w:after="0"/>
              <w:jc w:val="center"/>
              <w:rPr>
                <w:rFonts w:eastAsia="Times New Roman"/>
                <w:b/>
                <w:color w:val="0070C0"/>
                <w:szCs w:val="24"/>
              </w:rPr>
            </w:pPr>
          </w:p>
        </w:tc>
        <w:tc>
          <w:tcPr>
            <w:tcW w:w="8052" w:type="dxa"/>
            <w:shd w:val="clear" w:color="auto" w:fill="9D9D9D" w:themeFill="accent4"/>
          </w:tcPr>
          <w:p w14:paraId="691EE090" w14:textId="77777777" w:rsidR="007D0FDF" w:rsidRPr="00621097" w:rsidRDefault="003C13F0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621097">
              <w:rPr>
                <w:rFonts w:eastAsia="Times New Roman"/>
                <w:b/>
                <w:szCs w:val="24"/>
              </w:rPr>
              <w:t>TÍTULO</w:t>
            </w:r>
          </w:p>
        </w:tc>
      </w:tr>
      <w:tr w:rsidR="007D0FDF" w:rsidRPr="00621097" w14:paraId="1CBEF8D6" w14:textId="77777777">
        <w:tc>
          <w:tcPr>
            <w:tcW w:w="1836" w:type="dxa"/>
          </w:tcPr>
          <w:p w14:paraId="0BDEEDCB" w14:textId="77777777" w:rsidR="007D0FDF" w:rsidRPr="00621097" w:rsidRDefault="003C13F0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621097">
              <w:rPr>
                <w:rFonts w:eastAsia="Times New Roman"/>
                <w:szCs w:val="24"/>
              </w:rPr>
              <w:t>MQ-01</w:t>
            </w:r>
          </w:p>
        </w:tc>
        <w:tc>
          <w:tcPr>
            <w:tcW w:w="8052" w:type="dxa"/>
          </w:tcPr>
          <w:p w14:paraId="02554830" w14:textId="77777777" w:rsidR="007D0FDF" w:rsidRPr="00621097" w:rsidRDefault="003C13F0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621097">
              <w:rPr>
                <w:rFonts w:eastAsia="Times New Roman"/>
                <w:szCs w:val="24"/>
              </w:rPr>
              <w:t>Manual de Calidad</w:t>
            </w:r>
          </w:p>
        </w:tc>
      </w:tr>
      <w:tr w:rsidR="007D0FDF" w:rsidRPr="00621097" w14:paraId="546BCE20" w14:textId="77777777">
        <w:tc>
          <w:tcPr>
            <w:tcW w:w="1836" w:type="dxa"/>
          </w:tcPr>
          <w:p w14:paraId="655CE157" w14:textId="77777777" w:rsidR="007D0FDF" w:rsidRPr="00621097" w:rsidRDefault="0025509A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621097">
              <w:rPr>
                <w:rFonts w:eastAsia="Times New Roman"/>
                <w:szCs w:val="24"/>
              </w:rPr>
              <w:t>PNT</w:t>
            </w:r>
            <w:r w:rsidR="003C13F0" w:rsidRPr="00621097">
              <w:rPr>
                <w:rFonts w:eastAsia="Times New Roman"/>
                <w:szCs w:val="24"/>
              </w:rPr>
              <w:t>-010</w:t>
            </w:r>
          </w:p>
        </w:tc>
        <w:tc>
          <w:tcPr>
            <w:tcW w:w="8052" w:type="dxa"/>
          </w:tcPr>
          <w:p w14:paraId="373DAEE8" w14:textId="77777777" w:rsidR="007D0FDF" w:rsidRPr="00621097" w:rsidRDefault="003C13F0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621097">
              <w:rPr>
                <w:rFonts w:eastAsia="Times New Roman"/>
                <w:szCs w:val="24"/>
              </w:rPr>
              <w:t>Revisión de la eficacia del sistema de gestión de calidad por la dirección</w:t>
            </w:r>
          </w:p>
        </w:tc>
      </w:tr>
    </w:tbl>
    <w:p w14:paraId="46CF8548" w14:textId="77777777" w:rsidR="00621097" w:rsidRDefault="00621097">
      <w:pPr>
        <w:rPr>
          <w:szCs w:val="24"/>
        </w:rPr>
      </w:pPr>
    </w:p>
    <w:p w14:paraId="2238E4F6" w14:textId="77777777" w:rsidR="00621097" w:rsidRDefault="00621097">
      <w:pPr>
        <w:spacing w:after="0" w:line="240" w:lineRule="auto"/>
        <w:jc w:val="left"/>
        <w:rPr>
          <w:szCs w:val="24"/>
        </w:rPr>
      </w:pPr>
      <w:r>
        <w:rPr>
          <w:szCs w:val="24"/>
        </w:rPr>
        <w:br w:type="page"/>
      </w:r>
    </w:p>
    <w:p w14:paraId="57D1A77C" w14:textId="77777777" w:rsidR="007D0FDF" w:rsidRPr="00621097" w:rsidRDefault="003C13F0" w:rsidP="00B2244A">
      <w:pPr>
        <w:pStyle w:val="Titulo1SP"/>
      </w:pPr>
      <w:bookmarkStart w:id="12" w:name="_Toc158636165"/>
      <w:r w:rsidRPr="00621097">
        <w:lastRenderedPageBreak/>
        <w:t>Formación</w:t>
      </w:r>
      <w:bookmarkEnd w:id="12"/>
    </w:p>
    <w:p w14:paraId="21133144" w14:textId="77777777" w:rsidR="007D0FDF" w:rsidRPr="00621097" w:rsidRDefault="003C13F0">
      <w:pPr>
        <w:rPr>
          <w:szCs w:val="24"/>
        </w:rPr>
      </w:pPr>
      <w:r w:rsidRPr="00621097">
        <w:rPr>
          <w:szCs w:val="24"/>
        </w:rPr>
        <w:t>La presente versión requiere que los departamentos afectados indicados en el apartado 3 reciban la formación que a continuación se indica:</w:t>
      </w:r>
    </w:p>
    <w:tbl>
      <w:tblPr>
        <w:tblStyle w:val="Tablaconcuadrcula"/>
        <w:tblW w:w="9351" w:type="dxa"/>
        <w:tblLayout w:type="fixed"/>
        <w:tblLook w:val="04A0" w:firstRow="1" w:lastRow="0" w:firstColumn="1" w:lastColumn="0" w:noHBand="0" w:noVBand="1"/>
      </w:tblPr>
      <w:tblGrid>
        <w:gridCol w:w="1555"/>
        <w:gridCol w:w="7796"/>
      </w:tblGrid>
      <w:tr w:rsidR="007D0FDF" w:rsidRPr="00621097" w14:paraId="66E0D45F" w14:textId="77777777" w:rsidTr="00B2244A">
        <w:tc>
          <w:tcPr>
            <w:tcW w:w="1555" w:type="dxa"/>
            <w:shd w:val="clear" w:color="auto" w:fill="9D9D9D" w:themeFill="accent4"/>
          </w:tcPr>
          <w:p w14:paraId="7855C2C9" w14:textId="77777777" w:rsidR="007D0FDF" w:rsidRPr="00621097" w:rsidRDefault="003C13F0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621097">
              <w:rPr>
                <w:rFonts w:eastAsia="Times New Roman"/>
                <w:b/>
                <w:szCs w:val="24"/>
              </w:rPr>
              <w:t>Marcar con una X</w:t>
            </w:r>
          </w:p>
        </w:tc>
        <w:tc>
          <w:tcPr>
            <w:tcW w:w="7796" w:type="dxa"/>
            <w:shd w:val="clear" w:color="auto" w:fill="9D9D9D" w:themeFill="accent4"/>
          </w:tcPr>
          <w:p w14:paraId="0D1E84FF" w14:textId="77777777" w:rsidR="007D0FDF" w:rsidRPr="00621097" w:rsidRDefault="003C13F0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621097">
              <w:rPr>
                <w:rFonts w:eastAsia="Times New Roman"/>
                <w:b/>
                <w:szCs w:val="24"/>
              </w:rPr>
              <w:t>Tipo formación</w:t>
            </w:r>
          </w:p>
        </w:tc>
      </w:tr>
      <w:tr w:rsidR="007D0FDF" w:rsidRPr="00621097" w14:paraId="473E7FCF" w14:textId="77777777" w:rsidTr="003C13F0">
        <w:tc>
          <w:tcPr>
            <w:tcW w:w="1555" w:type="dxa"/>
          </w:tcPr>
          <w:sdt>
            <w:sdtPr>
              <w:rPr>
                <w:szCs w:val="24"/>
              </w:rPr>
              <w:id w:val="1788500861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5A402105" w14:textId="77777777" w:rsidR="007D0FDF" w:rsidRPr="00621097" w:rsidRDefault="003C13F0">
                <w:pPr>
                  <w:spacing w:after="0"/>
                  <w:jc w:val="center"/>
                  <w:rPr>
                    <w:rFonts w:eastAsia="Times New Roman"/>
                    <w:szCs w:val="24"/>
                  </w:rPr>
                </w:pPr>
                <w:r w:rsidRPr="00621097">
                  <w:rPr>
                    <w:rFonts w:ascii="Segoe UI Symbol" w:eastAsia="MS Gothic" w:hAnsi="Segoe UI Symbol" w:cs="Segoe UI Symbol"/>
                    <w:szCs w:val="24"/>
                  </w:rPr>
                  <w:t>☒</w:t>
                </w:r>
              </w:p>
            </w:sdtContent>
          </w:sdt>
        </w:tc>
        <w:tc>
          <w:tcPr>
            <w:tcW w:w="7796" w:type="dxa"/>
          </w:tcPr>
          <w:p w14:paraId="693F94DB" w14:textId="77777777" w:rsidR="007D0FDF" w:rsidRPr="00621097" w:rsidRDefault="003C13F0">
            <w:pPr>
              <w:spacing w:after="0"/>
              <w:jc w:val="left"/>
              <w:rPr>
                <w:rFonts w:eastAsia="Times New Roman"/>
                <w:szCs w:val="24"/>
              </w:rPr>
            </w:pPr>
            <w:r w:rsidRPr="00621097">
              <w:rPr>
                <w:rFonts w:eastAsia="Times New Roman"/>
                <w:b/>
                <w:szCs w:val="24"/>
              </w:rPr>
              <w:t xml:space="preserve">Teórica </w:t>
            </w:r>
            <w:r w:rsidRPr="00621097">
              <w:rPr>
                <w:rFonts w:eastAsia="Times New Roman"/>
                <w:szCs w:val="24"/>
              </w:rPr>
              <w:t xml:space="preserve">(lectura y comprensión del procedimiento) </w:t>
            </w:r>
          </w:p>
        </w:tc>
      </w:tr>
      <w:tr w:rsidR="007D0FDF" w:rsidRPr="00621097" w14:paraId="6CC7B4FF" w14:textId="77777777" w:rsidTr="003C13F0">
        <w:tc>
          <w:tcPr>
            <w:tcW w:w="1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sdt>
            <w:sdtPr>
              <w:rPr>
                <w:szCs w:val="24"/>
              </w:rPr>
              <w:id w:val="769123120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43B9F167" w14:textId="77777777" w:rsidR="007D0FDF" w:rsidRPr="00621097" w:rsidRDefault="003C13F0">
                <w:pPr>
                  <w:spacing w:after="0"/>
                  <w:jc w:val="center"/>
                  <w:rPr>
                    <w:rFonts w:eastAsia="Times New Roman"/>
                    <w:szCs w:val="24"/>
                  </w:rPr>
                </w:pPr>
                <w:r w:rsidRPr="00621097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p>
            </w:sdtContent>
          </w:sdt>
        </w:tc>
        <w:tc>
          <w:tcPr>
            <w:tcW w:w="7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6EE804" w14:textId="77777777" w:rsidR="007D0FDF" w:rsidRPr="00621097" w:rsidRDefault="003C13F0">
            <w:pPr>
              <w:spacing w:after="0"/>
              <w:jc w:val="left"/>
              <w:rPr>
                <w:rFonts w:eastAsia="Times New Roman"/>
                <w:szCs w:val="24"/>
              </w:rPr>
            </w:pPr>
            <w:r w:rsidRPr="00621097">
              <w:rPr>
                <w:rFonts w:eastAsia="Times New Roman"/>
                <w:b/>
                <w:szCs w:val="24"/>
              </w:rPr>
              <w:t xml:space="preserve">Teórico – Práctica </w:t>
            </w:r>
            <w:r w:rsidRPr="00621097">
              <w:rPr>
                <w:rFonts w:eastAsia="Times New Roman"/>
                <w:szCs w:val="24"/>
              </w:rPr>
              <w:t xml:space="preserve">(En caso de seleccionar esta opción, </w:t>
            </w:r>
            <w:r w:rsidRPr="00621097">
              <w:rPr>
                <w:rFonts w:eastAsia="Times New Roman"/>
                <w:szCs w:val="24"/>
                <w:u w:val="single"/>
              </w:rPr>
              <w:t>contactar con el Técnico Responsable)</w:t>
            </w:r>
          </w:p>
        </w:tc>
      </w:tr>
    </w:tbl>
    <w:p w14:paraId="43EE8F2C" w14:textId="77777777" w:rsidR="007D0FDF" w:rsidRPr="00621097" w:rsidRDefault="007D0FDF">
      <w:pPr>
        <w:rPr>
          <w:szCs w:val="24"/>
        </w:rPr>
        <w:sectPr w:rsidR="007D0FDF" w:rsidRPr="00621097" w:rsidSect="008C0B27">
          <w:headerReference w:type="default" r:id="rId8"/>
          <w:footerReference w:type="default" r:id="rId9"/>
          <w:pgSz w:w="11906" w:h="16838"/>
          <w:pgMar w:top="1866" w:right="851" w:bottom="1985" w:left="1418" w:header="709" w:footer="709" w:gutter="0"/>
          <w:cols w:space="720"/>
          <w:formProt w:val="0"/>
          <w:docGrid w:linePitch="360" w:charSpace="4096"/>
        </w:sectPr>
      </w:pPr>
    </w:p>
    <w:p w14:paraId="31F76832" w14:textId="77777777" w:rsidR="007D0FDF" w:rsidRPr="00621097" w:rsidRDefault="003C13F0">
      <w:pPr>
        <w:jc w:val="right"/>
        <w:rPr>
          <w:rFonts w:ascii="Trebuchet MS" w:hAnsi="Trebuchet MS"/>
          <w:szCs w:val="24"/>
        </w:rPr>
      </w:pPr>
      <w:r w:rsidRPr="00621097">
        <w:rPr>
          <w:rFonts w:ascii="Trebuchet MS" w:hAnsi="Trebuchet MS"/>
          <w:b/>
          <w:bCs/>
          <w:szCs w:val="24"/>
        </w:rPr>
        <w:lastRenderedPageBreak/>
        <w:t>Anexo 1_VERSIÓN_01</w:t>
      </w:r>
    </w:p>
    <w:p w14:paraId="7B651E80" w14:textId="77777777" w:rsidR="007D0FDF" w:rsidRPr="00621097" w:rsidRDefault="003C13F0" w:rsidP="00B2244A">
      <w:pPr>
        <w:pStyle w:val="Titulo1SP"/>
      </w:pPr>
      <w:bookmarkStart w:id="13" w:name="_Toc158636166"/>
      <w:r w:rsidRPr="00621097">
        <w:t>TITULO DEL ANEXO 1: Cuestionario de Satisfacción del cliente</w:t>
      </w:r>
      <w:bookmarkEnd w:id="13"/>
    </w:p>
    <w:p w14:paraId="71501A9E" w14:textId="77777777" w:rsidR="007D0FDF" w:rsidRPr="00621097" w:rsidRDefault="003C13F0" w:rsidP="000540DA">
      <w:pPr>
        <w:spacing w:after="0" w:line="240" w:lineRule="auto"/>
        <w:jc w:val="right"/>
        <w:rPr>
          <w:szCs w:val="24"/>
        </w:rPr>
      </w:pPr>
      <w:r w:rsidRPr="00621097">
        <w:rPr>
          <w:szCs w:val="24"/>
        </w:rPr>
        <w:t>Página 1 de 2</w:t>
      </w:r>
    </w:p>
    <w:p w14:paraId="291A24FF" w14:textId="77777777" w:rsidR="007D0FDF" w:rsidRPr="00621097" w:rsidRDefault="003C13F0" w:rsidP="003B2F61">
      <w:pPr>
        <w:rPr>
          <w:szCs w:val="24"/>
        </w:rPr>
      </w:pPr>
      <w:r w:rsidRPr="00621097">
        <w:rPr>
          <w:szCs w:val="24"/>
        </w:rPr>
        <w:t xml:space="preserve">Con el fin de mejorar la Calidad de nuestro Servicio relativo a los Productos Sanitarios comercializados por </w:t>
      </w:r>
      <w:r w:rsidR="00621097">
        <w:rPr>
          <w:szCs w:val="24"/>
        </w:rPr>
        <w:t>SPIKA</w:t>
      </w:r>
      <w:r w:rsidRPr="00621097">
        <w:rPr>
          <w:szCs w:val="24"/>
        </w:rPr>
        <w:t xml:space="preserve">., nos gustaría conocer la opinión que tienen Uds. </w:t>
      </w:r>
    </w:p>
    <w:p w14:paraId="6B0A1F61" w14:textId="77777777" w:rsidR="007D0FDF" w:rsidRPr="00621097" w:rsidRDefault="003C13F0">
      <w:pPr>
        <w:rPr>
          <w:szCs w:val="24"/>
        </w:rPr>
      </w:pPr>
      <w:r w:rsidRPr="00621097">
        <w:rPr>
          <w:szCs w:val="24"/>
        </w:rPr>
        <w:t>Por favor, marque con “x” la casilla que corresponda con el producto/s en el que se basan sus valoraciones (utilizar un cuestionario por producto a evaluar):</w:t>
      </w:r>
    </w:p>
    <w:tbl>
      <w:tblPr>
        <w:tblW w:w="7089" w:type="dxa"/>
        <w:tblInd w:w="-147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94"/>
        <w:gridCol w:w="568"/>
        <w:gridCol w:w="2126"/>
        <w:gridCol w:w="1701"/>
      </w:tblGrid>
      <w:tr w:rsidR="00621097" w:rsidRPr="00621097" w14:paraId="672A969B" w14:textId="77777777" w:rsidTr="003B2F61">
        <w:trPr>
          <w:trHeight w:val="641"/>
        </w:trPr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7E62B6C8" w14:textId="77777777" w:rsidR="00621097" w:rsidRPr="003B2F61" w:rsidRDefault="00621097" w:rsidP="003B2F61">
            <w:pPr>
              <w:rPr>
                <w:highlight w:val="yellow"/>
              </w:rPr>
            </w:pPr>
            <w:r w:rsidRPr="003B2F61">
              <w:t>VR CARDIO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C0B2240" w14:textId="77777777" w:rsidR="00621097" w:rsidRPr="00621097" w:rsidRDefault="00621097" w:rsidP="0025509A">
            <w:pPr>
              <w:widowControl w:val="0"/>
              <w:shd w:val="clear" w:color="auto" w:fill="FFFFFF"/>
              <w:rPr>
                <w:szCs w:val="24"/>
              </w:rPr>
            </w:pPr>
            <w:r w:rsidRPr="00621097">
              <w:rPr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21097">
              <w:rPr>
                <w:szCs w:val="24"/>
              </w:rPr>
              <w:instrText xml:space="preserve"> FORMCHECKBOX </w:instrText>
            </w:r>
            <w:r w:rsidR="00000000">
              <w:rPr>
                <w:szCs w:val="24"/>
              </w:rPr>
            </w:r>
            <w:r w:rsidR="00000000">
              <w:rPr>
                <w:szCs w:val="24"/>
              </w:rPr>
              <w:fldChar w:fldCharType="separate"/>
            </w:r>
            <w:bookmarkStart w:id="14" w:name="Check7"/>
            <w:bookmarkEnd w:id="14"/>
            <w:r w:rsidRPr="00621097">
              <w:rPr>
                <w:szCs w:val="24"/>
              </w:rPr>
              <w:fldChar w:fldCharType="end"/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422DB403" w14:textId="77777777" w:rsidR="00621097" w:rsidRPr="003B2F61" w:rsidRDefault="00621097" w:rsidP="003B2F61">
            <w:pPr>
              <w:rPr>
                <w:szCs w:val="24"/>
              </w:rPr>
            </w:pPr>
            <w:r w:rsidRPr="003B2F61">
              <w:rPr>
                <w:szCs w:val="24"/>
              </w:rPr>
              <w:t>OTROS:</w:t>
            </w:r>
            <w:r w:rsidRPr="003B2F61">
              <w:rPr>
                <w:smallCaps/>
                <w:szCs w:val="24"/>
                <w:shd w:val="clear" w:color="auto" w:fill="BFBFBF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E5FAADB" w14:textId="77777777" w:rsidR="00621097" w:rsidRPr="00621097" w:rsidRDefault="00621097" w:rsidP="0025509A">
            <w:pPr>
              <w:widowControl w:val="0"/>
              <w:shd w:val="clear" w:color="auto" w:fill="FFFFFF"/>
              <w:rPr>
                <w:szCs w:val="24"/>
              </w:rPr>
            </w:pPr>
            <w:r w:rsidRPr="00621097">
              <w:rPr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21097">
              <w:rPr>
                <w:szCs w:val="24"/>
              </w:rPr>
              <w:instrText xml:space="preserve"> FORMCHECKBOX </w:instrText>
            </w:r>
            <w:r w:rsidR="00000000">
              <w:rPr>
                <w:szCs w:val="24"/>
              </w:rPr>
            </w:r>
            <w:r w:rsidR="00000000">
              <w:rPr>
                <w:szCs w:val="24"/>
              </w:rPr>
              <w:fldChar w:fldCharType="separate"/>
            </w:r>
            <w:bookmarkStart w:id="15" w:name="Check7_Copia_2"/>
            <w:bookmarkEnd w:id="15"/>
            <w:r w:rsidRPr="00621097">
              <w:rPr>
                <w:szCs w:val="24"/>
              </w:rPr>
              <w:fldChar w:fldCharType="end"/>
            </w:r>
          </w:p>
        </w:tc>
      </w:tr>
    </w:tbl>
    <w:p w14:paraId="67E0ACAC" w14:textId="77777777" w:rsidR="007D0FDF" w:rsidRPr="00621097" w:rsidRDefault="003C13F0">
      <w:pPr>
        <w:rPr>
          <w:szCs w:val="24"/>
        </w:rPr>
      </w:pPr>
      <w:r w:rsidRPr="00621097">
        <w:rPr>
          <w:szCs w:val="24"/>
        </w:rPr>
        <w:t>Para evaluar, marque con “x” la casilla correspondiente a su valoración:</w:t>
      </w:r>
    </w:p>
    <w:tbl>
      <w:tblPr>
        <w:tblW w:w="10349" w:type="dxa"/>
        <w:tblInd w:w="-289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51"/>
        <w:gridCol w:w="6093"/>
        <w:gridCol w:w="497"/>
        <w:gridCol w:w="499"/>
        <w:gridCol w:w="499"/>
        <w:gridCol w:w="500"/>
        <w:gridCol w:w="499"/>
        <w:gridCol w:w="911"/>
      </w:tblGrid>
      <w:tr w:rsidR="007D0FDF" w:rsidRPr="00621097" w14:paraId="1C96AE20" w14:textId="77777777" w:rsidTr="00B2244A">
        <w:trPr>
          <w:cantSplit/>
        </w:trPr>
        <w:tc>
          <w:tcPr>
            <w:tcW w:w="694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314D1FB2" w14:textId="77777777" w:rsidR="007D0FDF" w:rsidRPr="003B2F61" w:rsidRDefault="003C13F0">
            <w:pPr>
              <w:widowControl w:val="0"/>
              <w:rPr>
                <w:sz w:val="22"/>
                <w:szCs w:val="22"/>
              </w:rPr>
            </w:pPr>
            <w:r w:rsidRPr="003B2F61">
              <w:rPr>
                <w:b/>
                <w:sz w:val="22"/>
                <w:szCs w:val="22"/>
              </w:rPr>
              <w:t>1. CALIDAD DEL PRODUCTO</w:t>
            </w:r>
          </w:p>
        </w:tc>
        <w:tc>
          <w:tcPr>
            <w:tcW w:w="340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76C5C800" w14:textId="77777777" w:rsidR="007D0FDF" w:rsidRPr="003B2F61" w:rsidRDefault="003C13F0">
            <w:pPr>
              <w:widowControl w:val="0"/>
              <w:jc w:val="center"/>
              <w:rPr>
                <w:sz w:val="22"/>
                <w:szCs w:val="22"/>
              </w:rPr>
            </w:pPr>
            <w:r w:rsidRPr="003B2F61">
              <w:rPr>
                <w:b/>
                <w:sz w:val="22"/>
                <w:szCs w:val="22"/>
              </w:rPr>
              <w:t>Puntuación</w:t>
            </w:r>
          </w:p>
        </w:tc>
      </w:tr>
      <w:tr w:rsidR="007D0FDF" w:rsidRPr="00621097" w14:paraId="6794B100" w14:textId="77777777" w:rsidTr="00B2244A">
        <w:trPr>
          <w:cantSplit/>
        </w:trPr>
        <w:tc>
          <w:tcPr>
            <w:tcW w:w="694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5BA2BA7F" w14:textId="77777777" w:rsidR="007D0FDF" w:rsidRPr="003B2F61" w:rsidRDefault="007D0FDF">
            <w:pPr>
              <w:widowControl w:val="0"/>
              <w:rPr>
                <w:b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0CD96ECF" w14:textId="77777777" w:rsidR="007D0FDF" w:rsidRPr="003B2F61" w:rsidRDefault="003C13F0">
            <w:pPr>
              <w:widowControl w:val="0"/>
              <w:jc w:val="center"/>
              <w:rPr>
                <w:sz w:val="22"/>
                <w:szCs w:val="22"/>
              </w:rPr>
            </w:pPr>
            <w:r w:rsidRPr="003B2F61">
              <w:rPr>
                <w:b/>
                <w:sz w:val="22"/>
                <w:szCs w:val="22"/>
              </w:rPr>
              <w:t>1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0C7CB86B" w14:textId="77777777" w:rsidR="007D0FDF" w:rsidRPr="003B2F61" w:rsidRDefault="003C13F0">
            <w:pPr>
              <w:widowControl w:val="0"/>
              <w:jc w:val="center"/>
              <w:rPr>
                <w:sz w:val="22"/>
                <w:szCs w:val="22"/>
              </w:rPr>
            </w:pPr>
            <w:r w:rsidRPr="003B2F61">
              <w:rPr>
                <w:b/>
                <w:sz w:val="22"/>
                <w:szCs w:val="22"/>
              </w:rPr>
              <w:t>2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27BBA3B5" w14:textId="77777777" w:rsidR="007D0FDF" w:rsidRPr="003B2F61" w:rsidRDefault="003C13F0">
            <w:pPr>
              <w:widowControl w:val="0"/>
              <w:jc w:val="center"/>
              <w:rPr>
                <w:sz w:val="22"/>
                <w:szCs w:val="22"/>
              </w:rPr>
            </w:pPr>
            <w:r w:rsidRPr="003B2F61">
              <w:rPr>
                <w:b/>
                <w:sz w:val="22"/>
                <w:szCs w:val="22"/>
              </w:rPr>
              <w:t>3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6484317D" w14:textId="77777777" w:rsidR="007D0FDF" w:rsidRPr="003B2F61" w:rsidRDefault="003C13F0">
            <w:pPr>
              <w:widowControl w:val="0"/>
              <w:jc w:val="center"/>
              <w:rPr>
                <w:sz w:val="22"/>
                <w:szCs w:val="22"/>
              </w:rPr>
            </w:pPr>
            <w:r w:rsidRPr="003B2F61">
              <w:rPr>
                <w:b/>
                <w:sz w:val="22"/>
                <w:szCs w:val="22"/>
              </w:rPr>
              <w:t>4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3E6B8757" w14:textId="77777777" w:rsidR="007D0FDF" w:rsidRPr="003B2F61" w:rsidRDefault="003C13F0">
            <w:pPr>
              <w:widowControl w:val="0"/>
              <w:jc w:val="center"/>
              <w:rPr>
                <w:sz w:val="22"/>
                <w:szCs w:val="22"/>
              </w:rPr>
            </w:pPr>
            <w:r w:rsidRPr="003B2F61">
              <w:rPr>
                <w:b/>
                <w:sz w:val="22"/>
                <w:szCs w:val="22"/>
              </w:rPr>
              <w:t>5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3E33E2E8" w14:textId="77777777" w:rsidR="007D0FDF" w:rsidRPr="003B2F61" w:rsidRDefault="003C13F0">
            <w:pPr>
              <w:widowControl w:val="0"/>
              <w:jc w:val="center"/>
              <w:rPr>
                <w:sz w:val="22"/>
                <w:szCs w:val="22"/>
              </w:rPr>
            </w:pPr>
            <w:r w:rsidRPr="003B2F61">
              <w:rPr>
                <w:b/>
                <w:sz w:val="22"/>
                <w:szCs w:val="22"/>
              </w:rPr>
              <w:t>NS/NC</w:t>
            </w:r>
          </w:p>
        </w:tc>
      </w:tr>
      <w:tr w:rsidR="007D0FDF" w:rsidRPr="00621097" w14:paraId="2812C2A6" w14:textId="77777777" w:rsidTr="00B2244A">
        <w:trPr>
          <w:trHeight w:val="299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4E573B38" w14:textId="77777777" w:rsidR="007D0FDF" w:rsidRPr="003B2F61" w:rsidRDefault="003C13F0">
            <w:pPr>
              <w:widowControl w:val="0"/>
              <w:jc w:val="center"/>
              <w:rPr>
                <w:sz w:val="22"/>
                <w:szCs w:val="22"/>
              </w:rPr>
            </w:pPr>
            <w:r w:rsidRPr="003B2F61">
              <w:rPr>
                <w:sz w:val="22"/>
                <w:szCs w:val="22"/>
              </w:rPr>
              <w:t>1.1</w:t>
            </w:r>
          </w:p>
        </w:tc>
        <w:tc>
          <w:tcPr>
            <w:tcW w:w="6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0387B49B" w14:textId="77777777" w:rsidR="007D0FDF" w:rsidRPr="003B2F61" w:rsidRDefault="003C13F0">
            <w:pPr>
              <w:widowControl w:val="0"/>
              <w:rPr>
                <w:sz w:val="22"/>
                <w:szCs w:val="22"/>
              </w:rPr>
            </w:pPr>
            <w:r w:rsidRPr="003B2F61">
              <w:rPr>
                <w:sz w:val="22"/>
                <w:szCs w:val="22"/>
              </w:rPr>
              <w:t>Embalaje y acondicionamiento del producto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2848F2" w14:textId="77777777" w:rsidR="007D0FDF" w:rsidRPr="003B2F61" w:rsidRDefault="007D0FDF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832CF5" w14:textId="77777777" w:rsidR="007D0FDF" w:rsidRPr="003B2F61" w:rsidRDefault="007D0FDF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605998" w14:textId="77777777" w:rsidR="007D0FDF" w:rsidRPr="003B2F61" w:rsidRDefault="007D0FDF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59E499" w14:textId="77777777" w:rsidR="007D0FDF" w:rsidRPr="003B2F61" w:rsidRDefault="007D0FDF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A3AD40" w14:textId="77777777" w:rsidR="007D0FDF" w:rsidRPr="003B2F61" w:rsidRDefault="007D0FDF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A7120" w14:textId="77777777" w:rsidR="007D0FDF" w:rsidRPr="003B2F61" w:rsidRDefault="007D0FDF">
            <w:pPr>
              <w:widowControl w:val="0"/>
              <w:jc w:val="center"/>
              <w:rPr>
                <w:sz w:val="22"/>
                <w:szCs w:val="22"/>
              </w:rPr>
            </w:pPr>
          </w:p>
        </w:tc>
      </w:tr>
      <w:tr w:rsidR="007D0FDF" w:rsidRPr="00621097" w14:paraId="191C67A1" w14:textId="77777777" w:rsidTr="00B2244A">
        <w:trPr>
          <w:trHeight w:val="299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72C234F7" w14:textId="77777777" w:rsidR="007D0FDF" w:rsidRPr="003B2F61" w:rsidRDefault="003C13F0">
            <w:pPr>
              <w:widowControl w:val="0"/>
              <w:jc w:val="center"/>
              <w:rPr>
                <w:sz w:val="22"/>
                <w:szCs w:val="22"/>
              </w:rPr>
            </w:pPr>
            <w:r w:rsidRPr="003B2F61">
              <w:rPr>
                <w:sz w:val="22"/>
                <w:szCs w:val="22"/>
              </w:rPr>
              <w:t>1.2</w:t>
            </w:r>
          </w:p>
        </w:tc>
        <w:tc>
          <w:tcPr>
            <w:tcW w:w="6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1F76DFB1" w14:textId="77777777" w:rsidR="007D0FDF" w:rsidRPr="003B2F61" w:rsidRDefault="003C13F0">
            <w:pPr>
              <w:widowControl w:val="0"/>
              <w:rPr>
                <w:sz w:val="22"/>
                <w:szCs w:val="22"/>
              </w:rPr>
            </w:pPr>
            <w:r w:rsidRPr="003B2F61">
              <w:rPr>
                <w:sz w:val="22"/>
                <w:szCs w:val="22"/>
              </w:rPr>
              <w:t>Identificación y Etiquetado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705BCC" w14:textId="77777777" w:rsidR="007D0FDF" w:rsidRPr="003B2F61" w:rsidRDefault="007D0FDF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7E7A6D" w14:textId="77777777" w:rsidR="007D0FDF" w:rsidRPr="003B2F61" w:rsidRDefault="007D0FDF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2B6EDB" w14:textId="77777777" w:rsidR="007D0FDF" w:rsidRPr="003B2F61" w:rsidRDefault="007D0FDF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48976F" w14:textId="77777777" w:rsidR="007D0FDF" w:rsidRPr="003B2F61" w:rsidRDefault="007D0FDF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E648EE" w14:textId="77777777" w:rsidR="007D0FDF" w:rsidRPr="003B2F61" w:rsidRDefault="007D0FDF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89081" w14:textId="77777777" w:rsidR="007D0FDF" w:rsidRPr="003B2F61" w:rsidRDefault="007D0FDF">
            <w:pPr>
              <w:widowControl w:val="0"/>
              <w:jc w:val="center"/>
              <w:rPr>
                <w:sz w:val="22"/>
                <w:szCs w:val="22"/>
              </w:rPr>
            </w:pPr>
          </w:p>
        </w:tc>
      </w:tr>
      <w:tr w:rsidR="00430BA8" w:rsidRPr="00621097" w14:paraId="2F2C0CDB" w14:textId="77777777" w:rsidTr="00B2244A">
        <w:trPr>
          <w:trHeight w:val="299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6CE92458" w14:textId="5F6DBB77" w:rsidR="00430BA8" w:rsidRPr="003B2F61" w:rsidRDefault="00430BA8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1.3</w:t>
            </w:r>
          </w:p>
        </w:tc>
        <w:tc>
          <w:tcPr>
            <w:tcW w:w="6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47242D18" w14:textId="02B27CCB" w:rsidR="00430BA8" w:rsidRPr="003B2F61" w:rsidRDefault="00457144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producto ha satisfecho tus necesidades 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E2C590" w14:textId="77777777" w:rsidR="00430BA8" w:rsidRPr="003B2F61" w:rsidRDefault="00430BA8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C208F9" w14:textId="77777777" w:rsidR="00430BA8" w:rsidRPr="003B2F61" w:rsidRDefault="00430BA8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DEDBE6" w14:textId="77777777" w:rsidR="00430BA8" w:rsidRPr="003B2F61" w:rsidRDefault="00430BA8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6DD2D" w14:textId="77777777" w:rsidR="00430BA8" w:rsidRPr="003B2F61" w:rsidRDefault="00430BA8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7FB9ED" w14:textId="77777777" w:rsidR="00430BA8" w:rsidRPr="003B2F61" w:rsidRDefault="00430BA8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0C83E0" w14:textId="77777777" w:rsidR="00430BA8" w:rsidRPr="003B2F61" w:rsidRDefault="00430BA8">
            <w:pPr>
              <w:widowControl w:val="0"/>
              <w:jc w:val="center"/>
              <w:rPr>
                <w:sz w:val="22"/>
                <w:szCs w:val="22"/>
              </w:rPr>
            </w:pPr>
          </w:p>
        </w:tc>
      </w:tr>
      <w:tr w:rsidR="007D0FDF" w:rsidRPr="00621097" w14:paraId="7D43D6BC" w14:textId="77777777" w:rsidTr="003B2F61">
        <w:trPr>
          <w:cantSplit/>
        </w:trPr>
        <w:tc>
          <w:tcPr>
            <w:tcW w:w="694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71C038E4" w14:textId="77777777" w:rsidR="007D0FDF" w:rsidRPr="003B2F61" w:rsidRDefault="003C13F0">
            <w:pPr>
              <w:widowControl w:val="0"/>
              <w:rPr>
                <w:sz w:val="22"/>
                <w:szCs w:val="22"/>
              </w:rPr>
            </w:pPr>
            <w:r w:rsidRPr="003B2F61">
              <w:rPr>
                <w:b/>
                <w:sz w:val="22"/>
                <w:szCs w:val="22"/>
              </w:rPr>
              <w:t>2. SATISFACCIÓN DEL SERVICIO</w:t>
            </w:r>
          </w:p>
        </w:tc>
        <w:tc>
          <w:tcPr>
            <w:tcW w:w="340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765385E0" w14:textId="77777777" w:rsidR="007D0FDF" w:rsidRPr="003B2F61" w:rsidRDefault="003C13F0">
            <w:pPr>
              <w:widowControl w:val="0"/>
              <w:jc w:val="center"/>
              <w:rPr>
                <w:sz w:val="22"/>
                <w:szCs w:val="22"/>
              </w:rPr>
            </w:pPr>
            <w:r w:rsidRPr="003B2F61">
              <w:rPr>
                <w:b/>
                <w:sz w:val="22"/>
                <w:szCs w:val="22"/>
              </w:rPr>
              <w:t>Puntuación</w:t>
            </w:r>
          </w:p>
        </w:tc>
      </w:tr>
      <w:tr w:rsidR="007D0FDF" w:rsidRPr="00621097" w14:paraId="6B2BBC85" w14:textId="77777777" w:rsidTr="003B2F61">
        <w:trPr>
          <w:cantSplit/>
          <w:trHeight w:val="70"/>
        </w:trPr>
        <w:tc>
          <w:tcPr>
            <w:tcW w:w="694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2E91EDF3" w14:textId="77777777" w:rsidR="007D0FDF" w:rsidRPr="003B2F61" w:rsidRDefault="007D0FDF">
            <w:pPr>
              <w:widowControl w:val="0"/>
              <w:rPr>
                <w:b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2F623C4D" w14:textId="77777777" w:rsidR="007D0FDF" w:rsidRPr="003B2F61" w:rsidRDefault="003C13F0">
            <w:pPr>
              <w:widowControl w:val="0"/>
              <w:jc w:val="center"/>
              <w:rPr>
                <w:sz w:val="22"/>
                <w:szCs w:val="22"/>
              </w:rPr>
            </w:pPr>
            <w:r w:rsidRPr="003B2F61">
              <w:rPr>
                <w:b/>
                <w:sz w:val="22"/>
                <w:szCs w:val="22"/>
              </w:rPr>
              <w:t>1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66B01237" w14:textId="77777777" w:rsidR="007D0FDF" w:rsidRPr="003B2F61" w:rsidRDefault="003C13F0">
            <w:pPr>
              <w:widowControl w:val="0"/>
              <w:jc w:val="center"/>
              <w:rPr>
                <w:sz w:val="22"/>
                <w:szCs w:val="22"/>
              </w:rPr>
            </w:pPr>
            <w:r w:rsidRPr="003B2F61">
              <w:rPr>
                <w:b/>
                <w:sz w:val="22"/>
                <w:szCs w:val="22"/>
              </w:rPr>
              <w:t>2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0BB7A352" w14:textId="77777777" w:rsidR="007D0FDF" w:rsidRPr="003B2F61" w:rsidRDefault="003C13F0">
            <w:pPr>
              <w:widowControl w:val="0"/>
              <w:jc w:val="center"/>
              <w:rPr>
                <w:sz w:val="22"/>
                <w:szCs w:val="22"/>
              </w:rPr>
            </w:pPr>
            <w:r w:rsidRPr="003B2F61">
              <w:rPr>
                <w:b/>
                <w:sz w:val="22"/>
                <w:szCs w:val="22"/>
              </w:rPr>
              <w:t>3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1F014460" w14:textId="77777777" w:rsidR="007D0FDF" w:rsidRPr="003B2F61" w:rsidRDefault="003C13F0">
            <w:pPr>
              <w:widowControl w:val="0"/>
              <w:jc w:val="center"/>
              <w:rPr>
                <w:sz w:val="22"/>
                <w:szCs w:val="22"/>
              </w:rPr>
            </w:pPr>
            <w:r w:rsidRPr="003B2F61">
              <w:rPr>
                <w:b/>
                <w:sz w:val="22"/>
                <w:szCs w:val="22"/>
              </w:rPr>
              <w:t>4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0EA8EA93" w14:textId="77777777" w:rsidR="007D0FDF" w:rsidRPr="003B2F61" w:rsidRDefault="003C13F0">
            <w:pPr>
              <w:widowControl w:val="0"/>
              <w:jc w:val="center"/>
              <w:rPr>
                <w:sz w:val="22"/>
                <w:szCs w:val="22"/>
              </w:rPr>
            </w:pPr>
            <w:r w:rsidRPr="003B2F61">
              <w:rPr>
                <w:b/>
                <w:sz w:val="22"/>
                <w:szCs w:val="22"/>
              </w:rPr>
              <w:t>5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013BB8C3" w14:textId="77777777" w:rsidR="007D0FDF" w:rsidRPr="003B2F61" w:rsidRDefault="003C13F0">
            <w:pPr>
              <w:widowControl w:val="0"/>
              <w:jc w:val="center"/>
              <w:rPr>
                <w:sz w:val="22"/>
                <w:szCs w:val="22"/>
              </w:rPr>
            </w:pPr>
            <w:r w:rsidRPr="003B2F61">
              <w:rPr>
                <w:b/>
                <w:sz w:val="22"/>
                <w:szCs w:val="22"/>
              </w:rPr>
              <w:t>NS/NC</w:t>
            </w:r>
          </w:p>
        </w:tc>
      </w:tr>
      <w:tr w:rsidR="007D0FDF" w:rsidRPr="00621097" w14:paraId="4A6B3CF1" w14:textId="77777777" w:rsidTr="00B2244A">
        <w:trPr>
          <w:trHeight w:val="414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07EC368D" w14:textId="77777777" w:rsidR="007D0FDF" w:rsidRPr="003B2F61" w:rsidRDefault="003C13F0">
            <w:pPr>
              <w:widowControl w:val="0"/>
              <w:jc w:val="center"/>
              <w:rPr>
                <w:sz w:val="22"/>
                <w:szCs w:val="22"/>
              </w:rPr>
            </w:pPr>
            <w:r w:rsidRPr="003B2F61">
              <w:rPr>
                <w:sz w:val="22"/>
                <w:szCs w:val="22"/>
              </w:rPr>
              <w:t>2.1</w:t>
            </w:r>
          </w:p>
        </w:tc>
        <w:tc>
          <w:tcPr>
            <w:tcW w:w="6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0BF58463" w14:textId="77777777" w:rsidR="007D0FDF" w:rsidRPr="003B2F61" w:rsidRDefault="003C13F0" w:rsidP="00621097">
            <w:pPr>
              <w:widowControl w:val="0"/>
              <w:rPr>
                <w:sz w:val="22"/>
                <w:szCs w:val="22"/>
                <w:shd w:val="clear" w:color="auto" w:fill="FFFF00"/>
              </w:rPr>
            </w:pPr>
            <w:r w:rsidRPr="003B2F61">
              <w:rPr>
                <w:sz w:val="22"/>
                <w:szCs w:val="22"/>
              </w:rPr>
              <w:t xml:space="preserve">Los plazos de entrega que ofrece </w:t>
            </w:r>
            <w:r w:rsidR="00621097" w:rsidRPr="003B2F61">
              <w:rPr>
                <w:sz w:val="22"/>
                <w:szCs w:val="22"/>
              </w:rPr>
              <w:t>SPIKA TECH</w:t>
            </w:r>
            <w:r w:rsidRPr="003B2F61">
              <w:rPr>
                <w:sz w:val="22"/>
                <w:szCs w:val="22"/>
              </w:rPr>
              <w:t xml:space="preserve"> son adecuados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E4702D" w14:textId="77777777" w:rsidR="007D0FDF" w:rsidRPr="003B2F61" w:rsidRDefault="007D0FDF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B0609D" w14:textId="77777777" w:rsidR="007D0FDF" w:rsidRPr="003B2F61" w:rsidRDefault="007D0FDF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7740F3" w14:textId="77777777" w:rsidR="007D0FDF" w:rsidRPr="003B2F61" w:rsidRDefault="007D0FDF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0382EB" w14:textId="77777777" w:rsidR="007D0FDF" w:rsidRPr="003B2F61" w:rsidRDefault="007D0FDF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C246A3" w14:textId="77777777" w:rsidR="007D0FDF" w:rsidRPr="003B2F61" w:rsidRDefault="007D0FDF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CD02D" w14:textId="77777777" w:rsidR="007D0FDF" w:rsidRPr="003B2F61" w:rsidRDefault="007D0FDF">
            <w:pPr>
              <w:widowControl w:val="0"/>
              <w:jc w:val="center"/>
              <w:rPr>
                <w:sz w:val="22"/>
                <w:szCs w:val="22"/>
              </w:rPr>
            </w:pPr>
          </w:p>
        </w:tc>
      </w:tr>
      <w:tr w:rsidR="007D0FDF" w:rsidRPr="00621097" w14:paraId="7F31B3CC" w14:textId="77777777" w:rsidTr="00B2244A">
        <w:trPr>
          <w:trHeight w:val="414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0F0DC74A" w14:textId="77777777" w:rsidR="007D0FDF" w:rsidRPr="003B2F61" w:rsidRDefault="003C13F0">
            <w:pPr>
              <w:widowControl w:val="0"/>
              <w:jc w:val="center"/>
              <w:rPr>
                <w:sz w:val="22"/>
                <w:szCs w:val="22"/>
              </w:rPr>
            </w:pPr>
            <w:r w:rsidRPr="003B2F61">
              <w:rPr>
                <w:sz w:val="22"/>
                <w:szCs w:val="22"/>
              </w:rPr>
              <w:t>2.2</w:t>
            </w:r>
          </w:p>
        </w:tc>
        <w:tc>
          <w:tcPr>
            <w:tcW w:w="6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1EA31E47" w14:textId="77777777" w:rsidR="007D0FDF" w:rsidRPr="003B2F61" w:rsidRDefault="003C13F0">
            <w:pPr>
              <w:widowControl w:val="0"/>
              <w:rPr>
                <w:sz w:val="22"/>
                <w:szCs w:val="22"/>
              </w:rPr>
            </w:pPr>
            <w:r w:rsidRPr="003B2F61">
              <w:rPr>
                <w:sz w:val="22"/>
                <w:szCs w:val="22"/>
              </w:rPr>
              <w:t>Cumplimiento de los plazos de entrega acordados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CD4CB3" w14:textId="77777777" w:rsidR="007D0FDF" w:rsidRPr="003B2F61" w:rsidRDefault="007D0FDF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047719" w14:textId="77777777" w:rsidR="007D0FDF" w:rsidRPr="003B2F61" w:rsidRDefault="007D0FDF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9CE87" w14:textId="77777777" w:rsidR="007D0FDF" w:rsidRPr="003B2F61" w:rsidRDefault="007D0FDF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54DFB8" w14:textId="77777777" w:rsidR="007D0FDF" w:rsidRPr="003B2F61" w:rsidRDefault="007D0FDF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17650C" w14:textId="77777777" w:rsidR="007D0FDF" w:rsidRPr="003B2F61" w:rsidRDefault="007D0FDF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8C309C" w14:textId="77777777" w:rsidR="007D0FDF" w:rsidRPr="003B2F61" w:rsidRDefault="007D0FDF">
            <w:pPr>
              <w:widowControl w:val="0"/>
              <w:jc w:val="center"/>
              <w:rPr>
                <w:sz w:val="22"/>
                <w:szCs w:val="22"/>
              </w:rPr>
            </w:pPr>
          </w:p>
        </w:tc>
      </w:tr>
      <w:tr w:rsidR="007D0FDF" w:rsidRPr="00621097" w14:paraId="1C13C371" w14:textId="77777777" w:rsidTr="00B2244A">
        <w:trPr>
          <w:trHeight w:val="414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30CBA53A" w14:textId="77777777" w:rsidR="007D0FDF" w:rsidRPr="003B2F61" w:rsidRDefault="003C13F0">
            <w:pPr>
              <w:widowControl w:val="0"/>
              <w:jc w:val="center"/>
              <w:rPr>
                <w:sz w:val="22"/>
                <w:szCs w:val="22"/>
              </w:rPr>
            </w:pPr>
            <w:r w:rsidRPr="003B2F61">
              <w:rPr>
                <w:sz w:val="22"/>
                <w:szCs w:val="22"/>
              </w:rPr>
              <w:t>2.3</w:t>
            </w:r>
          </w:p>
        </w:tc>
        <w:tc>
          <w:tcPr>
            <w:tcW w:w="6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0F8E6F53" w14:textId="77777777" w:rsidR="007D0FDF" w:rsidRPr="003B2F61" w:rsidRDefault="003C13F0">
            <w:pPr>
              <w:widowControl w:val="0"/>
              <w:rPr>
                <w:sz w:val="22"/>
                <w:szCs w:val="22"/>
              </w:rPr>
            </w:pPr>
            <w:r w:rsidRPr="003B2F61">
              <w:rPr>
                <w:sz w:val="22"/>
                <w:szCs w:val="22"/>
              </w:rPr>
              <w:t>Calidad del transporte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51810B" w14:textId="77777777" w:rsidR="007D0FDF" w:rsidRPr="003B2F61" w:rsidRDefault="007D0FDF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D05E2F" w14:textId="77777777" w:rsidR="007D0FDF" w:rsidRPr="003B2F61" w:rsidRDefault="007D0FDF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BA0D16" w14:textId="77777777" w:rsidR="007D0FDF" w:rsidRPr="003B2F61" w:rsidRDefault="007D0FDF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94E0EF" w14:textId="77777777" w:rsidR="007D0FDF" w:rsidRPr="003B2F61" w:rsidRDefault="007D0FDF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85DF6E" w14:textId="77777777" w:rsidR="007D0FDF" w:rsidRPr="003B2F61" w:rsidRDefault="007D0FDF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9580D" w14:textId="77777777" w:rsidR="007D0FDF" w:rsidRPr="003B2F61" w:rsidRDefault="007D0FDF">
            <w:pPr>
              <w:widowControl w:val="0"/>
              <w:jc w:val="center"/>
              <w:rPr>
                <w:sz w:val="22"/>
                <w:szCs w:val="22"/>
              </w:rPr>
            </w:pPr>
          </w:p>
        </w:tc>
      </w:tr>
      <w:tr w:rsidR="007D0FDF" w:rsidRPr="00621097" w14:paraId="3D3016C4" w14:textId="77777777" w:rsidTr="00B2244A">
        <w:trPr>
          <w:trHeight w:val="414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3D3D7BED" w14:textId="77777777" w:rsidR="007D0FDF" w:rsidRPr="003B2F61" w:rsidRDefault="003C13F0">
            <w:pPr>
              <w:widowControl w:val="0"/>
              <w:jc w:val="center"/>
              <w:rPr>
                <w:sz w:val="22"/>
                <w:szCs w:val="22"/>
              </w:rPr>
            </w:pPr>
            <w:r w:rsidRPr="003B2F61">
              <w:rPr>
                <w:sz w:val="22"/>
                <w:szCs w:val="22"/>
              </w:rPr>
              <w:t>2.4</w:t>
            </w:r>
          </w:p>
        </w:tc>
        <w:tc>
          <w:tcPr>
            <w:tcW w:w="6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7AC7FD93" w14:textId="77777777" w:rsidR="007D0FDF" w:rsidRPr="003B2F61" w:rsidRDefault="003C13F0">
            <w:pPr>
              <w:widowControl w:val="0"/>
              <w:rPr>
                <w:sz w:val="22"/>
                <w:szCs w:val="22"/>
              </w:rPr>
            </w:pPr>
            <w:r w:rsidRPr="003B2F61">
              <w:rPr>
                <w:sz w:val="22"/>
                <w:szCs w:val="22"/>
              </w:rPr>
              <w:t>Condiciones de la entrega (producto en buen estado)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7DF5F" w14:textId="77777777" w:rsidR="007D0FDF" w:rsidRPr="003B2F61" w:rsidRDefault="007D0FDF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119CC" w14:textId="77777777" w:rsidR="007D0FDF" w:rsidRPr="003B2F61" w:rsidRDefault="007D0FDF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E7A297" w14:textId="77777777" w:rsidR="007D0FDF" w:rsidRPr="003B2F61" w:rsidRDefault="007D0FDF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5561E3" w14:textId="77777777" w:rsidR="007D0FDF" w:rsidRPr="003B2F61" w:rsidRDefault="007D0FDF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98EB93" w14:textId="77777777" w:rsidR="007D0FDF" w:rsidRPr="003B2F61" w:rsidRDefault="007D0FDF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924364" w14:textId="77777777" w:rsidR="007D0FDF" w:rsidRPr="003B2F61" w:rsidRDefault="007D0FDF">
            <w:pPr>
              <w:widowControl w:val="0"/>
              <w:jc w:val="center"/>
              <w:rPr>
                <w:sz w:val="22"/>
                <w:szCs w:val="22"/>
              </w:rPr>
            </w:pPr>
          </w:p>
        </w:tc>
      </w:tr>
      <w:tr w:rsidR="007D0FDF" w:rsidRPr="00621097" w14:paraId="254CE90A" w14:textId="77777777" w:rsidTr="003B2F61">
        <w:trPr>
          <w:trHeight w:val="150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78E622F5" w14:textId="77777777" w:rsidR="007D0FDF" w:rsidRPr="003B2F61" w:rsidRDefault="003C13F0">
            <w:pPr>
              <w:widowControl w:val="0"/>
              <w:jc w:val="center"/>
              <w:rPr>
                <w:sz w:val="22"/>
                <w:szCs w:val="22"/>
              </w:rPr>
            </w:pPr>
            <w:r w:rsidRPr="003B2F61">
              <w:rPr>
                <w:sz w:val="22"/>
                <w:szCs w:val="22"/>
              </w:rPr>
              <w:lastRenderedPageBreak/>
              <w:t>2.5</w:t>
            </w:r>
          </w:p>
        </w:tc>
        <w:tc>
          <w:tcPr>
            <w:tcW w:w="6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2FD81554" w14:textId="77777777" w:rsidR="007D0FDF" w:rsidRPr="003B2F61" w:rsidRDefault="003C13F0">
            <w:pPr>
              <w:widowControl w:val="0"/>
              <w:rPr>
                <w:sz w:val="22"/>
                <w:szCs w:val="22"/>
              </w:rPr>
            </w:pPr>
            <w:r w:rsidRPr="003B2F61">
              <w:rPr>
                <w:sz w:val="22"/>
                <w:szCs w:val="22"/>
              </w:rPr>
              <w:t>Si ha tenido que reclamar en alguna ocasión, valore la atención y las soluciones adoptadas.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B708F7" w14:textId="77777777" w:rsidR="007D0FDF" w:rsidRPr="003B2F61" w:rsidRDefault="007D0FDF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DFB036" w14:textId="77777777" w:rsidR="007D0FDF" w:rsidRPr="003B2F61" w:rsidRDefault="007D0FDF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780891" w14:textId="77777777" w:rsidR="007D0FDF" w:rsidRPr="003B2F61" w:rsidRDefault="007D0FDF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ED93BE" w14:textId="77777777" w:rsidR="007D0FDF" w:rsidRPr="003B2F61" w:rsidRDefault="007D0FDF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49BD89" w14:textId="77777777" w:rsidR="007D0FDF" w:rsidRPr="003B2F61" w:rsidRDefault="007D0FDF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F8FEA0" w14:textId="77777777" w:rsidR="007D0FDF" w:rsidRPr="003B2F61" w:rsidRDefault="007D0FDF">
            <w:pPr>
              <w:widowControl w:val="0"/>
              <w:jc w:val="center"/>
              <w:rPr>
                <w:sz w:val="22"/>
                <w:szCs w:val="22"/>
              </w:rPr>
            </w:pPr>
          </w:p>
        </w:tc>
      </w:tr>
    </w:tbl>
    <w:p w14:paraId="61569950" w14:textId="77777777" w:rsidR="00621097" w:rsidRPr="00621097" w:rsidRDefault="00621097" w:rsidP="00621097">
      <w:pPr>
        <w:jc w:val="right"/>
        <w:rPr>
          <w:rFonts w:ascii="Trebuchet MS" w:hAnsi="Trebuchet MS"/>
          <w:szCs w:val="24"/>
        </w:rPr>
      </w:pPr>
      <w:r w:rsidRPr="00621097">
        <w:rPr>
          <w:rFonts w:ascii="Trebuchet MS" w:hAnsi="Trebuchet MS"/>
          <w:b/>
          <w:bCs/>
          <w:szCs w:val="24"/>
        </w:rPr>
        <w:t>Anexo 1_VERSIÓN_01</w:t>
      </w:r>
    </w:p>
    <w:p w14:paraId="2961A6C2" w14:textId="77777777" w:rsidR="00621097" w:rsidRPr="00621097" w:rsidRDefault="00621097" w:rsidP="00621097">
      <w:pPr>
        <w:spacing w:after="0" w:line="240" w:lineRule="auto"/>
        <w:jc w:val="right"/>
        <w:rPr>
          <w:szCs w:val="24"/>
        </w:rPr>
      </w:pPr>
      <w:r w:rsidRPr="00621097">
        <w:rPr>
          <w:szCs w:val="24"/>
        </w:rPr>
        <w:t xml:space="preserve">Página </w:t>
      </w:r>
      <w:r>
        <w:rPr>
          <w:szCs w:val="24"/>
        </w:rPr>
        <w:t>2</w:t>
      </w:r>
      <w:r w:rsidRPr="00621097">
        <w:rPr>
          <w:szCs w:val="24"/>
        </w:rPr>
        <w:t xml:space="preserve"> de 2</w:t>
      </w:r>
    </w:p>
    <w:p w14:paraId="22473692" w14:textId="77777777" w:rsidR="00621097" w:rsidRDefault="00621097"/>
    <w:tbl>
      <w:tblPr>
        <w:tblW w:w="10349" w:type="dxa"/>
        <w:tblInd w:w="-289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51"/>
        <w:gridCol w:w="6093"/>
        <w:gridCol w:w="996"/>
        <w:gridCol w:w="1134"/>
        <w:gridCol w:w="1275"/>
      </w:tblGrid>
      <w:tr w:rsidR="007D0FDF" w:rsidRPr="00621097" w14:paraId="78355CAB" w14:textId="77777777" w:rsidTr="00120620">
        <w:trPr>
          <w:cantSplit/>
          <w:trHeight w:val="70"/>
        </w:trPr>
        <w:tc>
          <w:tcPr>
            <w:tcW w:w="69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21054D91" w14:textId="77777777" w:rsidR="007D0FDF" w:rsidRPr="00621097" w:rsidRDefault="003C13F0">
            <w:pPr>
              <w:widowControl w:val="0"/>
              <w:rPr>
                <w:szCs w:val="24"/>
              </w:rPr>
            </w:pPr>
            <w:r w:rsidRPr="00621097">
              <w:rPr>
                <w:b/>
                <w:szCs w:val="24"/>
              </w:rPr>
              <w:t>3. SATISFACCIÓN GENERAL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637D74F0" w14:textId="77777777" w:rsidR="007D0FDF" w:rsidRPr="00621097" w:rsidRDefault="003C13F0" w:rsidP="00B03784">
            <w:pPr>
              <w:widowControl w:val="0"/>
              <w:jc w:val="center"/>
              <w:rPr>
                <w:szCs w:val="24"/>
              </w:rPr>
            </w:pPr>
            <w:bookmarkStart w:id="16" w:name="_Toc74900276"/>
            <w:bookmarkStart w:id="17" w:name="_Toc69134931"/>
            <w:r w:rsidRPr="00B03784">
              <w:rPr>
                <w:b/>
                <w:szCs w:val="24"/>
              </w:rPr>
              <w:t>SI</w:t>
            </w:r>
            <w:bookmarkEnd w:id="16"/>
            <w:bookmarkEnd w:id="17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</w:tcPr>
          <w:p w14:paraId="5EFBFD0B" w14:textId="77777777" w:rsidR="007D0FDF" w:rsidRPr="00621097" w:rsidRDefault="003C13F0">
            <w:pPr>
              <w:widowControl w:val="0"/>
              <w:jc w:val="center"/>
              <w:rPr>
                <w:szCs w:val="24"/>
              </w:rPr>
            </w:pPr>
            <w:r w:rsidRPr="00621097">
              <w:rPr>
                <w:b/>
                <w:szCs w:val="24"/>
              </w:rPr>
              <w:t>NO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04277162" w14:textId="77777777" w:rsidR="007D0FDF" w:rsidRPr="00621097" w:rsidRDefault="003C13F0">
            <w:pPr>
              <w:widowControl w:val="0"/>
              <w:jc w:val="center"/>
              <w:rPr>
                <w:szCs w:val="24"/>
              </w:rPr>
            </w:pPr>
            <w:r w:rsidRPr="00621097">
              <w:rPr>
                <w:b/>
                <w:szCs w:val="24"/>
              </w:rPr>
              <w:t>NS/NC</w:t>
            </w:r>
          </w:p>
        </w:tc>
      </w:tr>
      <w:tr w:rsidR="007D0FDF" w:rsidRPr="00621097" w14:paraId="7F21A98F" w14:textId="77777777" w:rsidTr="00120620">
        <w:trPr>
          <w:cantSplit/>
          <w:trHeight w:val="414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3231026F" w14:textId="77777777" w:rsidR="007D0FDF" w:rsidRPr="00621097" w:rsidRDefault="003C13F0">
            <w:pPr>
              <w:widowControl w:val="0"/>
              <w:jc w:val="center"/>
              <w:rPr>
                <w:szCs w:val="24"/>
              </w:rPr>
            </w:pPr>
            <w:r w:rsidRPr="00621097">
              <w:rPr>
                <w:szCs w:val="24"/>
              </w:rPr>
              <w:t>3.2</w:t>
            </w:r>
          </w:p>
        </w:tc>
        <w:tc>
          <w:tcPr>
            <w:tcW w:w="6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1D372EF9" w14:textId="77777777" w:rsidR="007D0FDF" w:rsidRPr="00621097" w:rsidRDefault="003C13F0">
            <w:pPr>
              <w:widowControl w:val="0"/>
              <w:rPr>
                <w:szCs w:val="24"/>
              </w:rPr>
            </w:pPr>
            <w:r w:rsidRPr="00621097">
              <w:rPr>
                <w:szCs w:val="24"/>
              </w:rPr>
              <w:t>¿Cumple el servicio con sus expectativas iniciales?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11C758" w14:textId="77777777" w:rsidR="007D0FDF" w:rsidRPr="00621097" w:rsidRDefault="007D0FDF">
            <w:pPr>
              <w:widowControl w:val="0"/>
              <w:jc w:val="center"/>
              <w:rPr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196058" w14:textId="77777777" w:rsidR="007D0FDF" w:rsidRPr="00621097" w:rsidRDefault="007D0FDF">
            <w:pPr>
              <w:widowControl w:val="0"/>
              <w:jc w:val="center"/>
              <w:rPr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9206F4" w14:textId="77777777" w:rsidR="007D0FDF" w:rsidRPr="00621097" w:rsidRDefault="007D0FDF">
            <w:pPr>
              <w:widowControl w:val="0"/>
              <w:jc w:val="center"/>
              <w:rPr>
                <w:szCs w:val="24"/>
              </w:rPr>
            </w:pPr>
          </w:p>
        </w:tc>
      </w:tr>
      <w:tr w:rsidR="007D0FDF" w:rsidRPr="00621097" w14:paraId="49A58E15" w14:textId="77777777" w:rsidTr="00120620">
        <w:trPr>
          <w:cantSplit/>
          <w:trHeight w:val="414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4972DADE" w14:textId="77777777" w:rsidR="007D0FDF" w:rsidRPr="00621097" w:rsidRDefault="003C13F0">
            <w:pPr>
              <w:widowControl w:val="0"/>
              <w:jc w:val="center"/>
              <w:rPr>
                <w:szCs w:val="24"/>
              </w:rPr>
            </w:pPr>
            <w:r w:rsidRPr="00621097">
              <w:rPr>
                <w:szCs w:val="24"/>
              </w:rPr>
              <w:t>3.5</w:t>
            </w:r>
          </w:p>
        </w:tc>
        <w:tc>
          <w:tcPr>
            <w:tcW w:w="6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564363AB" w14:textId="77777777" w:rsidR="007D0FDF" w:rsidRPr="00621097" w:rsidRDefault="003C13F0">
            <w:pPr>
              <w:widowControl w:val="0"/>
              <w:rPr>
                <w:szCs w:val="24"/>
              </w:rPr>
            </w:pPr>
            <w:r w:rsidRPr="00621097">
              <w:rPr>
                <w:szCs w:val="24"/>
              </w:rPr>
              <w:t>¿Considera que el servicio es mejor que el de otras empresas del sector?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537BF9" w14:textId="77777777" w:rsidR="007D0FDF" w:rsidRPr="00621097" w:rsidRDefault="007D0FDF">
            <w:pPr>
              <w:widowControl w:val="0"/>
              <w:jc w:val="center"/>
              <w:rPr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C7EC08" w14:textId="77777777" w:rsidR="007D0FDF" w:rsidRPr="00621097" w:rsidRDefault="007D0FDF">
            <w:pPr>
              <w:widowControl w:val="0"/>
              <w:jc w:val="center"/>
              <w:rPr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B6AA07" w14:textId="77777777" w:rsidR="007D0FDF" w:rsidRPr="00621097" w:rsidRDefault="007D0FDF">
            <w:pPr>
              <w:widowControl w:val="0"/>
              <w:jc w:val="center"/>
              <w:rPr>
                <w:szCs w:val="24"/>
              </w:rPr>
            </w:pPr>
          </w:p>
        </w:tc>
      </w:tr>
      <w:tr w:rsidR="007D0FDF" w:rsidRPr="00621097" w14:paraId="4DDF4402" w14:textId="77777777" w:rsidTr="00120620">
        <w:trPr>
          <w:cantSplit/>
          <w:trHeight w:val="414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6F4896AA" w14:textId="77777777" w:rsidR="007D0FDF" w:rsidRPr="00621097" w:rsidRDefault="003C13F0">
            <w:pPr>
              <w:widowControl w:val="0"/>
              <w:jc w:val="center"/>
              <w:rPr>
                <w:szCs w:val="24"/>
              </w:rPr>
            </w:pPr>
            <w:r w:rsidRPr="00621097">
              <w:rPr>
                <w:szCs w:val="24"/>
              </w:rPr>
              <w:t>3.6</w:t>
            </w:r>
          </w:p>
        </w:tc>
        <w:tc>
          <w:tcPr>
            <w:tcW w:w="6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4EC8EC32" w14:textId="77777777" w:rsidR="007D0FDF" w:rsidRPr="00621097" w:rsidRDefault="003C13F0">
            <w:pPr>
              <w:widowControl w:val="0"/>
              <w:rPr>
                <w:szCs w:val="24"/>
              </w:rPr>
            </w:pPr>
            <w:r w:rsidRPr="00621097">
              <w:rPr>
                <w:szCs w:val="24"/>
              </w:rPr>
              <w:t xml:space="preserve">¿En general está satisfecho con el servicio que le ofrece nuestro desde </w:t>
            </w:r>
            <w:r w:rsidR="00621097">
              <w:rPr>
                <w:szCs w:val="24"/>
              </w:rPr>
              <w:t>SPIKA</w:t>
            </w:r>
            <w:r w:rsidRPr="00621097">
              <w:rPr>
                <w:szCs w:val="24"/>
              </w:rPr>
              <w:t>?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1A1E7F" w14:textId="77777777" w:rsidR="007D0FDF" w:rsidRPr="00621097" w:rsidRDefault="007D0FDF">
            <w:pPr>
              <w:widowControl w:val="0"/>
              <w:jc w:val="center"/>
              <w:rPr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0A9EE" w14:textId="77777777" w:rsidR="007D0FDF" w:rsidRPr="00621097" w:rsidRDefault="007D0FDF">
            <w:pPr>
              <w:widowControl w:val="0"/>
              <w:jc w:val="center"/>
              <w:rPr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53E75B" w14:textId="77777777" w:rsidR="007D0FDF" w:rsidRPr="00621097" w:rsidRDefault="007D0FDF">
            <w:pPr>
              <w:widowControl w:val="0"/>
              <w:jc w:val="center"/>
              <w:rPr>
                <w:szCs w:val="24"/>
              </w:rPr>
            </w:pPr>
          </w:p>
        </w:tc>
      </w:tr>
    </w:tbl>
    <w:p w14:paraId="0940D22D" w14:textId="77777777" w:rsidR="007D0FDF" w:rsidRPr="00621097" w:rsidRDefault="003C13F0">
      <w:pPr>
        <w:rPr>
          <w:szCs w:val="24"/>
        </w:rPr>
      </w:pPr>
      <w:r w:rsidRPr="00621097">
        <w:rPr>
          <w:i/>
          <w:iCs/>
          <w:szCs w:val="24"/>
        </w:rPr>
        <w:t>(NS/NC: No sabe o No contesta)</w:t>
      </w:r>
    </w:p>
    <w:p w14:paraId="16CBCCD6" w14:textId="77777777" w:rsidR="007D0FDF" w:rsidRPr="00621097" w:rsidRDefault="007D0FDF">
      <w:pPr>
        <w:jc w:val="center"/>
        <w:rPr>
          <w:szCs w:val="24"/>
        </w:rPr>
      </w:pPr>
    </w:p>
    <w:tbl>
      <w:tblPr>
        <w:tblW w:w="10349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0349"/>
      </w:tblGrid>
      <w:tr w:rsidR="007D0FDF" w:rsidRPr="00621097" w14:paraId="2F52B1B9" w14:textId="77777777" w:rsidTr="00120620">
        <w:trPr>
          <w:trHeight w:val="231"/>
        </w:trPr>
        <w:tc>
          <w:tcPr>
            <w:tcW w:w="10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</w:tcPr>
          <w:p w14:paraId="237DE1F8" w14:textId="77777777" w:rsidR="007D0FDF" w:rsidRPr="00621097" w:rsidRDefault="003C13F0">
            <w:pPr>
              <w:widowControl w:val="0"/>
              <w:rPr>
                <w:szCs w:val="24"/>
              </w:rPr>
            </w:pPr>
            <w:r w:rsidRPr="00621097">
              <w:rPr>
                <w:b/>
                <w:szCs w:val="24"/>
              </w:rPr>
              <w:t>Comentarios adicionales (si aplica)</w:t>
            </w:r>
          </w:p>
        </w:tc>
      </w:tr>
      <w:tr w:rsidR="007D0FDF" w:rsidRPr="00621097" w14:paraId="41B983B9" w14:textId="77777777" w:rsidTr="00621097">
        <w:trPr>
          <w:trHeight w:val="1915"/>
        </w:trPr>
        <w:tc>
          <w:tcPr>
            <w:tcW w:w="10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78DCC1" w14:textId="77777777" w:rsidR="007D0FDF" w:rsidRPr="00621097" w:rsidRDefault="007D0FDF">
            <w:pPr>
              <w:widowControl w:val="0"/>
              <w:rPr>
                <w:b/>
                <w:szCs w:val="24"/>
              </w:rPr>
            </w:pPr>
          </w:p>
        </w:tc>
      </w:tr>
    </w:tbl>
    <w:p w14:paraId="04FF1F1C" w14:textId="77777777" w:rsidR="007D0FDF" w:rsidRDefault="007D0FDF">
      <w:pPr>
        <w:jc w:val="center"/>
        <w:rPr>
          <w:szCs w:val="24"/>
        </w:rPr>
      </w:pPr>
    </w:p>
    <w:p w14:paraId="7A63E1A4" w14:textId="77777777" w:rsidR="00ED1A1D" w:rsidRDefault="00ED1A1D">
      <w:pPr>
        <w:jc w:val="center"/>
        <w:rPr>
          <w:szCs w:val="24"/>
        </w:rPr>
      </w:pPr>
    </w:p>
    <w:p w14:paraId="408AB610" w14:textId="77777777" w:rsidR="00ED1A1D" w:rsidRDefault="00ED1A1D">
      <w:pPr>
        <w:jc w:val="center"/>
        <w:rPr>
          <w:szCs w:val="24"/>
        </w:rPr>
      </w:pPr>
    </w:p>
    <w:tbl>
      <w:tblPr>
        <w:tblW w:w="10349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0349"/>
      </w:tblGrid>
      <w:tr w:rsidR="00ED1A1D" w:rsidRPr="00621097" w14:paraId="0F0D9E3D" w14:textId="77777777" w:rsidTr="00B72A7E">
        <w:trPr>
          <w:trHeight w:val="231"/>
        </w:trPr>
        <w:tc>
          <w:tcPr>
            <w:tcW w:w="10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</w:tcPr>
          <w:p w14:paraId="02D0605E" w14:textId="5F415ABA" w:rsidR="00ED1A1D" w:rsidRPr="00621097" w:rsidRDefault="00ED1A1D" w:rsidP="00B72A7E">
            <w:pPr>
              <w:widowControl w:val="0"/>
              <w:rPr>
                <w:szCs w:val="24"/>
              </w:rPr>
            </w:pPr>
            <w:r>
              <w:rPr>
                <w:b/>
                <w:szCs w:val="24"/>
              </w:rPr>
              <w:lastRenderedPageBreak/>
              <w:t>Durante el uso del producto, ¿Ha identificado alguna oportunidad de mejora?, indíquela aquí</w:t>
            </w:r>
          </w:p>
        </w:tc>
      </w:tr>
      <w:tr w:rsidR="00ED1A1D" w:rsidRPr="00621097" w14:paraId="725B131E" w14:textId="77777777" w:rsidTr="00B72A7E">
        <w:trPr>
          <w:trHeight w:val="1915"/>
        </w:trPr>
        <w:tc>
          <w:tcPr>
            <w:tcW w:w="10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C4476" w14:textId="77777777" w:rsidR="00ED1A1D" w:rsidRPr="00621097" w:rsidRDefault="00ED1A1D" w:rsidP="00B72A7E">
            <w:pPr>
              <w:widowControl w:val="0"/>
              <w:rPr>
                <w:b/>
                <w:szCs w:val="24"/>
              </w:rPr>
            </w:pPr>
          </w:p>
        </w:tc>
      </w:tr>
    </w:tbl>
    <w:p w14:paraId="5EFBF41A" w14:textId="77777777" w:rsidR="00ED1A1D" w:rsidRPr="00621097" w:rsidRDefault="00ED1A1D">
      <w:pPr>
        <w:jc w:val="center"/>
        <w:rPr>
          <w:szCs w:val="24"/>
        </w:rPr>
      </w:pPr>
    </w:p>
    <w:tbl>
      <w:tblPr>
        <w:tblW w:w="9215" w:type="dxa"/>
        <w:tblInd w:w="-289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70"/>
        <w:gridCol w:w="4745"/>
      </w:tblGrid>
      <w:tr w:rsidR="007D0FDF" w:rsidRPr="00621097" w14:paraId="1E60B03C" w14:textId="77777777" w:rsidTr="00120620">
        <w:trPr>
          <w:cantSplit/>
          <w:trHeight w:val="715"/>
        </w:trPr>
        <w:tc>
          <w:tcPr>
            <w:tcW w:w="4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4A5932EA" w14:textId="77777777" w:rsidR="007D0FDF" w:rsidRPr="00621097" w:rsidRDefault="003C13F0">
            <w:pPr>
              <w:widowControl w:val="0"/>
              <w:rPr>
                <w:szCs w:val="24"/>
              </w:rPr>
            </w:pPr>
            <w:r w:rsidRPr="00621097">
              <w:rPr>
                <w:b/>
                <w:szCs w:val="24"/>
              </w:rPr>
              <w:t>Cumplimentado por</w:t>
            </w:r>
            <w:r w:rsidRPr="00621097">
              <w:rPr>
                <w:szCs w:val="24"/>
              </w:rPr>
              <w:t xml:space="preserve"> (Nombre del CLIENTE)</w:t>
            </w:r>
            <w:r w:rsidRPr="00621097">
              <w:rPr>
                <w:b/>
                <w:szCs w:val="24"/>
              </w:rPr>
              <w:t>:</w:t>
            </w:r>
          </w:p>
        </w:tc>
        <w:tc>
          <w:tcPr>
            <w:tcW w:w="4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030842" w14:textId="77777777" w:rsidR="007D0FDF" w:rsidRPr="00621097" w:rsidRDefault="007D0FDF">
            <w:pPr>
              <w:widowControl w:val="0"/>
              <w:rPr>
                <w:szCs w:val="24"/>
              </w:rPr>
            </w:pPr>
          </w:p>
        </w:tc>
      </w:tr>
      <w:tr w:rsidR="007D0FDF" w:rsidRPr="00621097" w14:paraId="314E4CDE" w14:textId="77777777" w:rsidTr="00120620">
        <w:trPr>
          <w:cantSplit/>
          <w:trHeight w:val="852"/>
        </w:trPr>
        <w:tc>
          <w:tcPr>
            <w:tcW w:w="4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7E55A29E" w14:textId="77777777" w:rsidR="007D0FDF" w:rsidRPr="00621097" w:rsidRDefault="003C13F0">
            <w:pPr>
              <w:widowControl w:val="0"/>
              <w:rPr>
                <w:szCs w:val="24"/>
              </w:rPr>
            </w:pPr>
            <w:r w:rsidRPr="00621097">
              <w:rPr>
                <w:b/>
                <w:szCs w:val="24"/>
              </w:rPr>
              <w:t>Firma:</w:t>
            </w:r>
          </w:p>
        </w:tc>
        <w:tc>
          <w:tcPr>
            <w:tcW w:w="4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C89C6" w14:textId="77777777" w:rsidR="007D0FDF" w:rsidRPr="00621097" w:rsidRDefault="007D0FDF">
            <w:pPr>
              <w:widowControl w:val="0"/>
              <w:spacing w:before="60"/>
              <w:rPr>
                <w:szCs w:val="24"/>
              </w:rPr>
            </w:pPr>
          </w:p>
        </w:tc>
      </w:tr>
      <w:tr w:rsidR="007D0FDF" w:rsidRPr="00621097" w14:paraId="2FD65F20" w14:textId="77777777" w:rsidTr="00120620">
        <w:trPr>
          <w:cantSplit/>
          <w:trHeight w:val="837"/>
        </w:trPr>
        <w:tc>
          <w:tcPr>
            <w:tcW w:w="4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23E7B59F" w14:textId="77777777" w:rsidR="007D0FDF" w:rsidRPr="00621097" w:rsidRDefault="003C13F0">
            <w:pPr>
              <w:widowControl w:val="0"/>
              <w:rPr>
                <w:szCs w:val="24"/>
              </w:rPr>
            </w:pPr>
            <w:r w:rsidRPr="00621097">
              <w:rPr>
                <w:b/>
                <w:szCs w:val="24"/>
              </w:rPr>
              <w:t>Fecha:</w:t>
            </w:r>
          </w:p>
        </w:tc>
        <w:tc>
          <w:tcPr>
            <w:tcW w:w="4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2F477E" w14:textId="77777777" w:rsidR="007D0FDF" w:rsidRPr="00621097" w:rsidRDefault="007D0FDF">
            <w:pPr>
              <w:widowControl w:val="0"/>
              <w:spacing w:before="60"/>
              <w:rPr>
                <w:szCs w:val="24"/>
              </w:rPr>
            </w:pPr>
          </w:p>
        </w:tc>
      </w:tr>
    </w:tbl>
    <w:p w14:paraId="4E0C2ADC" w14:textId="77777777" w:rsidR="007D0FDF" w:rsidRPr="00621097" w:rsidRDefault="007D0FDF">
      <w:pPr>
        <w:rPr>
          <w:b/>
          <w:bCs/>
          <w:szCs w:val="24"/>
        </w:rPr>
      </w:pPr>
    </w:p>
    <w:sectPr w:rsidR="007D0FDF" w:rsidRPr="00621097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134" w:right="851" w:bottom="1418" w:left="1418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E7E83E" w14:textId="77777777" w:rsidR="008C0B27" w:rsidRDefault="008C0B27">
      <w:pPr>
        <w:spacing w:after="0" w:line="240" w:lineRule="auto"/>
      </w:pPr>
      <w:r>
        <w:separator/>
      </w:r>
    </w:p>
  </w:endnote>
  <w:endnote w:type="continuationSeparator" w:id="0">
    <w:p w14:paraId="5A38FFB7" w14:textId="77777777" w:rsidR="008C0B27" w:rsidRDefault="008C0B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Epilogue">
    <w:altName w:val="Arial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Exo">
    <w:altName w:val="Calibri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7CDB1D" w14:textId="77777777" w:rsidR="00621097" w:rsidRPr="00621097" w:rsidRDefault="00621097" w:rsidP="00621097">
    <w:pPr>
      <w:pStyle w:val="Piedepgina"/>
      <w:jc w:val="right"/>
      <w:rPr>
        <w:rFonts w:ascii="Roboto Light" w:hAnsi="Roboto Light"/>
      </w:rPr>
    </w:pPr>
    <w:r w:rsidRPr="00621097">
      <w:rPr>
        <w:rFonts w:ascii="Roboto Light" w:hAnsi="Roboto Light"/>
      </w:rPr>
      <w:t xml:space="preserve">Página </w:t>
    </w:r>
    <w:r w:rsidRPr="00621097">
      <w:rPr>
        <w:rFonts w:ascii="Roboto Light" w:hAnsi="Roboto Light"/>
        <w:b/>
        <w:bCs/>
      </w:rPr>
      <w:fldChar w:fldCharType="begin"/>
    </w:r>
    <w:r w:rsidRPr="00621097">
      <w:rPr>
        <w:rFonts w:ascii="Roboto Light" w:hAnsi="Roboto Light"/>
        <w:b/>
        <w:bCs/>
      </w:rPr>
      <w:instrText>PAGE  \* Arabic  \* MERGEFORMAT</w:instrText>
    </w:r>
    <w:r w:rsidRPr="00621097">
      <w:rPr>
        <w:rFonts w:ascii="Roboto Light" w:hAnsi="Roboto Light"/>
        <w:b/>
        <w:bCs/>
      </w:rPr>
      <w:fldChar w:fldCharType="separate"/>
    </w:r>
    <w:r w:rsidR="00C40CC6">
      <w:rPr>
        <w:rFonts w:ascii="Roboto Light" w:hAnsi="Roboto Light"/>
        <w:b/>
        <w:bCs/>
        <w:noProof/>
      </w:rPr>
      <w:t>7</w:t>
    </w:r>
    <w:r w:rsidRPr="00621097">
      <w:rPr>
        <w:rFonts w:ascii="Roboto Light" w:hAnsi="Roboto Light"/>
        <w:b/>
        <w:bCs/>
      </w:rPr>
      <w:fldChar w:fldCharType="end"/>
    </w:r>
    <w:r w:rsidRPr="00621097">
      <w:rPr>
        <w:rFonts w:ascii="Roboto Light" w:hAnsi="Roboto Light"/>
      </w:rPr>
      <w:t xml:space="preserve"> de </w:t>
    </w:r>
    <w:r w:rsidRPr="00621097">
      <w:rPr>
        <w:rFonts w:ascii="Roboto Light" w:hAnsi="Roboto Light"/>
        <w:b/>
        <w:bCs/>
      </w:rPr>
      <w:fldChar w:fldCharType="begin"/>
    </w:r>
    <w:r w:rsidRPr="00621097">
      <w:rPr>
        <w:rFonts w:ascii="Roboto Light" w:hAnsi="Roboto Light"/>
        <w:b/>
        <w:bCs/>
      </w:rPr>
      <w:instrText>NUMPAGES  \* Arabic  \* MERGEFORMAT</w:instrText>
    </w:r>
    <w:r w:rsidRPr="00621097">
      <w:rPr>
        <w:rFonts w:ascii="Roboto Light" w:hAnsi="Roboto Light"/>
        <w:b/>
        <w:bCs/>
      </w:rPr>
      <w:fldChar w:fldCharType="separate"/>
    </w:r>
    <w:r w:rsidR="00C40CC6">
      <w:rPr>
        <w:rFonts w:ascii="Roboto Light" w:hAnsi="Roboto Light"/>
        <w:b/>
        <w:bCs/>
        <w:noProof/>
      </w:rPr>
      <w:t>9</w:t>
    </w:r>
    <w:r w:rsidRPr="00621097">
      <w:rPr>
        <w:rFonts w:ascii="Roboto Light" w:hAnsi="Roboto Light"/>
        <w:b/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99BCDB" w14:textId="77777777" w:rsidR="007D0FDF" w:rsidRPr="00B03784" w:rsidRDefault="00B03784" w:rsidP="00B03784">
    <w:pPr>
      <w:pStyle w:val="Piedepgina"/>
      <w:jc w:val="right"/>
      <w:rPr>
        <w:rFonts w:ascii="Roboto Light" w:hAnsi="Roboto Light"/>
      </w:rPr>
    </w:pPr>
    <w:r w:rsidRPr="00B03784">
      <w:rPr>
        <w:rFonts w:ascii="Roboto Light" w:hAnsi="Roboto Light"/>
      </w:rPr>
      <w:t xml:space="preserve">Página </w:t>
    </w:r>
    <w:r w:rsidRPr="00B03784">
      <w:rPr>
        <w:rFonts w:ascii="Roboto Light" w:hAnsi="Roboto Light"/>
        <w:b/>
        <w:bCs/>
      </w:rPr>
      <w:fldChar w:fldCharType="begin"/>
    </w:r>
    <w:r w:rsidRPr="00B03784">
      <w:rPr>
        <w:rFonts w:ascii="Roboto Light" w:hAnsi="Roboto Light"/>
        <w:b/>
        <w:bCs/>
      </w:rPr>
      <w:instrText>PAGE  \* Arabic  \* MERGEFORMAT</w:instrText>
    </w:r>
    <w:r w:rsidRPr="00B03784">
      <w:rPr>
        <w:rFonts w:ascii="Roboto Light" w:hAnsi="Roboto Light"/>
        <w:b/>
        <w:bCs/>
      </w:rPr>
      <w:fldChar w:fldCharType="separate"/>
    </w:r>
    <w:r w:rsidR="00C40CC6">
      <w:rPr>
        <w:rFonts w:ascii="Roboto Light" w:hAnsi="Roboto Light"/>
        <w:b/>
        <w:bCs/>
        <w:noProof/>
      </w:rPr>
      <w:t>8</w:t>
    </w:r>
    <w:r w:rsidRPr="00B03784">
      <w:rPr>
        <w:rFonts w:ascii="Roboto Light" w:hAnsi="Roboto Light"/>
        <w:b/>
        <w:bCs/>
      </w:rPr>
      <w:fldChar w:fldCharType="end"/>
    </w:r>
    <w:r w:rsidRPr="00B03784">
      <w:rPr>
        <w:rFonts w:ascii="Roboto Light" w:hAnsi="Roboto Light"/>
      </w:rPr>
      <w:t xml:space="preserve"> de </w:t>
    </w:r>
    <w:r w:rsidRPr="00B03784">
      <w:rPr>
        <w:rFonts w:ascii="Roboto Light" w:hAnsi="Roboto Light"/>
        <w:b/>
        <w:bCs/>
      </w:rPr>
      <w:fldChar w:fldCharType="begin"/>
    </w:r>
    <w:r w:rsidRPr="00B03784">
      <w:rPr>
        <w:rFonts w:ascii="Roboto Light" w:hAnsi="Roboto Light"/>
        <w:b/>
        <w:bCs/>
      </w:rPr>
      <w:instrText>NUMPAGES  \* Arabic  \* MERGEFORMAT</w:instrText>
    </w:r>
    <w:r w:rsidRPr="00B03784">
      <w:rPr>
        <w:rFonts w:ascii="Roboto Light" w:hAnsi="Roboto Light"/>
        <w:b/>
        <w:bCs/>
      </w:rPr>
      <w:fldChar w:fldCharType="separate"/>
    </w:r>
    <w:r w:rsidR="00C40CC6">
      <w:rPr>
        <w:rFonts w:ascii="Roboto Light" w:hAnsi="Roboto Light"/>
        <w:b/>
        <w:bCs/>
        <w:noProof/>
      </w:rPr>
      <w:t>9</w:t>
    </w:r>
    <w:r w:rsidRPr="00B03784">
      <w:rPr>
        <w:rFonts w:ascii="Roboto Light" w:hAnsi="Roboto Light"/>
        <w:b/>
        <w:bC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DC7EF4" w14:textId="77777777" w:rsidR="007D0FDF" w:rsidRDefault="007D0FD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C5A894" w14:textId="77777777" w:rsidR="008C0B27" w:rsidRDefault="008C0B27">
      <w:pPr>
        <w:spacing w:after="0" w:line="240" w:lineRule="auto"/>
      </w:pPr>
      <w:r>
        <w:separator/>
      </w:r>
    </w:p>
  </w:footnote>
  <w:footnote w:type="continuationSeparator" w:id="0">
    <w:p w14:paraId="48B21353" w14:textId="77777777" w:rsidR="008C0B27" w:rsidRDefault="008C0B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09835" w14:textId="77777777" w:rsidR="007D0FDF" w:rsidRDefault="007D0FDF">
    <w:pPr>
      <w:ind w:right="83"/>
      <w:rPr>
        <w:rFonts w:cs="Arial"/>
        <w:b/>
        <w:sz w:val="16"/>
      </w:rPr>
    </w:pPr>
  </w:p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="00621097" w:rsidRPr="001C0EDF" w14:paraId="6D34D1D0" w14:textId="77777777" w:rsidTr="0001000F">
      <w:tc>
        <w:tcPr>
          <w:tcW w:w="2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6C0BFFB8" w14:textId="77777777" w:rsidR="00621097" w:rsidRPr="001C0EDF" w:rsidRDefault="00621097" w:rsidP="00621097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546A6EB9" wp14:editId="1226A1A0">
                <wp:extent cx="1427480" cy="560070"/>
                <wp:effectExtent l="0" t="0" r="0" b="889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sz="4" w:space="0" w:color="000000"/>
            <w:left w:val="single" w:sz="4" w:space="0" w:color="000000"/>
          </w:tcBorders>
        </w:tcPr>
        <w:p w14:paraId="235E2736" w14:textId="77777777" w:rsidR="00621097" w:rsidRPr="0071356F" w:rsidRDefault="00621097" w:rsidP="00621097">
          <w:pPr>
            <w:pStyle w:val="Contenidodelatabla"/>
            <w:rPr>
              <w:szCs w:val="24"/>
            </w:rPr>
          </w:pPr>
          <w:r>
            <w:rPr>
              <w:szCs w:val="24"/>
            </w:rPr>
            <w:t>MEDIDA DE SATISFACCION DEL CLIENTE</w:t>
          </w:r>
        </w:p>
      </w:tc>
      <w:tc>
        <w:tcPr>
          <w:tcW w:w="35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E1315B6" w14:textId="3DFEF2FF" w:rsidR="00621097" w:rsidRPr="0071356F" w:rsidRDefault="00621097" w:rsidP="00621097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009.0</w:t>
          </w:r>
          <w:r w:rsidR="00674500">
            <w:rPr>
              <w:szCs w:val="24"/>
            </w:rPr>
            <w:t>2</w:t>
          </w:r>
        </w:p>
      </w:tc>
    </w:tr>
    <w:tr w:rsidR="00621097" w:rsidRPr="001C0EDF" w14:paraId="54CC1DA2" w14:textId="77777777" w:rsidTr="0001000F">
      <w:tc>
        <w:tcPr>
          <w:tcW w:w="269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1E620B94" w14:textId="77777777" w:rsidR="00621097" w:rsidRPr="001C0EDF" w:rsidRDefault="00621097" w:rsidP="00621097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sz="4" w:space="0" w:color="000000"/>
            <w:bottom w:val="single" w:sz="4" w:space="0" w:color="000000"/>
          </w:tcBorders>
        </w:tcPr>
        <w:p w14:paraId="3262FFB6" w14:textId="77777777" w:rsidR="00621097" w:rsidRPr="0071356F" w:rsidRDefault="00621097" w:rsidP="00621097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AF8C5E2" w14:textId="64CBAF12" w:rsidR="00621097" w:rsidRPr="0071356F" w:rsidRDefault="00621097" w:rsidP="00621097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A16B3D">
            <w:rPr>
              <w:rFonts w:eastAsia="Times New Roman"/>
              <w:szCs w:val="24"/>
            </w:rPr>
            <w:t>2</w:t>
          </w:r>
          <w:r w:rsidR="00122062">
            <w:rPr>
              <w:rFonts w:eastAsia="Times New Roman"/>
              <w:szCs w:val="24"/>
            </w:rPr>
            <w:t>2</w:t>
          </w:r>
          <w:r w:rsidR="00A16B3D">
            <w:rPr>
              <w:rFonts w:eastAsia="Times New Roman"/>
              <w:szCs w:val="24"/>
            </w:rPr>
            <w:t>/03/2024</w:t>
          </w:r>
        </w:p>
      </w:tc>
    </w:tr>
  </w:tbl>
  <w:p w14:paraId="3599A1F9" w14:textId="77777777" w:rsidR="007D0FDF" w:rsidRDefault="007D0FD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6046A" w14:textId="77777777" w:rsidR="007D0FDF" w:rsidRDefault="007D0FDF">
    <w:pPr>
      <w:rPr>
        <w:rFonts w:cs="Arial"/>
        <w:b/>
        <w:color w:val="0070C0"/>
        <w:u w:val="single"/>
      </w:rPr>
    </w:pPr>
  </w:p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="00621097" w:rsidRPr="001C0EDF" w14:paraId="2DE1ECB6" w14:textId="77777777" w:rsidTr="0001000F">
      <w:tc>
        <w:tcPr>
          <w:tcW w:w="2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030424A9" w14:textId="77777777" w:rsidR="00621097" w:rsidRPr="001C0EDF" w:rsidRDefault="00621097" w:rsidP="00621097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00250FB7" wp14:editId="28D896EE">
                <wp:extent cx="1427480" cy="560070"/>
                <wp:effectExtent l="0" t="0" r="0" b="8890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sz="4" w:space="0" w:color="000000"/>
            <w:left w:val="single" w:sz="4" w:space="0" w:color="000000"/>
          </w:tcBorders>
        </w:tcPr>
        <w:p w14:paraId="50FF2C2E" w14:textId="77777777" w:rsidR="00621097" w:rsidRPr="0071356F" w:rsidRDefault="00621097" w:rsidP="00621097">
          <w:pPr>
            <w:pStyle w:val="Contenidodelatabla"/>
            <w:rPr>
              <w:szCs w:val="24"/>
            </w:rPr>
          </w:pPr>
          <w:r>
            <w:rPr>
              <w:szCs w:val="24"/>
            </w:rPr>
            <w:t>MEDIDA DE SATISFACCION DEL CLIENTE</w:t>
          </w:r>
        </w:p>
      </w:tc>
      <w:tc>
        <w:tcPr>
          <w:tcW w:w="35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84EB0CF" w14:textId="77777777" w:rsidR="00621097" w:rsidRPr="0071356F" w:rsidRDefault="00621097" w:rsidP="00621097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009.01</w:t>
          </w:r>
        </w:p>
      </w:tc>
    </w:tr>
    <w:tr w:rsidR="00621097" w:rsidRPr="001C0EDF" w14:paraId="070881FD" w14:textId="77777777" w:rsidTr="0001000F">
      <w:tc>
        <w:tcPr>
          <w:tcW w:w="269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4F42D117" w14:textId="77777777" w:rsidR="00621097" w:rsidRPr="001C0EDF" w:rsidRDefault="00621097" w:rsidP="00621097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sz="4" w:space="0" w:color="000000"/>
            <w:bottom w:val="single" w:sz="4" w:space="0" w:color="000000"/>
          </w:tcBorders>
        </w:tcPr>
        <w:p w14:paraId="515C4A6D" w14:textId="77777777" w:rsidR="00621097" w:rsidRPr="0071356F" w:rsidRDefault="00621097" w:rsidP="00621097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CA02717" w14:textId="4FCB7865" w:rsidR="00621097" w:rsidRPr="0071356F" w:rsidRDefault="00621097" w:rsidP="00621097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867E85">
            <w:rPr>
              <w:rFonts w:eastAsia="Times New Roman"/>
              <w:szCs w:val="24"/>
            </w:rPr>
            <w:t>2</w:t>
          </w:r>
          <w:r w:rsidR="00C8667E">
            <w:rPr>
              <w:rFonts w:eastAsia="Times New Roman"/>
              <w:szCs w:val="24"/>
            </w:rPr>
            <w:t>2</w:t>
          </w:r>
          <w:r w:rsidR="00867E85">
            <w:rPr>
              <w:rFonts w:eastAsia="Times New Roman"/>
              <w:szCs w:val="24"/>
            </w:rPr>
            <w:t>/03/2024</w:t>
          </w:r>
        </w:p>
      </w:tc>
    </w:tr>
  </w:tbl>
  <w:p w14:paraId="6C6F7836" w14:textId="77777777" w:rsidR="007D0FDF" w:rsidRDefault="007D0FDF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8312B5" w14:textId="77777777" w:rsidR="007D0FDF" w:rsidRDefault="007D0FD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2"/>
    <w:multiLevelType w:val="singleLevel"/>
    <w:tmpl w:val="7708D07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6BE684A"/>
    <w:multiLevelType w:val="multilevel"/>
    <w:tmpl w:val="7D6CFCD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07852EBF"/>
    <w:multiLevelType w:val="multilevel"/>
    <w:tmpl w:val="03DED908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1284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5" w15:restartNumberingAfterBreak="0">
    <w:nsid w:val="08FA7DFB"/>
    <w:multiLevelType w:val="multilevel"/>
    <w:tmpl w:val="80DA8B74"/>
    <w:lvl w:ilvl="0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0CCA4202"/>
    <w:multiLevelType w:val="multilevel"/>
    <w:tmpl w:val="F05807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11AC1E0C"/>
    <w:multiLevelType w:val="multilevel"/>
    <w:tmpl w:val="227E86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4D908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1D9F08C8"/>
    <w:multiLevelType w:val="hybridMultilevel"/>
    <w:tmpl w:val="71DEB5A6"/>
    <w:lvl w:ilvl="0" w:tplc="48F06F18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79C566D"/>
    <w:multiLevelType w:val="multilevel"/>
    <w:tmpl w:val="DC48786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1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13" w15:restartNumberingAfterBreak="0">
    <w:nsid w:val="31F83A35"/>
    <w:multiLevelType w:val="multilevel"/>
    <w:tmpl w:val="B2B65E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32AC3D1C"/>
    <w:multiLevelType w:val="multilevel"/>
    <w:tmpl w:val="3EC213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5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6" w15:restartNumberingAfterBreak="0">
    <w:nsid w:val="33504B94"/>
    <w:multiLevelType w:val="multilevel"/>
    <w:tmpl w:val="805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A2C704E"/>
    <w:multiLevelType w:val="multilevel"/>
    <w:tmpl w:val="78ACD51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8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9" w15:restartNumberingAfterBreak="0">
    <w:nsid w:val="3E475BF0"/>
    <w:multiLevelType w:val="multilevel"/>
    <w:tmpl w:val="ACE693DE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0" w15:restartNumberingAfterBreak="0">
    <w:nsid w:val="448D1045"/>
    <w:multiLevelType w:val="multilevel"/>
    <w:tmpl w:val="A4AE3D9C"/>
    <w:lvl w:ilvl="0">
      <w:start w:val="1"/>
      <w:numFmt w:val="decimal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1" w15:restartNumberingAfterBreak="0">
    <w:nsid w:val="460167A8"/>
    <w:multiLevelType w:val="multilevel"/>
    <w:tmpl w:val="B4C6A326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Epilogue" w:eastAsiaTheme="minorHAnsi" w:hAnsi="Epilogue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463C2D96"/>
    <w:multiLevelType w:val="multilevel"/>
    <w:tmpl w:val="34481A6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3" w15:restartNumberingAfterBreak="0">
    <w:nsid w:val="500508DB"/>
    <w:multiLevelType w:val="hybridMultilevel"/>
    <w:tmpl w:val="6EF424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846FC9"/>
    <w:multiLevelType w:val="multilevel"/>
    <w:tmpl w:val="A2BC7240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5" w15:restartNumberingAfterBreak="0">
    <w:nsid w:val="5AC32254"/>
    <w:multiLevelType w:val="multilevel"/>
    <w:tmpl w:val="7076E9EC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6" w15:restartNumberingAfterBreak="0">
    <w:nsid w:val="5E577BD4"/>
    <w:multiLevelType w:val="multilevel"/>
    <w:tmpl w:val="CC38338E"/>
    <w:lvl w:ilvl="0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num" w:pos="2433"/>
        </w:tabs>
        <w:ind w:left="2433" w:hanging="360"/>
      </w:pPr>
    </w:lvl>
    <w:lvl w:ilvl="2">
      <w:start w:val="1"/>
      <w:numFmt w:val="lowerRoman"/>
      <w:lvlText w:val="%3."/>
      <w:lvlJc w:val="right"/>
      <w:pPr>
        <w:tabs>
          <w:tab w:val="num" w:pos="3153"/>
        </w:tabs>
        <w:ind w:left="3153" w:hanging="180"/>
      </w:pPr>
    </w:lvl>
    <w:lvl w:ilvl="3">
      <w:start w:val="1"/>
      <w:numFmt w:val="decimal"/>
      <w:lvlText w:val="%4."/>
      <w:lvlJc w:val="left"/>
      <w:pPr>
        <w:tabs>
          <w:tab w:val="num" w:pos="3873"/>
        </w:tabs>
        <w:ind w:left="3873" w:hanging="360"/>
      </w:pPr>
    </w:lvl>
    <w:lvl w:ilvl="4">
      <w:start w:val="1"/>
      <w:numFmt w:val="lowerLetter"/>
      <w:lvlText w:val="%5."/>
      <w:lvlJc w:val="left"/>
      <w:pPr>
        <w:tabs>
          <w:tab w:val="num" w:pos="4593"/>
        </w:tabs>
        <w:ind w:left="4593" w:hanging="360"/>
      </w:pPr>
    </w:lvl>
    <w:lvl w:ilvl="5">
      <w:start w:val="1"/>
      <w:numFmt w:val="lowerRoman"/>
      <w:lvlText w:val="%6."/>
      <w:lvlJc w:val="right"/>
      <w:pPr>
        <w:tabs>
          <w:tab w:val="num" w:pos="5313"/>
        </w:tabs>
        <w:ind w:left="5313" w:hanging="180"/>
      </w:pPr>
    </w:lvl>
    <w:lvl w:ilvl="6">
      <w:start w:val="1"/>
      <w:numFmt w:val="decimal"/>
      <w:lvlText w:val="%7."/>
      <w:lvlJc w:val="left"/>
      <w:pPr>
        <w:tabs>
          <w:tab w:val="num" w:pos="6033"/>
        </w:tabs>
        <w:ind w:left="6033" w:hanging="360"/>
      </w:pPr>
    </w:lvl>
    <w:lvl w:ilvl="7">
      <w:start w:val="1"/>
      <w:numFmt w:val="lowerLetter"/>
      <w:lvlText w:val="%8."/>
      <w:lvlJc w:val="left"/>
      <w:pPr>
        <w:tabs>
          <w:tab w:val="num" w:pos="6753"/>
        </w:tabs>
        <w:ind w:left="6753" w:hanging="360"/>
      </w:pPr>
    </w:lvl>
    <w:lvl w:ilvl="8">
      <w:start w:val="1"/>
      <w:numFmt w:val="lowerRoman"/>
      <w:lvlText w:val="%9."/>
      <w:lvlJc w:val="right"/>
      <w:pPr>
        <w:tabs>
          <w:tab w:val="num" w:pos="7473"/>
        </w:tabs>
        <w:ind w:left="7473" w:hanging="180"/>
      </w:pPr>
    </w:lvl>
  </w:abstractNum>
  <w:abstractNum w:abstractNumId="27" w15:restartNumberingAfterBreak="0">
    <w:nsid w:val="60DF141D"/>
    <w:multiLevelType w:val="multilevel"/>
    <w:tmpl w:val="2FBE19B0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8" w15:restartNumberingAfterBreak="0">
    <w:nsid w:val="65941CE6"/>
    <w:multiLevelType w:val="multilevel"/>
    <w:tmpl w:val="9DF2C342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0" w15:restartNumberingAfterBreak="0">
    <w:nsid w:val="703C031B"/>
    <w:multiLevelType w:val="hybridMultilevel"/>
    <w:tmpl w:val="F656E4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2" w15:restartNumberingAfterBreak="0">
    <w:nsid w:val="7BB657B1"/>
    <w:multiLevelType w:val="multilevel"/>
    <w:tmpl w:val="AF3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91859095">
    <w:abstractNumId w:val="25"/>
  </w:num>
  <w:num w:numId="2" w16cid:durableId="1579290157">
    <w:abstractNumId w:val="20"/>
  </w:num>
  <w:num w:numId="3" w16cid:durableId="1944848338">
    <w:abstractNumId w:val="3"/>
  </w:num>
  <w:num w:numId="4" w16cid:durableId="1813596017">
    <w:abstractNumId w:val="17"/>
  </w:num>
  <w:num w:numId="5" w16cid:durableId="2052610822">
    <w:abstractNumId w:val="19"/>
  </w:num>
  <w:num w:numId="6" w16cid:durableId="1059094439">
    <w:abstractNumId w:val="4"/>
  </w:num>
  <w:num w:numId="7" w16cid:durableId="422261127">
    <w:abstractNumId w:val="26"/>
  </w:num>
  <w:num w:numId="8" w16cid:durableId="654650572">
    <w:abstractNumId w:val="21"/>
  </w:num>
  <w:num w:numId="9" w16cid:durableId="412168878">
    <w:abstractNumId w:val="22"/>
  </w:num>
  <w:num w:numId="10" w16cid:durableId="1746950039">
    <w:abstractNumId w:val="18"/>
  </w:num>
  <w:num w:numId="11" w16cid:durableId="811949123">
    <w:abstractNumId w:val="29"/>
  </w:num>
  <w:num w:numId="12" w16cid:durableId="1863206953">
    <w:abstractNumId w:val="8"/>
  </w:num>
  <w:num w:numId="13" w16cid:durableId="375014067">
    <w:abstractNumId w:val="31"/>
  </w:num>
  <w:num w:numId="14" w16cid:durableId="1973900186">
    <w:abstractNumId w:val="15"/>
  </w:num>
  <w:num w:numId="15" w16cid:durableId="1145971137">
    <w:abstractNumId w:val="10"/>
  </w:num>
  <w:num w:numId="16" w16cid:durableId="1918248427">
    <w:abstractNumId w:val="24"/>
  </w:num>
  <w:num w:numId="17" w16cid:durableId="1933732155">
    <w:abstractNumId w:val="14"/>
  </w:num>
  <w:num w:numId="18" w16cid:durableId="1615213720">
    <w:abstractNumId w:val="23"/>
  </w:num>
  <w:num w:numId="19" w16cid:durableId="491529074">
    <w:abstractNumId w:val="6"/>
  </w:num>
  <w:num w:numId="20" w16cid:durableId="557857230">
    <w:abstractNumId w:val="28"/>
  </w:num>
  <w:num w:numId="21" w16cid:durableId="1166095977">
    <w:abstractNumId w:val="13"/>
  </w:num>
  <w:num w:numId="22" w16cid:durableId="427240300">
    <w:abstractNumId w:val="16"/>
  </w:num>
  <w:num w:numId="23" w16cid:durableId="620722761">
    <w:abstractNumId w:val="32"/>
  </w:num>
  <w:num w:numId="24" w16cid:durableId="1008946368">
    <w:abstractNumId w:val="11"/>
  </w:num>
  <w:num w:numId="25" w16cid:durableId="1142576760">
    <w:abstractNumId w:val="7"/>
  </w:num>
  <w:num w:numId="26" w16cid:durableId="403184555">
    <w:abstractNumId w:val="1"/>
  </w:num>
  <w:num w:numId="27" w16cid:durableId="525019269">
    <w:abstractNumId w:val="9"/>
  </w:num>
  <w:num w:numId="28" w16cid:durableId="549920474">
    <w:abstractNumId w:val="5"/>
  </w:num>
  <w:num w:numId="29" w16cid:durableId="426462896">
    <w:abstractNumId w:val="2"/>
  </w:num>
  <w:num w:numId="30" w16cid:durableId="2067340514">
    <w:abstractNumId w:val="0"/>
  </w:num>
  <w:num w:numId="31" w16cid:durableId="1328509387">
    <w:abstractNumId w:val="12"/>
  </w:num>
  <w:num w:numId="32" w16cid:durableId="325011520">
    <w:abstractNumId w:val="27"/>
  </w:num>
  <w:num w:numId="33" w16cid:durableId="117264486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FDF"/>
    <w:rsid w:val="0004476A"/>
    <w:rsid w:val="000540DA"/>
    <w:rsid w:val="00115944"/>
    <w:rsid w:val="00120620"/>
    <w:rsid w:val="00122062"/>
    <w:rsid w:val="0012520C"/>
    <w:rsid w:val="001D04B9"/>
    <w:rsid w:val="0025509A"/>
    <w:rsid w:val="002828F8"/>
    <w:rsid w:val="00324031"/>
    <w:rsid w:val="003B2F61"/>
    <w:rsid w:val="003C13F0"/>
    <w:rsid w:val="003F457C"/>
    <w:rsid w:val="00430BA8"/>
    <w:rsid w:val="00457144"/>
    <w:rsid w:val="00477616"/>
    <w:rsid w:val="005C3090"/>
    <w:rsid w:val="00601294"/>
    <w:rsid w:val="00621097"/>
    <w:rsid w:val="00674500"/>
    <w:rsid w:val="007D0FDF"/>
    <w:rsid w:val="00867E85"/>
    <w:rsid w:val="00871E38"/>
    <w:rsid w:val="008C0B27"/>
    <w:rsid w:val="009E76CC"/>
    <w:rsid w:val="00A16B3D"/>
    <w:rsid w:val="00A27678"/>
    <w:rsid w:val="00AD2AC6"/>
    <w:rsid w:val="00B03784"/>
    <w:rsid w:val="00B11FB5"/>
    <w:rsid w:val="00B2244A"/>
    <w:rsid w:val="00B4110E"/>
    <w:rsid w:val="00B431FA"/>
    <w:rsid w:val="00C40CC6"/>
    <w:rsid w:val="00C8667E"/>
    <w:rsid w:val="00DB58BD"/>
    <w:rsid w:val="00DD2D35"/>
    <w:rsid w:val="00DE23BC"/>
    <w:rsid w:val="00E01789"/>
    <w:rsid w:val="00E05990"/>
    <w:rsid w:val="00ED1A1D"/>
    <w:rsid w:val="00EE6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C4C62F"/>
  <w15:docId w15:val="{4AAEA3D8-712B-46CB-8B0E-BFB80E864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1A1D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B4110E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B4110E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B4110E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B4110E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1Car">
    <w:name w:val="Titulo1 Car"/>
    <w:basedOn w:val="Fuentedeprrafopredeter"/>
    <w:link w:val="Titulo1"/>
    <w:qFormat/>
    <w:rsid w:val="00B4110E"/>
    <w:rPr>
      <w:rFonts w:ascii="Arial" w:hAnsi="Arial"/>
      <w:b/>
      <w:sz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B4110E"/>
    <w:rPr>
      <w:rFonts w:ascii="Roboto Light" w:eastAsiaTheme="majorEastAsia" w:hAnsi="Roboto Light" w:cstheme="majorBidi"/>
      <w:b/>
      <w:sz w:val="28"/>
      <w:szCs w:val="32"/>
      <w:lang w:val="hsb-DE"/>
    </w:rPr>
  </w:style>
  <w:style w:type="character" w:customStyle="1" w:styleId="Titulo1Car0">
    <w:name w:val="Titulo_1 Car"/>
    <w:basedOn w:val="Fuentedeprrafopredeter"/>
    <w:link w:val="Titulo10"/>
    <w:qFormat/>
    <w:rsid w:val="00B4110E"/>
    <w:rPr>
      <w:rFonts w:ascii="Arial" w:hAnsi="Arial"/>
      <w:b/>
      <w:sz w:val="28"/>
    </w:rPr>
  </w:style>
  <w:style w:type="character" w:customStyle="1" w:styleId="Titulo2Car">
    <w:name w:val="Titulo2 Car"/>
    <w:basedOn w:val="Titulo1Car0"/>
    <w:link w:val="Titulo2"/>
    <w:qFormat/>
    <w:rsid w:val="00B4110E"/>
    <w:rPr>
      <w:rFonts w:ascii="Arial" w:hAnsi="Arial"/>
      <w:b/>
      <w:sz w:val="28"/>
    </w:rPr>
  </w:style>
  <w:style w:type="character" w:customStyle="1" w:styleId="EncabezadoCar">
    <w:name w:val="Encabezado Car"/>
    <w:basedOn w:val="Fuentedeprrafopredeter"/>
    <w:link w:val="Encabezado"/>
    <w:qFormat/>
    <w:rsid w:val="00B4110E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B4110E"/>
  </w:style>
  <w:style w:type="character" w:styleId="Nmerodepgina">
    <w:name w:val="page number"/>
    <w:basedOn w:val="Fuentedeprrafopredeter"/>
    <w:qFormat/>
    <w:rsid w:val="00B4110E"/>
  </w:style>
  <w:style w:type="character" w:styleId="Hipervnculo">
    <w:name w:val="Hyperlink"/>
    <w:basedOn w:val="Fuentedeprrafopredeter"/>
    <w:uiPriority w:val="99"/>
    <w:unhideWhenUsed/>
    <w:rsid w:val="00B4110E"/>
    <w:rPr>
      <w:color w:val="9D9D9D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B4110E"/>
    <w:rPr>
      <w:rFonts w:ascii="Roboto Light" w:eastAsiaTheme="majorEastAsia" w:hAnsi="Roboto Light" w:cstheme="majorBidi"/>
      <w:b/>
      <w:sz w:val="24"/>
      <w:szCs w:val="26"/>
      <w:lang w:val="hsb-DE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B4110E"/>
    <w:rPr>
      <w:rFonts w:ascii="Roboto Light" w:eastAsiaTheme="majorEastAsia" w:hAnsi="Roboto Light" w:cstheme="majorBidi"/>
      <w:b/>
      <w:sz w:val="24"/>
      <w:szCs w:val="24"/>
      <w:lang w:val="hsb-DE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B4110E"/>
    <w:rPr>
      <w:rFonts w:ascii="Roboto Light" w:eastAsiaTheme="majorEastAsia" w:hAnsi="Roboto Light" w:cstheme="majorBidi"/>
      <w:iCs/>
      <w:sz w:val="24"/>
      <w:szCs w:val="20"/>
      <w:u w:val="single"/>
      <w:lang w:val="hsb-DE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B4110E"/>
    <w:rPr>
      <w:rFonts w:ascii="Arial" w:eastAsia="Times New Roman" w:hAnsi="Arial" w:cs="Times New Roman"/>
      <w:szCs w:val="20"/>
      <w:lang w:val="de-DE" w:eastAsia="de-D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B4110E"/>
    <w:rPr>
      <w:rFonts w:ascii="Segoe UI" w:hAnsi="Segoe UI" w:cs="Segoe UI"/>
      <w:sz w:val="18"/>
      <w:szCs w:val="18"/>
    </w:rPr>
  </w:style>
  <w:style w:type="character" w:customStyle="1" w:styleId="Enlacedelndice">
    <w:name w:val="Enlace del índice"/>
    <w:qFormat/>
    <w:rsid w:val="00B4110E"/>
  </w:style>
  <w:style w:type="paragraph" w:styleId="Ttulo">
    <w:name w:val="Title"/>
    <w:basedOn w:val="Normal"/>
    <w:next w:val="Textoindependiente"/>
    <w:rsid w:val="00B4110E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B4110E"/>
    <w:pPr>
      <w:spacing w:after="120"/>
      <w:jc w:val="left"/>
    </w:pPr>
    <w:rPr>
      <w:rFonts w:ascii="Arial" w:eastAsia="Times New Roman" w:hAnsi="Arial" w:cs="Times New Roman"/>
      <w:sz w:val="22"/>
      <w:lang w:val="de-DE" w:eastAsia="de-DE"/>
    </w:rPr>
  </w:style>
  <w:style w:type="paragraph" w:styleId="Lista">
    <w:name w:val="List"/>
    <w:basedOn w:val="Textoindependiente"/>
    <w:rsid w:val="00B4110E"/>
    <w:rPr>
      <w:rFonts w:cs="Lucida Sans"/>
    </w:rPr>
  </w:style>
  <w:style w:type="paragraph" w:styleId="Descripcin">
    <w:name w:val="caption"/>
    <w:basedOn w:val="Normal"/>
    <w:qFormat/>
    <w:rsid w:val="00B4110E"/>
    <w:pPr>
      <w:suppressLineNumbers/>
      <w:spacing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rsid w:val="00B4110E"/>
    <w:pPr>
      <w:suppressLineNumbers/>
    </w:pPr>
    <w:rPr>
      <w:rFonts w:cs="Lucida Sans"/>
    </w:rPr>
  </w:style>
  <w:style w:type="paragraph" w:customStyle="1" w:styleId="Titulo1">
    <w:name w:val="Titulo1"/>
    <w:basedOn w:val="Normal"/>
    <w:next w:val="Normal"/>
    <w:link w:val="Titulo1Car"/>
    <w:rsid w:val="00B4110E"/>
    <w:pPr>
      <w:numPr>
        <w:numId w:val="10"/>
      </w:numPr>
    </w:pPr>
    <w:rPr>
      <w:rFonts w:ascii="Arial" w:hAnsi="Arial" w:cstheme="minorBidi"/>
      <w:b/>
      <w:sz w:val="28"/>
      <w:szCs w:val="22"/>
      <w:lang w:val="es-ES"/>
    </w:rPr>
  </w:style>
  <w:style w:type="paragraph" w:customStyle="1" w:styleId="Titulo10">
    <w:name w:val="Titulo_1"/>
    <w:basedOn w:val="Normal"/>
    <w:next w:val="Normal"/>
    <w:link w:val="Titulo1Car0"/>
    <w:autoRedefine/>
    <w:rsid w:val="00B4110E"/>
    <w:pPr>
      <w:numPr>
        <w:numId w:val="13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paragraph" w:styleId="Ttulodendice">
    <w:name w:val="index heading"/>
    <w:basedOn w:val="Ttulo"/>
    <w:rsid w:val="00B4110E"/>
  </w:style>
  <w:style w:type="paragraph" w:styleId="TtuloTDC">
    <w:name w:val="TOC Heading"/>
    <w:basedOn w:val="Ttulo1"/>
    <w:next w:val="Normal"/>
    <w:uiPriority w:val="39"/>
    <w:unhideWhenUsed/>
    <w:qFormat/>
    <w:rsid w:val="00B4110E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B4110E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B4110E"/>
    <w:pPr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B4110E"/>
    <w:pPr>
      <w:spacing w:after="100"/>
      <w:ind w:left="440"/>
    </w:pPr>
    <w:rPr>
      <w:rFonts w:eastAsiaTheme="minorEastAsia" w:cs="Times New Roman"/>
      <w:lang w:eastAsia="es-ES"/>
    </w:rPr>
  </w:style>
  <w:style w:type="paragraph" w:styleId="Sinespaciado">
    <w:name w:val="No Spacing"/>
    <w:uiPriority w:val="1"/>
    <w:rsid w:val="00B4110E"/>
  </w:style>
  <w:style w:type="paragraph" w:customStyle="1" w:styleId="Titulo2">
    <w:name w:val="Titulo2"/>
    <w:basedOn w:val="Normal"/>
    <w:next w:val="Normal"/>
    <w:link w:val="Titulo2Car"/>
    <w:qFormat/>
    <w:rsid w:val="00B4110E"/>
    <w:pPr>
      <w:numPr>
        <w:numId w:val="14"/>
      </w:numPr>
      <w:spacing w:before="0"/>
      <w:ind w:left="567" w:hanging="567"/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B4110E"/>
    <w:pPr>
      <w:ind w:left="720"/>
      <w:contextualSpacing/>
    </w:pPr>
  </w:style>
  <w:style w:type="paragraph" w:customStyle="1" w:styleId="Titulo4">
    <w:name w:val="Titulo4"/>
    <w:basedOn w:val="Normal"/>
    <w:next w:val="Normal"/>
    <w:rsid w:val="00B4110E"/>
    <w:pPr>
      <w:numPr>
        <w:numId w:val="11"/>
      </w:numPr>
    </w:pPr>
    <w:rPr>
      <w:b/>
    </w:rPr>
  </w:style>
  <w:style w:type="paragraph" w:customStyle="1" w:styleId="Cabeceraypie">
    <w:name w:val="Cabecera y pie"/>
    <w:basedOn w:val="Normal"/>
    <w:qFormat/>
    <w:rsid w:val="00B4110E"/>
  </w:style>
  <w:style w:type="paragraph" w:styleId="Encabezado">
    <w:name w:val="header"/>
    <w:basedOn w:val="Normal"/>
    <w:link w:val="EncabezadoCar"/>
    <w:unhideWhenUsed/>
    <w:rsid w:val="00B4110E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B4110E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customStyle="1" w:styleId="Vorspannberschrift">
    <w:name w:val="Vorspann_Überschrift"/>
    <w:basedOn w:val="Normal"/>
    <w:next w:val="Normal"/>
    <w:rsid w:val="00B4110E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B4110E"/>
    <w:pPr>
      <w:numPr>
        <w:numId w:val="31"/>
      </w:numPr>
      <w:spacing w:after="0"/>
    </w:pPr>
    <w:rPr>
      <w:rFonts w:eastAsia="Times New Roman" w:cs="Times New Roman"/>
      <w:lang w:val="de-DE" w:eastAsia="de-DE"/>
    </w:rPr>
  </w:style>
  <w:style w:type="paragraph" w:styleId="Textodebloque">
    <w:name w:val="Block Text"/>
    <w:basedOn w:val="Normal"/>
    <w:rsid w:val="00B4110E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B4110E"/>
    <w:pPr>
      <w:spacing w:after="0"/>
    </w:pPr>
    <w:rPr>
      <w:rFonts w:ascii="Segoe UI" w:hAnsi="Segoe UI" w:cs="Segoe UI"/>
      <w:sz w:val="18"/>
      <w:szCs w:val="18"/>
      <w:lang w:val="es-ES"/>
    </w:rPr>
  </w:style>
  <w:style w:type="paragraph" w:customStyle="1" w:styleId="TableParagraph">
    <w:name w:val="Table Paragraph"/>
    <w:basedOn w:val="Normal"/>
    <w:uiPriority w:val="1"/>
    <w:rsid w:val="00B4110E"/>
    <w:pPr>
      <w:widowControl w:val="0"/>
      <w:spacing w:after="0" w:line="240" w:lineRule="auto"/>
      <w:jc w:val="left"/>
    </w:pPr>
    <w:rPr>
      <w:rFonts w:ascii="Arial Narrow" w:eastAsia="Arial Narrow" w:hAnsi="Arial Narrow" w:cs="Arial Narrow"/>
      <w:lang w:val="es-CO" w:eastAsia="es-CO" w:bidi="es-CO"/>
    </w:rPr>
  </w:style>
  <w:style w:type="paragraph" w:customStyle="1" w:styleId="Contenidodelmarco">
    <w:name w:val="Contenido del marco"/>
    <w:basedOn w:val="Normal"/>
    <w:qFormat/>
    <w:rsid w:val="00B4110E"/>
  </w:style>
  <w:style w:type="paragraph" w:customStyle="1" w:styleId="Contenidodelatabla">
    <w:name w:val="Contenido de la tabla"/>
    <w:basedOn w:val="Normal"/>
    <w:qFormat/>
    <w:rsid w:val="00B4110E"/>
    <w:pPr>
      <w:widowControl w:val="0"/>
      <w:suppressLineNumbers/>
      <w:jc w:val="left"/>
    </w:pPr>
  </w:style>
  <w:style w:type="paragraph" w:customStyle="1" w:styleId="Ttulodelatabla">
    <w:name w:val="Título de la tabla"/>
    <w:basedOn w:val="Contenidodelatabla"/>
    <w:qFormat/>
    <w:rsid w:val="00B4110E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B4110E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B4110E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B4110E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4110E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paragraph" w:customStyle="1" w:styleId="Listavietas1">
    <w:name w:val="Lista viñetas 1"/>
    <w:basedOn w:val="Prrafodelista"/>
    <w:link w:val="Listavietas1Car"/>
    <w:qFormat/>
    <w:rsid w:val="00B4110E"/>
    <w:pPr>
      <w:numPr>
        <w:numId w:val="25"/>
      </w:numPr>
      <w:tabs>
        <w:tab w:val="clear" w:pos="926"/>
        <w:tab w:val="num" w:pos="709"/>
      </w:tabs>
      <w:ind w:left="709" w:hanging="567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qFormat/>
    <w:rsid w:val="00B4110E"/>
    <w:rPr>
      <w:rFonts w:ascii="Arial" w:hAnsi="Arial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B4110E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character" w:customStyle="1" w:styleId="SangradetextonormalCar1">
    <w:name w:val="Sangría de texto normal Car1"/>
    <w:basedOn w:val="Fuentedeprrafopredeter"/>
    <w:uiPriority w:val="99"/>
    <w:semiHidden/>
    <w:rsid w:val="00B4110E"/>
    <w:rPr>
      <w:rFonts w:ascii="Arial" w:hAnsi="Arial"/>
    </w:rPr>
  </w:style>
  <w:style w:type="paragraph" w:customStyle="1" w:styleId="paragraph">
    <w:name w:val="paragraph"/>
    <w:basedOn w:val="Normal"/>
    <w:rsid w:val="00B4110E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normaltextrun">
    <w:name w:val="normaltextrun"/>
    <w:basedOn w:val="Fuentedeprrafopredeter"/>
    <w:rsid w:val="00B4110E"/>
  </w:style>
  <w:style w:type="character" w:customStyle="1" w:styleId="eop">
    <w:name w:val="eop"/>
    <w:basedOn w:val="Fuentedeprrafopredeter"/>
    <w:rsid w:val="00B4110E"/>
  </w:style>
  <w:style w:type="paragraph" w:customStyle="1" w:styleId="TituloportadaSP">
    <w:name w:val="Titulo portada SP"/>
    <w:basedOn w:val="Normal"/>
    <w:link w:val="TituloportadaSPCar"/>
    <w:qFormat/>
    <w:rsid w:val="00B4110E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customStyle="1" w:styleId="TituloportadaSPCar">
    <w:name w:val="Titulo portada SP Car"/>
    <w:basedOn w:val="Fuentedeprrafopredeter"/>
    <w:link w:val="TituloportadaSP"/>
    <w:rsid w:val="00B4110E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customStyle="1" w:styleId="Titulo1SP">
    <w:name w:val="Titulo 1 SP"/>
    <w:basedOn w:val="Ttulo1"/>
    <w:qFormat/>
    <w:rsid w:val="00B4110E"/>
    <w:pPr>
      <w:numPr>
        <w:numId w:val="24"/>
      </w:numPr>
      <w:spacing w:before="120" w:after="120" w:line="276" w:lineRule="auto"/>
    </w:pPr>
    <w:rPr>
      <w:rFonts w:ascii="Trebuchet MS" w:hAnsi="Trebuchet MS"/>
    </w:rPr>
  </w:style>
  <w:style w:type="paragraph" w:customStyle="1" w:styleId="Titulo2SP">
    <w:name w:val="Titulo 2 SP"/>
    <w:basedOn w:val="Titulo1SP"/>
    <w:qFormat/>
    <w:rsid w:val="00B4110E"/>
    <w:pPr>
      <w:numPr>
        <w:ilvl w:val="1"/>
      </w:numPr>
      <w:ind w:left="432"/>
    </w:pPr>
  </w:style>
  <w:style w:type="paragraph" w:customStyle="1" w:styleId="Ttulo3SP">
    <w:name w:val="Título 3 SP"/>
    <w:basedOn w:val="Titulo2SP"/>
    <w:qFormat/>
    <w:rsid w:val="00B4110E"/>
    <w:pPr>
      <w:numPr>
        <w:ilvl w:val="2"/>
      </w:numPr>
      <w:ind w:left="851" w:hanging="851"/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B4110E"/>
    <w:pPr>
      <w:numPr>
        <w:numId w:val="26"/>
      </w:numPr>
      <w:contextualSpacing/>
    </w:pPr>
  </w:style>
  <w:style w:type="paragraph" w:customStyle="1" w:styleId="Listavietas2">
    <w:name w:val="Lista viñetas 2"/>
    <w:basedOn w:val="Normal"/>
    <w:link w:val="Listavietas2Car"/>
    <w:autoRedefine/>
    <w:qFormat/>
    <w:rsid w:val="00B4110E"/>
    <w:pPr>
      <w:numPr>
        <w:numId w:val="29"/>
      </w:numPr>
      <w:ind w:left="1072" w:hanging="505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B4110E"/>
    <w:rPr>
      <w:rFonts w:ascii="Roboto Light" w:hAnsi="Roboto Light" w:cs="Open Sans"/>
      <w:sz w:val="24"/>
      <w:szCs w:val="20"/>
      <w:lang w:val="hsb-DE"/>
    </w:rPr>
  </w:style>
  <w:style w:type="character" w:customStyle="1" w:styleId="Listavietas2Car">
    <w:name w:val="Lista viñetas 2 Car"/>
    <w:basedOn w:val="Fuentedeprrafopredeter"/>
    <w:link w:val="Listavietas2"/>
    <w:rsid w:val="00B4110E"/>
    <w:rPr>
      <w:rFonts w:ascii="Roboto Light" w:hAnsi="Roboto Light" w:cs="Open Sans"/>
      <w:sz w:val="24"/>
      <w:szCs w:val="20"/>
      <w:lang w:val="hsb-DE"/>
    </w:rPr>
  </w:style>
  <w:style w:type="character" w:customStyle="1" w:styleId="Listavietas1Car">
    <w:name w:val="Lista viñetas 1 Car"/>
    <w:basedOn w:val="PrrafodelistaCar"/>
    <w:link w:val="Listavietas1"/>
    <w:rsid w:val="00B4110E"/>
    <w:rPr>
      <w:rFonts w:ascii="Roboto Light" w:hAnsi="Roboto Light" w:cs="Open Sans"/>
      <w:sz w:val="24"/>
      <w:szCs w:val="20"/>
      <w:lang w:val="hsb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%20-%20Spika%20Tech\Regulatorio\procedimientos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DB3C246F8194BBDECA4154A62B9BE" ma:contentTypeVersion="10" ma:contentTypeDescription="Crear nuevo documento." ma:contentTypeScope="" ma:versionID="c1094c5d920990604881f5c14dce27f8">
  <xsd:schema xmlns:xsd="http://www.w3.org/2001/XMLSchema" xmlns:xs="http://www.w3.org/2001/XMLSchema" xmlns:p="http://schemas.microsoft.com/office/2006/metadata/properties" xmlns:ns2="9c84046b-1756-41ad-84ec-826e2bed40c8" xmlns:ns3="14ea127c-854f-41fb-9adb-d090df6732b5" targetNamespace="http://schemas.microsoft.com/office/2006/metadata/properties" ma:root="true" ma:fieldsID="ea89817b2525db8690cd66b4806f919f" ns2:_="" ns3:_="">
    <xsd:import namespace="9c84046b-1756-41ad-84ec-826e2bed40c8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4046b-1756-41ad-84ec-826e2bed4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84046b-1756-41ad-84ec-826e2bed40c8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Props1.xml><?xml version="1.0" encoding="utf-8"?>
<ds:datastoreItem xmlns:ds="http://schemas.openxmlformats.org/officeDocument/2006/customXml" ds:itemID="{9C301981-DFEA-41AB-8753-54520937D20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74298E0-8229-428A-871B-2C33829609FB}"/>
</file>

<file path=customXml/itemProps3.xml><?xml version="1.0" encoding="utf-8"?>
<ds:datastoreItem xmlns:ds="http://schemas.openxmlformats.org/officeDocument/2006/customXml" ds:itemID="{2C40792A-EC6A-425F-AAF0-6A9152C35F9E}"/>
</file>

<file path=customXml/itemProps4.xml><?xml version="1.0" encoding="utf-8"?>
<ds:datastoreItem xmlns:ds="http://schemas.openxmlformats.org/officeDocument/2006/customXml" ds:itemID="{AFD892E2-4040-40E8-91B1-9D33171F80EA}"/>
</file>

<file path=docProps/app.xml><?xml version="1.0" encoding="utf-8"?>
<Properties xmlns="http://schemas.openxmlformats.org/officeDocument/2006/extended-properties" xmlns:vt="http://schemas.openxmlformats.org/officeDocument/2006/docPropsVTypes">
  <Template>Plantilla Spikatech</Template>
  <TotalTime>101</TotalTime>
  <Pages>10</Pages>
  <Words>1107</Words>
  <Characters>6092</Characters>
  <Application>Microsoft Office Word</Application>
  <DocSecurity>0</DocSecurity>
  <Lines>50</Lines>
  <Paragraphs>14</Paragraphs>
  <ScaleCrop>false</ScaleCrop>
  <Company/>
  <LinksUpToDate>false</LinksUpToDate>
  <CharactersWithSpaces>7185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Ojalvo</dc:creator>
  <dc:description/>
  <cp:lastModifiedBy>Iván Pérez Ciruelos</cp:lastModifiedBy>
  <cp:revision>58</cp:revision>
  <cp:lastPrinted>2021-06-18T08:18:00Z</cp:lastPrinted>
  <dcterms:created xsi:type="dcterms:W3CDTF">2021-03-23T15:57:00Z</dcterms:created>
  <dcterms:modified xsi:type="dcterms:W3CDTF">2024-03-08T08:05:00Z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0x010100ECBDB3C246F8194BBDECA4154A62B9BE</vt:lpwstr>
  </property>
</Properties>
</file>