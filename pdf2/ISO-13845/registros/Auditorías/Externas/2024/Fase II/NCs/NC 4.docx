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F7CE" w14:textId="0342173C" w:rsidR="005C1423" w:rsidRDefault="005C1423" w:rsidP="005C1423">
      <w:pPr>
        <w:jc w:val="right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DB2EB9">
        <w:rPr>
          <w:b/>
          <w:szCs w:val="24"/>
        </w:rPr>
        <w:t>3</w:t>
      </w:r>
    </w:p>
    <w:p w14:paraId="3D2B1B9A" w14:textId="5F058CE9" w:rsidR="00B618C4" w:rsidRPr="002C2B8C" w:rsidRDefault="00B618C4" w:rsidP="00B618C4">
      <w:pPr>
        <w:pStyle w:val="Titulo1SP"/>
      </w:pPr>
      <w:bookmarkStart w:id="0" w:name="_Toc158217216"/>
      <w:r w:rsidRPr="002C2B8C">
        <w:t xml:space="preserve">TITULO DEL ANEXO </w:t>
      </w:r>
      <w:r>
        <w:t>2</w:t>
      </w:r>
      <w:r w:rsidRPr="002C2B8C">
        <w:t>:</w:t>
      </w:r>
      <w:r>
        <w:t xml:space="preserve"> 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384"/>
        <w:gridCol w:w="2173"/>
        <w:gridCol w:w="2174"/>
        <w:gridCol w:w="2174"/>
      </w:tblGrid>
      <w:tr w:rsidR="00F30589" w:rsidRPr="002C2B8C" w14:paraId="08C2346F" w14:textId="77777777" w:rsidTr="003F56A8">
        <w:trPr>
          <w:trHeight w:val="70"/>
          <w:tblHeader/>
        </w:trPr>
        <w:tc>
          <w:tcPr>
            <w:tcW w:w="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1C49B7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  <w:r w:rsidRPr="002C2B8C">
              <w:rPr>
                <w:rFonts w:cs="Open Sans"/>
                <w:noProof/>
                <w:szCs w:val="24"/>
                <w:lang w:val="es-ES"/>
              </w:rPr>
              <w:drawing>
                <wp:anchor distT="0" distB="0" distL="0" distR="0" simplePos="0" relativeHeight="251659264" behindDoc="1" locked="0" layoutInCell="1" allowOverlap="1" wp14:anchorId="5429CDF9" wp14:editId="62CFA564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635</wp:posOffset>
                  </wp:positionV>
                  <wp:extent cx="1157605" cy="380365"/>
                  <wp:effectExtent l="0" t="0" r="0" b="0"/>
                  <wp:wrapNone/>
                  <wp:docPr id="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0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B44CDF1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8B5B02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2F4513" w14:textId="301FEE7D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ISO 13485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31E758BE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del informe</w:t>
            </w:r>
          </w:p>
        </w:tc>
      </w:tr>
      <w:tr w:rsidR="00F30589" w:rsidRPr="00856AAE" w14:paraId="7F77CD70" w14:textId="77777777" w:rsidTr="00DD0FAD">
        <w:trPr>
          <w:trHeight w:val="400"/>
          <w:tblHeader/>
        </w:trPr>
        <w:tc>
          <w:tcPr>
            <w:tcW w:w="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623B4D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</w:p>
        </w:tc>
        <w:tc>
          <w:tcPr>
            <w:tcW w:w="3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C89BC8E" w14:textId="77777777" w:rsidR="00F30589" w:rsidRPr="002C2B8C" w:rsidRDefault="00F30589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2140" w14:textId="240F4BEF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</w:t>
            </w:r>
            <w:r w:rsidR="00964B4A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41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B67C" w14:textId="40223A32" w:rsidR="00F30589" w:rsidRPr="002C2B8C" w:rsidRDefault="00964B4A" w:rsidP="00964B4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4.2.4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48A144B8" w:rsidR="00F30589" w:rsidRPr="002C2B8C" w:rsidRDefault="009A5C6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 xml:space="preserve">NC </w:t>
            </w:r>
            <w:r w:rsidR="00964B4A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5F164F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3A3CE8A4" w:rsidR="005F164F" w:rsidRPr="00651490" w:rsidRDefault="005F164F" w:rsidP="005F164F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shd w:val="clear" w:color="auto" w:fill="auto"/>
            <w:vAlign w:val="center"/>
          </w:tcPr>
          <w:p w14:paraId="2B94706D" w14:textId="4DB5B185" w:rsidR="005F164F" w:rsidRPr="002C2B8C" w:rsidRDefault="005F164F" w:rsidP="005F164F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0BF77A93" w:rsidR="005F164F" w:rsidRPr="002C2B8C" w:rsidRDefault="005F164F" w:rsidP="005F164F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B9DFB0" w14:textId="30261426" w:rsidR="005F164F" w:rsidRPr="002C2B8C" w:rsidRDefault="005F164F" w:rsidP="005F164F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5F164F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04C3E5EF" w:rsidR="005F164F" w:rsidRPr="002C2B8C" w:rsidRDefault="005F164F" w:rsidP="005F164F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6A58A7A9" w:rsidR="005F164F" w:rsidRPr="002C2B8C" w:rsidRDefault="005F164F" w:rsidP="005F164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17/04/2024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32B8773B" w:rsidR="005F164F" w:rsidRPr="002C2B8C" w:rsidRDefault="005F164F" w:rsidP="005F164F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69C2E933" w:rsidR="005F164F" w:rsidRPr="002C2B8C" w:rsidRDefault="005F164F" w:rsidP="005F164F">
            <w:pPr>
              <w:widowControl w:val="0"/>
              <w:spacing w:after="0" w:line="240" w:lineRule="auto"/>
              <w:rPr>
                <w:color w:val="3333FF"/>
              </w:rPr>
            </w:pPr>
            <w:r>
              <w:rPr>
                <w:color w:val="3333FF"/>
              </w:rPr>
              <w:t>Auditoría Fase II Aenor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76F09871" w14:textId="77777777" w:rsidR="00866E24" w:rsidRDefault="00866E24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  <w:p w14:paraId="3EEF010D" w14:textId="060B966B" w:rsidR="00417B92" w:rsidRDefault="0074662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746628">
              <w:rPr>
                <w:rFonts w:eastAsia="Calibri"/>
                <w:szCs w:val="24"/>
              </w:rPr>
              <w:t>No se evidencia el control de la documentación externa aplicable al Sistema de gestión de Calidad (por ej. los requisitos reglamentarios aplicables)</w:t>
            </w:r>
          </w:p>
          <w:p w14:paraId="0E168DCF" w14:textId="77777777" w:rsidR="004D444E" w:rsidRPr="002C2B8C" w:rsidRDefault="004D444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0E87F5FB" w14:textId="0A20DFBE" w:rsidR="00417B92" w:rsidRPr="000B57F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En la redacción del documento no se tuvo en cuenta la elaboración de este punto, pues ya se había hecho referencia a los reglamentos de referencia, a pesar de no ser incluidos, la redacción del sistema de calidad se ha realizado siguiendo los procedimientos reglamentarios indicados y aplicables en sus versiones en vigor.</w:t>
            </w:r>
          </w:p>
          <w:p w14:paraId="41508C0C" w14:textId="77777777" w:rsidR="004D444E" w:rsidRPr="002C2B8C" w:rsidRDefault="004D444E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5D0DCA44" w:rsidR="00417B92" w:rsidRPr="002C2B8C" w:rsidRDefault="000B57F8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417B92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432E5526" w14:textId="2BDBBAF0" w:rsidR="00417B92" w:rsidRDefault="000B57F8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Se completará el manual con la versión más reciente de la documentación externa aplicable al sistema de gestión de calidad.</w:t>
            </w:r>
          </w:p>
          <w:p w14:paraId="5FF9FFCB" w14:textId="2413573C" w:rsidR="000B57F8" w:rsidRPr="002C2B8C" w:rsidRDefault="000B57F8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0B57F8" w:rsidRPr="002C2B8C" w14:paraId="7292D4E2" w14:textId="77777777" w:rsidTr="005A4265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5183E68B" w14:textId="6291B823" w:rsidR="000B57F8" w:rsidRPr="000B57F8" w:rsidRDefault="000B57F8" w:rsidP="000B57F8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5095902E" w14:textId="77777777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14C90530" w14:textId="0B51F20E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4C30434E" w14:textId="61BFC6AB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0B57F8" w:rsidRPr="002C2B8C" w14:paraId="6B64FB27" w14:textId="77777777" w:rsidTr="005A4265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6A3027F7" w14:textId="77777777" w:rsidR="000B57F8" w:rsidRDefault="000B57F8" w:rsidP="000B57F8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D7B223C" w14:textId="1535882F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B6226E" w14:textId="77777777" w:rsidR="000B57F8" w:rsidRDefault="000B57F8" w:rsidP="000B57F8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47DD0BB9" w14:textId="77777777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353A803" w14:textId="77777777" w:rsidR="000B57F8" w:rsidRDefault="000B57F8" w:rsidP="000B57F8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547A1ADA" w14:textId="0FC4D70F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0B57F8" w:rsidRPr="002C2B8C" w14:paraId="0DF831CD" w14:textId="77777777" w:rsidTr="005A4265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1C03FED5" w14:textId="77777777" w:rsidR="000B57F8" w:rsidRDefault="000B57F8" w:rsidP="000B57F8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474ADE7E" w14:textId="3B612A98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9ABE935" w14:textId="77777777" w:rsidR="000B57F8" w:rsidRDefault="000B57F8" w:rsidP="000B57F8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1E46735F" w14:textId="77777777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31E5484" w14:textId="77777777" w:rsidR="000B57F8" w:rsidRDefault="000B57F8" w:rsidP="000B57F8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6053E800" w14:textId="23D541D2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0B57F8" w:rsidRPr="002C2B8C" w14:paraId="2D2997FD" w14:textId="77777777" w:rsidTr="002662F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059B4B3C" w14:textId="77777777" w:rsidR="000B57F8" w:rsidRDefault="000B57F8" w:rsidP="000B57F8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21AA9871" w14:textId="6D9D49FB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2457" w:type="dxa"/>
            <w:gridSpan w:val="4"/>
            <w:vAlign w:val="center"/>
          </w:tcPr>
          <w:p w14:paraId="28A6D8BB" w14:textId="462C101A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  <w:tc>
          <w:tcPr>
            <w:tcW w:w="2457" w:type="dxa"/>
            <w:gridSpan w:val="2"/>
          </w:tcPr>
          <w:p w14:paraId="31A1F465" w14:textId="2372A145" w:rsidR="000B57F8" w:rsidRPr="00746628" w:rsidRDefault="000B57F8" w:rsidP="000B57F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4BD31C18" w:rsidR="00417B92" w:rsidRPr="002C2B8C" w:rsidRDefault="00964B4A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503BC2A9" w:rsidR="00417B92" w:rsidRPr="002C2B8C" w:rsidRDefault="00964B4A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417B92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5EC228EE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="00417B92" w:rsidRPr="002C2B8C" w14:paraId="2B3CFB3D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2EC3DA4A" w14:textId="374BA0B0" w:rsidR="00417B92" w:rsidRPr="00651490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 w:rsidR="00B666F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17B92" w:rsidRPr="002C2B8C" w14:paraId="0C1EFC3C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D7F2102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1223F5C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49E5B35E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F514AA8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6CCC3C27" w14:textId="61DE130A" w:rsidR="002D63ED" w:rsidRPr="00651490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el </w:t>
            </w:r>
            <w:r w:rsidR="000437E9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responsable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22C9BFA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70A4E80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CA9DC81" w14:textId="77777777" w:rsidR="002D63ED" w:rsidRPr="002C2B8C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B7D3A05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0E27C702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597859" w14:paraId="64A65EB8" w14:textId="77777777" w:rsidTr="00597859">
        <w:trPr>
          <w:trHeight w:val="510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27CB130" w14:textId="77777777" w:rsidR="00597859" w:rsidRP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97859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 la eficacia del cambio</w:t>
            </w:r>
          </w:p>
        </w:tc>
      </w:tr>
      <w:tr w:rsidR="00597859" w14:paraId="480F4B8C" w14:textId="77777777" w:rsidTr="00597859">
        <w:trPr>
          <w:trHeight w:val="798"/>
        </w:trPr>
        <w:tc>
          <w:tcPr>
            <w:tcW w:w="33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D8CA257" w14:textId="77777777" w:rsidR="00597859" w:rsidRP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597859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implantado satisfactoriamente?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5678134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73CDA37" w14:textId="2F7C4E42" w:rsidR="00597859" w:rsidRDefault="000B57F8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5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8C5E6C" w14:textId="77777777" w:rsidR="00597859" w:rsidRDefault="0059785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Si</w:t>
            </w:r>
          </w:p>
        </w:tc>
      </w:tr>
      <w:tr w:rsidR="00597859" w14:paraId="0A52A56A" w14:textId="77777777" w:rsidTr="00597859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20C82" w14:textId="77777777" w:rsidR="00597859" w:rsidRDefault="00597859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E36981D" w14:textId="77777777" w:rsidR="00597859" w:rsidRDefault="0059785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  <w:lang w:val="en-US"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7675EA" w14:textId="77777777" w:rsidR="00597859" w:rsidRDefault="0059785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E9662A2" w14:textId="77777777" w:rsidR="00597859" w:rsidRDefault="0059785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Observaciones</w:t>
            </w:r>
          </w:p>
        </w:tc>
      </w:tr>
      <w:tr w:rsidR="00597859" w14:paraId="267246C4" w14:textId="77777777" w:rsidTr="00597859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8EB4" w14:textId="77777777" w:rsidR="00597859" w:rsidRDefault="00597859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55E5" w14:textId="77777777" w:rsidR="00597859" w:rsidRDefault="00597859">
            <w:pPr>
              <w:spacing w:before="0" w:after="0" w:line="240" w:lineRule="auto"/>
              <w:jc w:val="left"/>
              <w:rPr>
                <w:szCs w:val="22"/>
                <w:lang w:val="es-ES"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2F79" w14:textId="77777777" w:rsidR="00597859" w:rsidRDefault="00597859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D0368" w14:textId="77777777" w:rsidR="00597859" w:rsidRDefault="0059785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30E88D71" w14:textId="77777777" w:rsidR="00597859" w:rsidRDefault="0059785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6486E7AA" w14:textId="77777777" w:rsidR="00597859" w:rsidRDefault="0059785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97859" w14:paraId="02E0BE17" w14:textId="77777777" w:rsidTr="00597859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9119729" w14:textId="77777777" w:rsid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</w:p>
        </w:tc>
      </w:tr>
      <w:tr w:rsidR="00597859" w14:paraId="221647FF" w14:textId="77777777" w:rsidTr="00597859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A0D874" w14:textId="17D3154D" w:rsidR="00597859" w:rsidRPr="000B57F8" w:rsidRDefault="000B57F8" w:rsidP="000B57F8">
            <w:pPr>
              <w:pStyle w:val="Sinespaciado"/>
              <w:widowControl w:val="0"/>
              <w:jc w:val="both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273ACB">
              <w:rPr>
                <w:rFonts w:ascii="Roboto Light" w:hAnsi="Roboto Light" w:cs="Open Sans"/>
                <w:sz w:val="24"/>
                <w:szCs w:val="24"/>
                <w:lang w:val="es-ES"/>
              </w:rPr>
              <w:t>Debido que se trata d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e completar la información respecto a la documentación aplicable la cual había sido usada para montar el sistema de calidad, no existen acciones necesarias a realizar dentro del sistema de gestión de calidad, ni formación de personal ni resto de documentación aparte de la modificación del manual de calidad.</w:t>
            </w:r>
          </w:p>
          <w:p w14:paraId="1C9C9051" w14:textId="77777777" w:rsidR="00597859" w:rsidRPr="000B57F8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14:paraId="3D59336A" w14:textId="77777777" w:rsidR="00597859" w:rsidRPr="000B57F8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="00597859" w14:paraId="601080E9" w14:textId="77777777" w:rsidTr="00597859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BD4B6FC" w14:textId="77777777" w:rsid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A7CC7F9" w14:textId="77777777" w:rsid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597859" w14:paraId="1FD80BF1" w14:textId="77777777" w:rsidTr="00597859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2E423C" w14:textId="77777777" w:rsid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2DAFDE9A" w14:textId="77777777" w:rsid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FB7583" w14:textId="77777777" w:rsidR="00597859" w:rsidRDefault="0059785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5D4A53E2" w14:textId="77777777" w:rsidR="00866E24" w:rsidRPr="002C2B8C" w:rsidRDefault="00866E24" w:rsidP="000F1745">
      <w:pPr>
        <w:rPr>
          <w:szCs w:val="24"/>
        </w:rPr>
      </w:pPr>
    </w:p>
    <w:sectPr w:rsidR="00866E24" w:rsidRPr="002C2B8C" w:rsidSect="000700A8">
      <w:head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D51D3" w14:textId="77777777" w:rsidR="000700A8" w:rsidRDefault="000700A8">
      <w:pPr>
        <w:spacing w:after="0" w:line="240" w:lineRule="auto"/>
      </w:pPr>
      <w:r>
        <w:separator/>
      </w:r>
    </w:p>
  </w:endnote>
  <w:endnote w:type="continuationSeparator" w:id="0">
    <w:p w14:paraId="62486C51" w14:textId="77777777" w:rsidR="000700A8" w:rsidRDefault="00070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EBB4C" w14:textId="77777777" w:rsidR="000700A8" w:rsidRDefault="000700A8">
      <w:pPr>
        <w:spacing w:after="0" w:line="240" w:lineRule="auto"/>
      </w:pPr>
      <w:r>
        <w:separator/>
      </w:r>
    </w:p>
  </w:footnote>
  <w:footnote w:type="continuationSeparator" w:id="0">
    <w:p w14:paraId="52CC066E" w14:textId="77777777" w:rsidR="000700A8" w:rsidRDefault="00070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2E86BB6A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DB2EB9">
            <w:rPr>
              <w:szCs w:val="24"/>
            </w:rPr>
            <w:t>3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4687B724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0F1745">
            <w:rPr>
              <w:szCs w:val="24"/>
            </w:rPr>
            <w:t>07/05/2024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437E9"/>
    <w:rsid w:val="00063B31"/>
    <w:rsid w:val="000700A8"/>
    <w:rsid w:val="000B57F8"/>
    <w:rsid w:val="000C6C0A"/>
    <w:rsid w:val="000F1745"/>
    <w:rsid w:val="000F4613"/>
    <w:rsid w:val="002470F2"/>
    <w:rsid w:val="00260FB4"/>
    <w:rsid w:val="002C2B8C"/>
    <w:rsid w:val="002D63ED"/>
    <w:rsid w:val="00337898"/>
    <w:rsid w:val="003921C3"/>
    <w:rsid w:val="003E1FAC"/>
    <w:rsid w:val="003F1DB7"/>
    <w:rsid w:val="00400E52"/>
    <w:rsid w:val="00417B92"/>
    <w:rsid w:val="00456710"/>
    <w:rsid w:val="004A1393"/>
    <w:rsid w:val="004D444E"/>
    <w:rsid w:val="00522907"/>
    <w:rsid w:val="00577A89"/>
    <w:rsid w:val="005902AF"/>
    <w:rsid w:val="00597859"/>
    <w:rsid w:val="005C1423"/>
    <w:rsid w:val="005D11E7"/>
    <w:rsid w:val="005E5351"/>
    <w:rsid w:val="005F164F"/>
    <w:rsid w:val="006434FE"/>
    <w:rsid w:val="00645518"/>
    <w:rsid w:val="00651490"/>
    <w:rsid w:val="00687D69"/>
    <w:rsid w:val="006B2383"/>
    <w:rsid w:val="006D6449"/>
    <w:rsid w:val="007112DF"/>
    <w:rsid w:val="00746628"/>
    <w:rsid w:val="00760905"/>
    <w:rsid w:val="00774CA3"/>
    <w:rsid w:val="007B1D2C"/>
    <w:rsid w:val="007E640E"/>
    <w:rsid w:val="0081310D"/>
    <w:rsid w:val="00856AAE"/>
    <w:rsid w:val="00866E24"/>
    <w:rsid w:val="008951C2"/>
    <w:rsid w:val="00897157"/>
    <w:rsid w:val="008A770B"/>
    <w:rsid w:val="008E6E83"/>
    <w:rsid w:val="009414BF"/>
    <w:rsid w:val="0095062B"/>
    <w:rsid w:val="00964B4A"/>
    <w:rsid w:val="009A5C6B"/>
    <w:rsid w:val="009E7278"/>
    <w:rsid w:val="00A3716B"/>
    <w:rsid w:val="00A41512"/>
    <w:rsid w:val="00A47156"/>
    <w:rsid w:val="00A5007E"/>
    <w:rsid w:val="00A53121"/>
    <w:rsid w:val="00A717B2"/>
    <w:rsid w:val="00A74255"/>
    <w:rsid w:val="00A95A2A"/>
    <w:rsid w:val="00B27368"/>
    <w:rsid w:val="00B30FE2"/>
    <w:rsid w:val="00B55F34"/>
    <w:rsid w:val="00B618C4"/>
    <w:rsid w:val="00B61A1C"/>
    <w:rsid w:val="00B666F0"/>
    <w:rsid w:val="00BE2704"/>
    <w:rsid w:val="00BF482F"/>
    <w:rsid w:val="00CC5FA8"/>
    <w:rsid w:val="00CD30DA"/>
    <w:rsid w:val="00D111BC"/>
    <w:rsid w:val="00D124D2"/>
    <w:rsid w:val="00D97AF1"/>
    <w:rsid w:val="00DB2EB9"/>
    <w:rsid w:val="00DB3C8E"/>
    <w:rsid w:val="00DD5B41"/>
    <w:rsid w:val="00E15838"/>
    <w:rsid w:val="00E3405D"/>
    <w:rsid w:val="00E443E6"/>
    <w:rsid w:val="00E47DEC"/>
    <w:rsid w:val="00E722C7"/>
    <w:rsid w:val="00F11281"/>
    <w:rsid w:val="00F30589"/>
    <w:rsid w:val="00F73E2B"/>
    <w:rsid w:val="00F75656"/>
    <w:rsid w:val="00F853BD"/>
    <w:rsid w:val="15E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A3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qFormat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14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8EF605-A696-41CC-8C43-5EAA8BF0A7AD}"/>
</file>

<file path=customXml/itemProps3.xml><?xml version="1.0" encoding="utf-8"?>
<ds:datastoreItem xmlns:ds="http://schemas.openxmlformats.org/officeDocument/2006/customXml" ds:itemID="{7EA1D933-FCA7-46B1-BAE4-C17FE7D78C4A}"/>
</file>

<file path=customXml/itemProps4.xml><?xml version="1.0" encoding="utf-8"?>
<ds:datastoreItem xmlns:ds="http://schemas.openxmlformats.org/officeDocument/2006/customXml" ds:itemID="{03BF4CF9-740B-401B-9555-F991B49A43EC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160</TotalTime>
  <Pages>1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100</cp:revision>
  <cp:lastPrinted>2024-05-07T10:36:00Z</cp:lastPrinted>
  <dcterms:created xsi:type="dcterms:W3CDTF">2024-02-08T12:25:00Z</dcterms:created>
  <dcterms:modified xsi:type="dcterms:W3CDTF">2024-05-07T10:36:00Z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