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CEA59" w14:textId="5F6870B0" w:rsidR="001E2084" w:rsidRPr="005405EA" w:rsidRDefault="001E2084" w:rsidP="001E2084">
      <w:pPr>
        <w:jc w:val="right"/>
        <w:rPr>
          <w:b/>
          <w:szCs w:val="24"/>
        </w:rPr>
      </w:pPr>
      <w:r w:rsidRPr="005405EA">
        <w:rPr>
          <w:b/>
          <w:szCs w:val="24"/>
        </w:rPr>
        <w:t xml:space="preserve">ANEXO </w:t>
      </w:r>
      <w:r>
        <w:rPr>
          <w:b/>
          <w:szCs w:val="24"/>
        </w:rPr>
        <w:t>1</w:t>
      </w:r>
      <w:r w:rsidRPr="005405EA">
        <w:rPr>
          <w:b/>
          <w:szCs w:val="24"/>
        </w:rPr>
        <w:t xml:space="preserve">/01 </w:t>
      </w:r>
    </w:p>
    <w:p w14:paraId="6E2740C8" w14:textId="4CE8D922" w:rsidR="001E2084" w:rsidRPr="005405EA" w:rsidRDefault="001E2084" w:rsidP="006E47E1">
      <w:pPr>
        <w:pStyle w:val="Titulo1SP"/>
        <w:numPr>
          <w:ilvl w:val="0"/>
          <w:numId w:val="0"/>
        </w:numPr>
        <w:ind w:left="360"/>
      </w:pPr>
      <w:bookmarkStart w:id="0" w:name="_Toc159502033"/>
      <w:bookmarkStart w:id="1" w:name="_Toc166223466"/>
      <w:bookmarkStart w:id="2" w:name="_Toc166223497"/>
      <w:r w:rsidRPr="005405EA">
        <w:t>REQUERIMIENTOS DE USUARIO</w:t>
      </w:r>
      <w:bookmarkEnd w:id="0"/>
      <w:bookmarkEnd w:id="1"/>
      <w:bookmarkEnd w:id="2"/>
    </w:p>
    <w:tbl>
      <w:tblPr>
        <w:tblStyle w:val="Tablaconcuadrcula"/>
        <w:tblW w:w="14458" w:type="dxa"/>
        <w:tblInd w:w="261" w:type="dxa"/>
        <w:tblBorders>
          <w:top w:val="single" w:sz="18" w:space="0" w:color="4460AA"/>
          <w:left w:val="single" w:sz="18" w:space="0" w:color="4460AA"/>
          <w:bottom w:val="single" w:sz="18" w:space="0" w:color="4460AA"/>
          <w:right w:val="single" w:sz="18" w:space="0" w:color="4460AA"/>
          <w:insideH w:val="single" w:sz="2" w:space="0" w:color="4460AA"/>
          <w:insideV w:val="single" w:sz="2" w:space="0" w:color="4460AA"/>
        </w:tblBorders>
        <w:tblLook w:val="04A0" w:firstRow="1" w:lastRow="0" w:firstColumn="1" w:lastColumn="0" w:noHBand="0" w:noVBand="1"/>
      </w:tblPr>
      <w:tblGrid>
        <w:gridCol w:w="1134"/>
        <w:gridCol w:w="5103"/>
        <w:gridCol w:w="5670"/>
        <w:gridCol w:w="2551"/>
      </w:tblGrid>
      <w:tr w:rsidR="009F41E9" w:rsidRPr="005405EA" w14:paraId="193AED8B" w14:textId="77777777" w:rsidTr="009F41E9">
        <w:trPr>
          <w:trHeight w:val="453"/>
        </w:trPr>
        <w:tc>
          <w:tcPr>
            <w:tcW w:w="1134" w:type="dxa"/>
            <w:shd w:val="clear" w:color="auto" w:fill="9D9D9D" w:themeFill="accent4"/>
            <w:vAlign w:val="center"/>
          </w:tcPr>
          <w:p w14:paraId="661861B9" w14:textId="77777777" w:rsidR="009F41E9" w:rsidRPr="00AA7C02" w:rsidRDefault="009F41E9" w:rsidP="006D4DE8">
            <w:pPr>
              <w:pStyle w:val="Contenidodelatabla"/>
              <w:jc w:val="both"/>
              <w:rPr>
                <w:lang w:val="es-ES"/>
              </w:rPr>
            </w:pPr>
            <w:bookmarkStart w:id="3" w:name="_Toc157006459"/>
            <w:r w:rsidRPr="00AA7C02">
              <w:rPr>
                <w:lang w:val="es-ES"/>
              </w:rPr>
              <w:t>Código</w:t>
            </w:r>
            <w:bookmarkEnd w:id="3"/>
          </w:p>
        </w:tc>
        <w:tc>
          <w:tcPr>
            <w:tcW w:w="5103" w:type="dxa"/>
            <w:shd w:val="clear" w:color="auto" w:fill="9D9D9D" w:themeFill="accent4"/>
            <w:vAlign w:val="center"/>
          </w:tcPr>
          <w:p w14:paraId="5069EFBD" w14:textId="77777777" w:rsidR="009F41E9" w:rsidRPr="00AA7C02" w:rsidRDefault="009F41E9" w:rsidP="006D4DE8">
            <w:pPr>
              <w:pStyle w:val="Contenidodelatabla"/>
              <w:jc w:val="both"/>
              <w:rPr>
                <w:lang w:val="es-ES"/>
              </w:rPr>
            </w:pPr>
            <w:bookmarkStart w:id="4" w:name="_Toc157006460"/>
            <w:r w:rsidRPr="00AA7C02">
              <w:rPr>
                <w:lang w:val="es-ES"/>
              </w:rPr>
              <w:t>Descripción</w:t>
            </w:r>
            <w:bookmarkEnd w:id="4"/>
          </w:p>
        </w:tc>
        <w:tc>
          <w:tcPr>
            <w:tcW w:w="5670" w:type="dxa"/>
            <w:shd w:val="clear" w:color="auto" w:fill="9D9D9D" w:themeFill="accent4"/>
            <w:vAlign w:val="center"/>
          </w:tcPr>
          <w:p w14:paraId="0B1F1754" w14:textId="77777777" w:rsidR="009F41E9" w:rsidRPr="00AA7C02" w:rsidRDefault="009F41E9" w:rsidP="006D4DE8">
            <w:pPr>
              <w:pStyle w:val="Contenidodelatabla"/>
              <w:jc w:val="both"/>
              <w:rPr>
                <w:lang w:val="es-ES"/>
              </w:rPr>
            </w:pPr>
            <w:bookmarkStart w:id="5" w:name="_Toc157006461"/>
            <w:r w:rsidRPr="00AA7C02">
              <w:rPr>
                <w:lang w:val="es-ES"/>
              </w:rPr>
              <w:t>Acciones Propuestas</w:t>
            </w:r>
            <w:bookmarkEnd w:id="5"/>
          </w:p>
        </w:tc>
        <w:tc>
          <w:tcPr>
            <w:tcW w:w="2551" w:type="dxa"/>
            <w:shd w:val="clear" w:color="auto" w:fill="9D9D9D" w:themeFill="accent4"/>
            <w:vAlign w:val="center"/>
          </w:tcPr>
          <w:p w14:paraId="42CEBA0C" w14:textId="77777777" w:rsidR="009F41E9" w:rsidRPr="00AA7C02" w:rsidRDefault="009F41E9" w:rsidP="006D4DE8">
            <w:pPr>
              <w:pStyle w:val="Contenidodelatabla"/>
              <w:jc w:val="both"/>
              <w:rPr>
                <w:lang w:val="es-ES"/>
              </w:rPr>
            </w:pPr>
            <w:bookmarkStart w:id="6" w:name="_Toc157006462"/>
            <w:r w:rsidRPr="00AA7C02">
              <w:rPr>
                <w:lang w:val="es-ES"/>
              </w:rPr>
              <w:t>Responsable</w:t>
            </w:r>
            <w:bookmarkEnd w:id="6"/>
          </w:p>
        </w:tc>
      </w:tr>
      <w:tr w:rsidR="009F41E9" w:rsidRPr="005405EA" w14:paraId="3A05AAAA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25113C5E" w14:textId="1B994BCE" w:rsidR="009F41E9" w:rsidRPr="00606253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VRC-01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2145AFA0" w14:textId="5B5345A1" w:rsidR="009F41E9" w:rsidRPr="00950E2D" w:rsidRDefault="009F41E9" w:rsidP="00950E2D">
            <w:pPr>
              <w:pStyle w:val="Contenidodelatabla"/>
            </w:pPr>
            <w:r w:rsidRPr="00950E2D">
              <w:rPr>
                <w:rStyle w:val="ui-provider"/>
              </w:rPr>
              <w:t>Iniciar sesión con tu cuenta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96F5FED" w14:textId="36E088B2" w:rsidR="009F41E9" w:rsidRPr="00950E2D" w:rsidRDefault="009F41E9" w:rsidP="00950E2D">
            <w:pPr>
              <w:pStyle w:val="Contenidodelatabla"/>
            </w:pPr>
            <w:r w:rsidRPr="00950E2D">
              <w:t>Crear un sistema de autentificación única de usuarios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D264FD5" w14:textId="77777777" w:rsidR="009F41E9" w:rsidRPr="00950E2D" w:rsidRDefault="009F41E9" w:rsidP="00950E2D">
            <w:pPr>
              <w:pStyle w:val="Contenidodelatabla"/>
            </w:pPr>
            <w:r w:rsidRPr="00950E2D">
              <w:t>Desarrollo</w:t>
            </w:r>
          </w:p>
          <w:p w14:paraId="10BFAF90" w14:textId="7BD58FD3" w:rsidR="009F41E9" w:rsidRPr="00950E2D" w:rsidRDefault="009F41E9" w:rsidP="00950E2D">
            <w:pPr>
              <w:pStyle w:val="Contenidodelatabla"/>
            </w:pPr>
            <w:r w:rsidRPr="00950E2D">
              <w:t>IT</w:t>
            </w:r>
          </w:p>
        </w:tc>
      </w:tr>
      <w:tr w:rsidR="009F41E9" w:rsidRPr="005405EA" w14:paraId="58FAAA8F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114D1B0C" w14:textId="43A3BC20" w:rsidR="009F41E9" w:rsidRPr="00606253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VRC-02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56134F49" w14:textId="7F71F2E9" w:rsidR="009F41E9" w:rsidRPr="00950E2D" w:rsidRDefault="009F41E9" w:rsidP="00950E2D">
            <w:pPr>
              <w:pStyle w:val="Contenidodelatabla"/>
            </w:pPr>
            <w:r w:rsidRPr="00950E2D">
              <w:rPr>
                <w:rStyle w:val="ui-provider"/>
              </w:rPr>
              <w:t>Crear una sala offline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3DD578A3" w14:textId="03BF6EB6" w:rsidR="009F41E9" w:rsidRPr="00950E2D" w:rsidRDefault="009F41E9" w:rsidP="00950E2D">
            <w:pPr>
              <w:pStyle w:val="Contenidodelatabla"/>
            </w:pPr>
            <w:r w:rsidRPr="00950E2D">
              <w:t xml:space="preserve">Crear de un espacio sin conexión para el uso de la herramienta 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181EC3E" w14:textId="425BAEAC" w:rsidR="009F41E9" w:rsidRPr="00950E2D" w:rsidRDefault="009F41E9" w:rsidP="00950E2D">
            <w:pPr>
              <w:pStyle w:val="Contenidodelatabla"/>
            </w:pPr>
            <w:r w:rsidRPr="00950E2D">
              <w:t>Desarrollo</w:t>
            </w:r>
          </w:p>
        </w:tc>
      </w:tr>
      <w:tr w:rsidR="009F41E9" w:rsidRPr="005405EA" w14:paraId="3D5C960E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673F42A8" w14:textId="3CCC276A" w:rsidR="009F41E9" w:rsidRPr="00606253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VRC-03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00ED224B" w14:textId="000CE1FF" w:rsidR="009F41E9" w:rsidRPr="00950E2D" w:rsidRDefault="009F41E9" w:rsidP="00950E2D">
            <w:pPr>
              <w:pStyle w:val="Contenidodelatabla"/>
            </w:pPr>
            <w:r w:rsidRPr="00950E2D">
              <w:rPr>
                <w:rStyle w:val="ui-provider"/>
              </w:rPr>
              <w:t>Crear una sala online o unirse a una existente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24494302" w14:textId="75CA7E89" w:rsidR="009F41E9" w:rsidRPr="00950E2D" w:rsidRDefault="009F41E9" w:rsidP="00950E2D">
            <w:pPr>
              <w:pStyle w:val="Contenidodelatabla"/>
            </w:pPr>
            <w:r w:rsidRPr="00950E2D">
              <w:t>Crear un sistema que permita conectar a varios usuarios en tiempo real dentro de la herramienta desde diferentes dispositivos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99C5A34" w14:textId="2D5C67DF" w:rsidR="009F41E9" w:rsidRPr="00950E2D" w:rsidRDefault="009F41E9" w:rsidP="00950E2D">
            <w:pPr>
              <w:pStyle w:val="Contenidodelatabla"/>
            </w:pPr>
            <w:r w:rsidRPr="00950E2D">
              <w:t>Desarrollo</w:t>
            </w:r>
          </w:p>
        </w:tc>
      </w:tr>
      <w:tr w:rsidR="009F41E9" w:rsidRPr="005405EA" w14:paraId="3EF84C02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585208C6" w14:textId="1B8491A1" w:rsidR="009F41E9" w:rsidRPr="00606253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VRC-04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5E276E11" w14:textId="2D44C210" w:rsidR="009F41E9" w:rsidRPr="00950E2D" w:rsidRDefault="009F41E9" w:rsidP="00950E2D">
            <w:pPr>
              <w:pStyle w:val="Contenidodelatabla"/>
            </w:pPr>
            <w:r w:rsidRPr="00950E2D">
              <w:rPr>
                <w:rStyle w:val="ui-provider"/>
              </w:rPr>
              <w:t>Hablar mediante un chat de voz con los otros integrantes de la sala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29B66FB9" w14:textId="3E6406E1" w:rsidR="009F41E9" w:rsidRPr="00950E2D" w:rsidRDefault="009F41E9" w:rsidP="00950E2D">
            <w:pPr>
              <w:pStyle w:val="Contenidodelatabla"/>
            </w:pPr>
            <w:r w:rsidRPr="00950E2D">
              <w:t>Elaborar un protocolo de comunicación online que permita a los usuarios comunicarse con otros usuarios de la misma sala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6E8D51C" w14:textId="2B8576CA" w:rsidR="009F41E9" w:rsidRPr="00950E2D" w:rsidRDefault="009F41E9" w:rsidP="00950E2D">
            <w:pPr>
              <w:pStyle w:val="Contenidodelatabla"/>
            </w:pPr>
            <w:r w:rsidRPr="00950E2D">
              <w:t>Desarrollo</w:t>
            </w:r>
          </w:p>
        </w:tc>
      </w:tr>
      <w:tr w:rsidR="009F41E9" w:rsidRPr="005405EA" w14:paraId="71CCF606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2452765F" w14:textId="6C28B20B" w:rsidR="009F41E9" w:rsidRPr="00606253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VRC-05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0A93ED63" w14:textId="1E1887E4" w:rsidR="009F41E9" w:rsidRPr="00950E2D" w:rsidRDefault="009F41E9" w:rsidP="00950E2D">
            <w:pPr>
              <w:pStyle w:val="Contenidodelatabla"/>
            </w:pPr>
            <w:r w:rsidRPr="00950E2D">
              <w:rPr>
                <w:rStyle w:val="ui-provider"/>
              </w:rPr>
              <w:t>Ver a donde está apuntando el resto de integrantes de la sala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68069E64" w14:textId="24CEE79D" w:rsidR="009F41E9" w:rsidRPr="00950E2D" w:rsidRDefault="009F41E9" w:rsidP="00950E2D">
            <w:pPr>
              <w:pStyle w:val="Contenidodelatabla"/>
            </w:pPr>
            <w:r w:rsidRPr="00950E2D">
              <w:t xml:space="preserve">Desarrollar un protocolo de comunicación online en tiempo real para el paso de información entre </w:t>
            </w:r>
            <w:r w:rsidRPr="00950E2D">
              <w:lastRenderedPageBreak/>
              <w:t>usuarios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0F761B4" w14:textId="49F8BDC8" w:rsidR="009F41E9" w:rsidRPr="00950E2D" w:rsidRDefault="009F41E9" w:rsidP="00950E2D">
            <w:pPr>
              <w:pStyle w:val="Contenidodelatabla"/>
            </w:pPr>
            <w:r w:rsidRPr="00950E2D">
              <w:lastRenderedPageBreak/>
              <w:t>Desarrollo</w:t>
            </w:r>
          </w:p>
        </w:tc>
      </w:tr>
      <w:tr w:rsidR="009F41E9" w:rsidRPr="005405EA" w14:paraId="5B4386D4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6C76434F" w14:textId="07C43E6E" w:rsidR="009F41E9" w:rsidRPr="00606253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VRC-06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1001249D" w14:textId="231EA1F8" w:rsidR="009F41E9" w:rsidRPr="00950E2D" w:rsidRDefault="009F41E9" w:rsidP="00950E2D">
            <w:pPr>
              <w:pStyle w:val="Contenidodelatabla"/>
            </w:pPr>
            <w:r w:rsidRPr="00950E2D">
              <w:rPr>
                <w:rStyle w:val="ui-provider"/>
              </w:rPr>
              <w:t>Ver un listado de los casos que has grabado con información mínima como la fecha de registro o edad del paciente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16E658B4" w14:textId="746B54BB" w:rsidR="009F41E9" w:rsidRPr="00950E2D" w:rsidRDefault="009F41E9" w:rsidP="00950E2D">
            <w:pPr>
              <w:pStyle w:val="Contenidodelatabla"/>
            </w:pPr>
            <w:r w:rsidRPr="00950E2D">
              <w:t>Crear una llamada a la base de datos con los datos identificativos de cada usuario para poder obtener una lista con todos los casos pertenecientes al usuario correspondiente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2B11C21" w14:textId="77777777" w:rsidR="009F41E9" w:rsidRPr="00950E2D" w:rsidRDefault="009F41E9" w:rsidP="00950E2D">
            <w:pPr>
              <w:pStyle w:val="Contenidodelatabla"/>
            </w:pPr>
            <w:r w:rsidRPr="00950E2D">
              <w:t>Desarrollo</w:t>
            </w:r>
          </w:p>
          <w:p w14:paraId="66D7A847" w14:textId="77777777" w:rsidR="009F41E9" w:rsidRPr="00950E2D" w:rsidRDefault="009F41E9" w:rsidP="00950E2D">
            <w:pPr>
              <w:pStyle w:val="Contenidodelatabla"/>
            </w:pPr>
            <w:r w:rsidRPr="00950E2D">
              <w:t>IT</w:t>
            </w:r>
          </w:p>
          <w:p w14:paraId="1DE5B7AD" w14:textId="2932D804" w:rsidR="009F41E9" w:rsidRPr="00950E2D" w:rsidRDefault="009F41E9" w:rsidP="00950E2D">
            <w:pPr>
              <w:pStyle w:val="Contenidodelatabla"/>
            </w:pPr>
            <w:r w:rsidRPr="00950E2D">
              <w:t>Investigación</w:t>
            </w:r>
          </w:p>
        </w:tc>
      </w:tr>
      <w:tr w:rsidR="009F41E9" w:rsidRPr="005405EA" w14:paraId="56F15753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49F0491A" w14:textId="33439973" w:rsidR="009F41E9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VRC-07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22314303" w14:textId="625E644E" w:rsidR="009F41E9" w:rsidRPr="00950E2D" w:rsidRDefault="009F41E9" w:rsidP="00950E2D">
            <w:pPr>
              <w:pStyle w:val="Contenidodelatabla"/>
              <w:rPr>
                <w:rStyle w:val="ui-provider"/>
              </w:rPr>
            </w:pPr>
            <w:r w:rsidRPr="00950E2D">
              <w:rPr>
                <w:rStyle w:val="ui-provider"/>
              </w:rPr>
              <w:t>Filtrar listado de casos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6E49864" w14:textId="50312AE1" w:rsidR="009F41E9" w:rsidRPr="00950E2D" w:rsidRDefault="009F41E9" w:rsidP="00950E2D">
            <w:pPr>
              <w:pStyle w:val="Contenidodelatabla"/>
            </w:pPr>
            <w:r w:rsidRPr="00950E2D">
              <w:t>Crear una serie de filtros para poder buscar de forma óptima entre la lista de casos obtenida anteriormente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3CDFB23" w14:textId="77777777" w:rsidR="009F41E9" w:rsidRPr="00950E2D" w:rsidRDefault="009F41E9" w:rsidP="00950E2D">
            <w:pPr>
              <w:pStyle w:val="Contenidodelatabla"/>
            </w:pPr>
            <w:r w:rsidRPr="00950E2D">
              <w:t>Desarrollo</w:t>
            </w:r>
          </w:p>
          <w:p w14:paraId="1AB7070D" w14:textId="0173C51C" w:rsidR="009F41E9" w:rsidRPr="00950E2D" w:rsidRDefault="009F41E9" w:rsidP="00950E2D">
            <w:pPr>
              <w:pStyle w:val="Contenidodelatabla"/>
            </w:pPr>
            <w:r w:rsidRPr="00950E2D">
              <w:t>IT</w:t>
            </w:r>
          </w:p>
        </w:tc>
      </w:tr>
      <w:tr w:rsidR="009F41E9" w:rsidRPr="005405EA" w14:paraId="50C4189C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3FD8FDE4" w14:textId="65800DE8" w:rsidR="009F41E9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VRC-08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0290EBF3" w14:textId="0B1F0E13" w:rsidR="009F41E9" w:rsidRPr="00950E2D" w:rsidRDefault="009F41E9" w:rsidP="00950E2D">
            <w:pPr>
              <w:pStyle w:val="Contenidodelatabla"/>
              <w:rPr>
                <w:rStyle w:val="ui-provider"/>
              </w:rPr>
            </w:pPr>
            <w:r w:rsidRPr="00950E2D">
              <w:rPr>
                <w:rStyle w:val="ui-provider"/>
              </w:rPr>
              <w:t>Descargar casos desde la nube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CB86DC5" w14:textId="30579EA9" w:rsidR="009F41E9" w:rsidRPr="00950E2D" w:rsidRDefault="009F41E9" w:rsidP="00950E2D">
            <w:pPr>
              <w:pStyle w:val="Contenidodelatabla"/>
            </w:pPr>
            <w:r w:rsidRPr="00950E2D">
              <w:t>Crear acción de llamada a la base de datos que devuelva el fichero descargable con la información que se va a visualizar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55598A6" w14:textId="77777777" w:rsidR="009F41E9" w:rsidRPr="00950E2D" w:rsidRDefault="009F41E9" w:rsidP="00950E2D">
            <w:pPr>
              <w:pStyle w:val="Contenidodelatabla"/>
            </w:pPr>
            <w:r w:rsidRPr="00950E2D">
              <w:t>Desarrollo</w:t>
            </w:r>
          </w:p>
          <w:p w14:paraId="1A57E3A8" w14:textId="0A4DECF0" w:rsidR="009F41E9" w:rsidRPr="00950E2D" w:rsidRDefault="009F41E9" w:rsidP="00950E2D">
            <w:pPr>
              <w:pStyle w:val="Contenidodelatabla"/>
            </w:pPr>
            <w:r w:rsidRPr="00950E2D">
              <w:t>IT</w:t>
            </w:r>
          </w:p>
        </w:tc>
      </w:tr>
      <w:tr w:rsidR="009F41E9" w:rsidRPr="005405EA" w14:paraId="4BAC2496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639E69A6" w14:textId="35C77CFF" w:rsidR="009F41E9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VRC-09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F47E54A" w14:textId="42F6644D" w:rsidR="009F41E9" w:rsidRPr="00950E2D" w:rsidRDefault="009F41E9" w:rsidP="00950E2D">
            <w:pPr>
              <w:pStyle w:val="Contenidodelatabla"/>
              <w:rPr>
                <w:rStyle w:val="ui-provider"/>
              </w:rPr>
            </w:pPr>
            <w:r w:rsidRPr="00950E2D">
              <w:rPr>
                <w:rStyle w:val="ui-provider"/>
              </w:rPr>
              <w:t>Visualizar una reconstrucción 3D del corazón y el torso del paciente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14341583" w14:textId="7F4FB820" w:rsidR="009F41E9" w:rsidRPr="00950E2D" w:rsidRDefault="009F41E9" w:rsidP="00950E2D">
            <w:pPr>
              <w:pStyle w:val="Contenidodelatabla"/>
            </w:pPr>
            <w:r w:rsidRPr="00950E2D">
              <w:t>Desarrollar una herramienta en la que se pueda visualizar el corazón y el torso de cada sesión grabada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90ACA46" w14:textId="1DFFCF72" w:rsidR="009F41E9" w:rsidRPr="00950E2D" w:rsidRDefault="009F41E9" w:rsidP="00950E2D">
            <w:pPr>
              <w:pStyle w:val="Contenidodelatabla"/>
            </w:pPr>
            <w:r w:rsidRPr="00950E2D">
              <w:t>Investigación</w:t>
            </w:r>
          </w:p>
          <w:p w14:paraId="3F3974F0" w14:textId="0C252BB7" w:rsidR="009F41E9" w:rsidRPr="00950E2D" w:rsidRDefault="009F41E9" w:rsidP="00950E2D">
            <w:pPr>
              <w:pStyle w:val="Contenidodelatabla"/>
            </w:pPr>
            <w:r w:rsidRPr="00950E2D">
              <w:t xml:space="preserve">Desarrollo </w:t>
            </w:r>
          </w:p>
          <w:p w14:paraId="2D29FCF6" w14:textId="338B9022" w:rsidR="009F41E9" w:rsidRPr="00950E2D" w:rsidRDefault="009F41E9" w:rsidP="00950E2D">
            <w:pPr>
              <w:pStyle w:val="Contenidodelatabla"/>
            </w:pPr>
          </w:p>
        </w:tc>
      </w:tr>
      <w:tr w:rsidR="009F41E9" w:rsidRPr="005405EA" w14:paraId="78A464F6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0EF75761" w14:textId="08D6D171" w:rsidR="009F41E9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VRC-10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1DFD012" w14:textId="18C38B4A" w:rsidR="009F41E9" w:rsidRPr="00950E2D" w:rsidRDefault="009F41E9" w:rsidP="00950E2D">
            <w:pPr>
              <w:pStyle w:val="Contenidodelatabla"/>
              <w:rPr>
                <w:rStyle w:val="ui-provider"/>
              </w:rPr>
            </w:pPr>
            <w:r w:rsidRPr="00950E2D">
              <w:rPr>
                <w:rStyle w:val="ui-provider"/>
              </w:rPr>
              <w:t xml:space="preserve">Ver los voltajes en cada punto del corazón y del torso a lo largo del tiempo representado por un gradiente de color sobre la superficie </w:t>
            </w:r>
            <w:r w:rsidRPr="00950E2D">
              <w:rPr>
                <w:rStyle w:val="ui-provider"/>
              </w:rPr>
              <w:lastRenderedPageBreak/>
              <w:t>de los mismos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423E2658" w14:textId="54761B84" w:rsidR="009F41E9" w:rsidRPr="00950E2D" w:rsidRDefault="009F41E9" w:rsidP="00950E2D">
            <w:pPr>
              <w:pStyle w:val="Contenidodelatabla"/>
            </w:pPr>
            <w:r w:rsidRPr="00950E2D">
              <w:lastRenderedPageBreak/>
              <w:t xml:space="preserve">Desarrollar la herramienta de visualización para poder ver la representación del voltaje en cada </w:t>
            </w:r>
            <w:r w:rsidRPr="00950E2D">
              <w:lastRenderedPageBreak/>
              <w:t>punto del corazón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BC2497D" w14:textId="77777777" w:rsidR="009F41E9" w:rsidRPr="00950E2D" w:rsidRDefault="009F41E9" w:rsidP="00950E2D">
            <w:pPr>
              <w:pStyle w:val="Contenidodelatabla"/>
            </w:pPr>
            <w:r w:rsidRPr="00950E2D">
              <w:lastRenderedPageBreak/>
              <w:t xml:space="preserve">Investigación </w:t>
            </w:r>
          </w:p>
          <w:p w14:paraId="6551D5B5" w14:textId="47E05567" w:rsidR="009F41E9" w:rsidRPr="00950E2D" w:rsidRDefault="009F41E9" w:rsidP="00950E2D">
            <w:pPr>
              <w:pStyle w:val="Contenidodelatabla"/>
            </w:pPr>
            <w:r w:rsidRPr="00950E2D">
              <w:t>Desarrollo</w:t>
            </w:r>
          </w:p>
        </w:tc>
      </w:tr>
      <w:tr w:rsidR="009F41E9" w:rsidRPr="005405EA" w14:paraId="02D2E873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35BED279" w14:textId="12BE37BB" w:rsidR="009F41E9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VRC-11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749D4C89" w14:textId="6B7B90F4" w:rsidR="009F41E9" w:rsidRPr="00950E2D" w:rsidRDefault="009F41E9" w:rsidP="00950E2D">
            <w:pPr>
              <w:pStyle w:val="Contenidodelatabla"/>
              <w:rPr>
                <w:rStyle w:val="ui-provider"/>
              </w:rPr>
            </w:pPr>
            <w:r w:rsidRPr="00950E2D">
              <w:rPr>
                <w:rStyle w:val="ui-provider"/>
              </w:rPr>
              <w:t>Ver la señal cardíaca de cada punto de la superficie del corazón, pudiendo seleccionarla con una cámara de proyección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18E2924" w14:textId="0AB58D05" w:rsidR="009F41E9" w:rsidRPr="00950E2D" w:rsidRDefault="009F41E9" w:rsidP="00950E2D">
            <w:pPr>
              <w:pStyle w:val="Contenidodelatabla"/>
            </w:pPr>
            <w:r w:rsidRPr="00950E2D">
              <w:t>Desarrollar la herramienta de visualización para poder ver la representación de la señal en cada punto del corazón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61FF3E6" w14:textId="77777777" w:rsidR="009F41E9" w:rsidRPr="00950E2D" w:rsidRDefault="009F41E9" w:rsidP="00950E2D">
            <w:pPr>
              <w:pStyle w:val="Contenidodelatabla"/>
            </w:pPr>
            <w:r w:rsidRPr="00950E2D">
              <w:t>Investigación</w:t>
            </w:r>
          </w:p>
          <w:p w14:paraId="55CD3034" w14:textId="422A21A2" w:rsidR="009F41E9" w:rsidRPr="00950E2D" w:rsidRDefault="009F41E9" w:rsidP="00950E2D">
            <w:pPr>
              <w:pStyle w:val="Contenidodelatabla"/>
            </w:pPr>
            <w:r w:rsidRPr="00950E2D">
              <w:t>Desarrollo</w:t>
            </w:r>
          </w:p>
        </w:tc>
      </w:tr>
      <w:tr w:rsidR="009F41E9" w:rsidRPr="005405EA" w14:paraId="6EEEF457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2F870618" w14:textId="71040B15" w:rsidR="009F41E9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VRC-12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A01A5CD" w14:textId="5F27289A" w:rsidR="009F41E9" w:rsidRPr="00950E2D" w:rsidRDefault="009F41E9" w:rsidP="00950E2D">
            <w:pPr>
              <w:pStyle w:val="Contenidodelatabla"/>
              <w:rPr>
                <w:rStyle w:val="ui-provider"/>
              </w:rPr>
            </w:pPr>
            <w:r w:rsidRPr="00950E2D">
              <w:rPr>
                <w:rStyle w:val="ui-provider"/>
              </w:rPr>
              <w:t>Ver 10 señales ordenadas espacialmente de la superficie del corazón de forma simultánea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C429691" w14:textId="699478C3" w:rsidR="009F41E9" w:rsidRPr="00950E2D" w:rsidRDefault="009F41E9" w:rsidP="00950E2D">
            <w:pPr>
              <w:pStyle w:val="Contenidodelatabla"/>
            </w:pPr>
            <w:r w:rsidRPr="00950E2D">
              <w:t>Crear un panel dentro de la pantalla de la herramienta que permita ver diferentes señales cardíacas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5749C1E" w14:textId="77777777" w:rsidR="009F41E9" w:rsidRPr="00950E2D" w:rsidRDefault="009F41E9" w:rsidP="00950E2D">
            <w:pPr>
              <w:pStyle w:val="Contenidodelatabla"/>
            </w:pPr>
            <w:r w:rsidRPr="00950E2D">
              <w:t xml:space="preserve">Investigación </w:t>
            </w:r>
          </w:p>
          <w:p w14:paraId="01972480" w14:textId="4526813A" w:rsidR="009F41E9" w:rsidRPr="00950E2D" w:rsidRDefault="009F41E9" w:rsidP="00950E2D">
            <w:pPr>
              <w:pStyle w:val="Contenidodelatabla"/>
            </w:pPr>
            <w:r w:rsidRPr="00950E2D">
              <w:t>Desarrollo</w:t>
            </w:r>
          </w:p>
        </w:tc>
      </w:tr>
      <w:tr w:rsidR="009F41E9" w:rsidRPr="005405EA" w14:paraId="261F2DD1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19D8F5E3" w14:textId="721C5E6B" w:rsidR="009F41E9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VRC-13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335DBC63" w14:textId="1FA9F19C" w:rsidR="009F41E9" w:rsidRPr="00950E2D" w:rsidRDefault="009F41E9" w:rsidP="00950E2D">
            <w:pPr>
              <w:pStyle w:val="Contenidodelatabla"/>
              <w:rPr>
                <w:rStyle w:val="ui-provider"/>
              </w:rPr>
            </w:pPr>
            <w:r w:rsidRPr="00950E2D">
              <w:rPr>
                <w:rStyle w:val="ui-provider"/>
              </w:rPr>
              <w:t>Modificar como se representa la información mediante una serie de controladores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2E110146" w14:textId="5F8AD2F3" w:rsidR="009F41E9" w:rsidRPr="00950E2D" w:rsidRDefault="009F41E9" w:rsidP="00950E2D">
            <w:pPr>
              <w:pStyle w:val="Contenidodelatabla"/>
            </w:pPr>
            <w:r w:rsidRPr="00950E2D">
              <w:t>Crear un controlador dentro de la herramienta que permita modificar la representación de la información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D6AB611" w14:textId="31A9AC9D" w:rsidR="009F41E9" w:rsidRPr="00950E2D" w:rsidRDefault="009F41E9" w:rsidP="00950E2D">
            <w:pPr>
              <w:pStyle w:val="Contenidodelatabla"/>
            </w:pPr>
            <w:r w:rsidRPr="00950E2D">
              <w:t>Desarrollo</w:t>
            </w:r>
          </w:p>
        </w:tc>
      </w:tr>
      <w:tr w:rsidR="009F41E9" w:rsidRPr="005405EA" w14:paraId="091B32B3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7F4D1248" w14:textId="7F81B62E" w:rsidR="009F41E9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VRC-14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AC34FF0" w14:textId="06CF700A" w:rsidR="009F41E9" w:rsidRPr="00950E2D" w:rsidRDefault="009F41E9" w:rsidP="00950E2D">
            <w:pPr>
              <w:pStyle w:val="Contenidodelatabla"/>
              <w:rPr>
                <w:rStyle w:val="ui-provider"/>
              </w:rPr>
            </w:pPr>
            <w:r w:rsidRPr="00950E2D">
              <w:rPr>
                <w:rStyle w:val="ui-provider"/>
              </w:rPr>
              <w:t>Ver la modificación morfológica de simulación de latido del corazón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41DE86B9" w14:textId="44964E4A" w:rsidR="009F41E9" w:rsidRPr="00950E2D" w:rsidRDefault="009F41E9" w:rsidP="00950E2D">
            <w:pPr>
              <w:pStyle w:val="Contenidodelatabla"/>
            </w:pPr>
            <w:r w:rsidRPr="00950E2D">
              <w:t>Crear un controlador que permita modificar morfológicamente el corazón simulando un latido real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0E34D90" w14:textId="3573CF64" w:rsidR="009F41E9" w:rsidRPr="00950E2D" w:rsidRDefault="009F41E9" w:rsidP="00950E2D">
            <w:pPr>
              <w:pStyle w:val="Contenidodelatabla"/>
            </w:pPr>
            <w:r w:rsidRPr="00950E2D">
              <w:t>Desarrollo</w:t>
            </w:r>
          </w:p>
        </w:tc>
      </w:tr>
      <w:tr w:rsidR="009F41E9" w:rsidRPr="005405EA" w14:paraId="34787B5C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4CD74427" w14:textId="1017AF1F" w:rsidR="009F41E9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VRC-15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795E6CF9" w14:textId="6BCBF19A" w:rsidR="009F41E9" w:rsidRPr="00950E2D" w:rsidRDefault="009F41E9" w:rsidP="00950E2D">
            <w:pPr>
              <w:pStyle w:val="Contenidodelatabla"/>
              <w:rPr>
                <w:rStyle w:val="ui-provider"/>
              </w:rPr>
            </w:pPr>
            <w:r w:rsidRPr="00950E2D">
              <w:rPr>
                <w:rStyle w:val="ui-provider"/>
              </w:rPr>
              <w:t>Cambiar entre 2 mapas (activación instantánea y representación del frente de activación mediante derivadas)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3687805F" w14:textId="04035A60" w:rsidR="009F41E9" w:rsidRPr="00950E2D" w:rsidRDefault="009F41E9" w:rsidP="00950E2D">
            <w:pPr>
              <w:pStyle w:val="Contenidodelatabla"/>
            </w:pPr>
            <w:r w:rsidRPr="00950E2D">
              <w:t>Crear un controlador que permita cambiar entre diferentes mapas de visualización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9E0B090" w14:textId="5C810F19" w:rsidR="009F41E9" w:rsidRPr="00950E2D" w:rsidRDefault="009F41E9" w:rsidP="00950E2D">
            <w:pPr>
              <w:pStyle w:val="Contenidodelatabla"/>
            </w:pPr>
            <w:r w:rsidRPr="00950E2D">
              <w:t>Investigación</w:t>
            </w:r>
          </w:p>
          <w:p w14:paraId="0754965B" w14:textId="41717D4C" w:rsidR="009F41E9" w:rsidRPr="00950E2D" w:rsidRDefault="009F41E9" w:rsidP="00950E2D">
            <w:pPr>
              <w:pStyle w:val="Contenidodelatabla"/>
            </w:pPr>
            <w:r w:rsidRPr="00950E2D">
              <w:t>Desarrollo</w:t>
            </w:r>
          </w:p>
        </w:tc>
      </w:tr>
      <w:tr w:rsidR="009F41E9" w:rsidRPr="005405EA" w14:paraId="5D5DB2CB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447C63C0" w14:textId="5A63BB2D" w:rsidR="009F41E9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lastRenderedPageBreak/>
              <w:t>VRC-16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730B9C5B" w14:textId="7CB9DB91" w:rsidR="009F41E9" w:rsidRPr="00950E2D" w:rsidRDefault="009F41E9" w:rsidP="00950E2D">
            <w:pPr>
              <w:pStyle w:val="Contenidodelatabla"/>
              <w:rPr>
                <w:rStyle w:val="ui-provider"/>
              </w:rPr>
            </w:pPr>
            <w:r w:rsidRPr="00950E2D">
              <w:rPr>
                <w:rStyle w:val="ui-provider"/>
              </w:rPr>
              <w:t>Medir tiempos en las señales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1F7A4692" w14:textId="4D15E192" w:rsidR="009F41E9" w:rsidRPr="00950E2D" w:rsidRDefault="009F41E9" w:rsidP="00950E2D">
            <w:pPr>
              <w:pStyle w:val="Contenidodelatabla"/>
            </w:pPr>
            <w:r w:rsidRPr="00950E2D">
              <w:t>Crear un controlador móvil que permita medir el tiempo transcurrido en las señales cardíacas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0F21E17" w14:textId="4CFC4FCD" w:rsidR="009F41E9" w:rsidRPr="00950E2D" w:rsidRDefault="009F41E9" w:rsidP="00950E2D">
            <w:pPr>
              <w:pStyle w:val="Contenidodelatabla"/>
            </w:pPr>
            <w:r w:rsidRPr="00950E2D">
              <w:t>Desarrollo</w:t>
            </w:r>
          </w:p>
        </w:tc>
      </w:tr>
      <w:tr w:rsidR="009F41E9" w:rsidRPr="005405EA" w14:paraId="2A6EF009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6D2DB845" w14:textId="3ADE786C" w:rsidR="009F41E9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VRC-17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0E03236F" w14:textId="578B7197" w:rsidR="009F41E9" w:rsidRPr="00950E2D" w:rsidRDefault="009F41E9" w:rsidP="00950E2D">
            <w:pPr>
              <w:pStyle w:val="Contenidodelatabla"/>
              <w:rPr>
                <w:rStyle w:val="ui-provider"/>
              </w:rPr>
            </w:pPr>
            <w:r w:rsidRPr="00950E2D">
              <w:rPr>
                <w:rStyle w:val="ui-provider"/>
              </w:rPr>
              <w:t>Hacer zoom en la señales tanto en el tiempo como en la amplitud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29731040" w14:textId="55A99910" w:rsidR="009F41E9" w:rsidRPr="00950E2D" w:rsidRDefault="009F41E9" w:rsidP="00950E2D">
            <w:pPr>
              <w:pStyle w:val="Contenidodelatabla"/>
            </w:pPr>
            <w:r w:rsidRPr="00950E2D">
              <w:t>Crear dos controladores que permitan ampliar la visualización de las señales cardíacas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E432032" w14:textId="002A5A21" w:rsidR="009F41E9" w:rsidRPr="00950E2D" w:rsidRDefault="009F41E9" w:rsidP="00950E2D">
            <w:pPr>
              <w:pStyle w:val="Contenidodelatabla"/>
            </w:pPr>
            <w:r w:rsidRPr="00950E2D">
              <w:t>Desarrollo</w:t>
            </w:r>
          </w:p>
        </w:tc>
      </w:tr>
      <w:tr w:rsidR="009F41E9" w:rsidRPr="005405EA" w14:paraId="7933E98F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7DC9DBB9" w14:textId="674FD62B" w:rsidR="009F41E9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VRC-18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3FF31B5" w14:textId="2C2D9D04" w:rsidR="009F41E9" w:rsidRPr="00950E2D" w:rsidRDefault="009F41E9" w:rsidP="00950E2D">
            <w:pPr>
              <w:pStyle w:val="Contenidodelatabla"/>
              <w:rPr>
                <w:rStyle w:val="ui-provider"/>
              </w:rPr>
            </w:pPr>
            <w:r w:rsidRPr="00950E2D">
              <w:rPr>
                <w:rStyle w:val="ui-provider"/>
              </w:rPr>
              <w:t>Controlar el tiempo de reproducción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3022BD01" w14:textId="39D7D1C6" w:rsidR="009F41E9" w:rsidRPr="00950E2D" w:rsidRDefault="009F41E9" w:rsidP="00950E2D">
            <w:pPr>
              <w:pStyle w:val="Contenidodelatabla"/>
            </w:pPr>
            <w:r w:rsidRPr="00950E2D">
              <w:t>Crear un reproductor dentro de la herramienta que permita controlar el tiempo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FB99772" w14:textId="787C7E82" w:rsidR="009F41E9" w:rsidRPr="00950E2D" w:rsidRDefault="009F41E9" w:rsidP="00950E2D">
            <w:pPr>
              <w:pStyle w:val="Contenidodelatabla"/>
            </w:pPr>
            <w:r w:rsidRPr="00950E2D">
              <w:t xml:space="preserve">Desarrollo </w:t>
            </w:r>
          </w:p>
        </w:tc>
      </w:tr>
      <w:tr w:rsidR="009F41E9" w:rsidRPr="005405EA" w14:paraId="110F0A5D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24892C86" w14:textId="57CB4F4F" w:rsidR="009F41E9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VRC-19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3D7DDBFC" w14:textId="53068957" w:rsidR="009F41E9" w:rsidRPr="00950E2D" w:rsidRDefault="009F41E9" w:rsidP="00950E2D">
            <w:pPr>
              <w:pStyle w:val="Contenidodelatabla"/>
              <w:rPr>
                <w:rStyle w:val="ui-provider"/>
              </w:rPr>
            </w:pPr>
            <w:r w:rsidRPr="00950E2D">
              <w:rPr>
                <w:rStyle w:val="ui-provider"/>
              </w:rPr>
              <w:t>Visualizar ubicación inferida del corazón dentro del torso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206D1B14" w14:textId="3431FD0F" w:rsidR="009F41E9" w:rsidRPr="00950E2D" w:rsidRDefault="009F41E9" w:rsidP="00950E2D">
            <w:pPr>
              <w:pStyle w:val="Contenidodelatabla"/>
            </w:pPr>
            <w:r w:rsidRPr="00950E2D">
              <w:t>Crear una animación que permita introducir el corazón generado del paciente dentro del torso generado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55F5E2C" w14:textId="0917F955" w:rsidR="009F41E9" w:rsidRPr="00950E2D" w:rsidRDefault="009F41E9" w:rsidP="00950E2D">
            <w:pPr>
              <w:pStyle w:val="Contenidodelatabla"/>
            </w:pPr>
            <w:r w:rsidRPr="00950E2D">
              <w:t>Investigación</w:t>
            </w:r>
          </w:p>
          <w:p w14:paraId="14B4A184" w14:textId="5E2D27DE" w:rsidR="009F41E9" w:rsidRPr="00950E2D" w:rsidRDefault="009F41E9" w:rsidP="00950E2D">
            <w:pPr>
              <w:pStyle w:val="Contenidodelatabla"/>
            </w:pPr>
            <w:r w:rsidRPr="00950E2D">
              <w:t>Desarrollo</w:t>
            </w:r>
          </w:p>
        </w:tc>
      </w:tr>
      <w:tr w:rsidR="009F41E9" w:rsidRPr="005405EA" w14:paraId="677E5BEF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17612FB9" w14:textId="4CBBEE5A" w:rsidR="009F41E9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VRC-20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0670915F" w14:textId="4DCB0DFE" w:rsidR="009F41E9" w:rsidRPr="00950E2D" w:rsidRDefault="009F41E9" w:rsidP="00950E2D">
            <w:pPr>
              <w:pStyle w:val="Contenidodelatabla"/>
              <w:rPr>
                <w:rStyle w:val="ui-provider"/>
              </w:rPr>
            </w:pPr>
            <w:r w:rsidRPr="00950E2D">
              <w:rPr>
                <w:rStyle w:val="ui-provider"/>
              </w:rPr>
              <w:t>Visualizar la señal que ha recogido cada uno de los electrodos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27858FBA" w14:textId="218DE9E5" w:rsidR="009F41E9" w:rsidRPr="00950E2D" w:rsidRDefault="009F41E9" w:rsidP="00950E2D">
            <w:pPr>
              <w:pStyle w:val="Contenidodelatabla"/>
            </w:pPr>
            <w:r w:rsidRPr="00950E2D">
              <w:t>Desarrollar un sistema de elección de electrodos dentro del torso para seleccionar la señal obtenida por cada electrodo en específico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915C745" w14:textId="77777777" w:rsidR="009F41E9" w:rsidRPr="00950E2D" w:rsidRDefault="009F41E9" w:rsidP="00950E2D">
            <w:pPr>
              <w:pStyle w:val="Contenidodelatabla"/>
            </w:pPr>
            <w:r w:rsidRPr="00950E2D">
              <w:t>Investigación</w:t>
            </w:r>
          </w:p>
          <w:p w14:paraId="49E79E79" w14:textId="6E68384D" w:rsidR="009F41E9" w:rsidRPr="00950E2D" w:rsidRDefault="009F41E9" w:rsidP="00950E2D">
            <w:pPr>
              <w:pStyle w:val="Contenidodelatabla"/>
            </w:pPr>
            <w:r w:rsidRPr="00950E2D">
              <w:t>Desarrollo</w:t>
            </w:r>
          </w:p>
        </w:tc>
      </w:tr>
      <w:tr w:rsidR="009F41E9" w:rsidRPr="005405EA" w14:paraId="5CF640D3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0AC810AF" w14:textId="0B05A5C9" w:rsidR="009F41E9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VRC-21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3834AE11" w14:textId="59BDBEF9" w:rsidR="009F41E9" w:rsidRPr="00950E2D" w:rsidRDefault="009F41E9" w:rsidP="00950E2D">
            <w:pPr>
              <w:pStyle w:val="Contenidodelatabla"/>
              <w:rPr>
                <w:rStyle w:val="ui-provider"/>
              </w:rPr>
            </w:pPr>
            <w:r w:rsidRPr="00950E2D">
              <w:rPr>
                <w:rStyle w:val="ui-provider"/>
              </w:rPr>
              <w:t>Visualizar el corazón en una pantalla holográfica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8068742" w14:textId="1FD0C9D5" w:rsidR="009F41E9" w:rsidRPr="00950E2D" w:rsidRDefault="009F41E9" w:rsidP="00950E2D">
            <w:pPr>
              <w:pStyle w:val="Contenidodelatabla"/>
            </w:pPr>
            <w:r w:rsidRPr="00950E2D">
              <w:t>Desarrollar un sistema que permita la visualización del corazón generado del paciente en una pantalla holográfica externa de la herramienta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D7FDAF4" w14:textId="727B0D05" w:rsidR="009F41E9" w:rsidRPr="00950E2D" w:rsidRDefault="009F41E9" w:rsidP="00950E2D">
            <w:pPr>
              <w:pStyle w:val="Contenidodelatabla"/>
            </w:pPr>
            <w:r w:rsidRPr="00950E2D">
              <w:t>Desarrollo</w:t>
            </w:r>
          </w:p>
        </w:tc>
      </w:tr>
      <w:tr w:rsidR="009F41E9" w:rsidRPr="005405EA" w14:paraId="369A9103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13401EA5" w14:textId="6D9F867A" w:rsidR="009F41E9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VRC-22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1DE46447" w14:textId="4125B40B" w:rsidR="009F41E9" w:rsidRPr="00950E2D" w:rsidRDefault="009F41E9" w:rsidP="00950E2D">
            <w:pPr>
              <w:pStyle w:val="Contenidodelatabla"/>
              <w:rPr>
                <w:rStyle w:val="ui-provider"/>
              </w:rPr>
            </w:pPr>
            <w:r w:rsidRPr="00950E2D">
              <w:rPr>
                <w:rStyle w:val="ui-provider"/>
              </w:rPr>
              <w:t xml:space="preserve">Visualizar toda la escena en unas gafas de </w:t>
            </w:r>
            <w:r w:rsidRPr="00950E2D">
              <w:rPr>
                <w:rStyle w:val="ui-provider"/>
              </w:rPr>
              <w:lastRenderedPageBreak/>
              <w:t>realidad virtual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DE7C471" w14:textId="4AF454B2" w:rsidR="009F41E9" w:rsidRPr="00950E2D" w:rsidRDefault="009F41E9" w:rsidP="00950E2D">
            <w:pPr>
              <w:pStyle w:val="Contenidodelatabla"/>
            </w:pPr>
            <w:r w:rsidRPr="00950E2D">
              <w:lastRenderedPageBreak/>
              <w:t xml:space="preserve">Adaptar la cámara para que pueda verse desde </w:t>
            </w:r>
            <w:r w:rsidRPr="00950E2D">
              <w:lastRenderedPageBreak/>
              <w:t>unas gafas de realidad virtual.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F681C49" w14:textId="67147B8E" w:rsidR="009F41E9" w:rsidRPr="00950E2D" w:rsidRDefault="009F41E9" w:rsidP="00950E2D">
            <w:pPr>
              <w:pStyle w:val="Contenidodelatabla"/>
            </w:pPr>
            <w:r w:rsidRPr="00950E2D">
              <w:lastRenderedPageBreak/>
              <w:t>Desarrollo</w:t>
            </w:r>
          </w:p>
        </w:tc>
      </w:tr>
      <w:tr w:rsidR="009F41E9" w:rsidRPr="005405EA" w14:paraId="5028A2DB" w14:textId="77777777" w:rsidTr="009F41E9">
        <w:trPr>
          <w:trHeight w:val="453"/>
        </w:trPr>
        <w:tc>
          <w:tcPr>
            <w:tcW w:w="1134" w:type="dxa"/>
            <w:shd w:val="clear" w:color="auto" w:fill="auto"/>
            <w:vAlign w:val="center"/>
          </w:tcPr>
          <w:p w14:paraId="3FC11DED" w14:textId="2E4E1CB4" w:rsidR="009F41E9" w:rsidRDefault="009F41E9" w:rsidP="006D4DE8">
            <w:pPr>
              <w:pStyle w:val="Contenidodelatabla"/>
              <w:jc w:val="both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VRC-23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EA5E43D" w14:textId="21D7BAFF" w:rsidR="009F41E9" w:rsidRPr="00950E2D" w:rsidRDefault="009F41E9" w:rsidP="00950E2D">
            <w:pPr>
              <w:pStyle w:val="Contenidodelatabla"/>
              <w:rPr>
                <w:rStyle w:val="ui-provider"/>
              </w:rPr>
            </w:pPr>
            <w:r w:rsidRPr="00950E2D">
              <w:rPr>
                <w:rStyle w:val="ui-provider"/>
              </w:rPr>
              <w:t>Configuración de los elementos (ubicación y visualización) en diferentes espacios de trabajo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6D31DB83" w14:textId="1180595C" w:rsidR="009F41E9" w:rsidRPr="00950E2D" w:rsidRDefault="009F41E9" w:rsidP="00950E2D">
            <w:pPr>
              <w:pStyle w:val="Contenidodelatabla"/>
            </w:pPr>
            <w:r w:rsidRPr="00950E2D">
              <w:t>Crear un sistema de almacenamiento en la base de datos de toda la configuración del espacio de trabajo de cada usuario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AB6A630" w14:textId="77777777" w:rsidR="009F41E9" w:rsidRPr="00950E2D" w:rsidRDefault="009F41E9" w:rsidP="00950E2D">
            <w:pPr>
              <w:pStyle w:val="Contenidodelatabla"/>
            </w:pPr>
            <w:r w:rsidRPr="00950E2D">
              <w:t>Desarrollo</w:t>
            </w:r>
          </w:p>
          <w:p w14:paraId="2CBF2B66" w14:textId="4528FF49" w:rsidR="009F41E9" w:rsidRPr="00950E2D" w:rsidRDefault="009F41E9" w:rsidP="00950E2D">
            <w:pPr>
              <w:pStyle w:val="Contenidodelatabla"/>
            </w:pPr>
            <w:r w:rsidRPr="00950E2D">
              <w:t>IT</w:t>
            </w:r>
          </w:p>
        </w:tc>
      </w:tr>
    </w:tbl>
    <w:p w14:paraId="7A3AD248" w14:textId="77777777" w:rsidR="001E2084" w:rsidRPr="00FB5551" w:rsidRDefault="001E2084" w:rsidP="00FB5551">
      <w:pPr>
        <w:rPr>
          <w:b/>
          <w:szCs w:val="24"/>
        </w:rPr>
      </w:pPr>
    </w:p>
    <w:sectPr w:rsidR="001E2084" w:rsidRPr="00FB5551" w:rsidSect="006B2ECC">
      <w:headerReference w:type="default" r:id="rId8"/>
      <w:footerReference w:type="default" r:id="rId9"/>
      <w:pgSz w:w="16838" w:h="11906" w:orient="landscape"/>
      <w:pgMar w:top="1418" w:right="1134" w:bottom="851" w:left="1559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094DDF" w14:textId="77777777" w:rsidR="0056500D" w:rsidRDefault="0056500D">
      <w:pPr>
        <w:spacing w:after="0" w:line="240" w:lineRule="auto"/>
      </w:pPr>
      <w:r>
        <w:separator/>
      </w:r>
    </w:p>
  </w:endnote>
  <w:endnote w:type="continuationSeparator" w:id="0">
    <w:p w14:paraId="1579E306" w14:textId="77777777" w:rsidR="0056500D" w:rsidRDefault="00565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charset w:val="00"/>
    <w:family w:val="auto"/>
    <w:pitch w:val="variable"/>
    <w:sig w:usb0="A00000FF" w:usb1="4000204B" w:usb2="000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083789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B7F6281" w14:textId="1C64370C" w:rsidR="00F6168C" w:rsidRDefault="00F6168C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94768B" w14:textId="77777777" w:rsidR="00F6168C" w:rsidRDefault="00F616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077FD2" w14:textId="77777777" w:rsidR="0056500D" w:rsidRDefault="0056500D">
      <w:pPr>
        <w:spacing w:after="0" w:line="240" w:lineRule="auto"/>
      </w:pPr>
      <w:r>
        <w:separator/>
      </w:r>
    </w:p>
  </w:footnote>
  <w:footnote w:type="continuationSeparator" w:id="0">
    <w:p w14:paraId="68951B46" w14:textId="77777777" w:rsidR="0056500D" w:rsidRDefault="005650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3956"/>
      <w:gridCol w:w="5827"/>
      <w:gridCol w:w="5203"/>
    </w:tblGrid>
    <w:tr w:rsidR="0026726D" w:rsidRPr="001C0EDF" w14:paraId="65E8B5F3" w14:textId="77777777" w:rsidTr="00744FB9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FECE7F5" w14:textId="77777777" w:rsidR="0026726D" w:rsidRPr="001C0EDF" w:rsidRDefault="0026726D" w:rsidP="0026726D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6D34C308" wp14:editId="225F2C3C">
                <wp:extent cx="1427480" cy="560070"/>
                <wp:effectExtent l="0" t="0" r="0" b="8890"/>
                <wp:docPr id="217521579" name="Imagen 217521579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521579" name="Imagen 217521579" descr="Icono&#10;&#10;Descripción generada automáticament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5E8B57E0" w14:textId="77777777" w:rsidR="0026726D" w:rsidRPr="0071356F" w:rsidRDefault="0026726D" w:rsidP="0026726D">
          <w:pPr>
            <w:pStyle w:val="Contenidodelatabla"/>
            <w:rPr>
              <w:szCs w:val="24"/>
            </w:rPr>
          </w:pPr>
          <w:r>
            <w:rPr>
              <w:szCs w:val="24"/>
            </w:rPr>
            <w:t>DISEÑO Y DESARROLLO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2B71D38" w14:textId="2C28FB69" w:rsidR="0026726D" w:rsidRPr="0071356F" w:rsidRDefault="0026726D" w:rsidP="0026726D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026.0</w:t>
          </w:r>
          <w:r w:rsidR="001A2097">
            <w:rPr>
              <w:szCs w:val="24"/>
            </w:rPr>
            <w:t>3</w:t>
          </w:r>
        </w:p>
      </w:tc>
    </w:tr>
    <w:tr w:rsidR="0026726D" w:rsidRPr="001C0EDF" w14:paraId="6C615633" w14:textId="77777777" w:rsidTr="00744FB9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B99057E" w14:textId="77777777" w:rsidR="0026726D" w:rsidRPr="001C0EDF" w:rsidRDefault="0026726D" w:rsidP="0026726D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287480ED" w14:textId="77777777" w:rsidR="0026726D" w:rsidRPr="0071356F" w:rsidRDefault="0026726D" w:rsidP="0026726D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82C8E2" w14:textId="6735686D" w:rsidR="0026726D" w:rsidRPr="0071356F" w:rsidRDefault="0026726D" w:rsidP="0026726D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1A2097">
            <w:rPr>
              <w:szCs w:val="24"/>
            </w:rPr>
            <w:t>1</w:t>
          </w:r>
          <w:r w:rsidR="00BB3DC6">
            <w:rPr>
              <w:szCs w:val="24"/>
            </w:rPr>
            <w:t>4</w:t>
          </w:r>
          <w:r w:rsidR="001A2097">
            <w:rPr>
              <w:szCs w:val="24"/>
            </w:rPr>
            <w:t>/06/2024</w:t>
          </w:r>
        </w:p>
      </w:tc>
    </w:tr>
  </w:tbl>
  <w:p w14:paraId="7E961933" w14:textId="77777777" w:rsidR="001471B1" w:rsidRDefault="001471B1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ABE5D48"/>
    <w:multiLevelType w:val="hybridMultilevel"/>
    <w:tmpl w:val="F28A31C2"/>
    <w:lvl w:ilvl="0" w:tplc="5E7662C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BC6A40"/>
    <w:multiLevelType w:val="hybridMultilevel"/>
    <w:tmpl w:val="CDB4127C"/>
    <w:lvl w:ilvl="0" w:tplc="CB5AF60C">
      <w:numFmt w:val="bullet"/>
      <w:pStyle w:val="Listaguiones"/>
      <w:lvlText w:val="-"/>
      <w:lvlJc w:val="left"/>
      <w:pPr>
        <w:tabs>
          <w:tab w:val="num" w:pos="624"/>
        </w:tabs>
        <w:ind w:left="624" w:hanging="340"/>
      </w:pPr>
      <w:rPr>
        <w:rFonts w:ascii="Lucida Sans Unicode" w:eastAsia="Times New Roman" w:hAnsi="Lucida Sans Unicode" w:hint="default"/>
        <w:color w:val="auto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E421CA7"/>
    <w:multiLevelType w:val="hybridMultilevel"/>
    <w:tmpl w:val="41826878"/>
    <w:lvl w:ilvl="0" w:tplc="54E8C1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2" w15:restartNumberingAfterBreak="0">
    <w:nsid w:val="28783760"/>
    <w:multiLevelType w:val="hybridMultilevel"/>
    <w:tmpl w:val="B41E73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987125"/>
    <w:multiLevelType w:val="hybridMultilevel"/>
    <w:tmpl w:val="B41E73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6F5233"/>
    <w:multiLevelType w:val="hybridMultilevel"/>
    <w:tmpl w:val="B41E73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7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32CB4260"/>
    <w:multiLevelType w:val="hybridMultilevel"/>
    <w:tmpl w:val="9EE0631C"/>
    <w:lvl w:ilvl="0" w:tplc="A4E21D9E">
      <w:start w:val="8"/>
      <w:numFmt w:val="bullet"/>
      <w:lvlText w:val="-"/>
      <w:lvlJc w:val="left"/>
      <w:pPr>
        <w:ind w:left="720" w:hanging="360"/>
      </w:pPr>
      <w:rPr>
        <w:rFonts w:ascii="Nirmala UI Semilight" w:eastAsiaTheme="minorHAnsi" w:hAnsi="Nirmala UI Semilight" w:cs="Nirmala UI Semi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3F8C2F7A"/>
    <w:multiLevelType w:val="multilevel"/>
    <w:tmpl w:val="EBC8E59E"/>
    <w:lvl w:ilvl="0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08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4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9" w:hanging="1800"/>
      </w:pPr>
      <w:rPr>
        <w:rFonts w:hint="default"/>
      </w:rPr>
    </w:lvl>
  </w:abstractNum>
  <w:abstractNum w:abstractNumId="24" w15:restartNumberingAfterBreak="0">
    <w:nsid w:val="43445B1B"/>
    <w:multiLevelType w:val="hybridMultilevel"/>
    <w:tmpl w:val="B41E73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6A6FC8"/>
    <w:multiLevelType w:val="hybridMultilevel"/>
    <w:tmpl w:val="03A4081C"/>
    <w:lvl w:ilvl="0" w:tplc="E84C655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8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6D7D2C19"/>
    <w:multiLevelType w:val="hybridMultilevel"/>
    <w:tmpl w:val="58461168"/>
    <w:lvl w:ilvl="0" w:tplc="47CE38F4">
      <w:start w:val="7"/>
      <w:numFmt w:val="bullet"/>
      <w:lvlText w:val="-"/>
      <w:lvlJc w:val="left"/>
      <w:pPr>
        <w:ind w:left="1069" w:hanging="360"/>
      </w:pPr>
      <w:rPr>
        <w:rFonts w:ascii="Nirmala UI Semilight" w:eastAsiaTheme="minorEastAsia" w:hAnsi="Nirmala UI Semilight" w:cs="Nirmala UI Semilight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71B92705"/>
    <w:multiLevelType w:val="hybridMultilevel"/>
    <w:tmpl w:val="BD587CF6"/>
    <w:lvl w:ilvl="0" w:tplc="0D68A496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79644A88"/>
    <w:multiLevelType w:val="hybridMultilevel"/>
    <w:tmpl w:val="D5828848"/>
    <w:lvl w:ilvl="0" w:tplc="9168DCA2">
      <w:start w:val="17"/>
      <w:numFmt w:val="bullet"/>
      <w:lvlText w:val="-"/>
      <w:lvlJc w:val="left"/>
      <w:pPr>
        <w:ind w:left="720" w:hanging="360"/>
      </w:pPr>
      <w:rPr>
        <w:rFonts w:ascii="Nirmala UI Semilight" w:eastAsiaTheme="majorEastAsia" w:hAnsi="Nirmala UI Semilight" w:cs="Nirmala UI Semi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4D40CC"/>
    <w:multiLevelType w:val="hybridMultilevel"/>
    <w:tmpl w:val="7F4AC906"/>
    <w:lvl w:ilvl="0" w:tplc="982677C2">
      <w:start w:val="1"/>
      <w:numFmt w:val="decimal"/>
      <w:lvlText w:val="%1."/>
      <w:lvlJc w:val="left"/>
      <w:pPr>
        <w:ind w:left="720" w:hanging="360"/>
      </w:pPr>
      <w:rPr>
        <w:b/>
        <w:bCs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053AE5"/>
    <w:multiLevelType w:val="hybridMultilevel"/>
    <w:tmpl w:val="42FE98D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B217289"/>
    <w:multiLevelType w:val="hybridMultilevel"/>
    <w:tmpl w:val="B41E73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55360F"/>
    <w:multiLevelType w:val="hybridMultilevel"/>
    <w:tmpl w:val="2572F492"/>
    <w:lvl w:ilvl="0" w:tplc="C0448F54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C396642"/>
    <w:multiLevelType w:val="hybridMultilevel"/>
    <w:tmpl w:val="40F0A2D4"/>
    <w:lvl w:ilvl="0" w:tplc="9718E6C8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51926">
    <w:abstractNumId w:val="22"/>
  </w:num>
  <w:num w:numId="2" w16cid:durableId="826093761">
    <w:abstractNumId w:val="30"/>
  </w:num>
  <w:num w:numId="3" w16cid:durableId="2102338810">
    <w:abstractNumId w:val="9"/>
  </w:num>
  <w:num w:numId="4" w16cid:durableId="1445225409">
    <w:abstractNumId w:val="33"/>
  </w:num>
  <w:num w:numId="5" w16cid:durableId="1348025038">
    <w:abstractNumId w:val="20"/>
  </w:num>
  <w:num w:numId="6" w16cid:durableId="991718915">
    <w:abstractNumId w:val="11"/>
  </w:num>
  <w:num w:numId="7" w16cid:durableId="1019938363">
    <w:abstractNumId w:val="27"/>
  </w:num>
  <w:num w:numId="8" w16cid:durableId="1302465509">
    <w:abstractNumId w:val="18"/>
  </w:num>
  <w:num w:numId="9" w16cid:durableId="441612713">
    <w:abstractNumId w:val="31"/>
  </w:num>
  <w:num w:numId="10" w16cid:durableId="67268329">
    <w:abstractNumId w:val="36"/>
  </w:num>
  <w:num w:numId="11" w16cid:durableId="1836073433">
    <w:abstractNumId w:val="23"/>
  </w:num>
  <w:num w:numId="12" w16cid:durableId="1800955538">
    <w:abstractNumId w:val="26"/>
  </w:num>
  <w:num w:numId="13" w16cid:durableId="2098747638">
    <w:abstractNumId w:val="5"/>
  </w:num>
  <w:num w:numId="14" w16cid:durableId="509836940">
    <w:abstractNumId w:val="34"/>
  </w:num>
  <w:num w:numId="15" w16cid:durableId="1357534324">
    <w:abstractNumId w:val="19"/>
  </w:num>
  <w:num w:numId="16" w16cid:durableId="1994871055">
    <w:abstractNumId w:val="7"/>
  </w:num>
  <w:num w:numId="17" w16cid:durableId="150946113">
    <w:abstractNumId w:val="4"/>
  </w:num>
  <w:num w:numId="18" w16cid:durableId="118185103">
    <w:abstractNumId w:val="14"/>
  </w:num>
  <w:num w:numId="19" w16cid:durableId="1377585208">
    <w:abstractNumId w:val="13"/>
  </w:num>
  <w:num w:numId="20" w16cid:durableId="132800397">
    <w:abstractNumId w:val="37"/>
  </w:num>
  <w:num w:numId="21" w16cid:durableId="391006254">
    <w:abstractNumId w:val="12"/>
  </w:num>
  <w:num w:numId="22" w16cid:durableId="679308677">
    <w:abstractNumId w:val="24"/>
  </w:num>
  <w:num w:numId="23" w16cid:durableId="1988822609">
    <w:abstractNumId w:val="25"/>
  </w:num>
  <w:num w:numId="24" w16cid:durableId="1735084750">
    <w:abstractNumId w:val="6"/>
  </w:num>
  <w:num w:numId="25" w16cid:durableId="1869683367">
    <w:abstractNumId w:val="29"/>
  </w:num>
  <w:num w:numId="26" w16cid:durableId="664089626">
    <w:abstractNumId w:val="17"/>
  </w:num>
  <w:num w:numId="27" w16cid:durableId="475875742">
    <w:abstractNumId w:val="21"/>
  </w:num>
  <w:num w:numId="28" w16cid:durableId="1869903656">
    <w:abstractNumId w:val="39"/>
  </w:num>
  <w:num w:numId="29" w16cid:durableId="1717123792">
    <w:abstractNumId w:val="15"/>
  </w:num>
  <w:num w:numId="30" w16cid:durableId="414325321">
    <w:abstractNumId w:val="8"/>
  </w:num>
  <w:num w:numId="31" w16cid:durableId="852380861">
    <w:abstractNumId w:val="1"/>
  </w:num>
  <w:num w:numId="32" w16cid:durableId="1389837133">
    <w:abstractNumId w:val="10"/>
  </w:num>
  <w:num w:numId="33" w16cid:durableId="1595161530">
    <w:abstractNumId w:val="3"/>
  </w:num>
  <w:num w:numId="34" w16cid:durableId="603541093">
    <w:abstractNumId w:val="2"/>
  </w:num>
  <w:num w:numId="35" w16cid:durableId="1166676021">
    <w:abstractNumId w:val="0"/>
  </w:num>
  <w:num w:numId="36" w16cid:durableId="1166244510">
    <w:abstractNumId w:val="16"/>
  </w:num>
  <w:num w:numId="37" w16cid:durableId="492529975">
    <w:abstractNumId w:val="28"/>
  </w:num>
  <w:num w:numId="38" w16cid:durableId="1134057890">
    <w:abstractNumId w:val="35"/>
  </w:num>
  <w:num w:numId="39" w16cid:durableId="1637419313">
    <w:abstractNumId w:val="38"/>
  </w:num>
  <w:num w:numId="40" w16cid:durableId="713769635">
    <w:abstractNumId w:val="40"/>
  </w:num>
  <w:num w:numId="41" w16cid:durableId="99622979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FF5"/>
    <w:rsid w:val="00004283"/>
    <w:rsid w:val="00006FF5"/>
    <w:rsid w:val="00022994"/>
    <w:rsid w:val="00024FCC"/>
    <w:rsid w:val="00025B91"/>
    <w:rsid w:val="00034BD7"/>
    <w:rsid w:val="000427EE"/>
    <w:rsid w:val="00046774"/>
    <w:rsid w:val="000A4375"/>
    <w:rsid w:val="000B0F9B"/>
    <w:rsid w:val="000C69AE"/>
    <w:rsid w:val="000D062A"/>
    <w:rsid w:val="000D3016"/>
    <w:rsid w:val="000D4D41"/>
    <w:rsid w:val="000D5F9E"/>
    <w:rsid w:val="000D6DAD"/>
    <w:rsid w:val="000E167A"/>
    <w:rsid w:val="000E1B81"/>
    <w:rsid w:val="000F2253"/>
    <w:rsid w:val="000F4F63"/>
    <w:rsid w:val="00103622"/>
    <w:rsid w:val="0011413F"/>
    <w:rsid w:val="00120F10"/>
    <w:rsid w:val="001471B1"/>
    <w:rsid w:val="00152123"/>
    <w:rsid w:val="00173874"/>
    <w:rsid w:val="00174526"/>
    <w:rsid w:val="001A2097"/>
    <w:rsid w:val="001A6A6C"/>
    <w:rsid w:val="001C0EDF"/>
    <w:rsid w:val="001C4D91"/>
    <w:rsid w:val="001C7B9F"/>
    <w:rsid w:val="001E2084"/>
    <w:rsid w:val="001E5ABF"/>
    <w:rsid w:val="001F1D1B"/>
    <w:rsid w:val="002066BF"/>
    <w:rsid w:val="00223792"/>
    <w:rsid w:val="002249A0"/>
    <w:rsid w:val="0023177E"/>
    <w:rsid w:val="002438F1"/>
    <w:rsid w:val="0026726D"/>
    <w:rsid w:val="0027062F"/>
    <w:rsid w:val="00282E9B"/>
    <w:rsid w:val="00285CE2"/>
    <w:rsid w:val="002A180D"/>
    <w:rsid w:val="002C47AA"/>
    <w:rsid w:val="002D6365"/>
    <w:rsid w:val="002E00E6"/>
    <w:rsid w:val="002E1665"/>
    <w:rsid w:val="002F2167"/>
    <w:rsid w:val="002F5803"/>
    <w:rsid w:val="00310897"/>
    <w:rsid w:val="00321C5D"/>
    <w:rsid w:val="0032356B"/>
    <w:rsid w:val="00330718"/>
    <w:rsid w:val="0033474F"/>
    <w:rsid w:val="00344126"/>
    <w:rsid w:val="003717F9"/>
    <w:rsid w:val="00371C31"/>
    <w:rsid w:val="003737EF"/>
    <w:rsid w:val="00373893"/>
    <w:rsid w:val="00374AAB"/>
    <w:rsid w:val="00380243"/>
    <w:rsid w:val="00380A14"/>
    <w:rsid w:val="003A59CD"/>
    <w:rsid w:val="003B0A43"/>
    <w:rsid w:val="003B32C6"/>
    <w:rsid w:val="003B6C6B"/>
    <w:rsid w:val="003C373E"/>
    <w:rsid w:val="003E4FCF"/>
    <w:rsid w:val="003F32F3"/>
    <w:rsid w:val="003F4877"/>
    <w:rsid w:val="004073B9"/>
    <w:rsid w:val="00414B26"/>
    <w:rsid w:val="00415270"/>
    <w:rsid w:val="00421D77"/>
    <w:rsid w:val="00441FF0"/>
    <w:rsid w:val="00474B73"/>
    <w:rsid w:val="00484D13"/>
    <w:rsid w:val="004940E3"/>
    <w:rsid w:val="004958C7"/>
    <w:rsid w:val="00496581"/>
    <w:rsid w:val="004A38D7"/>
    <w:rsid w:val="004B19BD"/>
    <w:rsid w:val="004B4714"/>
    <w:rsid w:val="005405EA"/>
    <w:rsid w:val="00547454"/>
    <w:rsid w:val="00554FE4"/>
    <w:rsid w:val="0056500D"/>
    <w:rsid w:val="005669C3"/>
    <w:rsid w:val="00576ADF"/>
    <w:rsid w:val="00597856"/>
    <w:rsid w:val="005B6E33"/>
    <w:rsid w:val="005F449E"/>
    <w:rsid w:val="00606253"/>
    <w:rsid w:val="00616CD7"/>
    <w:rsid w:val="006201CA"/>
    <w:rsid w:val="0066263A"/>
    <w:rsid w:val="00680B7B"/>
    <w:rsid w:val="00691A97"/>
    <w:rsid w:val="006B2ECC"/>
    <w:rsid w:val="006B65ED"/>
    <w:rsid w:val="006C73BE"/>
    <w:rsid w:val="006D4DE8"/>
    <w:rsid w:val="006E47E1"/>
    <w:rsid w:val="006F571E"/>
    <w:rsid w:val="006F6FA8"/>
    <w:rsid w:val="007042AF"/>
    <w:rsid w:val="00704520"/>
    <w:rsid w:val="00714834"/>
    <w:rsid w:val="00716162"/>
    <w:rsid w:val="007316F2"/>
    <w:rsid w:val="007409B6"/>
    <w:rsid w:val="0076560F"/>
    <w:rsid w:val="00767531"/>
    <w:rsid w:val="00775C3F"/>
    <w:rsid w:val="0079222A"/>
    <w:rsid w:val="00792759"/>
    <w:rsid w:val="007A3030"/>
    <w:rsid w:val="007B1D09"/>
    <w:rsid w:val="007B1D0E"/>
    <w:rsid w:val="007B65E5"/>
    <w:rsid w:val="007F1713"/>
    <w:rsid w:val="007F3FEC"/>
    <w:rsid w:val="0081587E"/>
    <w:rsid w:val="008252A4"/>
    <w:rsid w:val="00834C7C"/>
    <w:rsid w:val="0085070D"/>
    <w:rsid w:val="00876B05"/>
    <w:rsid w:val="0088035B"/>
    <w:rsid w:val="0089463F"/>
    <w:rsid w:val="00894E88"/>
    <w:rsid w:val="008D425D"/>
    <w:rsid w:val="008D6DE1"/>
    <w:rsid w:val="008E764E"/>
    <w:rsid w:val="008E7D67"/>
    <w:rsid w:val="008F0F57"/>
    <w:rsid w:val="008F11FE"/>
    <w:rsid w:val="008F3C3A"/>
    <w:rsid w:val="00901316"/>
    <w:rsid w:val="00914D3C"/>
    <w:rsid w:val="009268B1"/>
    <w:rsid w:val="00935388"/>
    <w:rsid w:val="00950E2D"/>
    <w:rsid w:val="00954878"/>
    <w:rsid w:val="009569FF"/>
    <w:rsid w:val="00957062"/>
    <w:rsid w:val="00984BF6"/>
    <w:rsid w:val="009943BE"/>
    <w:rsid w:val="009B02E6"/>
    <w:rsid w:val="009B086F"/>
    <w:rsid w:val="009B08B1"/>
    <w:rsid w:val="009D0A2F"/>
    <w:rsid w:val="009D5A90"/>
    <w:rsid w:val="009E1A9D"/>
    <w:rsid w:val="009E2F21"/>
    <w:rsid w:val="009F41E9"/>
    <w:rsid w:val="009F7C9F"/>
    <w:rsid w:val="00A06C01"/>
    <w:rsid w:val="00A07F93"/>
    <w:rsid w:val="00A1394E"/>
    <w:rsid w:val="00A222A1"/>
    <w:rsid w:val="00A23096"/>
    <w:rsid w:val="00A35F20"/>
    <w:rsid w:val="00A377B9"/>
    <w:rsid w:val="00A52AA8"/>
    <w:rsid w:val="00A63201"/>
    <w:rsid w:val="00A82FE3"/>
    <w:rsid w:val="00A848D5"/>
    <w:rsid w:val="00AA2B19"/>
    <w:rsid w:val="00AA76D6"/>
    <w:rsid w:val="00AA7A3C"/>
    <w:rsid w:val="00AA7C02"/>
    <w:rsid w:val="00AB11AE"/>
    <w:rsid w:val="00AD2381"/>
    <w:rsid w:val="00AF3119"/>
    <w:rsid w:val="00AF6802"/>
    <w:rsid w:val="00B02F56"/>
    <w:rsid w:val="00B05F98"/>
    <w:rsid w:val="00B07648"/>
    <w:rsid w:val="00B27896"/>
    <w:rsid w:val="00B434CE"/>
    <w:rsid w:val="00B5005A"/>
    <w:rsid w:val="00B529D0"/>
    <w:rsid w:val="00B55226"/>
    <w:rsid w:val="00B655D5"/>
    <w:rsid w:val="00B66F75"/>
    <w:rsid w:val="00B7448C"/>
    <w:rsid w:val="00B80D97"/>
    <w:rsid w:val="00B86B04"/>
    <w:rsid w:val="00B949DD"/>
    <w:rsid w:val="00B9755D"/>
    <w:rsid w:val="00BA4D19"/>
    <w:rsid w:val="00BA532A"/>
    <w:rsid w:val="00BB004B"/>
    <w:rsid w:val="00BB0AFD"/>
    <w:rsid w:val="00BB3DC6"/>
    <w:rsid w:val="00BC28D7"/>
    <w:rsid w:val="00BC4385"/>
    <w:rsid w:val="00BD0C0E"/>
    <w:rsid w:val="00BE5304"/>
    <w:rsid w:val="00BF5FB7"/>
    <w:rsid w:val="00C00BB6"/>
    <w:rsid w:val="00C66791"/>
    <w:rsid w:val="00C66C86"/>
    <w:rsid w:val="00C75DEC"/>
    <w:rsid w:val="00C77A95"/>
    <w:rsid w:val="00C82AAA"/>
    <w:rsid w:val="00C95CA9"/>
    <w:rsid w:val="00C96B87"/>
    <w:rsid w:val="00CA313B"/>
    <w:rsid w:val="00CB4C38"/>
    <w:rsid w:val="00CC36B0"/>
    <w:rsid w:val="00CD55F4"/>
    <w:rsid w:val="00CE557F"/>
    <w:rsid w:val="00CE74F0"/>
    <w:rsid w:val="00CF02B1"/>
    <w:rsid w:val="00CF6262"/>
    <w:rsid w:val="00D06B77"/>
    <w:rsid w:val="00D0792E"/>
    <w:rsid w:val="00D14670"/>
    <w:rsid w:val="00D319BC"/>
    <w:rsid w:val="00D3444D"/>
    <w:rsid w:val="00D52A4D"/>
    <w:rsid w:val="00D52CB5"/>
    <w:rsid w:val="00D53EC1"/>
    <w:rsid w:val="00D55093"/>
    <w:rsid w:val="00D65278"/>
    <w:rsid w:val="00D7302D"/>
    <w:rsid w:val="00D80EF2"/>
    <w:rsid w:val="00D83F44"/>
    <w:rsid w:val="00D87BED"/>
    <w:rsid w:val="00D94E4A"/>
    <w:rsid w:val="00D950D1"/>
    <w:rsid w:val="00DB2CD3"/>
    <w:rsid w:val="00DB3468"/>
    <w:rsid w:val="00DB3EBC"/>
    <w:rsid w:val="00DC7341"/>
    <w:rsid w:val="00DD74FE"/>
    <w:rsid w:val="00DE5C3C"/>
    <w:rsid w:val="00DE60E0"/>
    <w:rsid w:val="00DF45EE"/>
    <w:rsid w:val="00DF6866"/>
    <w:rsid w:val="00E06D08"/>
    <w:rsid w:val="00E2218C"/>
    <w:rsid w:val="00E458E7"/>
    <w:rsid w:val="00E547B8"/>
    <w:rsid w:val="00E6717C"/>
    <w:rsid w:val="00E72F23"/>
    <w:rsid w:val="00E73CA3"/>
    <w:rsid w:val="00E76CE3"/>
    <w:rsid w:val="00E868A3"/>
    <w:rsid w:val="00E87493"/>
    <w:rsid w:val="00E9706A"/>
    <w:rsid w:val="00EB1BFC"/>
    <w:rsid w:val="00EB4843"/>
    <w:rsid w:val="00EB6C77"/>
    <w:rsid w:val="00EC589E"/>
    <w:rsid w:val="00EC73DA"/>
    <w:rsid w:val="00ED0072"/>
    <w:rsid w:val="00ED30B6"/>
    <w:rsid w:val="00F001AB"/>
    <w:rsid w:val="00F03FB9"/>
    <w:rsid w:val="00F12AAA"/>
    <w:rsid w:val="00F20CE7"/>
    <w:rsid w:val="00F2309D"/>
    <w:rsid w:val="00F35BBE"/>
    <w:rsid w:val="00F36AEA"/>
    <w:rsid w:val="00F6168C"/>
    <w:rsid w:val="00F84111"/>
    <w:rsid w:val="00F86688"/>
    <w:rsid w:val="00FA1C45"/>
    <w:rsid w:val="00FB5551"/>
    <w:rsid w:val="00FC527C"/>
    <w:rsid w:val="00FC5E7F"/>
    <w:rsid w:val="00FC65CB"/>
    <w:rsid w:val="0A807A4C"/>
    <w:rsid w:val="3DEA3121"/>
    <w:rsid w:val="46EC2BA4"/>
    <w:rsid w:val="6D73543A"/>
    <w:rsid w:val="715AE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AA1B26"/>
  <w15:docId w15:val="{2C4A30B0-20CD-4D07-AC5A-642F6183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26D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3F4877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3F4877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3F4877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3F4877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3F4877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3F4877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3F4877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3F4877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3F4877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3F4877"/>
  </w:style>
  <w:style w:type="character" w:styleId="Nmerodepgina">
    <w:name w:val="page number"/>
    <w:basedOn w:val="Fuentedeprrafopredeter"/>
    <w:qFormat/>
    <w:rsid w:val="003F4877"/>
  </w:style>
  <w:style w:type="character" w:styleId="Hipervnculo">
    <w:name w:val="Hyperlink"/>
    <w:basedOn w:val="Fuentedeprrafopredeter"/>
    <w:uiPriority w:val="99"/>
    <w:unhideWhenUsed/>
    <w:rsid w:val="003F4877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3F4877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3F4877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3F4877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3F4877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3F4877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3F4877"/>
  </w:style>
  <w:style w:type="paragraph" w:styleId="Ttulo">
    <w:name w:val="Title"/>
    <w:basedOn w:val="Normal"/>
    <w:next w:val="Textoindependiente"/>
    <w:link w:val="TtuloCar"/>
    <w:rsid w:val="003F4877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3F4877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3F4877"/>
    <w:rPr>
      <w:rFonts w:cs="Lucida Sans"/>
    </w:rPr>
  </w:style>
  <w:style w:type="paragraph" w:styleId="Descripcin">
    <w:name w:val="caption"/>
    <w:basedOn w:val="Normal"/>
    <w:qFormat/>
    <w:rsid w:val="003F4877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3F4877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3F4877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3F4877"/>
    <w:pPr>
      <w:numPr>
        <w:numId w:val="4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3F4877"/>
  </w:style>
  <w:style w:type="paragraph" w:styleId="TtuloTDC">
    <w:name w:val="TOC Heading"/>
    <w:basedOn w:val="Ttulo1"/>
    <w:next w:val="Normal"/>
    <w:uiPriority w:val="39"/>
    <w:unhideWhenUsed/>
    <w:qFormat/>
    <w:rsid w:val="003F4877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3F4877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82AAA"/>
    <w:pPr>
      <w:tabs>
        <w:tab w:val="left" w:pos="440"/>
        <w:tab w:val="right" w:leader="dot" w:pos="9627"/>
      </w:tabs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3F4877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3F4877"/>
  </w:style>
  <w:style w:type="paragraph" w:customStyle="1" w:styleId="Titulo2">
    <w:name w:val="Titulo2"/>
    <w:basedOn w:val="Normal"/>
    <w:next w:val="Normal"/>
    <w:link w:val="Titulo2Car"/>
    <w:qFormat/>
    <w:rsid w:val="003F4877"/>
    <w:pPr>
      <w:numPr>
        <w:numId w:val="5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3F4877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3F4877"/>
    <w:pPr>
      <w:numPr>
        <w:numId w:val="2"/>
      </w:numPr>
    </w:pPr>
    <w:rPr>
      <w:b/>
    </w:rPr>
  </w:style>
  <w:style w:type="paragraph" w:customStyle="1" w:styleId="Cabeceraypie">
    <w:name w:val="Cabecera y pie"/>
    <w:basedOn w:val="Normal"/>
    <w:qFormat/>
    <w:rsid w:val="003F4877"/>
  </w:style>
  <w:style w:type="paragraph" w:styleId="Encabezado">
    <w:name w:val="header"/>
    <w:basedOn w:val="Normal"/>
    <w:link w:val="EncabezadoCar"/>
    <w:unhideWhenUsed/>
    <w:rsid w:val="003F487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F487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3F4877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3F4877"/>
    <w:pPr>
      <w:numPr>
        <w:numId w:val="36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3F4877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3F4877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3F4877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3F4877"/>
  </w:style>
  <w:style w:type="paragraph" w:customStyle="1" w:styleId="Contenidodelatabla">
    <w:name w:val="Contenido de la tabla"/>
    <w:basedOn w:val="Normal"/>
    <w:qFormat/>
    <w:rsid w:val="003F4877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3F4877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3F4877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F4877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rsid w:val="007F1713"/>
    <w:rPr>
      <w:rFonts w:ascii="Liberation Sans" w:eastAsia="Microsoft YaHei" w:hAnsi="Liberation Sans" w:cs="Lucida Sans"/>
      <w:sz w:val="28"/>
      <w:szCs w:val="28"/>
      <w:lang w:val="hsb-DE"/>
    </w:rPr>
  </w:style>
  <w:style w:type="paragraph" w:customStyle="1" w:styleId="Listaguiones">
    <w:name w:val="Lista (guiones)"/>
    <w:basedOn w:val="Normal"/>
    <w:rsid w:val="007F1713"/>
    <w:pPr>
      <w:numPr>
        <w:numId w:val="13"/>
      </w:numPr>
      <w:suppressAutoHyphens w:val="0"/>
      <w:spacing w:before="60" w:after="60" w:line="288" w:lineRule="auto"/>
    </w:pPr>
    <w:rPr>
      <w:rFonts w:eastAsia="Times New Roman" w:cs="Times New Roman"/>
      <w:lang w:val="es-ES_tradnl"/>
    </w:rPr>
  </w:style>
  <w:style w:type="table" w:styleId="Tablaconcuadrcula1clara-nfasis4">
    <w:name w:val="Grid Table 1 Light Accent 4"/>
    <w:basedOn w:val="Tablanormal"/>
    <w:uiPriority w:val="46"/>
    <w:rsid w:val="00914D3C"/>
    <w:pPr>
      <w:suppressAutoHyphens w:val="0"/>
    </w:pPr>
    <w:tblPr>
      <w:tblStyleRowBandSize w:val="1"/>
      <w:tblStyleColBandSize w:val="1"/>
      <w:tblBorders>
        <w:top w:val="single" w:sz="4" w:space="0" w:color="D7D7D7" w:themeColor="accent4" w:themeTint="66"/>
        <w:left w:val="single" w:sz="4" w:space="0" w:color="D7D7D7" w:themeColor="accent4" w:themeTint="66"/>
        <w:bottom w:val="single" w:sz="4" w:space="0" w:color="D7D7D7" w:themeColor="accent4" w:themeTint="66"/>
        <w:right w:val="single" w:sz="4" w:space="0" w:color="D7D7D7" w:themeColor="accent4" w:themeTint="66"/>
        <w:insideH w:val="single" w:sz="4" w:space="0" w:color="D7D7D7" w:themeColor="accent4" w:themeTint="66"/>
        <w:insideV w:val="single" w:sz="4" w:space="0" w:color="D7D7D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4C4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4C4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3F487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F4877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avietas1">
    <w:name w:val="Lista viñetas 1"/>
    <w:basedOn w:val="Prrafodelista"/>
    <w:link w:val="Listavietas1Car"/>
    <w:qFormat/>
    <w:rsid w:val="003F4877"/>
    <w:pPr>
      <w:numPr>
        <w:numId w:val="30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3F4877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3F4877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3F4877"/>
    <w:rPr>
      <w:rFonts w:ascii="Arial" w:hAnsi="Arial"/>
    </w:rPr>
  </w:style>
  <w:style w:type="paragraph" w:customStyle="1" w:styleId="paragraph">
    <w:name w:val="paragraph"/>
    <w:basedOn w:val="Normal"/>
    <w:rsid w:val="003F487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3F4877"/>
  </w:style>
  <w:style w:type="character" w:customStyle="1" w:styleId="eop">
    <w:name w:val="eop"/>
    <w:basedOn w:val="Fuentedeprrafopredeter"/>
    <w:rsid w:val="003F4877"/>
  </w:style>
  <w:style w:type="paragraph" w:customStyle="1" w:styleId="TituloportadaSP">
    <w:name w:val="Titulo portada SP"/>
    <w:basedOn w:val="Normal"/>
    <w:link w:val="TituloportadaSPCar"/>
    <w:qFormat/>
    <w:rsid w:val="003F4877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3F4877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3F4877"/>
    <w:pPr>
      <w:numPr>
        <w:numId w:val="29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3F4877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3F4877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3F4877"/>
    <w:pPr>
      <w:numPr>
        <w:numId w:val="31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3F4877"/>
    <w:pPr>
      <w:numPr>
        <w:numId w:val="34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3F4877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3F4877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3F4877"/>
    <w:rPr>
      <w:rFonts w:ascii="Roboto Light" w:hAnsi="Roboto Light" w:cs="Open Sans"/>
      <w:sz w:val="24"/>
      <w:szCs w:val="20"/>
      <w:lang w:val="hsb-D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F686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B1BFC"/>
    <w:rPr>
      <w:color w:val="727272" w:themeColor="followedHyperlink"/>
      <w:u w:val="single"/>
    </w:rPr>
  </w:style>
  <w:style w:type="paragraph" w:styleId="Revisin">
    <w:name w:val="Revision"/>
    <w:hidden/>
    <w:uiPriority w:val="99"/>
    <w:semiHidden/>
    <w:rsid w:val="00BE5304"/>
    <w:pPr>
      <w:suppressAutoHyphens w:val="0"/>
    </w:pPr>
    <w:rPr>
      <w:rFonts w:ascii="Roboto Light" w:hAnsi="Roboto Light" w:cs="Open Sans"/>
      <w:sz w:val="24"/>
      <w:szCs w:val="20"/>
      <w:lang w:val="hsb-DE"/>
    </w:rPr>
  </w:style>
  <w:style w:type="character" w:styleId="Textoennegrita">
    <w:name w:val="Strong"/>
    <w:basedOn w:val="Fuentedeprrafopredeter"/>
    <w:uiPriority w:val="22"/>
    <w:qFormat/>
    <w:rsid w:val="00606253"/>
    <w:rPr>
      <w:b/>
      <w:bCs/>
    </w:rPr>
  </w:style>
  <w:style w:type="character" w:customStyle="1" w:styleId="ui-provider">
    <w:name w:val="ui-provider"/>
    <w:basedOn w:val="Fuentedeprrafopredeter"/>
    <w:rsid w:val="00D550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33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VRCardio_Quality_Assurance\Procedures\Fuente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E5CCC00B-2C91-4B41-BC1D-C4ED74BB16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4320B5-5518-40F6-ABC9-F9CE4B6D4C6B}"/>
</file>

<file path=customXml/itemProps3.xml><?xml version="1.0" encoding="utf-8"?>
<ds:datastoreItem xmlns:ds="http://schemas.openxmlformats.org/officeDocument/2006/customXml" ds:itemID="{70CE28C1-9E54-484E-AF0A-C9D5E8CC1591}"/>
</file>

<file path=customXml/itemProps4.xml><?xml version="1.0" encoding="utf-8"?>
<ds:datastoreItem xmlns:ds="http://schemas.openxmlformats.org/officeDocument/2006/customXml" ds:itemID="{B09ADD5B-B541-41B8-AC7D-A4139FFA061C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18</TotalTime>
  <Pages>5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51</cp:revision>
  <cp:lastPrinted>2024-05-13T07:09:00Z</cp:lastPrinted>
  <dcterms:created xsi:type="dcterms:W3CDTF">2024-05-08T21:32:00Z</dcterms:created>
  <dcterms:modified xsi:type="dcterms:W3CDTF">2024-06-12T09:18:00Z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