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99BEDB7" w:rsidR="00225BF0" w:rsidRPr="00731375" w:rsidRDefault="000809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Diseñador Gráfico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748FE5C" w:rsidR="00225BF0" w:rsidRPr="00731375" w:rsidRDefault="00080901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Marketing y Ventas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1BEF46BA" w:rsidR="00225BF0" w:rsidRPr="00731375" w:rsidRDefault="000809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 de Marketing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476FEFF6" w:rsidR="00225BF0" w:rsidRPr="00731375" w:rsidRDefault="005048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Raúl Cordón Torres</w:t>
            </w: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12874EDC" w14:textId="77777777" w:rsidR="00080901" w:rsidRPr="00080901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Crear diseños visuales para medios impresos y digitales.</w:t>
            </w:r>
          </w:p>
          <w:p w14:paraId="6BE9043E" w14:textId="77777777" w:rsidR="00080901" w:rsidRPr="00080901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Desarrollar conceptos creativos basados en los requerimientos del cliente o la empresa.</w:t>
            </w:r>
          </w:p>
          <w:p w14:paraId="6554B2CF" w14:textId="77777777" w:rsidR="00080901" w:rsidRPr="00080901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Diseñar logotipos, material publicitario, sitios web y otros elementos visuales.</w:t>
            </w:r>
          </w:p>
          <w:p w14:paraId="7D5CABCD" w14:textId="77777777" w:rsidR="00080901" w:rsidRPr="00080901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Seleccionar colores, tipografías e imágenes para comunicar mensajes eficaces.</w:t>
            </w:r>
          </w:p>
          <w:p w14:paraId="7D1B93EA" w14:textId="5BD46271" w:rsidR="00DD11F3" w:rsidRPr="00052BD3" w:rsidRDefault="00080901">
            <w:pPr>
              <w:pStyle w:val="Prrafodelista"/>
              <w:numPr>
                <w:ilvl w:val="0"/>
                <w:numId w:val="12"/>
              </w:numPr>
              <w:rPr>
                <w:sz w:val="22"/>
                <w:szCs w:val="22"/>
                <w:lang w:val="es-ES"/>
              </w:rPr>
            </w:pPr>
            <w:r w:rsidRPr="00080901">
              <w:rPr>
                <w:sz w:val="22"/>
                <w:szCs w:val="22"/>
                <w:lang w:val="es-ES"/>
              </w:rPr>
              <w:t>Colaborar con equipos de marketing y comunicación para garantizar coherencia visual.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080901" w:rsidRPr="00225BF0" w14:paraId="7D1B93F0" w14:textId="77777777" w:rsidTr="00225BF0">
        <w:tc>
          <w:tcPr>
            <w:tcW w:w="9209" w:type="dxa"/>
            <w:gridSpan w:val="4"/>
          </w:tcPr>
          <w:p w14:paraId="11C2B6A7" w14:textId="77777777" w:rsidR="00080901" w:rsidRPr="00CA6905" w:rsidRDefault="00080901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Grado en Diseño Gráfico, Bellas Artes o formación equivalente.</w:t>
            </w:r>
          </w:p>
          <w:p w14:paraId="7D1B93EF" w14:textId="75E5EA33" w:rsidR="00080901" w:rsidRPr="000E127B" w:rsidRDefault="00080901">
            <w:pPr>
              <w:pStyle w:val="Prrafodelista"/>
              <w:numPr>
                <w:ilvl w:val="0"/>
                <w:numId w:val="11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Conocimientos en herramientas de diseño (Adobe Photoshop, Illustrator, Figma, etc.).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56517D4A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0D91E" w14:textId="77777777" w:rsidR="006F7FC4" w:rsidRDefault="006F7FC4">
      <w:pPr>
        <w:spacing w:after="0" w:line="240" w:lineRule="auto"/>
      </w:pPr>
      <w:r>
        <w:separator/>
      </w:r>
    </w:p>
  </w:endnote>
  <w:endnote w:type="continuationSeparator" w:id="0">
    <w:p w14:paraId="17C811A6" w14:textId="77777777" w:rsidR="006F7FC4" w:rsidRDefault="006F7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A45B2" w14:textId="77777777" w:rsidR="006F7FC4" w:rsidRDefault="006F7FC4">
      <w:pPr>
        <w:spacing w:after="0" w:line="240" w:lineRule="auto"/>
      </w:pPr>
      <w:r>
        <w:separator/>
      </w:r>
    </w:p>
  </w:footnote>
  <w:footnote w:type="continuationSeparator" w:id="0">
    <w:p w14:paraId="387BD2FB" w14:textId="77777777" w:rsidR="006F7FC4" w:rsidRDefault="006F7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951862704">
    <w:abstractNumId w:val="11"/>
  </w:num>
  <w:num w:numId="11" w16cid:durableId="1689866243">
    <w:abstractNumId w:val="8"/>
  </w:num>
  <w:num w:numId="12" w16cid:durableId="175158512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12490"/>
    <w:rsid w:val="00025453"/>
    <w:rsid w:val="00052BD3"/>
    <w:rsid w:val="00080901"/>
    <w:rsid w:val="00096A67"/>
    <w:rsid w:val="00097A45"/>
    <w:rsid w:val="000A525E"/>
    <w:rsid w:val="000E127B"/>
    <w:rsid w:val="00104C67"/>
    <w:rsid w:val="00110510"/>
    <w:rsid w:val="00126F74"/>
    <w:rsid w:val="00134595"/>
    <w:rsid w:val="001448DA"/>
    <w:rsid w:val="0014671C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25BE"/>
    <w:rsid w:val="004D70B9"/>
    <w:rsid w:val="004E2328"/>
    <w:rsid w:val="00504847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6F7FC4"/>
    <w:rsid w:val="0071088A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034F0"/>
    <w:rsid w:val="00914292"/>
    <w:rsid w:val="009175E3"/>
    <w:rsid w:val="00961CA1"/>
    <w:rsid w:val="00966C80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21C2B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41EE0D-5956-497E-8F51-F9BE75AE615D}"/>
</file>

<file path=customXml/itemProps3.xml><?xml version="1.0" encoding="utf-8"?>
<ds:datastoreItem xmlns:ds="http://schemas.openxmlformats.org/officeDocument/2006/customXml" ds:itemID="{B9B2420E-7941-4546-9F82-7C46A7799D7D}"/>
</file>

<file path=customXml/itemProps4.xml><?xml version="1.0" encoding="utf-8"?>
<ds:datastoreItem xmlns:ds="http://schemas.openxmlformats.org/officeDocument/2006/customXml" ds:itemID="{B0F58B21-EDF1-4B45-A1F0-F8A117CC0F7E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8</cp:revision>
  <cp:lastPrinted>2025-03-19T08:16:00Z</cp:lastPrinted>
  <dcterms:created xsi:type="dcterms:W3CDTF">2025-02-03T11:46:00Z</dcterms:created>
  <dcterms:modified xsi:type="dcterms:W3CDTF">2025-03-19T08:17:00Z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