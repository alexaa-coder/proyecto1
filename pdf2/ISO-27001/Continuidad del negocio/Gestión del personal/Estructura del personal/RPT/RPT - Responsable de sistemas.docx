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5E0DC54A" w:rsidR="00225BF0" w:rsidRPr="00731375" w:rsidRDefault="00E42A7D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 sistemas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130CBE3" w:rsidR="00225BF0" w:rsidRPr="00731375" w:rsidRDefault="00E42A7D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62AE38E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3E1C1694" w14:textId="77777777" w:rsidR="00153247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Gestión de Infraestructura y Sistemas TI</w:t>
            </w:r>
          </w:p>
          <w:p w14:paraId="590645E5" w14:textId="77777777" w:rsidR="0055312B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Seguridad y Protección de Datos</w:t>
            </w:r>
          </w:p>
          <w:p w14:paraId="416C9C5E" w14:textId="77777777" w:rsidR="0055312B" w:rsidRP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Soporte Técnico y Gestión de Incidencias</w:t>
            </w:r>
          </w:p>
          <w:p w14:paraId="22061ED0" w14:textId="77777777" w:rsidR="0055312B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  <w:lang w:val="es-ES"/>
              </w:rPr>
              <w:t>Gestión de Proveedores y Presupuesto</w:t>
            </w:r>
          </w:p>
          <w:p w14:paraId="7D1B93EA" w14:textId="406E03D5" w:rsidR="0055312B" w:rsidRPr="00A00A6C" w:rsidRDefault="0055312B" w:rsidP="00A00A6C">
            <w:pPr>
              <w:numPr>
                <w:ilvl w:val="0"/>
                <w:numId w:val="38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5312B">
              <w:rPr>
                <w:sz w:val="22"/>
                <w:szCs w:val="22"/>
              </w:rPr>
              <w:t>Innovación y Transformación Digital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2544F1A1" w14:textId="77777777" w:rsidR="00225BF0" w:rsidRDefault="0055312B" w:rsidP="0055312B">
            <w:pPr>
              <w:rPr>
                <w:sz w:val="22"/>
                <w:szCs w:val="22"/>
                <w:lang w:val="es-ES"/>
              </w:rPr>
            </w:pPr>
            <w:r w:rsidRPr="0055312B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5312B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5312B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 o similar</w:t>
            </w:r>
          </w:p>
          <w:p w14:paraId="7D1B93EF" w14:textId="48F38075" w:rsidR="0055312B" w:rsidRPr="0055312B" w:rsidRDefault="0055312B" w:rsidP="0055312B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Se valora máster o postgrado en </w:t>
            </w:r>
            <w:r w:rsidRPr="0055312B">
              <w:rPr>
                <w:sz w:val="22"/>
                <w:szCs w:val="22"/>
                <w:lang w:val="es-ES"/>
              </w:rPr>
              <w:t>Administración de Sistemas y Redes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5312B">
              <w:rPr>
                <w:sz w:val="22"/>
                <w:szCs w:val="22"/>
                <w:lang w:val="es-ES"/>
              </w:rPr>
              <w:t>Máster en Gestión de TI o Ciberseguridad</w:t>
            </w:r>
            <w:r>
              <w:rPr>
                <w:sz w:val="22"/>
                <w:szCs w:val="22"/>
                <w:lang w:val="es-ES"/>
              </w:rPr>
              <w:t xml:space="preserve"> o similar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363C0" w14:textId="77777777" w:rsidR="00DE3A38" w:rsidRDefault="00DE3A38">
      <w:pPr>
        <w:spacing w:after="0" w:line="240" w:lineRule="auto"/>
      </w:pPr>
      <w:r>
        <w:separator/>
      </w:r>
    </w:p>
  </w:endnote>
  <w:endnote w:type="continuationSeparator" w:id="0">
    <w:p w14:paraId="358B0853" w14:textId="77777777" w:rsidR="00DE3A38" w:rsidRDefault="00DE3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18AF" w14:textId="77777777" w:rsidR="00DE3A38" w:rsidRDefault="00DE3A38">
      <w:pPr>
        <w:spacing w:after="0" w:line="240" w:lineRule="auto"/>
      </w:pPr>
      <w:r>
        <w:separator/>
      </w:r>
    </w:p>
  </w:footnote>
  <w:footnote w:type="continuationSeparator" w:id="0">
    <w:p w14:paraId="2EB3097B" w14:textId="77777777" w:rsidR="00DE3A38" w:rsidRDefault="00DE3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736454"/>
    <w:multiLevelType w:val="multilevel"/>
    <w:tmpl w:val="527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3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3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40"/>
  </w:num>
  <w:num w:numId="5" w16cid:durableId="206574983">
    <w:abstractNumId w:val="50"/>
  </w:num>
  <w:num w:numId="6" w16cid:durableId="1244026792">
    <w:abstractNumId w:val="19"/>
  </w:num>
  <w:num w:numId="7" w16cid:durableId="1227374120">
    <w:abstractNumId w:val="32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5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7"/>
  </w:num>
  <w:num w:numId="15" w16cid:durableId="1145971137">
    <w:abstractNumId w:val="20"/>
  </w:num>
  <w:num w:numId="16" w16cid:durableId="1918248427">
    <w:abstractNumId w:val="42"/>
  </w:num>
  <w:num w:numId="17" w16cid:durableId="1933732155">
    <w:abstractNumId w:val="26"/>
  </w:num>
  <w:num w:numId="18" w16cid:durableId="1615213720">
    <w:abstractNumId w:val="39"/>
  </w:num>
  <w:num w:numId="19" w16cid:durableId="491529074">
    <w:abstractNumId w:val="7"/>
  </w:num>
  <w:num w:numId="20" w16cid:durableId="557857230">
    <w:abstractNumId w:val="48"/>
  </w:num>
  <w:num w:numId="21" w16cid:durableId="1166095977">
    <w:abstractNumId w:val="25"/>
  </w:num>
  <w:num w:numId="22" w16cid:durableId="427240300">
    <w:abstractNumId w:val="28"/>
  </w:num>
  <w:num w:numId="23" w16cid:durableId="620722761">
    <w:abstractNumId w:val="61"/>
  </w:num>
  <w:num w:numId="24" w16cid:durableId="1008946368">
    <w:abstractNumId w:val="21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2"/>
  </w:num>
  <w:num w:numId="32" w16cid:durableId="325011520">
    <w:abstractNumId w:val="45"/>
  </w:num>
  <w:num w:numId="33" w16cid:durableId="488209896">
    <w:abstractNumId w:val="36"/>
  </w:num>
  <w:num w:numId="34" w16cid:durableId="450587039">
    <w:abstractNumId w:val="57"/>
  </w:num>
  <w:num w:numId="35" w16cid:durableId="440805499">
    <w:abstractNumId w:val="33"/>
  </w:num>
  <w:num w:numId="36" w16cid:durableId="1486969058">
    <w:abstractNumId w:val="23"/>
  </w:num>
  <w:num w:numId="37" w16cid:durableId="442261158">
    <w:abstractNumId w:val="17"/>
  </w:num>
  <w:num w:numId="38" w16cid:durableId="1986470771">
    <w:abstractNumId w:val="38"/>
  </w:num>
  <w:num w:numId="39" w16cid:durableId="1418331109">
    <w:abstractNumId w:val="16"/>
  </w:num>
  <w:num w:numId="40" w16cid:durableId="591666182">
    <w:abstractNumId w:val="37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4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6"/>
  </w:num>
  <w:num w:numId="47" w16cid:durableId="833305142">
    <w:abstractNumId w:val="29"/>
  </w:num>
  <w:num w:numId="48" w16cid:durableId="812672388">
    <w:abstractNumId w:val="31"/>
  </w:num>
  <w:num w:numId="49" w16cid:durableId="547104355">
    <w:abstractNumId w:val="10"/>
  </w:num>
  <w:num w:numId="50" w16cid:durableId="410203078">
    <w:abstractNumId w:val="24"/>
  </w:num>
  <w:num w:numId="51" w16cid:durableId="1501119230">
    <w:abstractNumId w:val="44"/>
  </w:num>
  <w:num w:numId="52" w16cid:durableId="1788086945">
    <w:abstractNumId w:val="59"/>
  </w:num>
  <w:num w:numId="53" w16cid:durableId="508980985">
    <w:abstractNumId w:val="30"/>
  </w:num>
  <w:num w:numId="54" w16cid:durableId="731805975">
    <w:abstractNumId w:val="49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7"/>
  </w:num>
  <w:num w:numId="58" w16cid:durableId="966812943">
    <w:abstractNumId w:val="41"/>
  </w:num>
  <w:num w:numId="59" w16cid:durableId="1979072466">
    <w:abstractNumId w:val="52"/>
  </w:num>
  <w:num w:numId="60" w16cid:durableId="2142648031">
    <w:abstractNumId w:val="51"/>
  </w:num>
  <w:num w:numId="61" w16cid:durableId="1170754478">
    <w:abstractNumId w:val="43"/>
  </w:num>
  <w:num w:numId="62" w16cid:durableId="13785797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5312B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00A6C"/>
    <w:rsid w:val="00A568EB"/>
    <w:rsid w:val="00A833FD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D12E3"/>
    <w:rsid w:val="00DE3A38"/>
    <w:rsid w:val="00E01882"/>
    <w:rsid w:val="00E42A7D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87FD35-084D-4301-85E9-585FB42EFD59}"/>
</file>

<file path=customXml/itemProps3.xml><?xml version="1.0" encoding="utf-8"?>
<ds:datastoreItem xmlns:ds="http://schemas.openxmlformats.org/officeDocument/2006/customXml" ds:itemID="{BDDE8091-A695-4F88-8B97-C3FF7F92849E}"/>
</file>

<file path=customXml/itemProps4.xml><?xml version="1.0" encoding="utf-8"?>
<ds:datastoreItem xmlns:ds="http://schemas.openxmlformats.org/officeDocument/2006/customXml" ds:itemID="{085B964C-94E0-4AEB-AA94-94DF18D55CE0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2</cp:revision>
  <cp:lastPrinted>2021-06-25T13:03:00Z</cp:lastPrinted>
  <dcterms:created xsi:type="dcterms:W3CDTF">2025-02-17T14:15:00Z</dcterms:created>
  <dcterms:modified xsi:type="dcterms:W3CDTF">2025-02-17T14:15:00Z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