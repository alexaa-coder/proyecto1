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B93D6" w14:textId="3E66CD93" w:rsidR="00565ABD" w:rsidRPr="00225BF0" w:rsidRDefault="009E4BC8" w:rsidP="00315A0B">
      <w:pPr>
        <w:jc w:val="right"/>
        <w:rPr>
          <w:rFonts w:ascii="Trebuchet MS" w:hAnsi="Trebuchet MS"/>
          <w:szCs w:val="24"/>
        </w:rPr>
      </w:pPr>
      <w:r w:rsidRPr="00225BF0">
        <w:rPr>
          <w:rFonts w:ascii="Trebuchet MS" w:hAnsi="Trebuchet MS"/>
          <w:b/>
          <w:bCs/>
          <w:szCs w:val="24"/>
        </w:rPr>
        <w:t>Anexo 1_VERSIÓN_0</w:t>
      </w:r>
      <w:r w:rsidR="009D1BC1">
        <w:rPr>
          <w:rFonts w:ascii="Trebuchet MS" w:hAnsi="Trebuchet MS"/>
          <w:b/>
          <w:bCs/>
          <w:szCs w:val="24"/>
        </w:rPr>
        <w:t>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188"/>
        <w:gridCol w:w="3070"/>
        <w:gridCol w:w="3070"/>
      </w:tblGrid>
      <w:tr w:rsidR="00225BF0" w:rsidRPr="00225BF0" w14:paraId="7D1B93D9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D8" w14:textId="77777777" w:rsidR="00225BF0" w:rsidRPr="00731375" w:rsidRDefault="00225BF0">
            <w:pPr>
              <w:jc w:val="center"/>
              <w:rPr>
                <w:sz w:val="22"/>
                <w:szCs w:val="22"/>
              </w:rPr>
            </w:pPr>
            <w:r w:rsidRPr="00731375">
              <w:rPr>
                <w:sz w:val="22"/>
                <w:szCs w:val="22"/>
              </w:rPr>
              <w:t xml:space="preserve">DESCRIPCIÓN DEL PUESTO DE TRABAJO </w:t>
            </w:r>
          </w:p>
        </w:tc>
      </w:tr>
      <w:tr w:rsidR="00225BF0" w:rsidRPr="00225BF0" w14:paraId="7D1B93DC" w14:textId="77777777" w:rsidTr="002B62E2">
        <w:tc>
          <w:tcPr>
            <w:tcW w:w="2881" w:type="dxa"/>
            <w:shd w:val="clear" w:color="auto" w:fill="9D9D9D" w:themeFill="accent4"/>
          </w:tcPr>
          <w:p w14:paraId="7D1B93DA" w14:textId="77777777" w:rsidR="00225BF0" w:rsidRPr="00731375" w:rsidRDefault="00225BF0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Puesto de Trabajo:</w:t>
            </w:r>
          </w:p>
        </w:tc>
        <w:tc>
          <w:tcPr>
            <w:tcW w:w="6328" w:type="dxa"/>
            <w:gridSpan w:val="3"/>
          </w:tcPr>
          <w:p w14:paraId="7D1B93DB" w14:textId="4E6FAEDF" w:rsidR="00225BF0" w:rsidRPr="00731375" w:rsidRDefault="008C2BBB">
            <w:pPr>
              <w:rPr>
                <w:sz w:val="22"/>
                <w:szCs w:val="22"/>
              </w:rPr>
            </w:pPr>
            <w:r w:rsidRPr="008C2BBB">
              <w:rPr>
                <w:sz w:val="22"/>
                <w:szCs w:val="22"/>
              </w:rPr>
              <w:t>Chief Information Officer</w:t>
            </w:r>
          </w:p>
        </w:tc>
      </w:tr>
      <w:tr w:rsidR="00225BF0" w:rsidRPr="00225BF0" w14:paraId="7D1B93DF" w14:textId="77777777" w:rsidTr="002B62E2">
        <w:tc>
          <w:tcPr>
            <w:tcW w:w="2881" w:type="dxa"/>
            <w:shd w:val="clear" w:color="auto" w:fill="9D9D9D" w:themeFill="accent4"/>
          </w:tcPr>
          <w:p w14:paraId="7D1B93DD" w14:textId="1AABF297" w:rsidR="00225BF0" w:rsidRPr="00731375" w:rsidRDefault="00225BF0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Departamento</w:t>
            </w:r>
            <w:r w:rsidR="00153247">
              <w:rPr>
                <w:b/>
                <w:sz w:val="22"/>
                <w:szCs w:val="22"/>
              </w:rPr>
              <w:t xml:space="preserve"> / Área de trabajo</w:t>
            </w:r>
            <w:r w:rsidRPr="0073137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6328" w:type="dxa"/>
            <w:gridSpan w:val="3"/>
          </w:tcPr>
          <w:p w14:paraId="7D1B93DE" w14:textId="25FC824C" w:rsidR="00225BF0" w:rsidRPr="00731375" w:rsidRDefault="00E478D1" w:rsidP="00DD11F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Dirección</w:t>
            </w:r>
          </w:p>
        </w:tc>
      </w:tr>
      <w:tr w:rsidR="00225BF0" w:rsidRPr="00225BF0" w14:paraId="7D1B93E2" w14:textId="77777777" w:rsidTr="002B62E2">
        <w:tc>
          <w:tcPr>
            <w:tcW w:w="2881" w:type="dxa"/>
            <w:shd w:val="clear" w:color="auto" w:fill="9D9D9D" w:themeFill="accent4"/>
          </w:tcPr>
          <w:p w14:paraId="7D1B93E0" w14:textId="360AE90C" w:rsidR="00225BF0" w:rsidRPr="00731375" w:rsidRDefault="007853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Responsable:</w:t>
            </w:r>
          </w:p>
        </w:tc>
        <w:tc>
          <w:tcPr>
            <w:tcW w:w="6328" w:type="dxa"/>
            <w:gridSpan w:val="3"/>
          </w:tcPr>
          <w:p w14:paraId="7D1B93E1" w14:textId="50BF7355" w:rsidR="00225BF0" w:rsidRPr="00731375" w:rsidRDefault="00E478D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</w:tr>
      <w:tr w:rsidR="00225BF0" w:rsidRPr="00225BF0" w14:paraId="7D1B93E5" w14:textId="77777777" w:rsidTr="002B62E2">
        <w:tc>
          <w:tcPr>
            <w:tcW w:w="2881" w:type="dxa"/>
            <w:shd w:val="clear" w:color="auto" w:fill="9D9D9D" w:themeFill="accent4"/>
          </w:tcPr>
          <w:p w14:paraId="7D1B93E3" w14:textId="414F17F7" w:rsidR="00225BF0" w:rsidRPr="00731375" w:rsidRDefault="007853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y apellidos:</w:t>
            </w:r>
          </w:p>
        </w:tc>
        <w:tc>
          <w:tcPr>
            <w:tcW w:w="6328" w:type="dxa"/>
            <w:gridSpan w:val="3"/>
          </w:tcPr>
          <w:p w14:paraId="7D1B93E4" w14:textId="050FD843" w:rsidR="00225BF0" w:rsidRPr="00731375" w:rsidRDefault="00225BF0">
            <w:pPr>
              <w:rPr>
                <w:sz w:val="22"/>
                <w:szCs w:val="22"/>
              </w:rPr>
            </w:pPr>
          </w:p>
        </w:tc>
      </w:tr>
      <w:tr w:rsidR="00225BF0" w:rsidRPr="00225BF0" w14:paraId="7D1B93E7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6" w14:textId="77777777" w:rsidR="00225BF0" w:rsidRPr="00731375" w:rsidRDefault="00225BF0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Funciones y Responsabilidades</w:t>
            </w:r>
          </w:p>
        </w:tc>
      </w:tr>
      <w:tr w:rsidR="00DD11F3" w:rsidRPr="00225BF0" w14:paraId="7D1B93EB" w14:textId="77777777" w:rsidTr="00225BF0">
        <w:tc>
          <w:tcPr>
            <w:tcW w:w="9209" w:type="dxa"/>
            <w:gridSpan w:val="4"/>
          </w:tcPr>
          <w:p w14:paraId="1A880489" w14:textId="77777777" w:rsidR="00E478D1" w:rsidRPr="002033F6" w:rsidRDefault="00E478D1" w:rsidP="00E478D1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  <w:lang w:val="es-ES"/>
              </w:rPr>
            </w:pPr>
            <w:r w:rsidRPr="002033F6">
              <w:rPr>
                <w:sz w:val="22"/>
                <w:szCs w:val="22"/>
                <w:lang w:val="es-ES"/>
              </w:rPr>
              <w:t>Diseñar e implementar estrategias tecnológicas para apoyar los objetivos del negocio.</w:t>
            </w:r>
          </w:p>
          <w:p w14:paraId="6F22AA3A" w14:textId="77777777" w:rsidR="00E478D1" w:rsidRPr="002033F6" w:rsidRDefault="00E478D1" w:rsidP="00E478D1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  <w:lang w:val="es-ES"/>
              </w:rPr>
            </w:pPr>
            <w:r w:rsidRPr="002033F6">
              <w:rPr>
                <w:sz w:val="22"/>
                <w:szCs w:val="22"/>
                <w:lang w:val="es-ES"/>
              </w:rPr>
              <w:t>Supervisar la infraestructura tecnológica y garantizar su funcionamiento óptimo.</w:t>
            </w:r>
          </w:p>
          <w:p w14:paraId="1FE9553B" w14:textId="77777777" w:rsidR="00E478D1" w:rsidRPr="002033F6" w:rsidRDefault="00E478D1" w:rsidP="00E478D1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  <w:lang w:val="es-ES"/>
              </w:rPr>
            </w:pPr>
            <w:r w:rsidRPr="002033F6">
              <w:rPr>
                <w:sz w:val="22"/>
                <w:szCs w:val="22"/>
                <w:lang w:val="es-ES"/>
              </w:rPr>
              <w:t>Coordinar la implementación de sistemas de seguridad informática.</w:t>
            </w:r>
          </w:p>
          <w:p w14:paraId="55776A1C" w14:textId="77777777" w:rsidR="00E478D1" w:rsidRPr="002033F6" w:rsidRDefault="00E478D1" w:rsidP="00E478D1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  <w:lang w:val="es-ES"/>
              </w:rPr>
            </w:pPr>
            <w:r w:rsidRPr="002033F6">
              <w:rPr>
                <w:sz w:val="22"/>
                <w:szCs w:val="22"/>
                <w:lang w:val="es-ES"/>
              </w:rPr>
              <w:t>Identificar y adoptar nuevas tecnologías para mejorar la eficiencia organizacional.</w:t>
            </w:r>
          </w:p>
          <w:p w14:paraId="4C49D7F3" w14:textId="77777777" w:rsidR="00DD11F3" w:rsidRPr="0077478E" w:rsidRDefault="00E478D1" w:rsidP="00E478D1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 w:rsidRPr="002033F6">
              <w:rPr>
                <w:sz w:val="22"/>
                <w:szCs w:val="22"/>
                <w:lang w:val="es-ES"/>
              </w:rPr>
              <w:t>Gestionar equipos de desarrollo y soporte técnico.</w:t>
            </w:r>
          </w:p>
          <w:p w14:paraId="47EE7419" w14:textId="77777777" w:rsidR="0077478E" w:rsidRDefault="0077478E" w:rsidP="0077478E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Supervisión de operaciones diarias, implementación de estrategias operativas y gestión de recursos.</w:t>
            </w:r>
          </w:p>
          <w:p w14:paraId="21E8AF5C" w14:textId="77777777" w:rsidR="0077478E" w:rsidRDefault="0077478E" w:rsidP="0077478E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Trato con los inversores y proveedores.</w:t>
            </w:r>
          </w:p>
          <w:p w14:paraId="769C32D0" w14:textId="77777777" w:rsidR="0077478E" w:rsidRDefault="0077478E" w:rsidP="0077478E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Representación de la empresa.</w:t>
            </w:r>
          </w:p>
          <w:p w14:paraId="61563FF5" w14:textId="77777777" w:rsidR="0077478E" w:rsidRDefault="0077478E" w:rsidP="0077478E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Desarrollo de planes estratégicos.</w:t>
            </w:r>
          </w:p>
          <w:p w14:paraId="7D1B93EA" w14:textId="44E09782" w:rsidR="0077478E" w:rsidRPr="00CA6905" w:rsidRDefault="0077478E" w:rsidP="0077478E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Toma de decisiones empresariales.</w:t>
            </w:r>
          </w:p>
        </w:tc>
      </w:tr>
      <w:tr w:rsidR="00DD11F3" w:rsidRPr="00225BF0" w14:paraId="7D1B93ED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C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Formación Mínima Requerida</w:t>
            </w:r>
          </w:p>
        </w:tc>
      </w:tr>
      <w:tr w:rsidR="00DD11F3" w:rsidRPr="00225BF0" w14:paraId="7D1B93F0" w14:textId="77777777" w:rsidTr="00225BF0">
        <w:tc>
          <w:tcPr>
            <w:tcW w:w="9209" w:type="dxa"/>
            <w:gridSpan w:val="4"/>
          </w:tcPr>
          <w:p w14:paraId="5C199008" w14:textId="77777777" w:rsidR="00E478D1" w:rsidRPr="002033F6" w:rsidRDefault="00E478D1" w:rsidP="00E478D1">
            <w:pPr>
              <w:pStyle w:val="Prrafodelista"/>
              <w:numPr>
                <w:ilvl w:val="0"/>
                <w:numId w:val="62"/>
              </w:numPr>
              <w:rPr>
                <w:sz w:val="22"/>
                <w:szCs w:val="22"/>
                <w:lang w:val="es-ES"/>
              </w:rPr>
            </w:pPr>
            <w:r w:rsidRPr="002033F6">
              <w:rPr>
                <w:sz w:val="22"/>
                <w:szCs w:val="22"/>
                <w:lang w:val="es-ES"/>
              </w:rPr>
              <w:t>Titulación en Ingeniería Informática, Sistemas de Información o áreas afines.</w:t>
            </w:r>
          </w:p>
          <w:p w14:paraId="7D1B93EF" w14:textId="5BB76C54" w:rsidR="00DD11F3" w:rsidRPr="000E127B" w:rsidRDefault="00E478D1" w:rsidP="00E478D1">
            <w:pPr>
              <w:pStyle w:val="Prrafodelista"/>
              <w:numPr>
                <w:ilvl w:val="0"/>
                <w:numId w:val="62"/>
              </w:numPr>
              <w:rPr>
                <w:sz w:val="22"/>
                <w:szCs w:val="22"/>
                <w:lang w:val="es-ES"/>
              </w:rPr>
            </w:pPr>
            <w:r w:rsidRPr="002033F6">
              <w:rPr>
                <w:sz w:val="22"/>
                <w:szCs w:val="22"/>
                <w:lang w:val="es-ES"/>
              </w:rPr>
              <w:t>Certificaciones en ITIL, CISSP o gestión de sistemas.</w:t>
            </w:r>
          </w:p>
        </w:tc>
      </w:tr>
      <w:tr w:rsidR="00DD11F3" w:rsidRPr="00225BF0" w14:paraId="7D1B93F4" w14:textId="77777777" w:rsidTr="0077478E">
        <w:trPr>
          <w:trHeight w:val="83"/>
        </w:trPr>
        <w:tc>
          <w:tcPr>
            <w:tcW w:w="9209" w:type="dxa"/>
            <w:gridSpan w:val="4"/>
          </w:tcPr>
          <w:p w14:paraId="7D1B93F3" w14:textId="649825AB" w:rsidR="00DD11F3" w:rsidRPr="00731375" w:rsidRDefault="00DD11F3" w:rsidP="00DD11F3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 xml:space="preserve">Observaciones: </w:t>
            </w:r>
          </w:p>
        </w:tc>
      </w:tr>
      <w:tr w:rsidR="00DD11F3" w:rsidRPr="00225BF0" w14:paraId="7D1B93FA" w14:textId="77777777" w:rsidTr="002B62E2">
        <w:tc>
          <w:tcPr>
            <w:tcW w:w="3069" w:type="dxa"/>
            <w:gridSpan w:val="2"/>
            <w:shd w:val="clear" w:color="auto" w:fill="9D9D9D" w:themeFill="accent4"/>
          </w:tcPr>
          <w:p w14:paraId="7D1B93F5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Responsable</w:t>
            </w:r>
          </w:p>
          <w:p w14:paraId="7D1B93F6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7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Trabajador</w:t>
            </w:r>
          </w:p>
          <w:p w14:paraId="7D1B93F8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9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Aprobado Garantía de Calidad (Firma/Fecha)</w:t>
            </w:r>
          </w:p>
        </w:tc>
      </w:tr>
      <w:tr w:rsidR="00DD11F3" w:rsidRPr="00225BF0" w14:paraId="7D1B9401" w14:textId="77777777" w:rsidTr="00225BF0">
        <w:tc>
          <w:tcPr>
            <w:tcW w:w="3069" w:type="dxa"/>
            <w:gridSpan w:val="2"/>
          </w:tcPr>
          <w:p w14:paraId="7D1B93FD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E" w14:textId="6A1BBDD0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F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  <w:p w14:paraId="7D1B9400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</w:tr>
    </w:tbl>
    <w:p w14:paraId="52563A9F" w14:textId="77777777" w:rsidR="007A1AD5" w:rsidRPr="00225BF0" w:rsidRDefault="007A1AD5" w:rsidP="00543ED6">
      <w:pPr>
        <w:rPr>
          <w:szCs w:val="24"/>
        </w:rPr>
      </w:pPr>
    </w:p>
    <w:sectPr w:rsidR="007A1AD5" w:rsidRPr="00225BF0" w:rsidSect="00BA1193">
      <w:headerReference w:type="default" r:id="rId11"/>
      <w:pgSz w:w="11906" w:h="16838"/>
      <w:pgMar w:top="1134" w:right="851" w:bottom="1418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70988" w14:textId="77777777" w:rsidR="000F0713" w:rsidRDefault="000F0713">
      <w:pPr>
        <w:spacing w:after="0" w:line="240" w:lineRule="auto"/>
      </w:pPr>
      <w:r>
        <w:separator/>
      </w:r>
    </w:p>
  </w:endnote>
  <w:endnote w:type="continuationSeparator" w:id="0">
    <w:p w14:paraId="352F9D25" w14:textId="77777777" w:rsidR="000F0713" w:rsidRDefault="000F07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pilogue">
    <w:altName w:val="Arial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Exo">
    <w:altName w:val="Cambria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A6B46" w14:textId="77777777" w:rsidR="000F0713" w:rsidRDefault="000F0713">
      <w:pPr>
        <w:spacing w:after="0" w:line="240" w:lineRule="auto"/>
      </w:pPr>
      <w:r>
        <w:separator/>
      </w:r>
    </w:p>
  </w:footnote>
  <w:footnote w:type="continuationSeparator" w:id="0">
    <w:p w14:paraId="4A251FC5" w14:textId="77777777" w:rsidR="000F0713" w:rsidRDefault="000F07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225BF0" w:rsidRPr="001C0EDF" w14:paraId="7D1B94FD" w14:textId="77777777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A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7D1B9508" wp14:editId="7D1B9509">
                <wp:extent cx="1427480" cy="560070"/>
                <wp:effectExtent l="0" t="0" r="0" b="889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7D1B94FB" w14:textId="77777777" w:rsidR="00225BF0" w:rsidRPr="0071356F" w:rsidRDefault="00225BF0" w:rsidP="00225BF0">
          <w:pPr>
            <w:pStyle w:val="Contenidodelatabla"/>
            <w:rPr>
              <w:szCs w:val="24"/>
            </w:rPr>
          </w:pPr>
          <w:r>
            <w:rPr>
              <w:szCs w:val="24"/>
            </w:rPr>
            <w:t>DESCRIPCION DE PUESTOS DE TRABAJO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4FC" w14:textId="0FC131B9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011.0</w:t>
          </w:r>
          <w:r w:rsidR="008B605D">
            <w:rPr>
              <w:szCs w:val="24"/>
            </w:rPr>
            <w:t>2</w:t>
          </w:r>
        </w:p>
      </w:tc>
    </w:tr>
    <w:tr w:rsidR="00225BF0" w:rsidRPr="001C0EDF" w14:paraId="7D1B9501" w14:textId="77777777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E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7D1B94FF" w14:textId="77777777" w:rsidR="00225BF0" w:rsidRPr="0071356F" w:rsidRDefault="00225BF0" w:rsidP="00225BF0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500" w14:textId="6CE7C8A0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8B605D">
            <w:rPr>
              <w:szCs w:val="24"/>
            </w:rPr>
            <w:t>2</w:t>
          </w:r>
          <w:r w:rsidR="00E91714">
            <w:rPr>
              <w:szCs w:val="24"/>
            </w:rPr>
            <w:t>2</w:t>
          </w:r>
          <w:r w:rsidR="0027166C">
            <w:rPr>
              <w:szCs w:val="24"/>
            </w:rPr>
            <w:t>/0</w:t>
          </w:r>
          <w:r w:rsidR="008B605D">
            <w:rPr>
              <w:szCs w:val="24"/>
            </w:rPr>
            <w:t>5</w:t>
          </w:r>
          <w:r w:rsidR="0027166C">
            <w:rPr>
              <w:szCs w:val="24"/>
            </w:rPr>
            <w:t>/2024</w:t>
          </w:r>
        </w:p>
      </w:tc>
    </w:tr>
  </w:tbl>
  <w:p w14:paraId="7D1B9502" w14:textId="77777777" w:rsidR="00565ABD" w:rsidRDefault="00565ABD" w:rsidP="007D346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BB3852"/>
    <w:multiLevelType w:val="multilevel"/>
    <w:tmpl w:val="C62ABF9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5275764"/>
    <w:multiLevelType w:val="hybridMultilevel"/>
    <w:tmpl w:val="C19C24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099D7CF0"/>
    <w:multiLevelType w:val="hybridMultilevel"/>
    <w:tmpl w:val="B6E4B9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C83923"/>
    <w:multiLevelType w:val="hybridMultilevel"/>
    <w:tmpl w:val="71926A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0E6853D6"/>
    <w:multiLevelType w:val="hybridMultilevel"/>
    <w:tmpl w:val="0228F7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13FA07C8"/>
    <w:multiLevelType w:val="hybridMultilevel"/>
    <w:tmpl w:val="6F325D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1E6468"/>
    <w:multiLevelType w:val="multilevel"/>
    <w:tmpl w:val="5210A8B8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Epilogue" w:eastAsiaTheme="minorHAnsi" w:hAnsi="Epilogue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179B56A6"/>
    <w:multiLevelType w:val="multilevel"/>
    <w:tmpl w:val="AC8E3B52"/>
    <w:lvl w:ilvl="0">
      <w:start w:val="1"/>
      <w:numFmt w:val="decimal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19284E1F"/>
    <w:multiLevelType w:val="hybridMultilevel"/>
    <w:tmpl w:val="9C0E71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3419C8"/>
    <w:multiLevelType w:val="hybridMultilevel"/>
    <w:tmpl w:val="A2B80D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C65EE8"/>
    <w:multiLevelType w:val="multilevel"/>
    <w:tmpl w:val="5884201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8" w15:restartNumberingAfterBreak="0">
    <w:nsid w:val="1CD83212"/>
    <w:multiLevelType w:val="hybridMultilevel"/>
    <w:tmpl w:val="2F82F7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D917EC5"/>
    <w:multiLevelType w:val="hybridMultilevel"/>
    <w:tmpl w:val="30A0C9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1E4E4DF7"/>
    <w:multiLevelType w:val="hybridMultilevel"/>
    <w:tmpl w:val="6458E3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EF30EE8"/>
    <w:multiLevelType w:val="hybridMultilevel"/>
    <w:tmpl w:val="152A4B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1C2361D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4" w15:restartNumberingAfterBreak="0">
    <w:nsid w:val="242C6FAC"/>
    <w:multiLevelType w:val="hybridMultilevel"/>
    <w:tmpl w:val="F3385C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6" w15:restartNumberingAfterBreak="0">
    <w:nsid w:val="2AAA096C"/>
    <w:multiLevelType w:val="hybridMultilevel"/>
    <w:tmpl w:val="5A18DB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BA6354C"/>
    <w:multiLevelType w:val="hybridMultilevel"/>
    <w:tmpl w:val="E0DE25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30" w15:restartNumberingAfterBreak="0">
    <w:nsid w:val="2E1938A9"/>
    <w:multiLevelType w:val="hybridMultilevel"/>
    <w:tmpl w:val="D0083E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E7217FD"/>
    <w:multiLevelType w:val="hybridMultilevel"/>
    <w:tmpl w:val="FF2E45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0A978C8"/>
    <w:multiLevelType w:val="hybridMultilevel"/>
    <w:tmpl w:val="D30E59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5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6" w15:restartNumberingAfterBreak="0">
    <w:nsid w:val="332A1C12"/>
    <w:multiLevelType w:val="multilevel"/>
    <w:tmpl w:val="41A8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4881179"/>
    <w:multiLevelType w:val="hybridMultilevel"/>
    <w:tmpl w:val="F0941E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72A756F"/>
    <w:multiLevelType w:val="hybridMultilevel"/>
    <w:tmpl w:val="D54E97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C1533F3"/>
    <w:multiLevelType w:val="multilevel"/>
    <w:tmpl w:val="3E7A3A98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41" w15:restartNumberingAfterBreak="0">
    <w:nsid w:val="3C9C5B7B"/>
    <w:multiLevelType w:val="hybridMultilevel"/>
    <w:tmpl w:val="A8A42F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3" w15:restartNumberingAfterBreak="0">
    <w:nsid w:val="44610AA8"/>
    <w:multiLevelType w:val="hybridMultilevel"/>
    <w:tmpl w:val="008E91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8DB2CE9"/>
    <w:multiLevelType w:val="hybridMultilevel"/>
    <w:tmpl w:val="60C846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8F92C1E"/>
    <w:multiLevelType w:val="hybridMultilevel"/>
    <w:tmpl w:val="706A36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9395C1A"/>
    <w:multiLevelType w:val="hybridMultilevel"/>
    <w:tmpl w:val="2E20D8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CAA4EB4"/>
    <w:multiLevelType w:val="hybridMultilevel"/>
    <w:tmpl w:val="42BED7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E9328D2"/>
    <w:multiLevelType w:val="hybridMultilevel"/>
    <w:tmpl w:val="96802A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28B67F7"/>
    <w:multiLevelType w:val="multilevel"/>
    <w:tmpl w:val="588A10B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1" w15:restartNumberingAfterBreak="0">
    <w:nsid w:val="53C566B2"/>
    <w:multiLevelType w:val="hybridMultilevel"/>
    <w:tmpl w:val="334C49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5E87979"/>
    <w:multiLevelType w:val="hybridMultilevel"/>
    <w:tmpl w:val="B8F418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5825D3"/>
    <w:multiLevelType w:val="hybridMultilevel"/>
    <w:tmpl w:val="8B441E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55" w15:restartNumberingAfterBreak="0">
    <w:nsid w:val="5A71795F"/>
    <w:multiLevelType w:val="hybridMultilevel"/>
    <w:tmpl w:val="0B46E6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B145965"/>
    <w:multiLevelType w:val="hybridMultilevel"/>
    <w:tmpl w:val="9D9C08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DC10CD9"/>
    <w:multiLevelType w:val="hybridMultilevel"/>
    <w:tmpl w:val="0D364D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F6D2DF2"/>
    <w:multiLevelType w:val="hybridMultilevel"/>
    <w:tmpl w:val="AF1E99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FFB74C9"/>
    <w:multiLevelType w:val="hybridMultilevel"/>
    <w:tmpl w:val="360CE5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1" w15:restartNumberingAfterBreak="0">
    <w:nsid w:val="62D2678B"/>
    <w:multiLevelType w:val="hybridMultilevel"/>
    <w:tmpl w:val="21AE73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3" w15:restartNumberingAfterBreak="0">
    <w:nsid w:val="67933EF6"/>
    <w:multiLevelType w:val="multilevel"/>
    <w:tmpl w:val="63F8AFA8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4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5" w15:restartNumberingAfterBreak="0">
    <w:nsid w:val="6D0A69C0"/>
    <w:multiLevelType w:val="hybridMultilevel"/>
    <w:tmpl w:val="778CD9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FDE7A12"/>
    <w:multiLevelType w:val="multilevel"/>
    <w:tmpl w:val="9D48662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7" w15:restartNumberingAfterBreak="0">
    <w:nsid w:val="72EE72F0"/>
    <w:multiLevelType w:val="hybridMultilevel"/>
    <w:tmpl w:val="88604B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3944310"/>
    <w:multiLevelType w:val="hybridMultilevel"/>
    <w:tmpl w:val="FFC4BD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0" w15:restartNumberingAfterBreak="0">
    <w:nsid w:val="74DB3916"/>
    <w:multiLevelType w:val="hybridMultilevel"/>
    <w:tmpl w:val="975C2D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5727821"/>
    <w:multiLevelType w:val="hybridMultilevel"/>
    <w:tmpl w:val="BB4E39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A097339"/>
    <w:multiLevelType w:val="hybridMultilevel"/>
    <w:tmpl w:val="3976D4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ECC2DCB"/>
    <w:multiLevelType w:val="hybridMultilevel"/>
    <w:tmpl w:val="DC4CCA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7962240">
    <w:abstractNumId w:val="66"/>
  </w:num>
  <w:num w:numId="2" w16cid:durableId="1501581503">
    <w:abstractNumId w:val="14"/>
  </w:num>
  <w:num w:numId="3" w16cid:durableId="1584798877">
    <w:abstractNumId w:val="2"/>
  </w:num>
  <w:num w:numId="4" w16cid:durableId="506751077">
    <w:abstractNumId w:val="50"/>
  </w:num>
  <w:num w:numId="5" w16cid:durableId="206574983">
    <w:abstractNumId w:val="63"/>
  </w:num>
  <w:num w:numId="6" w16cid:durableId="1244026792">
    <w:abstractNumId w:val="23"/>
  </w:num>
  <w:num w:numId="7" w16cid:durableId="1227374120">
    <w:abstractNumId w:val="40"/>
  </w:num>
  <w:num w:numId="8" w16cid:durableId="2142721900">
    <w:abstractNumId w:val="13"/>
  </w:num>
  <w:num w:numId="9" w16cid:durableId="1948611361">
    <w:abstractNumId w:val="17"/>
  </w:num>
  <w:num w:numId="10" w16cid:durableId="1746950039">
    <w:abstractNumId w:val="42"/>
  </w:num>
  <w:num w:numId="11" w16cid:durableId="811949123">
    <w:abstractNumId w:val="64"/>
  </w:num>
  <w:num w:numId="12" w16cid:durableId="1863206953">
    <w:abstractNumId w:val="11"/>
  </w:num>
  <w:num w:numId="13" w16cid:durableId="375014067">
    <w:abstractNumId w:val="69"/>
  </w:num>
  <w:num w:numId="14" w16cid:durableId="1973900186">
    <w:abstractNumId w:val="35"/>
  </w:num>
  <w:num w:numId="15" w16cid:durableId="1145971137">
    <w:abstractNumId w:val="25"/>
  </w:num>
  <w:num w:numId="16" w16cid:durableId="1918248427">
    <w:abstractNumId w:val="54"/>
  </w:num>
  <w:num w:numId="17" w16cid:durableId="1933732155">
    <w:abstractNumId w:val="34"/>
  </w:num>
  <w:num w:numId="18" w16cid:durableId="1615213720">
    <w:abstractNumId w:val="49"/>
  </w:num>
  <w:num w:numId="19" w16cid:durableId="491529074">
    <w:abstractNumId w:val="8"/>
  </w:num>
  <w:num w:numId="20" w16cid:durableId="557857230">
    <w:abstractNumId w:val="62"/>
  </w:num>
  <w:num w:numId="21" w16cid:durableId="1166095977">
    <w:abstractNumId w:val="33"/>
  </w:num>
  <w:num w:numId="22" w16cid:durableId="427240300">
    <w:abstractNumId w:val="37"/>
  </w:num>
  <w:num w:numId="23" w16cid:durableId="620722761">
    <w:abstractNumId w:val="73"/>
  </w:num>
  <w:num w:numId="24" w16cid:durableId="1008946368">
    <w:abstractNumId w:val="28"/>
  </w:num>
  <w:num w:numId="25" w16cid:durableId="1142576760">
    <w:abstractNumId w:val="10"/>
  </w:num>
  <w:num w:numId="26" w16cid:durableId="403184555">
    <w:abstractNumId w:val="1"/>
  </w:num>
  <w:num w:numId="27" w16cid:durableId="525019269">
    <w:abstractNumId w:val="20"/>
  </w:num>
  <w:num w:numId="28" w16cid:durableId="549920474">
    <w:abstractNumId w:val="5"/>
  </w:num>
  <w:num w:numId="29" w16cid:durableId="426462896">
    <w:abstractNumId w:val="4"/>
  </w:num>
  <w:num w:numId="30" w16cid:durableId="2067340514">
    <w:abstractNumId w:val="0"/>
  </w:num>
  <w:num w:numId="31" w16cid:durableId="1328509387">
    <w:abstractNumId w:val="29"/>
  </w:num>
  <w:num w:numId="32" w16cid:durableId="325011520">
    <w:abstractNumId w:val="60"/>
  </w:num>
  <w:num w:numId="33" w16cid:durableId="791285019">
    <w:abstractNumId w:val="36"/>
  </w:num>
  <w:num w:numId="34" w16cid:durableId="1903180028">
    <w:abstractNumId w:val="44"/>
  </w:num>
  <w:num w:numId="35" w16cid:durableId="210075371">
    <w:abstractNumId w:val="56"/>
  </w:num>
  <w:num w:numId="36" w16cid:durableId="1966346926">
    <w:abstractNumId w:val="57"/>
  </w:num>
  <w:num w:numId="37" w16cid:durableId="579170980">
    <w:abstractNumId w:val="51"/>
  </w:num>
  <w:num w:numId="38" w16cid:durableId="983311747">
    <w:abstractNumId w:val="52"/>
  </w:num>
  <w:num w:numId="39" w16cid:durableId="758327028">
    <w:abstractNumId w:val="27"/>
  </w:num>
  <w:num w:numId="40" w16cid:durableId="1011951905">
    <w:abstractNumId w:val="74"/>
  </w:num>
  <w:num w:numId="41" w16cid:durableId="399520742">
    <w:abstractNumId w:val="31"/>
  </w:num>
  <w:num w:numId="42" w16cid:durableId="1412508690">
    <w:abstractNumId w:val="61"/>
  </w:num>
  <w:num w:numId="43" w16cid:durableId="1576628254">
    <w:abstractNumId w:val="71"/>
  </w:num>
  <w:num w:numId="44" w16cid:durableId="565726861">
    <w:abstractNumId w:val="45"/>
  </w:num>
  <w:num w:numId="45" w16cid:durableId="127743900">
    <w:abstractNumId w:val="26"/>
  </w:num>
  <w:num w:numId="46" w16cid:durableId="1653095284">
    <w:abstractNumId w:val="22"/>
  </w:num>
  <w:num w:numId="47" w16cid:durableId="1782337492">
    <w:abstractNumId w:val="48"/>
  </w:num>
  <w:num w:numId="48" w16cid:durableId="1951862704">
    <w:abstractNumId w:val="70"/>
  </w:num>
  <w:num w:numId="49" w16cid:durableId="1139298112">
    <w:abstractNumId w:val="12"/>
  </w:num>
  <w:num w:numId="50" w16cid:durableId="448358777">
    <w:abstractNumId w:val="19"/>
  </w:num>
  <w:num w:numId="51" w16cid:durableId="1924220224">
    <w:abstractNumId w:val="58"/>
  </w:num>
  <w:num w:numId="52" w16cid:durableId="1606889213">
    <w:abstractNumId w:val="47"/>
  </w:num>
  <w:num w:numId="53" w16cid:durableId="302346821">
    <w:abstractNumId w:val="21"/>
  </w:num>
  <w:num w:numId="54" w16cid:durableId="146631979">
    <w:abstractNumId w:val="46"/>
  </w:num>
  <w:num w:numId="55" w16cid:durableId="1387070057">
    <w:abstractNumId w:val="16"/>
  </w:num>
  <w:num w:numId="56" w16cid:durableId="1635407307">
    <w:abstractNumId w:val="24"/>
  </w:num>
  <w:num w:numId="57" w16cid:durableId="208687941">
    <w:abstractNumId w:val="38"/>
  </w:num>
  <w:num w:numId="58" w16cid:durableId="1331563791">
    <w:abstractNumId w:val="15"/>
  </w:num>
  <w:num w:numId="59" w16cid:durableId="1970084481">
    <w:abstractNumId w:val="7"/>
  </w:num>
  <w:num w:numId="60" w16cid:durableId="1862670832">
    <w:abstractNumId w:val="41"/>
  </w:num>
  <w:num w:numId="61" w16cid:durableId="1835300013">
    <w:abstractNumId w:val="68"/>
  </w:num>
  <w:num w:numId="62" w16cid:durableId="1689866243">
    <w:abstractNumId w:val="43"/>
  </w:num>
  <w:num w:numId="63" w16cid:durableId="1751585122">
    <w:abstractNumId w:val="3"/>
  </w:num>
  <w:num w:numId="64" w16cid:durableId="1000353415">
    <w:abstractNumId w:val="30"/>
  </w:num>
  <w:num w:numId="65" w16cid:durableId="1553730760">
    <w:abstractNumId w:val="9"/>
  </w:num>
  <w:num w:numId="66" w16cid:durableId="1455783466">
    <w:abstractNumId w:val="53"/>
  </w:num>
  <w:num w:numId="67" w16cid:durableId="1969892832">
    <w:abstractNumId w:val="32"/>
  </w:num>
  <w:num w:numId="68" w16cid:durableId="532304893">
    <w:abstractNumId w:val="55"/>
  </w:num>
  <w:num w:numId="69" w16cid:durableId="1823425322">
    <w:abstractNumId w:val="59"/>
  </w:num>
  <w:num w:numId="70" w16cid:durableId="388461358">
    <w:abstractNumId w:val="67"/>
  </w:num>
  <w:num w:numId="71" w16cid:durableId="1842810610">
    <w:abstractNumId w:val="72"/>
  </w:num>
  <w:num w:numId="72" w16cid:durableId="1811827070">
    <w:abstractNumId w:val="18"/>
  </w:num>
  <w:num w:numId="73" w16cid:durableId="689529346">
    <w:abstractNumId w:val="39"/>
  </w:num>
  <w:num w:numId="74" w16cid:durableId="163667770">
    <w:abstractNumId w:val="65"/>
  </w:num>
  <w:num w:numId="75" w16cid:durableId="5680785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ABD"/>
    <w:rsid w:val="00012482"/>
    <w:rsid w:val="00025453"/>
    <w:rsid w:val="00036AA0"/>
    <w:rsid w:val="00096A67"/>
    <w:rsid w:val="00097A45"/>
    <w:rsid w:val="000A525E"/>
    <w:rsid w:val="000E127B"/>
    <w:rsid w:val="000F0713"/>
    <w:rsid w:val="00104C67"/>
    <w:rsid w:val="00110510"/>
    <w:rsid w:val="00153247"/>
    <w:rsid w:val="00153439"/>
    <w:rsid w:val="001540A0"/>
    <w:rsid w:val="00161808"/>
    <w:rsid w:val="00162B8A"/>
    <w:rsid w:val="00166A0E"/>
    <w:rsid w:val="00187932"/>
    <w:rsid w:val="001A15D3"/>
    <w:rsid w:val="001D01C1"/>
    <w:rsid w:val="001D7F52"/>
    <w:rsid w:val="002033F6"/>
    <w:rsid w:val="002162DA"/>
    <w:rsid w:val="00225BF0"/>
    <w:rsid w:val="00235AE0"/>
    <w:rsid w:val="00252350"/>
    <w:rsid w:val="00262E4E"/>
    <w:rsid w:val="002703E3"/>
    <w:rsid w:val="0027166C"/>
    <w:rsid w:val="002930C9"/>
    <w:rsid w:val="002B62E2"/>
    <w:rsid w:val="002F6193"/>
    <w:rsid w:val="003041D5"/>
    <w:rsid w:val="00315A0B"/>
    <w:rsid w:val="0034103D"/>
    <w:rsid w:val="00347996"/>
    <w:rsid w:val="00361352"/>
    <w:rsid w:val="003977E3"/>
    <w:rsid w:val="003C3596"/>
    <w:rsid w:val="003C3825"/>
    <w:rsid w:val="003C4FF2"/>
    <w:rsid w:val="003D7C8C"/>
    <w:rsid w:val="003E0F48"/>
    <w:rsid w:val="003E7CAA"/>
    <w:rsid w:val="003F5536"/>
    <w:rsid w:val="00427C78"/>
    <w:rsid w:val="0043347C"/>
    <w:rsid w:val="004542F7"/>
    <w:rsid w:val="004865FA"/>
    <w:rsid w:val="004A0D2F"/>
    <w:rsid w:val="004A7BE1"/>
    <w:rsid w:val="004B6F86"/>
    <w:rsid w:val="004D70B9"/>
    <w:rsid w:val="004E2328"/>
    <w:rsid w:val="00520318"/>
    <w:rsid w:val="00543ED6"/>
    <w:rsid w:val="00565ABD"/>
    <w:rsid w:val="00566502"/>
    <w:rsid w:val="00567C1F"/>
    <w:rsid w:val="00567C3E"/>
    <w:rsid w:val="005A2478"/>
    <w:rsid w:val="005B3EE5"/>
    <w:rsid w:val="005E13C6"/>
    <w:rsid w:val="005E5A22"/>
    <w:rsid w:val="00603B81"/>
    <w:rsid w:val="0060729E"/>
    <w:rsid w:val="006519DF"/>
    <w:rsid w:val="00657BA2"/>
    <w:rsid w:val="006805F6"/>
    <w:rsid w:val="00683927"/>
    <w:rsid w:val="00686DC0"/>
    <w:rsid w:val="00696767"/>
    <w:rsid w:val="006A04D5"/>
    <w:rsid w:val="0073056B"/>
    <w:rsid w:val="00731375"/>
    <w:rsid w:val="00771700"/>
    <w:rsid w:val="0077478E"/>
    <w:rsid w:val="007853FC"/>
    <w:rsid w:val="00791EA2"/>
    <w:rsid w:val="007A1AD5"/>
    <w:rsid w:val="007A58F3"/>
    <w:rsid w:val="007B1A89"/>
    <w:rsid w:val="007D346D"/>
    <w:rsid w:val="008310DF"/>
    <w:rsid w:val="00876EDD"/>
    <w:rsid w:val="00883C00"/>
    <w:rsid w:val="00887931"/>
    <w:rsid w:val="00897568"/>
    <w:rsid w:val="008B5693"/>
    <w:rsid w:val="008B605D"/>
    <w:rsid w:val="008C2BBB"/>
    <w:rsid w:val="008E258C"/>
    <w:rsid w:val="008E5B2A"/>
    <w:rsid w:val="00900AD0"/>
    <w:rsid w:val="00914292"/>
    <w:rsid w:val="009175E3"/>
    <w:rsid w:val="00961CA1"/>
    <w:rsid w:val="00986E88"/>
    <w:rsid w:val="009D1BC1"/>
    <w:rsid w:val="009D7A7C"/>
    <w:rsid w:val="009E4BC8"/>
    <w:rsid w:val="009E6E4D"/>
    <w:rsid w:val="00A568EB"/>
    <w:rsid w:val="00A833FD"/>
    <w:rsid w:val="00AA1136"/>
    <w:rsid w:val="00AD56B0"/>
    <w:rsid w:val="00AE7AFA"/>
    <w:rsid w:val="00B31612"/>
    <w:rsid w:val="00B37E35"/>
    <w:rsid w:val="00B6046F"/>
    <w:rsid w:val="00B60E8A"/>
    <w:rsid w:val="00B74B41"/>
    <w:rsid w:val="00BA1193"/>
    <w:rsid w:val="00BA1C0C"/>
    <w:rsid w:val="00BB17E9"/>
    <w:rsid w:val="00BB1893"/>
    <w:rsid w:val="00BB3EE1"/>
    <w:rsid w:val="00BF77BF"/>
    <w:rsid w:val="00C02770"/>
    <w:rsid w:val="00C27B41"/>
    <w:rsid w:val="00C34903"/>
    <w:rsid w:val="00C5795F"/>
    <w:rsid w:val="00C65177"/>
    <w:rsid w:val="00C66DE6"/>
    <w:rsid w:val="00CA6905"/>
    <w:rsid w:val="00CB1D9C"/>
    <w:rsid w:val="00CC6273"/>
    <w:rsid w:val="00CE4DD4"/>
    <w:rsid w:val="00CE7729"/>
    <w:rsid w:val="00D20296"/>
    <w:rsid w:val="00D21C6C"/>
    <w:rsid w:val="00D345CC"/>
    <w:rsid w:val="00D44A0F"/>
    <w:rsid w:val="00D77BA8"/>
    <w:rsid w:val="00D977FA"/>
    <w:rsid w:val="00DD11F3"/>
    <w:rsid w:val="00DD12E3"/>
    <w:rsid w:val="00E01882"/>
    <w:rsid w:val="00E478D1"/>
    <w:rsid w:val="00E50D49"/>
    <w:rsid w:val="00E52BC9"/>
    <w:rsid w:val="00E726AC"/>
    <w:rsid w:val="00E91714"/>
    <w:rsid w:val="00EB14BD"/>
    <w:rsid w:val="00EB5019"/>
    <w:rsid w:val="00ED20AA"/>
    <w:rsid w:val="00F00BEC"/>
    <w:rsid w:val="00F0270D"/>
    <w:rsid w:val="00F05080"/>
    <w:rsid w:val="00F06DCD"/>
    <w:rsid w:val="00F16233"/>
    <w:rsid w:val="00F5694A"/>
    <w:rsid w:val="00F7588A"/>
    <w:rsid w:val="00FB1824"/>
    <w:rsid w:val="00FB467D"/>
    <w:rsid w:val="00FF0FC1"/>
    <w:rsid w:val="69AD1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1B9324"/>
  <w15:docId w15:val="{B25FAD0A-AAAE-4952-8B54-AED68B867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AD5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1D7F52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1D7F52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1D7F52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1D7F52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1D7F52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1D7F52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1D7F52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1D7F52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1D7F52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1D7F52"/>
  </w:style>
  <w:style w:type="character" w:styleId="Nmerodepgina">
    <w:name w:val="page number"/>
    <w:basedOn w:val="Fuentedeprrafopredeter"/>
    <w:qFormat/>
    <w:rsid w:val="001D7F52"/>
  </w:style>
  <w:style w:type="character" w:styleId="Hipervnculo">
    <w:name w:val="Hyperlink"/>
    <w:basedOn w:val="Fuentedeprrafopredeter"/>
    <w:uiPriority w:val="99"/>
    <w:unhideWhenUsed/>
    <w:rsid w:val="001D7F52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1D7F52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1D7F52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1D7F52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1D7F52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1D7F52"/>
    <w:rPr>
      <w:rFonts w:ascii="Segoe UI" w:hAnsi="Segoe UI" w:cs="Segoe UI"/>
      <w:sz w:val="18"/>
      <w:szCs w:val="18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sid w:val="001D7F52"/>
    <w:rPr>
      <w:rFonts w:ascii="Arial" w:hAnsi="Arial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qFormat/>
    <w:rsid w:val="00E03AD3"/>
    <w:rPr>
      <w:rFonts w:ascii="Arial" w:hAnsi="Arial"/>
    </w:rPr>
  </w:style>
  <w:style w:type="character" w:customStyle="1" w:styleId="Enlacedelndice">
    <w:name w:val="Enlace del índice"/>
    <w:qFormat/>
    <w:rsid w:val="001D7F52"/>
  </w:style>
  <w:style w:type="paragraph" w:styleId="Ttulo">
    <w:name w:val="Title"/>
    <w:basedOn w:val="Normal"/>
    <w:next w:val="Textoindependiente"/>
    <w:rsid w:val="001D7F52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1D7F52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1D7F52"/>
    <w:rPr>
      <w:rFonts w:cs="Lucida Sans"/>
    </w:rPr>
  </w:style>
  <w:style w:type="paragraph" w:styleId="Descripcin">
    <w:name w:val="caption"/>
    <w:basedOn w:val="Normal"/>
    <w:qFormat/>
    <w:rsid w:val="001D7F52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1D7F52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1D7F52"/>
    <w:pPr>
      <w:numPr>
        <w:numId w:val="10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1D7F52"/>
    <w:pPr>
      <w:numPr>
        <w:numId w:val="13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1D7F52"/>
  </w:style>
  <w:style w:type="paragraph" w:styleId="TtuloTDC">
    <w:name w:val="TOC Heading"/>
    <w:basedOn w:val="Ttulo1"/>
    <w:next w:val="Normal"/>
    <w:uiPriority w:val="39"/>
    <w:unhideWhenUsed/>
    <w:qFormat/>
    <w:rsid w:val="001D7F52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1D7F52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D7F52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1D7F52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1D7F52"/>
  </w:style>
  <w:style w:type="paragraph" w:customStyle="1" w:styleId="Titulo2">
    <w:name w:val="Titulo2"/>
    <w:basedOn w:val="Normal"/>
    <w:next w:val="Normal"/>
    <w:link w:val="Titulo2Car"/>
    <w:qFormat/>
    <w:rsid w:val="001D7F52"/>
    <w:pPr>
      <w:numPr>
        <w:numId w:val="14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1D7F52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1D7F52"/>
    <w:pPr>
      <w:numPr>
        <w:numId w:val="11"/>
      </w:numPr>
    </w:pPr>
    <w:rPr>
      <w:b/>
    </w:rPr>
  </w:style>
  <w:style w:type="paragraph" w:customStyle="1" w:styleId="Cabeceraypie">
    <w:name w:val="Cabecera y pie"/>
    <w:basedOn w:val="Normal"/>
    <w:qFormat/>
    <w:rsid w:val="001D7F52"/>
  </w:style>
  <w:style w:type="paragraph" w:styleId="Encabezado">
    <w:name w:val="header"/>
    <w:basedOn w:val="Normal"/>
    <w:link w:val="EncabezadoCar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1D7F52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1D7F52"/>
    <w:pPr>
      <w:numPr>
        <w:numId w:val="31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1D7F52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1D7F52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rsid w:val="001D7F52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1D7F52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qFormat/>
    <w:rsid w:val="00E03AD3"/>
    <w:pPr>
      <w:spacing w:after="120" w:line="480" w:lineRule="auto"/>
      <w:ind w:left="283"/>
    </w:pPr>
  </w:style>
  <w:style w:type="paragraph" w:customStyle="1" w:styleId="Contenidodelmarco">
    <w:name w:val="Contenido del marco"/>
    <w:basedOn w:val="Normal"/>
    <w:qFormat/>
    <w:rsid w:val="001D7F52"/>
  </w:style>
  <w:style w:type="paragraph" w:customStyle="1" w:styleId="Contenidodelatabla">
    <w:name w:val="Contenido de la tabla"/>
    <w:basedOn w:val="Normal"/>
    <w:qFormat/>
    <w:rsid w:val="001D7F52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1D7F52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1D7F52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customStyle="1" w:styleId="Listavietas1">
    <w:name w:val="Lista viñetas 1"/>
    <w:basedOn w:val="Prrafodelista"/>
    <w:link w:val="Listavietas1Car"/>
    <w:qFormat/>
    <w:rsid w:val="001D7F52"/>
    <w:pPr>
      <w:numPr>
        <w:numId w:val="25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1">
    <w:name w:val="Sangría de texto normal Car1"/>
    <w:basedOn w:val="Fuentedeprrafopredeter"/>
    <w:uiPriority w:val="99"/>
    <w:semiHidden/>
    <w:rsid w:val="001D7F52"/>
    <w:rPr>
      <w:rFonts w:ascii="Arial" w:hAnsi="Arial"/>
    </w:rPr>
  </w:style>
  <w:style w:type="paragraph" w:customStyle="1" w:styleId="paragraph">
    <w:name w:val="paragraph"/>
    <w:basedOn w:val="Normal"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1D7F52"/>
  </w:style>
  <w:style w:type="character" w:customStyle="1" w:styleId="eop">
    <w:name w:val="eop"/>
    <w:basedOn w:val="Fuentedeprrafopredeter"/>
    <w:rsid w:val="001D7F52"/>
  </w:style>
  <w:style w:type="paragraph" w:customStyle="1" w:styleId="TituloportadaSP">
    <w:name w:val="Titulo portada SP"/>
    <w:basedOn w:val="Normal"/>
    <w:link w:val="TituloportadaSPCar"/>
    <w:qFormat/>
    <w:rsid w:val="001D7F52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1D7F52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1D7F52"/>
    <w:pPr>
      <w:numPr>
        <w:numId w:val="24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1D7F52"/>
    <w:pPr>
      <w:numPr>
        <w:ilvl w:val="1"/>
      </w:numPr>
    </w:pPr>
  </w:style>
  <w:style w:type="paragraph" w:customStyle="1" w:styleId="Ttulo3SP">
    <w:name w:val="Título 3 SP"/>
    <w:basedOn w:val="Titulo2SP"/>
    <w:qFormat/>
    <w:rsid w:val="001D7F52"/>
    <w:pPr>
      <w:numPr>
        <w:ilvl w:val="2"/>
      </w:numPr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1D7F52"/>
    <w:pPr>
      <w:numPr>
        <w:numId w:val="26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1D7F52"/>
    <w:pPr>
      <w:numPr>
        <w:numId w:val="29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1D7F52"/>
    <w:rPr>
      <w:rFonts w:ascii="Roboto Light" w:hAnsi="Roboto Light" w:cs="Open Sans"/>
      <w:sz w:val="24"/>
      <w:szCs w:val="20"/>
      <w:lang w:val="hsb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5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6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8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4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7f90502-01f0-4cae-a6a0-40862d65de8b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CEBDC77C3C6949AA3FB0E15A68A940" ma:contentTypeVersion="11" ma:contentTypeDescription="Crear nuevo documento." ma:contentTypeScope="" ma:versionID="d52878cb2f0ba5d6c9be5b30d12bb653">
  <xsd:schema xmlns:xsd="http://www.w3.org/2001/XMLSchema" xmlns:xs="http://www.w3.org/2001/XMLSchema" xmlns:p="http://schemas.microsoft.com/office/2006/metadata/properties" xmlns:ns2="07f90502-01f0-4cae-a6a0-40862d65de8b" xmlns:ns3="14ea127c-854f-41fb-9adb-d090df6732b5" targetNamespace="http://schemas.microsoft.com/office/2006/metadata/properties" ma:root="true" ma:fieldsID="852a920799b63747c311159ce5be376e" ns2:_="" ns3:_="">
    <xsd:import namespace="07f90502-01f0-4cae-a6a0-40862d65de8b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f90502-01f0-4cae-a6a0-40862d65de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20FE248-AB87-4EE0-B072-B0AFBC099BC4}">
  <ds:schemaRefs>
    <ds:schemaRef ds:uri="http://schemas.microsoft.com/office/2006/metadata/properties"/>
    <ds:schemaRef ds:uri="http://schemas.microsoft.com/office/infopath/2007/PartnerControls"/>
    <ds:schemaRef ds:uri="07f90502-01f0-4cae-a6a0-40862d65de8b"/>
    <ds:schemaRef ds:uri="14ea127c-854f-41fb-9adb-d090df6732b5"/>
  </ds:schemaRefs>
</ds:datastoreItem>
</file>

<file path=customXml/itemProps2.xml><?xml version="1.0" encoding="utf-8"?>
<ds:datastoreItem xmlns:ds="http://schemas.openxmlformats.org/officeDocument/2006/customXml" ds:itemID="{D3381395-92D4-4702-A74E-39DC931AEA3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343F00-3C73-4905-BC53-3865F3796C0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3825499-C6F4-49CE-AE94-07A8BA6072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f90502-01f0-4cae-a6a0-40862d65de8b"/>
    <ds:schemaRef ds:uri="14ea127c-854f-41fb-9adb-d090df6732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2</TotalTime>
  <Pages>1</Pages>
  <Words>172</Words>
  <Characters>948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cp:keywords/>
  <dc:description/>
  <cp:lastModifiedBy>David Pozo Sánchez</cp:lastModifiedBy>
  <cp:revision>5</cp:revision>
  <cp:lastPrinted>2021-06-25T13:03:00Z</cp:lastPrinted>
  <dcterms:created xsi:type="dcterms:W3CDTF">2025-02-03T11:46:00Z</dcterms:created>
  <dcterms:modified xsi:type="dcterms:W3CDTF">2025-04-09T11:52:00Z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0x01010018CEBDC77C3C6949AA3FB0E15A68A940</vt:lpwstr>
  </property>
  <property fmtid="{D5CDD505-2E9C-101B-9397-08002B2CF9AE}" pid="3" name="MediaServiceImageTags">
    <vt:lpwstr/>
  </property>
</Properties>
</file>