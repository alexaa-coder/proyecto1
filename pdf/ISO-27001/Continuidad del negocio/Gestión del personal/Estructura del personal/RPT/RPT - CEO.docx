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B93D6" w14:textId="2A354E76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A0438C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E10A846" w:rsidR="00225BF0" w:rsidRPr="00731375" w:rsidRDefault="00AC6750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328" w:type="dxa"/>
            <w:gridSpan w:val="3"/>
          </w:tcPr>
          <w:p w14:paraId="7D1B93DE" w14:textId="65BC4FBB" w:rsidR="00225BF0" w:rsidRPr="00731375" w:rsidRDefault="00AC6750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43CDCAD6" w:rsidR="00225BF0" w:rsidRPr="00731375" w:rsidRDefault="00AC6750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60C2F30A" w14:textId="77777777" w:rsidR="00852483" w:rsidRDefault="003049DB" w:rsidP="00E873FE">
            <w:pPr>
              <w:rPr>
                <w:sz w:val="22"/>
                <w:szCs w:val="22"/>
              </w:rPr>
            </w:pPr>
            <w:r w:rsidRPr="003049DB">
              <w:rPr>
                <w:sz w:val="22"/>
                <w:szCs w:val="22"/>
              </w:rPr>
              <w:t xml:space="preserve">Representación de la empresa. </w:t>
            </w:r>
          </w:p>
          <w:p w14:paraId="08355EEF" w14:textId="77777777" w:rsidR="00852483" w:rsidRDefault="003049DB" w:rsidP="00E873FE">
            <w:pPr>
              <w:rPr>
                <w:sz w:val="22"/>
                <w:szCs w:val="22"/>
              </w:rPr>
            </w:pPr>
            <w:r w:rsidRPr="003049DB">
              <w:rPr>
                <w:sz w:val="22"/>
                <w:szCs w:val="22"/>
              </w:rPr>
              <w:t>Análisis de datos de mercado</w:t>
            </w:r>
          </w:p>
          <w:p w14:paraId="5E0FC03D" w14:textId="77777777" w:rsidR="00852483" w:rsidRDefault="00852483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="003049DB" w:rsidRPr="003049DB">
              <w:rPr>
                <w:sz w:val="22"/>
                <w:szCs w:val="22"/>
              </w:rPr>
              <w:t>dministrador único</w:t>
            </w:r>
          </w:p>
          <w:p w14:paraId="6E58090B" w14:textId="77777777" w:rsidR="00852483" w:rsidRDefault="00852483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="003049DB" w:rsidRPr="003049DB">
              <w:rPr>
                <w:sz w:val="22"/>
                <w:szCs w:val="22"/>
              </w:rPr>
              <w:t>oma de decisiones legales</w:t>
            </w:r>
          </w:p>
          <w:p w14:paraId="7D1B93EA" w14:textId="2D9C2C27" w:rsidR="00225BF0" w:rsidRPr="00731375" w:rsidRDefault="00852483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</w:t>
            </w:r>
            <w:r w:rsidR="003049DB" w:rsidRPr="003049DB">
              <w:rPr>
                <w:sz w:val="22"/>
                <w:szCs w:val="22"/>
              </w:rPr>
              <w:t>stratégicas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E" w14:textId="59C0A30A" w:rsidR="00225BF0" w:rsidRPr="00731375" w:rsidRDefault="00852483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  <w:p w14:paraId="7D1B93EF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1" w14:textId="06BE42E3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852483">
              <w:rPr>
                <w:b/>
                <w:sz w:val="22"/>
                <w:szCs w:val="22"/>
              </w:rPr>
              <w:t>N/A</w:t>
            </w:r>
          </w:p>
          <w:p w14:paraId="7D1B93F2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3F3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C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3FD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A130E9" w14:textId="77777777" w:rsidR="00BA1193" w:rsidRDefault="00BA1193">
      <w:pPr>
        <w:spacing w:after="0" w:line="240" w:lineRule="auto"/>
      </w:pPr>
      <w:r>
        <w:separator/>
      </w:r>
    </w:p>
  </w:endnote>
  <w:endnote w:type="continuationSeparator" w:id="0">
    <w:p w14:paraId="7A0E170F" w14:textId="77777777" w:rsidR="00BA1193" w:rsidRDefault="00BA1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42AF1" w14:textId="77777777" w:rsidR="00BA1193" w:rsidRDefault="00BA1193">
      <w:pPr>
        <w:spacing w:after="0" w:line="240" w:lineRule="auto"/>
      </w:pPr>
      <w:r>
        <w:separator/>
      </w:r>
    </w:p>
  </w:footnote>
  <w:footnote w:type="continuationSeparator" w:id="0">
    <w:p w14:paraId="254BF620" w14:textId="77777777" w:rsidR="00BA1193" w:rsidRDefault="00BA1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D4DCF67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855399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29"/>
  </w:num>
  <w:num w:numId="2" w16cid:durableId="1501581503">
    <w:abstractNumId w:val="9"/>
  </w:num>
  <w:num w:numId="3" w16cid:durableId="1584798877">
    <w:abstractNumId w:val="2"/>
  </w:num>
  <w:num w:numId="4" w16cid:durableId="506751077">
    <w:abstractNumId w:val="23"/>
  </w:num>
  <w:num w:numId="5" w16cid:durableId="206574983">
    <w:abstractNumId w:val="27"/>
  </w:num>
  <w:num w:numId="6" w16cid:durableId="1244026792">
    <w:abstractNumId w:val="12"/>
  </w:num>
  <w:num w:numId="7" w16cid:durableId="1227374120">
    <w:abstractNumId w:val="20"/>
  </w:num>
  <w:num w:numId="8" w16cid:durableId="2142721900">
    <w:abstractNumId w:val="8"/>
  </w:num>
  <w:num w:numId="9" w16cid:durableId="1948611361">
    <w:abstractNumId w:val="10"/>
  </w:num>
  <w:num w:numId="10" w16cid:durableId="1746950039">
    <w:abstractNumId w:val="21"/>
  </w:num>
  <w:num w:numId="11" w16cid:durableId="811949123">
    <w:abstractNumId w:val="28"/>
  </w:num>
  <w:num w:numId="12" w16cid:durableId="1863206953">
    <w:abstractNumId w:val="7"/>
  </w:num>
  <w:num w:numId="13" w16cid:durableId="375014067">
    <w:abstractNumId w:val="30"/>
  </w:num>
  <w:num w:numId="14" w16cid:durableId="1973900186">
    <w:abstractNumId w:val="18"/>
  </w:num>
  <w:num w:numId="15" w16cid:durableId="1145971137">
    <w:abstractNumId w:val="13"/>
  </w:num>
  <w:num w:numId="16" w16cid:durableId="1918248427">
    <w:abstractNumId w:val="24"/>
  </w:num>
  <w:num w:numId="17" w16cid:durableId="1933732155">
    <w:abstractNumId w:val="17"/>
  </w:num>
  <w:num w:numId="18" w16cid:durableId="1615213720">
    <w:abstractNumId w:val="22"/>
  </w:num>
  <w:num w:numId="19" w16cid:durableId="491529074">
    <w:abstractNumId w:val="5"/>
  </w:num>
  <w:num w:numId="20" w16cid:durableId="557857230">
    <w:abstractNumId w:val="26"/>
  </w:num>
  <w:num w:numId="21" w16cid:durableId="1166095977">
    <w:abstractNumId w:val="16"/>
  </w:num>
  <w:num w:numId="22" w16cid:durableId="427240300">
    <w:abstractNumId w:val="19"/>
  </w:num>
  <w:num w:numId="23" w16cid:durableId="620722761">
    <w:abstractNumId w:val="31"/>
  </w:num>
  <w:num w:numId="24" w16cid:durableId="1008946368">
    <w:abstractNumId w:val="14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1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5"/>
  </w:num>
  <w:num w:numId="32" w16cid:durableId="3250115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104C67"/>
    <w:rsid w:val="00110510"/>
    <w:rsid w:val="00153439"/>
    <w:rsid w:val="00166A0E"/>
    <w:rsid w:val="001D01C1"/>
    <w:rsid w:val="001D7F52"/>
    <w:rsid w:val="002162DA"/>
    <w:rsid w:val="00225BF0"/>
    <w:rsid w:val="00235AE0"/>
    <w:rsid w:val="00252350"/>
    <w:rsid w:val="0027166C"/>
    <w:rsid w:val="002B62E2"/>
    <w:rsid w:val="003041D5"/>
    <w:rsid w:val="003049DB"/>
    <w:rsid w:val="00315A0B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A0D2F"/>
    <w:rsid w:val="004B6F86"/>
    <w:rsid w:val="004E2328"/>
    <w:rsid w:val="00543ED6"/>
    <w:rsid w:val="00565ABD"/>
    <w:rsid w:val="00567C1F"/>
    <w:rsid w:val="00567C3E"/>
    <w:rsid w:val="00603B81"/>
    <w:rsid w:val="0060729E"/>
    <w:rsid w:val="00657BA2"/>
    <w:rsid w:val="00686DC0"/>
    <w:rsid w:val="00731375"/>
    <w:rsid w:val="00771700"/>
    <w:rsid w:val="007853FC"/>
    <w:rsid w:val="00791EA2"/>
    <w:rsid w:val="007D346D"/>
    <w:rsid w:val="00852483"/>
    <w:rsid w:val="00855399"/>
    <w:rsid w:val="00876EDD"/>
    <w:rsid w:val="008B605D"/>
    <w:rsid w:val="008E5B2A"/>
    <w:rsid w:val="00900AD0"/>
    <w:rsid w:val="00914292"/>
    <w:rsid w:val="009175E3"/>
    <w:rsid w:val="00986E88"/>
    <w:rsid w:val="009D7A7C"/>
    <w:rsid w:val="009E4BC8"/>
    <w:rsid w:val="009E6E4D"/>
    <w:rsid w:val="00A0438C"/>
    <w:rsid w:val="00A833FD"/>
    <w:rsid w:val="00AC6750"/>
    <w:rsid w:val="00AD56B0"/>
    <w:rsid w:val="00AE7AFA"/>
    <w:rsid w:val="00B31612"/>
    <w:rsid w:val="00B6046F"/>
    <w:rsid w:val="00B60E8A"/>
    <w:rsid w:val="00BA1193"/>
    <w:rsid w:val="00BA1C0C"/>
    <w:rsid w:val="00BB17E9"/>
    <w:rsid w:val="00BB1893"/>
    <w:rsid w:val="00C02770"/>
    <w:rsid w:val="00C27B41"/>
    <w:rsid w:val="00C65177"/>
    <w:rsid w:val="00CB1D9C"/>
    <w:rsid w:val="00CE7729"/>
    <w:rsid w:val="00D20296"/>
    <w:rsid w:val="00D345CC"/>
    <w:rsid w:val="00D977FA"/>
    <w:rsid w:val="00DD12E3"/>
    <w:rsid w:val="00E01882"/>
    <w:rsid w:val="00E50D49"/>
    <w:rsid w:val="00ED20AA"/>
    <w:rsid w:val="00F00BEC"/>
    <w:rsid w:val="00F0270D"/>
    <w:rsid w:val="00F16233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4801E0-6D12-4733-874E-AD06C38049CE}"/>
</file>

<file path=customXml/itemProps3.xml><?xml version="1.0" encoding="utf-8"?>
<ds:datastoreItem xmlns:ds="http://schemas.openxmlformats.org/officeDocument/2006/customXml" ds:itemID="{35CB60BA-1D71-4846-A9FF-A790ACE4C44D}"/>
</file>

<file path=customXml/itemProps4.xml><?xml version="1.0" encoding="utf-8"?>
<ds:datastoreItem xmlns:ds="http://schemas.openxmlformats.org/officeDocument/2006/customXml" ds:itemID="{865240D7-2711-44D2-BE49-F73C16E1CAE4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81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121</cp:revision>
  <cp:lastPrinted>2021-06-25T13:03:00Z</cp:lastPrinted>
  <dcterms:created xsi:type="dcterms:W3CDTF">2021-03-23T15:57:00Z</dcterms:created>
  <dcterms:modified xsi:type="dcterms:W3CDTF">2024-05-07T12:03:00Z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