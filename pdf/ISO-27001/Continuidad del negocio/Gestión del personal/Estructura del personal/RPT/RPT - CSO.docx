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F3FC782" w:rsidR="00225BF0" w:rsidRPr="00731375" w:rsidRDefault="002C5795">
            <w:pPr>
              <w:rPr>
                <w:sz w:val="22"/>
                <w:szCs w:val="22"/>
              </w:rPr>
            </w:pPr>
            <w:r w:rsidRPr="002C5795">
              <w:rPr>
                <w:sz w:val="22"/>
                <w:szCs w:val="22"/>
              </w:rPr>
              <w:t>Chief Science Officer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64332F85" w:rsidR="00225BF0" w:rsidRPr="00731375" w:rsidRDefault="006703C9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124222FB" w:rsidR="00225BF0" w:rsidRPr="00731375" w:rsidRDefault="006703C9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24F938E0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Definir y supervisar la estrategia de investigación y desarrollo de la organización.</w:t>
            </w:r>
          </w:p>
          <w:p w14:paraId="0807AA6B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Coordinar proyectos científicos y garantizar la calidad de los resultados.</w:t>
            </w:r>
          </w:p>
          <w:p w14:paraId="29217CF6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Promover la innovación y nuevas líneas de investigación.</w:t>
            </w:r>
          </w:p>
          <w:p w14:paraId="04C3C066" w14:textId="77777777" w:rsidR="006703C9" w:rsidRPr="00566502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Gestionar equipos científicos y fomentar la colaboración interdisciplinaria.</w:t>
            </w:r>
          </w:p>
          <w:p w14:paraId="2E08EDEC" w14:textId="77777777" w:rsidR="00DD11F3" w:rsidRPr="001D6C70" w:rsidRDefault="006703C9" w:rsidP="006703C9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566502">
              <w:rPr>
                <w:sz w:val="22"/>
                <w:szCs w:val="22"/>
                <w:lang w:val="es-ES"/>
              </w:rPr>
              <w:t>Representar a la organización en foros académicos y científicos.</w:t>
            </w:r>
          </w:p>
          <w:p w14:paraId="279C3B4C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2F9B8DCE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7D9BDE57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5FADACE2" w14:textId="77777777" w:rsidR="001D6C70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24CE4EEB" w:rsidR="001D6C70" w:rsidRPr="00CA6905" w:rsidRDefault="001D6C70" w:rsidP="001D6C70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1B98C5F3" w14:textId="77777777" w:rsidR="006703C9" w:rsidRPr="00566502" w:rsidRDefault="006703C9" w:rsidP="006703C9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Doctorado en Ciencias, Ingeniería o áreas relacionadas con la investigación.</w:t>
            </w:r>
          </w:p>
          <w:p w14:paraId="7D1B93EF" w14:textId="4EEEB340" w:rsidR="00DD11F3" w:rsidRPr="000E127B" w:rsidRDefault="006703C9" w:rsidP="006703C9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566502">
              <w:rPr>
                <w:sz w:val="22"/>
                <w:szCs w:val="22"/>
                <w:lang w:val="es-ES"/>
              </w:rPr>
              <w:t>Experiencia en gestión de proyectos científicos y publicaciones académicas.</w:t>
            </w:r>
          </w:p>
        </w:tc>
      </w:tr>
      <w:tr w:rsidR="00DD11F3" w:rsidRPr="00225BF0" w14:paraId="7D1B93F4" w14:textId="77777777" w:rsidTr="001D6C70">
        <w:trPr>
          <w:trHeight w:val="58"/>
        </w:trPr>
        <w:tc>
          <w:tcPr>
            <w:tcW w:w="9209" w:type="dxa"/>
            <w:gridSpan w:val="4"/>
          </w:tcPr>
          <w:p w14:paraId="7D1B93F3" w14:textId="60A904EC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  <w:r w:rsidR="000E127B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80384" w14:textId="77777777" w:rsidR="00A21110" w:rsidRDefault="00A21110">
      <w:pPr>
        <w:spacing w:after="0" w:line="240" w:lineRule="auto"/>
      </w:pPr>
      <w:r>
        <w:separator/>
      </w:r>
    </w:p>
  </w:endnote>
  <w:endnote w:type="continuationSeparator" w:id="0">
    <w:p w14:paraId="0FE9F97D" w14:textId="77777777" w:rsidR="00A21110" w:rsidRDefault="00A21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9D618" w14:textId="77777777" w:rsidR="00A21110" w:rsidRDefault="00A21110">
      <w:pPr>
        <w:spacing w:after="0" w:line="240" w:lineRule="auto"/>
      </w:pPr>
      <w:r>
        <w:separator/>
      </w:r>
    </w:p>
  </w:footnote>
  <w:footnote w:type="continuationSeparator" w:id="0">
    <w:p w14:paraId="49B045DD" w14:textId="77777777" w:rsidR="00A21110" w:rsidRDefault="00A21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76526"/>
    <w:rsid w:val="00187932"/>
    <w:rsid w:val="001A15D3"/>
    <w:rsid w:val="001D01C1"/>
    <w:rsid w:val="001D6C70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930C9"/>
    <w:rsid w:val="002B62E2"/>
    <w:rsid w:val="002C5795"/>
    <w:rsid w:val="002F6193"/>
    <w:rsid w:val="003041D5"/>
    <w:rsid w:val="00315A0B"/>
    <w:rsid w:val="0034103D"/>
    <w:rsid w:val="00347996"/>
    <w:rsid w:val="00361352"/>
    <w:rsid w:val="003645CD"/>
    <w:rsid w:val="003977E3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703C9"/>
    <w:rsid w:val="006805F6"/>
    <w:rsid w:val="00683927"/>
    <w:rsid w:val="00686DC0"/>
    <w:rsid w:val="00696767"/>
    <w:rsid w:val="006A04D5"/>
    <w:rsid w:val="0073056B"/>
    <w:rsid w:val="00731375"/>
    <w:rsid w:val="00743729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9F7826"/>
    <w:rsid w:val="00A21110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DD3D1E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7DD27A87-2B00-4660-9C61-73C1B9F4A1C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0D0CC9C-01C8-40D6-A3AF-6B5397274D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7f90502-01f0-4cae-a6a0-40862d65de8b"/>
    <ds:schemaRef ds:uri="14ea127c-854f-41fb-9adb-d090df6732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7A96D7A-9007-4BF6-9034-51617978CBC5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5</cp:revision>
  <cp:lastPrinted>2021-06-25T13:03:00Z</cp:lastPrinted>
  <dcterms:created xsi:type="dcterms:W3CDTF">2025-02-03T11:46:00Z</dcterms:created>
  <dcterms:modified xsi:type="dcterms:W3CDTF">2025-04-09T11:53:00Z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  <property fmtid="{D5CDD505-2E9C-101B-9397-08002B2CF9AE}" pid="3" name="MediaServiceImageTags">
    <vt:lpwstr/>
  </property>
</Properties>
</file>