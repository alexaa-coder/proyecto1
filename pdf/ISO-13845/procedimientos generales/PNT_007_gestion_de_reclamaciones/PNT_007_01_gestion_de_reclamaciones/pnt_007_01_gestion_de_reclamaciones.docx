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B8B02" w14:textId="77777777" w:rsidR="002C649A" w:rsidRPr="007622CC" w:rsidRDefault="00D175F8">
      <w:pPr>
        <w:tabs>
          <w:tab w:val="left" w:pos="4245"/>
        </w:tabs>
        <w:rPr>
          <w:szCs w:val="24"/>
        </w:rPr>
      </w:pPr>
      <w:r w:rsidRPr="007622CC">
        <w:rPr>
          <w:szCs w:val="24"/>
        </w:rPr>
        <w:tab/>
      </w:r>
    </w:p>
    <w:p w14:paraId="51F091E5" w14:textId="77777777" w:rsidR="002C649A" w:rsidRPr="007622CC" w:rsidRDefault="002C649A">
      <w:pPr>
        <w:rPr>
          <w:szCs w:val="24"/>
        </w:rPr>
      </w:pPr>
    </w:p>
    <w:p w14:paraId="1519EF4C" w14:textId="77777777" w:rsidR="002C649A" w:rsidRPr="007622CC" w:rsidRDefault="002C649A">
      <w:pPr>
        <w:rPr>
          <w:szCs w:val="24"/>
        </w:rPr>
      </w:pPr>
    </w:p>
    <w:p w14:paraId="1EFE0463" w14:textId="77777777" w:rsidR="00DF464A" w:rsidRPr="007622CC" w:rsidRDefault="00DF464A">
      <w:pPr>
        <w:rPr>
          <w:szCs w:val="24"/>
        </w:rPr>
      </w:pPr>
    </w:p>
    <w:p w14:paraId="11FB1246" w14:textId="77777777" w:rsidR="00DF464A" w:rsidRPr="007622CC" w:rsidRDefault="00DF464A">
      <w:pPr>
        <w:rPr>
          <w:szCs w:val="24"/>
        </w:rPr>
      </w:pPr>
    </w:p>
    <w:p w14:paraId="67F8C5C5" w14:textId="77777777" w:rsidR="00DF464A" w:rsidRPr="007622CC" w:rsidRDefault="00DF464A">
      <w:pPr>
        <w:rPr>
          <w:szCs w:val="24"/>
        </w:rPr>
      </w:pPr>
    </w:p>
    <w:p w14:paraId="4DC7F533" w14:textId="766B4518" w:rsidR="002C649A" w:rsidRPr="007622CC" w:rsidRDefault="00D175F8" w:rsidP="00766D98">
      <w:pPr>
        <w:pStyle w:val="TituloportadaSP"/>
      </w:pPr>
      <w:r w:rsidRPr="007622CC">
        <w:t>GESTIÓN DE RECLAMACIONES</w:t>
      </w:r>
    </w:p>
    <w:p w14:paraId="0B168F2E" w14:textId="77777777" w:rsidR="002C649A" w:rsidRPr="007622CC" w:rsidRDefault="002C649A">
      <w:pPr>
        <w:rPr>
          <w:szCs w:val="24"/>
        </w:rPr>
      </w:pPr>
    </w:p>
    <w:p w14:paraId="7B7F8F87" w14:textId="77777777" w:rsidR="002C649A" w:rsidRPr="007622CC" w:rsidRDefault="002C649A">
      <w:pPr>
        <w:rPr>
          <w:szCs w:val="24"/>
        </w:rPr>
      </w:pPr>
    </w:p>
    <w:p w14:paraId="67B23A9B" w14:textId="77777777" w:rsidR="002C649A" w:rsidRPr="007622CC" w:rsidRDefault="002C649A">
      <w:pPr>
        <w:rPr>
          <w:szCs w:val="24"/>
        </w:rPr>
      </w:pPr>
    </w:p>
    <w:p w14:paraId="3B7F4338" w14:textId="77777777" w:rsidR="002C649A" w:rsidRPr="007622CC" w:rsidRDefault="002C649A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2C649A" w:rsidRPr="007622CC" w14:paraId="20E795E3" w14:textId="77777777" w:rsidTr="002672A8">
        <w:trPr>
          <w:trHeight w:val="461"/>
        </w:trPr>
        <w:tc>
          <w:tcPr>
            <w:tcW w:w="1843" w:type="dxa"/>
            <w:shd w:val="clear" w:color="auto" w:fill="4D868E"/>
          </w:tcPr>
          <w:p w14:paraId="1C429F4D" w14:textId="77777777" w:rsidR="002C649A" w:rsidRPr="007622CC" w:rsidRDefault="00D175F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42E60C4A" w14:textId="77777777" w:rsidR="002C649A" w:rsidRPr="007622CC" w:rsidRDefault="00D175F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0E723905" w14:textId="77777777" w:rsidR="002C649A" w:rsidRPr="007622CC" w:rsidRDefault="00D175F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4F0228E4" w14:textId="77777777" w:rsidR="002C649A" w:rsidRPr="007622CC" w:rsidRDefault="00D175F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2672A8" w:rsidRPr="007622CC" w14:paraId="2F62E8F5" w14:textId="77777777" w:rsidTr="002672A8">
        <w:trPr>
          <w:trHeight w:val="461"/>
        </w:trPr>
        <w:tc>
          <w:tcPr>
            <w:tcW w:w="1843" w:type="dxa"/>
            <w:shd w:val="clear" w:color="auto" w:fill="4D868E"/>
          </w:tcPr>
          <w:p w14:paraId="6F6DDDE2" w14:textId="777777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14:paraId="64E61EAF" w14:textId="4DCADAC6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6" w:type="dxa"/>
          </w:tcPr>
          <w:p w14:paraId="6B341BE1" w14:textId="7A37C840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491E6DB1" w14:textId="490A35C9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Garantía de Calidad</w:t>
            </w:r>
          </w:p>
        </w:tc>
      </w:tr>
      <w:tr w:rsidR="002672A8" w:rsidRPr="007622CC" w14:paraId="50DBD3BA" w14:textId="77777777" w:rsidTr="002672A8">
        <w:trPr>
          <w:trHeight w:val="461"/>
        </w:trPr>
        <w:tc>
          <w:tcPr>
            <w:tcW w:w="1843" w:type="dxa"/>
            <w:shd w:val="clear" w:color="auto" w:fill="4D868E"/>
          </w:tcPr>
          <w:p w14:paraId="008FC7B0" w14:textId="777777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14:paraId="26EC65C2" w14:textId="27BE47A6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6" w:type="dxa"/>
          </w:tcPr>
          <w:p w14:paraId="56088D82" w14:textId="49CF66CC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 xml:space="preserve">Carlos Zúñiga </w:t>
            </w:r>
          </w:p>
        </w:tc>
        <w:tc>
          <w:tcPr>
            <w:tcW w:w="2597" w:type="dxa"/>
          </w:tcPr>
          <w:p w14:paraId="212984E4" w14:textId="34A7827E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>
              <w:rPr>
                <w:rFonts w:ascii="Roboto Light" w:eastAsia="Times New Roman" w:hAnsi="Roboto Light" w:cs="Open Sans"/>
                <w:sz w:val="24"/>
                <w:szCs w:val="24"/>
              </w:rPr>
              <w:t>Iván Pérez</w:t>
            </w:r>
          </w:p>
        </w:tc>
      </w:tr>
      <w:tr w:rsidR="002672A8" w:rsidRPr="007622CC" w14:paraId="45E9E670" w14:textId="77777777" w:rsidTr="002672A8">
        <w:trPr>
          <w:trHeight w:val="850"/>
        </w:trPr>
        <w:tc>
          <w:tcPr>
            <w:tcW w:w="1843" w:type="dxa"/>
            <w:shd w:val="clear" w:color="auto" w:fill="4D868E"/>
          </w:tcPr>
          <w:p w14:paraId="1C56698E" w14:textId="777777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14:paraId="3A1C1E0A" w14:textId="777777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63B93AF9" w14:textId="777777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54185E63" w14:textId="777777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</w:tr>
      <w:tr w:rsidR="002672A8" w:rsidRPr="007622CC" w14:paraId="388C31F2" w14:textId="77777777" w:rsidTr="002672A8">
        <w:trPr>
          <w:trHeight w:val="461"/>
        </w:trPr>
        <w:tc>
          <w:tcPr>
            <w:tcW w:w="1843" w:type="dxa"/>
            <w:shd w:val="clear" w:color="auto" w:fill="4D868E"/>
          </w:tcPr>
          <w:p w14:paraId="393A34CC" w14:textId="777777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7622CC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14:paraId="09085559" w14:textId="1945E235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  <w:tc>
          <w:tcPr>
            <w:tcW w:w="2596" w:type="dxa"/>
          </w:tcPr>
          <w:p w14:paraId="1FBEE5A4" w14:textId="2903DB34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  <w:tc>
          <w:tcPr>
            <w:tcW w:w="2597" w:type="dxa"/>
          </w:tcPr>
          <w:p w14:paraId="797C81CB" w14:textId="13FD2C77" w:rsidR="002672A8" w:rsidRPr="007622CC" w:rsidRDefault="002672A8" w:rsidP="002672A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9F39FA">
              <w:rPr>
                <w:rFonts w:ascii="Roboto Light" w:eastAsia="Times New Roman" w:hAnsi="Roboto Light" w:cs="Open Sans"/>
                <w:sz w:val="24"/>
                <w:szCs w:val="24"/>
              </w:rPr>
              <w:t>14/02/2024</w:t>
            </w:r>
          </w:p>
        </w:tc>
      </w:tr>
    </w:tbl>
    <w:p w14:paraId="7564EBA6" w14:textId="77777777" w:rsidR="002C649A" w:rsidRPr="007622CC" w:rsidRDefault="002C649A">
      <w:pPr>
        <w:rPr>
          <w:szCs w:val="24"/>
        </w:rPr>
      </w:pPr>
    </w:p>
    <w:p w14:paraId="3BB13E3C" w14:textId="77777777" w:rsidR="002C649A" w:rsidRPr="007622CC" w:rsidRDefault="002C649A">
      <w:pPr>
        <w:rPr>
          <w:szCs w:val="24"/>
        </w:rPr>
      </w:pPr>
    </w:p>
    <w:p w14:paraId="19AD5240" w14:textId="77777777" w:rsidR="002C649A" w:rsidRPr="007622CC" w:rsidRDefault="002C649A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2C649A" w:rsidRPr="007622CC" w14:paraId="23C0C8F7" w14:textId="77777777" w:rsidTr="00300CCA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29391B8C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14:paraId="0EE2897A" w14:textId="5BD02ACD" w:rsidR="002C649A" w:rsidRPr="007622CC" w:rsidRDefault="00300CCA" w:rsidP="00300CCA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300CCA">
              <w:rPr>
                <w:rFonts w:eastAsia="Times New Roman"/>
                <w:szCs w:val="24"/>
              </w:rPr>
              <w:t>14/02/2027</w:t>
            </w:r>
          </w:p>
        </w:tc>
      </w:tr>
    </w:tbl>
    <w:p w14:paraId="35EA75B0" w14:textId="77777777" w:rsidR="002C649A" w:rsidRPr="007622CC" w:rsidRDefault="002C649A">
      <w:pPr>
        <w:rPr>
          <w:szCs w:val="24"/>
        </w:rPr>
      </w:pPr>
    </w:p>
    <w:p w14:paraId="503F7C8A" w14:textId="77777777" w:rsidR="002C649A" w:rsidRPr="007622CC" w:rsidRDefault="002C649A">
      <w:pPr>
        <w:rPr>
          <w:szCs w:val="24"/>
        </w:rPr>
      </w:pPr>
    </w:p>
    <w:p w14:paraId="2E999E9D" w14:textId="77777777" w:rsidR="002C649A" w:rsidRPr="007622CC" w:rsidRDefault="002C649A">
      <w:pPr>
        <w:rPr>
          <w:szCs w:val="24"/>
        </w:rPr>
      </w:pPr>
    </w:p>
    <w:p w14:paraId="5666B6C3" w14:textId="77777777" w:rsidR="002C649A" w:rsidRPr="007622CC" w:rsidRDefault="002C649A">
      <w:pPr>
        <w:rPr>
          <w:szCs w:val="24"/>
        </w:rPr>
      </w:pPr>
    </w:p>
    <w:p w14:paraId="3D7E4CDA" w14:textId="77777777" w:rsidR="002C649A" w:rsidRPr="007622CC" w:rsidRDefault="002C649A">
      <w:pPr>
        <w:rPr>
          <w:szCs w:val="24"/>
        </w:rPr>
      </w:pPr>
    </w:p>
    <w:p w14:paraId="31572442" w14:textId="77777777" w:rsidR="002C649A" w:rsidRPr="007622CC" w:rsidRDefault="002C649A">
      <w:pPr>
        <w:rPr>
          <w:szCs w:val="24"/>
        </w:rPr>
      </w:pPr>
    </w:p>
    <w:p w14:paraId="7716C261" w14:textId="77777777" w:rsidR="002C649A" w:rsidRPr="007622CC" w:rsidRDefault="002C649A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4823"/>
        <w:gridCol w:w="1727"/>
        <w:gridCol w:w="1816"/>
      </w:tblGrid>
      <w:tr w:rsidR="002C649A" w:rsidRPr="007622CC" w14:paraId="12EC617F" w14:textId="77777777" w:rsidTr="00300CCA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3F2BEB3D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2C649A" w:rsidRPr="007622CC" w14:paraId="2471BC65" w14:textId="77777777" w:rsidTr="00300CCA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116512EA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4823" w:type="dxa"/>
            <w:shd w:val="clear" w:color="auto" w:fill="4D868E"/>
            <w:vAlign w:val="center"/>
          </w:tcPr>
          <w:p w14:paraId="6D936350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727" w:type="dxa"/>
            <w:shd w:val="clear" w:color="auto" w:fill="4D868E"/>
            <w:vAlign w:val="center"/>
          </w:tcPr>
          <w:p w14:paraId="4A55D8C4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vAlign w:val="center"/>
          </w:tcPr>
          <w:p w14:paraId="5A69B5D6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 xml:space="preserve">SUSTITUYE A </w:t>
            </w:r>
            <w:r w:rsidRPr="007622CC">
              <w:rPr>
                <w:rFonts w:eastAsia="Times New Roman"/>
                <w:szCs w:val="24"/>
              </w:rPr>
              <w:t>(Código, Revisión)</w:t>
            </w:r>
          </w:p>
        </w:tc>
      </w:tr>
      <w:tr w:rsidR="002C649A" w:rsidRPr="007622CC" w14:paraId="63E82C13" w14:textId="77777777" w:rsidTr="00300CCA">
        <w:trPr>
          <w:trHeight w:val="646"/>
        </w:trPr>
        <w:tc>
          <w:tcPr>
            <w:tcW w:w="1268" w:type="dxa"/>
            <w:vAlign w:val="center"/>
          </w:tcPr>
          <w:p w14:paraId="3A552683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4823" w:type="dxa"/>
            <w:vAlign w:val="center"/>
          </w:tcPr>
          <w:p w14:paraId="6FB355CA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727" w:type="dxa"/>
            <w:vAlign w:val="center"/>
          </w:tcPr>
          <w:p w14:paraId="4DEF1D4B" w14:textId="660D9B37" w:rsidR="002C649A" w:rsidRPr="007622CC" w:rsidRDefault="00300CC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300CCA">
              <w:rPr>
                <w:rFonts w:eastAsia="Times New Roman"/>
                <w:szCs w:val="24"/>
              </w:rPr>
              <w:t>14/02/202</w:t>
            </w:r>
            <w:r>
              <w:rPr>
                <w:rFonts w:eastAsia="Times New Roman"/>
                <w:szCs w:val="24"/>
              </w:rPr>
              <w:t>4</w:t>
            </w:r>
          </w:p>
        </w:tc>
        <w:tc>
          <w:tcPr>
            <w:tcW w:w="1816" w:type="dxa"/>
            <w:vAlign w:val="center"/>
          </w:tcPr>
          <w:p w14:paraId="6943AA46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N/A</w:t>
            </w:r>
          </w:p>
        </w:tc>
      </w:tr>
    </w:tbl>
    <w:p w14:paraId="5CEFBD47" w14:textId="77777777" w:rsidR="002C649A" w:rsidRPr="007622CC" w:rsidRDefault="002C649A">
      <w:pPr>
        <w:rPr>
          <w:szCs w:val="24"/>
        </w:rPr>
      </w:pPr>
    </w:p>
    <w:p w14:paraId="743D279A" w14:textId="77777777" w:rsidR="002C649A" w:rsidRPr="007622CC" w:rsidRDefault="00D175F8">
      <w:pPr>
        <w:spacing w:line="259" w:lineRule="auto"/>
        <w:jc w:val="left"/>
        <w:rPr>
          <w:szCs w:val="24"/>
        </w:rPr>
      </w:pPr>
      <w:r w:rsidRPr="007622CC">
        <w:rPr>
          <w:szCs w:val="24"/>
        </w:rPr>
        <w:br w:type="page"/>
      </w:r>
    </w:p>
    <w:p w14:paraId="692544D7" w14:textId="77777777" w:rsidR="002C649A" w:rsidRPr="007622CC" w:rsidRDefault="002C649A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1412037845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297927A0" w14:textId="572463C8" w:rsidR="00D523C3" w:rsidRDefault="00D523C3" w:rsidP="00D523C3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3B99B530" w14:textId="19E1075B" w:rsidR="00CA3777" w:rsidRDefault="00D523C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635343" w:history="1">
            <w:r w:rsidR="00CA3777" w:rsidRPr="00F11341">
              <w:rPr>
                <w:rStyle w:val="Hipervnculo"/>
                <w:noProof/>
              </w:rPr>
              <w:t>1.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Objetivo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_Toc158635343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5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12C8CD7A" w14:textId="5C2F89E2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44" w:history="1">
            <w:r w:rsidR="00CA3777" w:rsidRPr="00F11341">
              <w:rPr>
                <w:rStyle w:val="Hipervnculo"/>
                <w:noProof/>
              </w:rPr>
              <w:t>2.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Alcance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_Toc158635344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5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3C7F8F65" w14:textId="112B7F40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45" w:history="1">
            <w:r w:rsidR="00CA3777" w:rsidRPr="00F11341">
              <w:rPr>
                <w:rStyle w:val="Hipervnculo"/>
                <w:noProof/>
              </w:rPr>
              <w:t>3.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Responsabilidades y Departamentos afectados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_Toc158635345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5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04ACF9E0" w14:textId="0F80F594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46" w:history="1">
            <w:r w:rsidR="00CA3777" w:rsidRPr="00F11341">
              <w:rPr>
                <w:rStyle w:val="Hipervnculo"/>
                <w:noProof/>
              </w:rPr>
              <w:t>4.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Definiciones y Acrónimos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_Toc158635346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6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7AFAB43A" w14:textId="6E07BECC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47" w:history="1">
            <w:r w:rsidR="00CA3777" w:rsidRPr="00F11341">
              <w:rPr>
                <w:rStyle w:val="Hipervnculo"/>
                <w:noProof/>
              </w:rPr>
              <w:t>5.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Procedimiento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_Toc158635347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6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7EE11B90" w14:textId="64ED8CAA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48" w:history="1">
            <w:r w:rsidR="00CA3777" w:rsidRPr="00F11341">
              <w:rPr>
                <w:rStyle w:val="Hipervnculo"/>
                <w:noProof/>
              </w:rPr>
              <w:t>5.1.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Introducción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_Toc158635348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6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1CEB6551" w14:textId="3615499E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49" w:history="1">
            <w:r w:rsidR="00CA3777" w:rsidRPr="00F11341">
              <w:rPr>
                <w:rStyle w:val="Hipervnculo"/>
                <w:noProof/>
              </w:rPr>
              <w:t>5.2.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Tipos de reclamaciones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_Toc158635349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6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0D9A8D99" w14:textId="54EB37AD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0" w:history="1">
            <w:r w:rsidR="00CA3777" w:rsidRPr="00F11341">
              <w:rPr>
                <w:rStyle w:val="Hipervnculo"/>
                <w:noProof/>
              </w:rPr>
              <w:t>5.3.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Clasificación de las reclamaciones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_Toc158635350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6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7D36F0C2" w14:textId="008AB0A1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1" w:history="1">
            <w:r w:rsidR="00CA3777" w:rsidRPr="00F11341">
              <w:rPr>
                <w:rStyle w:val="Hipervnculo"/>
                <w:noProof/>
              </w:rPr>
              <w:t>5.3.1.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Reclamación crítica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_Toc158635351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8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3FBF3BF0" w14:textId="6B9D560B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2" w:history="1">
            <w:r w:rsidR="00CA3777" w:rsidRPr="00F11341">
              <w:rPr>
                <w:rStyle w:val="Hipervnculo"/>
                <w:noProof/>
              </w:rPr>
              <w:t>5.3.2.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Reclamación mayor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_Toc158635352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8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266B2A99" w14:textId="4A12CD21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3" w:history="1">
            <w:r w:rsidR="00CA3777" w:rsidRPr="00F11341">
              <w:rPr>
                <w:rStyle w:val="Hipervnculo"/>
                <w:noProof/>
              </w:rPr>
              <w:t>5.3.3.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Reclamación menor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_Toc158635353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8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784E0333" w14:textId="10EE01BC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4" w:history="1">
            <w:r w:rsidR="00CA3777" w:rsidRPr="00F11341">
              <w:rPr>
                <w:rStyle w:val="Hipervnculo"/>
                <w:noProof/>
              </w:rPr>
              <w:t>5.3.4.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Reclamación desestimada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_Toc158635354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8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63DDB0A3" w14:textId="27399D55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5" w:history="1">
            <w:r w:rsidR="00CA3777" w:rsidRPr="00F11341">
              <w:rPr>
                <w:rStyle w:val="Hipervnculo"/>
                <w:noProof/>
              </w:rPr>
              <w:t>5.4.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Gestión de la reclamación de clientes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_Toc158635355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8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4ACE59D2" w14:textId="4CD52E33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6" w:history="1">
            <w:r w:rsidR="00CA3777" w:rsidRPr="00F11341">
              <w:rPr>
                <w:rStyle w:val="Hipervnculo"/>
                <w:noProof/>
              </w:rPr>
              <w:t>5.4.1.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Fase I: comunicación de la reclamación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_Toc158635356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8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6958A9C0" w14:textId="26D4C503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7" w:history="1">
            <w:r w:rsidR="00CA3777" w:rsidRPr="00F11341">
              <w:rPr>
                <w:rStyle w:val="Hipervnculo"/>
                <w:noProof/>
              </w:rPr>
              <w:t>5.4.2.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Fase II: recepción de la reclamación: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_Toc158635357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9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09750A23" w14:textId="34262356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8" w:history="1">
            <w:r w:rsidR="00CA3777" w:rsidRPr="00F11341">
              <w:rPr>
                <w:rStyle w:val="Hipervnculo"/>
                <w:noProof/>
              </w:rPr>
              <w:t>5.4.3.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Fase III: investigación detallada de la reclamación.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_Toc158635358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9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6A129CF4" w14:textId="7645A228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59" w:history="1">
            <w:r w:rsidR="00CA3777" w:rsidRPr="00F11341">
              <w:rPr>
                <w:rStyle w:val="Hipervnculo"/>
                <w:noProof/>
              </w:rPr>
              <w:t>5.4.4.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Fase IV: Plan de acciones, correctivas y comprobación de la eficacia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_Toc158635359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10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671C3E57" w14:textId="745D0043" w:rsidR="00CA3777" w:rsidRDefault="00300CCA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0" w:history="1">
            <w:r w:rsidR="00CA3777" w:rsidRPr="00F11341">
              <w:rPr>
                <w:rStyle w:val="Hipervnculo"/>
                <w:noProof/>
              </w:rPr>
              <w:t>5.4.5.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Fase V: cierre de la reclamación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_Toc158635360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10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4190798E" w14:textId="7F6BB95D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1" w:history="1">
            <w:r w:rsidR="00CA3777" w:rsidRPr="00F11341">
              <w:rPr>
                <w:rStyle w:val="Hipervnculo"/>
                <w:noProof/>
              </w:rPr>
              <w:t>5.5.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Gestión de las reclamaciones de proveedores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_Toc158635361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10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5E941048" w14:textId="3A0583DD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2" w:history="1">
            <w:r w:rsidR="00CA3777" w:rsidRPr="00F11341">
              <w:rPr>
                <w:rStyle w:val="Hipervnculo"/>
                <w:noProof/>
              </w:rPr>
              <w:t>5.6.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Archivo de las reclamaciones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_Toc158635362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10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71416FDF" w14:textId="431E394D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3" w:history="1">
            <w:r w:rsidR="00CA3777" w:rsidRPr="00F11341">
              <w:rPr>
                <w:rStyle w:val="Hipervnculo"/>
                <w:noProof/>
              </w:rPr>
              <w:t>5.7.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Gestión de muestras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_Toc158635363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11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766DB66B" w14:textId="7D743F1F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4" w:history="1">
            <w:r w:rsidR="00CA3777" w:rsidRPr="00F11341">
              <w:rPr>
                <w:rStyle w:val="Hipervnculo"/>
                <w:noProof/>
              </w:rPr>
              <w:t>6.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Distribución del Procedimiento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_Toc158635364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11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69FC232D" w14:textId="420CD559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5" w:history="1">
            <w:r w:rsidR="00CA3777" w:rsidRPr="00F11341">
              <w:rPr>
                <w:rStyle w:val="Hipervnculo"/>
                <w:noProof/>
              </w:rPr>
              <w:t>7.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Anexos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_Toc158635365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11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08DE5C61" w14:textId="0A27E067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6" w:history="1">
            <w:r w:rsidR="00CA3777" w:rsidRPr="00F11341">
              <w:rPr>
                <w:rStyle w:val="Hipervnculo"/>
                <w:noProof/>
              </w:rPr>
              <w:t>8.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Documentación relacionada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_Toc158635366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12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558A9F59" w14:textId="6A21A0B9" w:rsidR="00CA3777" w:rsidRDefault="00300CC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7" w:history="1">
            <w:r w:rsidR="00CA3777" w:rsidRPr="00F11341">
              <w:rPr>
                <w:rStyle w:val="Hipervnculo"/>
                <w:noProof/>
              </w:rPr>
              <w:t>9.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Formación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_Toc158635367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12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420FF651" w14:textId="71EAB9C4" w:rsidR="00CA3777" w:rsidRDefault="00300CC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635368" w:history="1">
            <w:r w:rsidR="00CA3777" w:rsidRPr="00F11341">
              <w:rPr>
                <w:rStyle w:val="Hipervnculo"/>
                <w:noProof/>
              </w:rPr>
              <w:t>10.</w:t>
            </w:r>
            <w:r w:rsidR="00CA37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A3777" w:rsidRPr="00F11341">
              <w:rPr>
                <w:rStyle w:val="Hipervnculo"/>
                <w:noProof/>
              </w:rPr>
              <w:t>TITULO DEL ANEXO 1: Diagrama de flujo de reclamaciones</w:t>
            </w:r>
            <w:r w:rsidR="00CA3777">
              <w:rPr>
                <w:noProof/>
                <w:webHidden/>
              </w:rPr>
              <w:tab/>
            </w:r>
            <w:r w:rsidR="00CA3777">
              <w:rPr>
                <w:noProof/>
                <w:webHidden/>
              </w:rPr>
              <w:fldChar w:fldCharType="begin"/>
            </w:r>
            <w:r w:rsidR="00CA3777">
              <w:rPr>
                <w:noProof/>
                <w:webHidden/>
              </w:rPr>
              <w:instrText xml:space="preserve"> PAGEREF _Toc158635368 \h </w:instrText>
            </w:r>
            <w:r w:rsidR="00CA3777">
              <w:rPr>
                <w:noProof/>
                <w:webHidden/>
              </w:rPr>
            </w:r>
            <w:r w:rsidR="00CA3777">
              <w:rPr>
                <w:noProof/>
                <w:webHidden/>
              </w:rPr>
              <w:fldChar w:fldCharType="separate"/>
            </w:r>
            <w:r w:rsidR="00CA3777">
              <w:rPr>
                <w:noProof/>
                <w:webHidden/>
              </w:rPr>
              <w:t>13</w:t>
            </w:r>
            <w:r w:rsidR="00CA3777">
              <w:rPr>
                <w:noProof/>
                <w:webHidden/>
              </w:rPr>
              <w:fldChar w:fldCharType="end"/>
            </w:r>
          </w:hyperlink>
        </w:p>
        <w:p w14:paraId="27F1E39E" w14:textId="79696B39" w:rsidR="00D523C3" w:rsidRDefault="00D523C3">
          <w:r>
            <w:rPr>
              <w:b/>
              <w:bCs/>
            </w:rPr>
            <w:fldChar w:fldCharType="end"/>
          </w:r>
        </w:p>
      </w:sdtContent>
    </w:sdt>
    <w:p w14:paraId="0A72BC83" w14:textId="4D688B55" w:rsidR="00766D98" w:rsidRDefault="00766D98">
      <w:pPr>
        <w:spacing w:before="0" w:after="0" w:line="240" w:lineRule="auto"/>
        <w:jc w:val="left"/>
        <w:rPr>
          <w:bCs/>
          <w:szCs w:val="24"/>
        </w:rPr>
      </w:pPr>
      <w:r>
        <w:rPr>
          <w:bCs/>
          <w:szCs w:val="24"/>
        </w:rPr>
        <w:br w:type="page"/>
      </w:r>
    </w:p>
    <w:p w14:paraId="6EB69D77" w14:textId="77777777" w:rsidR="002C649A" w:rsidRPr="007622CC" w:rsidRDefault="00D175F8" w:rsidP="00766D98">
      <w:pPr>
        <w:pStyle w:val="Titulo1SP"/>
      </w:pPr>
      <w:bookmarkStart w:id="0" w:name="_Toc158635343"/>
      <w:r w:rsidRPr="007622CC">
        <w:lastRenderedPageBreak/>
        <w:t>Objetivo</w:t>
      </w:r>
      <w:bookmarkEnd w:id="0"/>
    </w:p>
    <w:p w14:paraId="6EC3E10E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El objetivo del presente procedimiento es definir la operativa a seguir para la gestión de las reclamaciones recibidas en</w:t>
      </w:r>
      <w:r w:rsidR="00DF464A" w:rsidRPr="007622CC">
        <w:rPr>
          <w:szCs w:val="24"/>
        </w:rPr>
        <w:t xml:space="preserve"> </w:t>
      </w:r>
      <w:r w:rsidR="007622CC" w:rsidRPr="007622CC">
        <w:rPr>
          <w:szCs w:val="24"/>
        </w:rPr>
        <w:t xml:space="preserve">Spika Tech, en adelante </w:t>
      </w:r>
      <w:r w:rsidR="00C53F2B">
        <w:rPr>
          <w:szCs w:val="24"/>
        </w:rPr>
        <w:t>SPIKA</w:t>
      </w:r>
      <w:r w:rsidR="007622CC" w:rsidRPr="007622CC">
        <w:rPr>
          <w:szCs w:val="24"/>
        </w:rPr>
        <w:t xml:space="preserve">, </w:t>
      </w:r>
      <w:r w:rsidRPr="007622CC">
        <w:rPr>
          <w:szCs w:val="24"/>
        </w:rPr>
        <w:t xml:space="preserve">por parte de los clientes, así como la gestión de las reclamaciones realizadas a proveedores para que puedan ser atendidas y resueltas satisfactoriamente. </w:t>
      </w:r>
    </w:p>
    <w:p w14:paraId="1C4D5F05" w14:textId="77777777" w:rsidR="002C649A" w:rsidRPr="007622CC" w:rsidRDefault="00D175F8" w:rsidP="00766D98">
      <w:pPr>
        <w:pStyle w:val="Titulo1SP"/>
        <w:rPr>
          <w:rFonts w:ascii="Roboto Light" w:hAnsi="Roboto Light"/>
          <w:sz w:val="24"/>
          <w:szCs w:val="24"/>
        </w:rPr>
      </w:pPr>
      <w:bookmarkStart w:id="1" w:name="_Toc158635344"/>
      <w:r w:rsidRPr="007622CC">
        <w:t>Alcance</w:t>
      </w:r>
      <w:bookmarkEnd w:id="1"/>
    </w:p>
    <w:p w14:paraId="5F42F697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El alcance de este procedimiento aplica a la gestión de todas las reclamaciones relacionadas con los productos fabricados en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y aquellos productos o servicios que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compra o contrata. </w:t>
      </w:r>
    </w:p>
    <w:p w14:paraId="26FAEC67" w14:textId="77777777" w:rsidR="002C649A" w:rsidRPr="007622CC" w:rsidRDefault="00D175F8" w:rsidP="00766D98">
      <w:pPr>
        <w:pStyle w:val="Titulo1SP"/>
      </w:pPr>
      <w:r w:rsidRPr="007622CC">
        <w:rPr>
          <w:rFonts w:ascii="Roboto Light" w:hAnsi="Roboto Light"/>
          <w:sz w:val="24"/>
          <w:szCs w:val="24"/>
        </w:rPr>
        <w:t xml:space="preserve"> </w:t>
      </w:r>
      <w:bookmarkStart w:id="2" w:name="_Toc158635345"/>
      <w:r w:rsidRPr="007622CC">
        <w:t>Responsabilidades y Departamentos afectados</w:t>
      </w:r>
      <w:bookmarkEnd w:id="2"/>
    </w:p>
    <w:p w14:paraId="034BF454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Todo el personal de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podrá servir de comunicador de una reclamación.</w:t>
      </w:r>
    </w:p>
    <w:p w14:paraId="13E8E3E1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El Técnico Responsable será el responsable de gestionar las reclamaciones procedentes de los </w:t>
      </w:r>
      <w:r w:rsidR="00DF464A" w:rsidRPr="007622CC">
        <w:rPr>
          <w:szCs w:val="24"/>
        </w:rPr>
        <w:t>clientes,</w:t>
      </w:r>
      <w:r w:rsidRPr="007622CC">
        <w:rPr>
          <w:szCs w:val="24"/>
        </w:rPr>
        <w:t xml:space="preserve"> así como de gestionar las emitidas a los proveedores de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>.</w:t>
      </w:r>
    </w:p>
    <w:p w14:paraId="687AEC68" w14:textId="77777777" w:rsidR="002C649A" w:rsidRDefault="00D175F8">
      <w:pPr>
        <w:rPr>
          <w:szCs w:val="24"/>
        </w:rPr>
      </w:pPr>
      <w:r w:rsidRPr="007622CC">
        <w:rPr>
          <w:szCs w:val="24"/>
        </w:rPr>
        <w:t xml:space="preserve">Todos los departamentos de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participarán en la investigación de las reclamaciones. </w:t>
      </w:r>
    </w:p>
    <w:p w14:paraId="679F36AF" w14:textId="77777777" w:rsidR="002C649A" w:rsidRDefault="00D175F8">
      <w:pPr>
        <w:rPr>
          <w:bCs/>
          <w:szCs w:val="24"/>
        </w:rPr>
      </w:pPr>
      <w:r w:rsidRPr="007622CC">
        <w:rPr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475F86" w:rsidRPr="00E169B2" w14:paraId="47DB20E6" w14:textId="77777777" w:rsidTr="0001000F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</w:tcPr>
          <w:p w14:paraId="6201B708" w14:textId="77777777" w:rsidR="00475F86" w:rsidRPr="00E169B2" w:rsidRDefault="00475F86" w:rsidP="0001000F">
            <w:pPr>
              <w:spacing w:after="0"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76D7977A" w14:textId="77777777" w:rsidR="00475F86" w:rsidRPr="00E169B2" w:rsidRDefault="00475F86" w:rsidP="0001000F">
            <w:pPr>
              <w:jc w:val="center"/>
            </w:pPr>
            <w:r w:rsidRPr="00E169B2">
              <w:t>Aplica</w:t>
            </w:r>
          </w:p>
        </w:tc>
      </w:tr>
      <w:tr w:rsidR="00475F86" w:rsidRPr="00E169B2" w14:paraId="5149C72E" w14:textId="77777777" w:rsidTr="0001000F">
        <w:trPr>
          <w:trHeight w:val="92"/>
          <w:jc w:val="center"/>
        </w:trPr>
        <w:tc>
          <w:tcPr>
            <w:tcW w:w="3209" w:type="dxa"/>
            <w:vMerge/>
          </w:tcPr>
          <w:p w14:paraId="3C8A01E1" w14:textId="77777777" w:rsidR="00475F86" w:rsidRPr="00E169B2" w:rsidRDefault="00475F86" w:rsidP="0001000F"/>
        </w:tc>
        <w:tc>
          <w:tcPr>
            <w:tcW w:w="1604" w:type="dxa"/>
            <w:shd w:val="clear" w:color="auto" w:fill="9D9D9D"/>
          </w:tcPr>
          <w:p w14:paraId="1576E4EA" w14:textId="77777777" w:rsidR="00475F86" w:rsidRPr="00E169B2" w:rsidRDefault="00475F86" w:rsidP="0001000F">
            <w:pPr>
              <w:spacing w:after="0"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/>
          </w:tcPr>
          <w:p w14:paraId="0D38A620" w14:textId="77777777" w:rsidR="00475F86" w:rsidRPr="00E169B2" w:rsidRDefault="00475F86" w:rsidP="0001000F">
            <w:pPr>
              <w:spacing w:after="0" w:line="240" w:lineRule="auto"/>
              <w:jc w:val="center"/>
            </w:pPr>
            <w:r w:rsidRPr="00E169B2">
              <w:t>No</w:t>
            </w:r>
          </w:p>
        </w:tc>
      </w:tr>
      <w:tr w:rsidR="00475F86" w:rsidRPr="00E169B2" w14:paraId="43B7C0C6" w14:textId="77777777" w:rsidTr="0001000F">
        <w:trPr>
          <w:jc w:val="center"/>
        </w:trPr>
        <w:tc>
          <w:tcPr>
            <w:tcW w:w="3209" w:type="dxa"/>
            <w:vAlign w:val="center"/>
          </w:tcPr>
          <w:p w14:paraId="166B1A56" w14:textId="77777777" w:rsidR="00475F86" w:rsidRPr="00E169B2" w:rsidRDefault="00475F86" w:rsidP="0001000F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5DE1AED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BBCD17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475F86" w:rsidRPr="00E169B2" w14:paraId="41E7877D" w14:textId="77777777" w:rsidTr="0001000F">
        <w:trPr>
          <w:jc w:val="center"/>
        </w:trPr>
        <w:tc>
          <w:tcPr>
            <w:tcW w:w="3209" w:type="dxa"/>
            <w:vAlign w:val="center"/>
          </w:tcPr>
          <w:p w14:paraId="7B6B4876" w14:textId="77777777" w:rsidR="00475F86" w:rsidRPr="00E169B2" w:rsidRDefault="00475F86" w:rsidP="0001000F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DC7E395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72A9C3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475F86" w:rsidRPr="00E169B2" w14:paraId="22C5889D" w14:textId="77777777" w:rsidTr="0001000F">
        <w:trPr>
          <w:jc w:val="center"/>
        </w:trPr>
        <w:tc>
          <w:tcPr>
            <w:tcW w:w="3209" w:type="dxa"/>
            <w:vAlign w:val="center"/>
          </w:tcPr>
          <w:p w14:paraId="6A45A498" w14:textId="77777777" w:rsidR="00475F86" w:rsidRPr="00E169B2" w:rsidRDefault="00475F86" w:rsidP="0001000F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C8416D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829CC7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475F86" w:rsidRPr="00E169B2" w14:paraId="763FE0AC" w14:textId="77777777" w:rsidTr="0001000F">
        <w:trPr>
          <w:jc w:val="center"/>
        </w:trPr>
        <w:tc>
          <w:tcPr>
            <w:tcW w:w="3209" w:type="dxa"/>
            <w:vAlign w:val="center"/>
          </w:tcPr>
          <w:p w14:paraId="0F16AE81" w14:textId="77777777" w:rsidR="00475F86" w:rsidRPr="00E169B2" w:rsidRDefault="00475F86" w:rsidP="0001000F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313891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540B3D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475F86" w:rsidRPr="00E169B2" w14:paraId="3FDEDA38" w14:textId="77777777" w:rsidTr="0001000F">
        <w:trPr>
          <w:jc w:val="center"/>
        </w:trPr>
        <w:tc>
          <w:tcPr>
            <w:tcW w:w="3209" w:type="dxa"/>
            <w:vAlign w:val="center"/>
          </w:tcPr>
          <w:p w14:paraId="0B9B2B8F" w14:textId="77777777" w:rsidR="00475F86" w:rsidRDefault="00475F86" w:rsidP="0001000F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AE2D734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66BFF4" w14:textId="77777777" w:rsidR="00475F86" w:rsidRPr="00E169B2" w:rsidRDefault="00475F86" w:rsidP="0001000F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6366635E" w14:textId="77777777" w:rsidR="00475F86" w:rsidRPr="007622CC" w:rsidRDefault="00475F86">
      <w:pPr>
        <w:rPr>
          <w:szCs w:val="24"/>
        </w:rPr>
      </w:pPr>
    </w:p>
    <w:p w14:paraId="69FF02DC" w14:textId="77777777" w:rsidR="002C649A" w:rsidRPr="007622CC" w:rsidRDefault="00D175F8" w:rsidP="00766D98">
      <w:pPr>
        <w:pStyle w:val="Titulo1SP"/>
      </w:pPr>
      <w:bookmarkStart w:id="3" w:name="_Toc158635346"/>
      <w:r w:rsidRPr="007622CC">
        <w:lastRenderedPageBreak/>
        <w:t>Definiciones y Acrónimos</w:t>
      </w:r>
      <w:bookmarkEnd w:id="3"/>
    </w:p>
    <w:p w14:paraId="771D9978" w14:textId="77777777" w:rsidR="00DF464A" w:rsidRPr="007622CC" w:rsidRDefault="00D175F8" w:rsidP="00766D98">
      <w:pPr>
        <w:pStyle w:val="Listavietas1"/>
      </w:pPr>
      <w:r w:rsidRPr="007622CC">
        <w:rPr>
          <w:u w:val="single"/>
        </w:rPr>
        <w:t xml:space="preserve">CAPA: </w:t>
      </w:r>
      <w:r w:rsidRPr="007622CC">
        <w:t xml:space="preserve">del ingles </w:t>
      </w:r>
      <w:r w:rsidRPr="007622CC">
        <w:rPr>
          <w:i/>
          <w:iCs/>
        </w:rPr>
        <w:t>corrective action preventive action</w:t>
      </w:r>
      <w:r w:rsidRPr="007622CC">
        <w:t>, en castellano acción correctiva acción preventiva.</w:t>
      </w:r>
    </w:p>
    <w:p w14:paraId="1608F20C" w14:textId="77777777" w:rsidR="002C649A" w:rsidRPr="007622CC" w:rsidRDefault="00D175F8" w:rsidP="00766D98">
      <w:pPr>
        <w:pStyle w:val="Titulo1SP"/>
      </w:pPr>
      <w:bookmarkStart w:id="4" w:name="_Toc158635347"/>
      <w:r w:rsidRPr="007622CC">
        <w:t>Procedimiento</w:t>
      </w:r>
      <w:bookmarkEnd w:id="4"/>
    </w:p>
    <w:p w14:paraId="703A8362" w14:textId="77777777" w:rsidR="002C649A" w:rsidRPr="001628EA" w:rsidRDefault="00D175F8" w:rsidP="00FD1BF8">
      <w:pPr>
        <w:pStyle w:val="Titulo2SP"/>
      </w:pPr>
      <w:bookmarkStart w:id="5" w:name="_Toc158635348"/>
      <w:r w:rsidRPr="001628EA">
        <w:t>Introducción</w:t>
      </w:r>
      <w:bookmarkEnd w:id="5"/>
    </w:p>
    <w:p w14:paraId="0FCF3C51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Se entiende por reclamación cualquier expresión de insatisfacción realizada a una organización, en este caso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o proveedores que sirven a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>, relativa a sus productos o procesos, y de la que se espera una respuesta o resolución de forma explícita o implícita.</w:t>
      </w:r>
    </w:p>
    <w:p w14:paraId="1C49B0B1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Podrán existir reclamaciones de dos tipos:</w:t>
      </w:r>
    </w:p>
    <w:p w14:paraId="520C31CB" w14:textId="77777777" w:rsidR="002C649A" w:rsidRPr="007622CC" w:rsidRDefault="00D175F8" w:rsidP="00766D98">
      <w:pPr>
        <w:pStyle w:val="Listavietas1"/>
      </w:pPr>
      <w:r w:rsidRPr="007622CC">
        <w:rPr>
          <w:b/>
          <w:bCs/>
        </w:rPr>
        <w:t>Reclamaciones de calidad:</w:t>
      </w:r>
      <w:r w:rsidRPr="007622CC">
        <w:t xml:space="preserve"> Aquellas en las que el defecto reportado haya podido ser potencialmente ocasionado durante el proceso de fabricación/acondicionamiento del producto.</w:t>
      </w:r>
    </w:p>
    <w:p w14:paraId="38DF1B21" w14:textId="77777777" w:rsidR="002C649A" w:rsidRPr="007622CC" w:rsidRDefault="00D175F8" w:rsidP="00766D98">
      <w:pPr>
        <w:pStyle w:val="Listavietas1"/>
      </w:pPr>
      <w:r w:rsidRPr="007622CC">
        <w:rPr>
          <w:b/>
          <w:bCs/>
        </w:rPr>
        <w:t>Reclamaciones de distribución</w:t>
      </w:r>
      <w:r w:rsidRPr="007622CC">
        <w:t>: Aquellas en las que el defecto reportado haya podido ser potencialmente ocasionado durante el proceso de distribución del producto.</w:t>
      </w:r>
    </w:p>
    <w:p w14:paraId="6220876B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A continuación, se detalla la clasificación y proceso de gestión de las reclamaciones recibidas en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así como la gestión de las reclamaciones. En el </w:t>
      </w:r>
      <w:r w:rsidRPr="007622CC">
        <w:rPr>
          <w:b/>
          <w:bCs/>
          <w:szCs w:val="24"/>
        </w:rPr>
        <w:t>Anexo 1</w:t>
      </w:r>
      <w:r w:rsidRPr="007622CC">
        <w:rPr>
          <w:szCs w:val="24"/>
        </w:rPr>
        <w:t xml:space="preserve"> se adjunta diagramas de flujo del proceso para mejor entendimiento. </w:t>
      </w:r>
    </w:p>
    <w:p w14:paraId="14F80A30" w14:textId="77777777" w:rsidR="00DF464A" w:rsidRPr="001628EA" w:rsidRDefault="00DF464A" w:rsidP="00766D98">
      <w:pPr>
        <w:pStyle w:val="Titulo2SP"/>
      </w:pPr>
      <w:bookmarkStart w:id="6" w:name="_Toc158635349"/>
      <w:r w:rsidRPr="001628EA">
        <w:t>Tipos de reclamaciones</w:t>
      </w:r>
      <w:bookmarkEnd w:id="6"/>
    </w:p>
    <w:p w14:paraId="0AAB7FA6" w14:textId="77777777" w:rsidR="00DF464A" w:rsidRPr="007622CC" w:rsidRDefault="00DF464A" w:rsidP="00DF464A">
      <w:pPr>
        <w:rPr>
          <w:szCs w:val="24"/>
        </w:rPr>
      </w:pPr>
      <w:r w:rsidRPr="007622CC">
        <w:rPr>
          <w:szCs w:val="24"/>
        </w:rPr>
        <w:t>Podrán existir los siguientes tipos de reclamaciones en función de su origen:</w:t>
      </w:r>
    </w:p>
    <w:p w14:paraId="704CBD39" w14:textId="77777777" w:rsidR="00DF464A" w:rsidRPr="007622CC" w:rsidRDefault="00DF464A" w:rsidP="00766D98">
      <w:pPr>
        <w:pStyle w:val="Listavietas1"/>
      </w:pPr>
      <w:r w:rsidRPr="007622CC">
        <w:t xml:space="preserve">Reclamaciones de clientes, es decir, clientes de </w:t>
      </w:r>
      <w:r w:rsidR="007622CC" w:rsidRPr="007622CC">
        <w:t>SPIKA</w:t>
      </w:r>
      <w:r w:rsidRPr="007622CC">
        <w:t xml:space="preserve"> reclaman un defecto de los productos fabricados por </w:t>
      </w:r>
      <w:r w:rsidR="007622CC" w:rsidRPr="007622CC">
        <w:t>SPIKA</w:t>
      </w:r>
      <w:r w:rsidRPr="007622CC">
        <w:t>.</w:t>
      </w:r>
    </w:p>
    <w:p w14:paraId="4B041D35" w14:textId="77777777" w:rsidR="00DF464A" w:rsidRPr="007622CC" w:rsidRDefault="00DF464A" w:rsidP="00766D98">
      <w:pPr>
        <w:pStyle w:val="Listavietas1"/>
      </w:pPr>
      <w:r w:rsidRPr="007622CC">
        <w:t xml:space="preserve">Reclamaciones a proveedores, es decir, materiales suministrados a </w:t>
      </w:r>
      <w:r w:rsidR="007622CC" w:rsidRPr="007622CC">
        <w:t>SPIKA</w:t>
      </w:r>
      <w:r w:rsidRPr="007622CC">
        <w:t xml:space="preserve"> llegan con algún defecto y es </w:t>
      </w:r>
      <w:r w:rsidR="007622CC" w:rsidRPr="007622CC">
        <w:t>SPIKA</w:t>
      </w:r>
      <w:r w:rsidRPr="007622CC">
        <w:t xml:space="preserve"> quien reclama a su proveedor.</w:t>
      </w:r>
    </w:p>
    <w:p w14:paraId="77E14A80" w14:textId="77777777" w:rsidR="002C649A" w:rsidRPr="001628EA" w:rsidRDefault="00D175F8" w:rsidP="00766D98">
      <w:pPr>
        <w:pStyle w:val="Titulo2SP"/>
      </w:pPr>
      <w:bookmarkStart w:id="7" w:name="_Toc158635350"/>
      <w:r w:rsidRPr="001628EA">
        <w:t>Clasificación de las reclamaciones</w:t>
      </w:r>
      <w:bookmarkEnd w:id="7"/>
    </w:p>
    <w:p w14:paraId="18F3FEF2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Las reclamaciones recibidas se clasifican en función de la criticidad / nivel de riesgo de las mismas. </w:t>
      </w:r>
    </w:p>
    <w:p w14:paraId="638859DC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lastRenderedPageBreak/>
        <w:t>Para la determinación y asignación del nivel de riesgo asociado a una reclamación se han de tener en cuenta los siguientes aspectos:</w:t>
      </w:r>
    </w:p>
    <w:p w14:paraId="00EC45DC" w14:textId="77777777" w:rsidR="002C649A" w:rsidRPr="007622CC" w:rsidRDefault="00D175F8">
      <w:pPr>
        <w:pStyle w:val="Prrafodelista"/>
        <w:numPr>
          <w:ilvl w:val="0"/>
          <w:numId w:val="8"/>
        </w:numPr>
        <w:spacing w:line="360" w:lineRule="auto"/>
        <w:rPr>
          <w:szCs w:val="24"/>
        </w:rPr>
      </w:pPr>
      <w:r w:rsidRPr="007622CC">
        <w:rPr>
          <w:szCs w:val="24"/>
        </w:rPr>
        <w:t xml:space="preserve">La </w:t>
      </w:r>
      <w:r w:rsidRPr="007622CC">
        <w:rPr>
          <w:szCs w:val="24"/>
          <w:u w:val="single"/>
        </w:rPr>
        <w:t>severidad</w:t>
      </w:r>
      <w:r w:rsidRPr="007622CC">
        <w:rPr>
          <w:szCs w:val="24"/>
        </w:rPr>
        <w:t xml:space="preserve"> de los defectos detectados / reportados.</w:t>
      </w:r>
    </w:p>
    <w:p w14:paraId="0340C2D8" w14:textId="77777777" w:rsidR="002C649A" w:rsidRPr="007622CC" w:rsidRDefault="00D175F8">
      <w:pPr>
        <w:pStyle w:val="Prrafodelista"/>
        <w:numPr>
          <w:ilvl w:val="0"/>
          <w:numId w:val="8"/>
        </w:numPr>
        <w:spacing w:line="360" w:lineRule="auto"/>
        <w:rPr>
          <w:szCs w:val="24"/>
        </w:rPr>
      </w:pPr>
      <w:r w:rsidRPr="007622CC">
        <w:rPr>
          <w:szCs w:val="24"/>
        </w:rPr>
        <w:t xml:space="preserve">La </w:t>
      </w:r>
      <w:r w:rsidRPr="007622CC">
        <w:rPr>
          <w:szCs w:val="24"/>
          <w:u w:val="single"/>
        </w:rPr>
        <w:t>ocurrencia</w:t>
      </w:r>
      <w:r w:rsidRPr="007622CC">
        <w:rPr>
          <w:szCs w:val="24"/>
        </w:rPr>
        <w:t xml:space="preserve"> del defecto producido.</w:t>
      </w:r>
    </w:p>
    <w:p w14:paraId="667F9B9B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Para ello se tomará como referencia la siguiente escala de valoración:</w:t>
      </w:r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524"/>
        <w:gridCol w:w="8365"/>
      </w:tblGrid>
      <w:tr w:rsidR="002C649A" w:rsidRPr="007622CC" w14:paraId="5EC1F88E" w14:textId="77777777" w:rsidTr="00766D98">
        <w:trPr>
          <w:cantSplit/>
        </w:trPr>
        <w:tc>
          <w:tcPr>
            <w:tcW w:w="1524" w:type="dxa"/>
            <w:shd w:val="clear" w:color="auto" w:fill="9D9D9D" w:themeFill="accent4"/>
            <w:vAlign w:val="center"/>
          </w:tcPr>
          <w:p w14:paraId="4881650E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>Severidad</w:t>
            </w:r>
          </w:p>
        </w:tc>
        <w:tc>
          <w:tcPr>
            <w:tcW w:w="8364" w:type="dxa"/>
          </w:tcPr>
          <w:p w14:paraId="270EB037" w14:textId="77777777" w:rsidR="002C649A" w:rsidRPr="007622CC" w:rsidRDefault="00D175F8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5 = La reclamación afecta a un atributo o parámetro crítico de la calidad y/o supone un peligro </w:t>
            </w:r>
            <w:r w:rsidRPr="007622CC">
              <w:rPr>
                <w:b/>
                <w:szCs w:val="24"/>
              </w:rPr>
              <w:t>grave</w:t>
            </w:r>
            <w:r w:rsidRPr="007622CC">
              <w:rPr>
                <w:szCs w:val="24"/>
              </w:rPr>
              <w:t xml:space="preserve"> para la salud del cliente.</w:t>
            </w:r>
          </w:p>
          <w:p w14:paraId="798AF78F" w14:textId="77777777" w:rsidR="002C649A" w:rsidRPr="007622CC" w:rsidRDefault="00D175F8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3 = La reclamación afecta a un atributo o parámetro no crítico de la calidad y/o supone un peligro </w:t>
            </w:r>
            <w:r w:rsidRPr="007622CC">
              <w:rPr>
                <w:b/>
                <w:szCs w:val="24"/>
              </w:rPr>
              <w:t>moderado</w:t>
            </w:r>
            <w:r w:rsidRPr="007622CC">
              <w:rPr>
                <w:szCs w:val="24"/>
              </w:rPr>
              <w:t xml:space="preserve"> para la salud del cliente.</w:t>
            </w:r>
          </w:p>
          <w:p w14:paraId="63481106" w14:textId="77777777" w:rsidR="002C649A" w:rsidRPr="007622CC" w:rsidRDefault="00D175F8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1= La reclamación no afecta a la calidad del producto </w:t>
            </w:r>
            <w:r w:rsidRPr="007622CC">
              <w:rPr>
                <w:b/>
                <w:szCs w:val="24"/>
              </w:rPr>
              <w:t>ni supone un peligro</w:t>
            </w:r>
            <w:r w:rsidRPr="007622CC">
              <w:rPr>
                <w:szCs w:val="24"/>
              </w:rPr>
              <w:t xml:space="preserve"> para la salud del cliente, pero se debe documentar. </w:t>
            </w:r>
          </w:p>
        </w:tc>
      </w:tr>
      <w:tr w:rsidR="002C649A" w:rsidRPr="007622CC" w14:paraId="6CDE4E39" w14:textId="77777777" w:rsidTr="00766D98">
        <w:trPr>
          <w:cantSplit/>
        </w:trPr>
        <w:tc>
          <w:tcPr>
            <w:tcW w:w="1524" w:type="dxa"/>
            <w:shd w:val="clear" w:color="auto" w:fill="9D9D9D" w:themeFill="accent4"/>
            <w:vAlign w:val="center"/>
          </w:tcPr>
          <w:p w14:paraId="52695692" w14:textId="77777777" w:rsidR="002C649A" w:rsidRPr="007622CC" w:rsidRDefault="00D175F8">
            <w:pPr>
              <w:widowControl w:val="0"/>
              <w:spacing w:after="0"/>
              <w:ind w:left="-142" w:right="-108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 xml:space="preserve">Ocurrencia </w:t>
            </w:r>
          </w:p>
        </w:tc>
        <w:tc>
          <w:tcPr>
            <w:tcW w:w="8364" w:type="dxa"/>
          </w:tcPr>
          <w:p w14:paraId="2E2B09F7" w14:textId="77777777" w:rsidR="002C649A" w:rsidRPr="007622CC" w:rsidRDefault="00D175F8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5 = Mismo defecto reportado para el mismo producto más de </w:t>
            </w:r>
            <w:r w:rsidRPr="007622CC">
              <w:rPr>
                <w:i/>
                <w:szCs w:val="24"/>
              </w:rPr>
              <w:t>6</w:t>
            </w:r>
            <w:r w:rsidRPr="007622CC">
              <w:rPr>
                <w:szCs w:val="24"/>
              </w:rPr>
              <w:t xml:space="preserve"> veces en los últimos 12 meses.</w:t>
            </w:r>
          </w:p>
          <w:p w14:paraId="442A03ED" w14:textId="77777777" w:rsidR="002C649A" w:rsidRPr="007622CC" w:rsidRDefault="00D175F8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 xml:space="preserve">3 = Mismo defecto reportado para el mismo producto entre </w:t>
            </w:r>
            <w:r w:rsidRPr="007622CC">
              <w:rPr>
                <w:i/>
                <w:szCs w:val="24"/>
              </w:rPr>
              <w:t>4 y 6</w:t>
            </w:r>
            <w:r w:rsidRPr="007622CC">
              <w:rPr>
                <w:szCs w:val="24"/>
              </w:rPr>
              <w:t xml:space="preserve"> veces </w:t>
            </w:r>
            <w:r w:rsidRPr="007622CC">
              <w:rPr>
                <w:i/>
                <w:szCs w:val="24"/>
              </w:rPr>
              <w:t>(ambos inclusive)</w:t>
            </w:r>
            <w:r w:rsidRPr="007622CC">
              <w:rPr>
                <w:szCs w:val="24"/>
              </w:rPr>
              <w:t xml:space="preserve"> en los últimos 12 meses.</w:t>
            </w:r>
          </w:p>
          <w:p w14:paraId="1AE5619C" w14:textId="77777777" w:rsidR="002C649A" w:rsidRPr="007622CC" w:rsidRDefault="00D175F8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7622CC">
              <w:rPr>
                <w:szCs w:val="24"/>
              </w:rPr>
              <w:t>1 = Mismo defecto reportado para el mismo producto entre 0 y 3 veces en los últimos 12 meses.</w:t>
            </w:r>
          </w:p>
        </w:tc>
      </w:tr>
    </w:tbl>
    <w:p w14:paraId="276BD586" w14:textId="77777777" w:rsidR="002C649A" w:rsidRPr="007622CC" w:rsidRDefault="002C649A">
      <w:pPr>
        <w:rPr>
          <w:szCs w:val="24"/>
        </w:rPr>
      </w:pPr>
    </w:p>
    <w:p w14:paraId="6EEB300C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Teniendo en cuenta estos criterios se elabora la siguiente matriz de riesgo para determinar el nivel de riesgo asociado a las reclamaciones recibidas en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>:</w:t>
      </w:r>
    </w:p>
    <w:tbl>
      <w:tblPr>
        <w:tblStyle w:val="Tablaconcuadrcula"/>
        <w:tblpPr w:leftFromText="141" w:rightFromText="141" w:vertAnchor="text" w:tblpY="34"/>
        <w:tblW w:w="9627" w:type="dxa"/>
        <w:tblLayout w:type="fixed"/>
        <w:tblLook w:val="04A0" w:firstRow="1" w:lastRow="0" w:firstColumn="1" w:lastColumn="0" w:noHBand="0" w:noVBand="1"/>
      </w:tblPr>
      <w:tblGrid>
        <w:gridCol w:w="2408"/>
        <w:gridCol w:w="1442"/>
        <w:gridCol w:w="1926"/>
        <w:gridCol w:w="1924"/>
        <w:gridCol w:w="1927"/>
      </w:tblGrid>
      <w:tr w:rsidR="002C649A" w:rsidRPr="007622CC" w14:paraId="3456DBC7" w14:textId="77777777" w:rsidTr="00C362AC">
        <w:trPr>
          <w:cantSplit/>
          <w:trHeight w:val="170"/>
        </w:trPr>
        <w:tc>
          <w:tcPr>
            <w:tcW w:w="3848" w:type="dxa"/>
            <w:gridSpan w:val="2"/>
            <w:vMerge w:val="restart"/>
            <w:tcBorders>
              <w:top w:val="nil"/>
              <w:left w:val="nil"/>
            </w:tcBorders>
          </w:tcPr>
          <w:p w14:paraId="4F9F294E" w14:textId="77777777" w:rsidR="002C649A" w:rsidRPr="007622CC" w:rsidRDefault="002C649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5779" w:type="dxa"/>
            <w:gridSpan w:val="3"/>
            <w:shd w:val="clear" w:color="auto" w:fill="9D9D9D" w:themeFill="accent4"/>
          </w:tcPr>
          <w:p w14:paraId="2800735F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 xml:space="preserve">Ocurrencia </w:t>
            </w:r>
          </w:p>
        </w:tc>
      </w:tr>
      <w:tr w:rsidR="002C649A" w:rsidRPr="007622CC" w14:paraId="7C8FF495" w14:textId="77777777" w:rsidTr="00C362AC">
        <w:trPr>
          <w:cantSplit/>
          <w:trHeight w:val="70"/>
        </w:trPr>
        <w:tc>
          <w:tcPr>
            <w:tcW w:w="3848" w:type="dxa"/>
            <w:gridSpan w:val="2"/>
            <w:vMerge/>
            <w:tcBorders>
              <w:top w:val="nil"/>
              <w:left w:val="nil"/>
            </w:tcBorders>
          </w:tcPr>
          <w:p w14:paraId="033A3A16" w14:textId="77777777" w:rsidR="002C649A" w:rsidRPr="007622CC" w:rsidRDefault="002C649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27" w:type="dxa"/>
            <w:shd w:val="clear" w:color="auto" w:fill="9D9D9D" w:themeFill="accent4"/>
          </w:tcPr>
          <w:p w14:paraId="6BD31AD5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5</w:t>
            </w:r>
          </w:p>
        </w:tc>
        <w:tc>
          <w:tcPr>
            <w:tcW w:w="1924" w:type="dxa"/>
            <w:shd w:val="clear" w:color="auto" w:fill="9D9D9D" w:themeFill="accent4"/>
          </w:tcPr>
          <w:p w14:paraId="1CB94A1B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3</w:t>
            </w:r>
          </w:p>
        </w:tc>
        <w:tc>
          <w:tcPr>
            <w:tcW w:w="1928" w:type="dxa"/>
            <w:shd w:val="clear" w:color="auto" w:fill="9D9D9D" w:themeFill="accent4"/>
          </w:tcPr>
          <w:p w14:paraId="0B5CA76F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1</w:t>
            </w:r>
          </w:p>
        </w:tc>
      </w:tr>
      <w:tr w:rsidR="002C649A" w:rsidRPr="007622CC" w14:paraId="45780A54" w14:textId="77777777" w:rsidTr="00C362AC">
        <w:trPr>
          <w:cantSplit/>
          <w:trHeight w:val="70"/>
        </w:trPr>
        <w:tc>
          <w:tcPr>
            <w:tcW w:w="2408" w:type="dxa"/>
            <w:vMerge w:val="restart"/>
            <w:shd w:val="clear" w:color="auto" w:fill="9D9D9D" w:themeFill="accent4"/>
            <w:vAlign w:val="center"/>
          </w:tcPr>
          <w:p w14:paraId="39A6FF3A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b/>
                <w:szCs w:val="24"/>
              </w:rPr>
              <w:t>Severidad</w:t>
            </w:r>
          </w:p>
        </w:tc>
        <w:tc>
          <w:tcPr>
            <w:tcW w:w="1442" w:type="dxa"/>
            <w:shd w:val="clear" w:color="auto" w:fill="9D9D9D" w:themeFill="accent4"/>
          </w:tcPr>
          <w:p w14:paraId="569A1ABA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5</w:t>
            </w:r>
          </w:p>
        </w:tc>
        <w:tc>
          <w:tcPr>
            <w:tcW w:w="1926" w:type="dxa"/>
            <w:shd w:val="clear" w:color="auto" w:fill="FF0000"/>
          </w:tcPr>
          <w:p w14:paraId="7100366C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25</w:t>
            </w:r>
          </w:p>
        </w:tc>
        <w:tc>
          <w:tcPr>
            <w:tcW w:w="1925" w:type="dxa"/>
            <w:shd w:val="clear" w:color="auto" w:fill="FF0000"/>
          </w:tcPr>
          <w:p w14:paraId="3034B9CF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15</w:t>
            </w:r>
          </w:p>
        </w:tc>
        <w:tc>
          <w:tcPr>
            <w:tcW w:w="1926" w:type="dxa"/>
            <w:shd w:val="clear" w:color="auto" w:fill="FFC000"/>
          </w:tcPr>
          <w:p w14:paraId="71C8F551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5</w:t>
            </w:r>
          </w:p>
        </w:tc>
      </w:tr>
      <w:tr w:rsidR="002C649A" w:rsidRPr="007622CC" w14:paraId="2482F5C1" w14:textId="77777777" w:rsidTr="00C362AC">
        <w:trPr>
          <w:cantSplit/>
          <w:trHeight w:val="170"/>
        </w:trPr>
        <w:tc>
          <w:tcPr>
            <w:tcW w:w="2408" w:type="dxa"/>
            <w:vMerge/>
            <w:shd w:val="clear" w:color="auto" w:fill="9D9D9D" w:themeFill="accent4"/>
          </w:tcPr>
          <w:p w14:paraId="2931138E" w14:textId="77777777" w:rsidR="002C649A" w:rsidRPr="007622CC" w:rsidRDefault="002C649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442" w:type="dxa"/>
            <w:shd w:val="clear" w:color="auto" w:fill="9D9D9D" w:themeFill="accent4"/>
          </w:tcPr>
          <w:p w14:paraId="5AC7FCA9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3</w:t>
            </w:r>
          </w:p>
        </w:tc>
        <w:tc>
          <w:tcPr>
            <w:tcW w:w="1926" w:type="dxa"/>
            <w:shd w:val="clear" w:color="auto" w:fill="FF0000"/>
          </w:tcPr>
          <w:p w14:paraId="4534C393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15</w:t>
            </w:r>
          </w:p>
        </w:tc>
        <w:tc>
          <w:tcPr>
            <w:tcW w:w="1925" w:type="dxa"/>
            <w:shd w:val="clear" w:color="auto" w:fill="FFC000"/>
          </w:tcPr>
          <w:p w14:paraId="143FB2A0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9</w:t>
            </w:r>
          </w:p>
        </w:tc>
        <w:tc>
          <w:tcPr>
            <w:tcW w:w="1926" w:type="dxa"/>
            <w:shd w:val="clear" w:color="auto" w:fill="92D050"/>
          </w:tcPr>
          <w:p w14:paraId="6AB45DE4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3</w:t>
            </w:r>
          </w:p>
        </w:tc>
      </w:tr>
      <w:tr w:rsidR="002C649A" w:rsidRPr="007622CC" w14:paraId="59E8A0A7" w14:textId="77777777" w:rsidTr="00C362AC">
        <w:trPr>
          <w:cantSplit/>
          <w:trHeight w:val="170"/>
        </w:trPr>
        <w:tc>
          <w:tcPr>
            <w:tcW w:w="2408" w:type="dxa"/>
            <w:vMerge/>
            <w:shd w:val="clear" w:color="auto" w:fill="9D9D9D" w:themeFill="accent4"/>
          </w:tcPr>
          <w:p w14:paraId="4F1AC59A" w14:textId="77777777" w:rsidR="002C649A" w:rsidRPr="007622CC" w:rsidRDefault="002C649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442" w:type="dxa"/>
            <w:shd w:val="clear" w:color="auto" w:fill="9D9D9D" w:themeFill="accent4"/>
          </w:tcPr>
          <w:p w14:paraId="511B92A4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1</w:t>
            </w:r>
          </w:p>
        </w:tc>
        <w:tc>
          <w:tcPr>
            <w:tcW w:w="1926" w:type="dxa"/>
            <w:shd w:val="clear" w:color="auto" w:fill="FFC000"/>
          </w:tcPr>
          <w:p w14:paraId="29D5746C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5</w:t>
            </w:r>
          </w:p>
        </w:tc>
        <w:tc>
          <w:tcPr>
            <w:tcW w:w="1925" w:type="dxa"/>
            <w:shd w:val="clear" w:color="auto" w:fill="92D050"/>
          </w:tcPr>
          <w:p w14:paraId="7CE01AB6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3</w:t>
            </w:r>
          </w:p>
        </w:tc>
        <w:tc>
          <w:tcPr>
            <w:tcW w:w="1926" w:type="dxa"/>
            <w:shd w:val="clear" w:color="auto" w:fill="92D050"/>
          </w:tcPr>
          <w:p w14:paraId="3C6DC342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</w:t>
            </w:r>
          </w:p>
        </w:tc>
      </w:tr>
    </w:tbl>
    <w:p w14:paraId="4C68132A" w14:textId="77777777" w:rsidR="002C649A" w:rsidRPr="007622CC" w:rsidRDefault="002C649A">
      <w:pPr>
        <w:rPr>
          <w:szCs w:val="24"/>
        </w:rPr>
      </w:pPr>
    </w:p>
    <w:p w14:paraId="4FB40CB2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Una vez determinado el nivel de riesgo total asociado a la reclamación, ésta se clasificará como crítica (C), mayor (M) o menor (m).</w:t>
      </w:r>
    </w:p>
    <w:p w14:paraId="4957EBB8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lastRenderedPageBreak/>
        <w:t>En todas las reclamaciones será necesario investigar la causa raíz del defecto detectado, no obstante, el nivel de esfuerzo, formalidad, documentación a generar y plan de acciones correctivas / preventivas deberá ser proporcional al riesgo / criticidad de estas.</w:t>
      </w:r>
    </w:p>
    <w:p w14:paraId="4CFAD0A1" w14:textId="77777777" w:rsidR="002C649A" w:rsidRPr="001628EA" w:rsidRDefault="00D175F8" w:rsidP="00766D98">
      <w:pPr>
        <w:pStyle w:val="Ttulo3SP"/>
      </w:pPr>
      <w:bookmarkStart w:id="8" w:name="_Toc158635351"/>
      <w:r w:rsidRPr="001628EA">
        <w:t>Reclamación crítica</w:t>
      </w:r>
      <w:bookmarkEnd w:id="8"/>
    </w:p>
    <w:p w14:paraId="4D2281B6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Son aquellas reclamaciones para las que el nivel de riesgo total obtenido es &gt; 9 (zona en rojo). Estas reclamaciones deberán ser cerradas en un plazo máximo inferior a 30 días naturales desde la fecha de recepción de la reclamación.</w:t>
      </w:r>
    </w:p>
    <w:p w14:paraId="3FD6F90F" w14:textId="77777777" w:rsidR="002C649A" w:rsidRPr="001628EA" w:rsidRDefault="00D175F8" w:rsidP="00766D98">
      <w:pPr>
        <w:pStyle w:val="Ttulo3SP"/>
      </w:pPr>
      <w:bookmarkStart w:id="9" w:name="_Toc158635352"/>
      <w:r w:rsidRPr="001628EA">
        <w:t>Reclamación mayor</w:t>
      </w:r>
      <w:bookmarkEnd w:id="9"/>
    </w:p>
    <w:p w14:paraId="351D9B67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Son aquellas reclamaciones para las que el nivel de riesgo obtenido es &gt; 3 y ≤ 9 (zona en naranja). Estas reclamaciones deberán ser cerradas en un plazo máximo de 30 días naturales desde la fecha de recepción de la reclamación.</w:t>
      </w:r>
    </w:p>
    <w:p w14:paraId="4BDF87EC" w14:textId="77777777" w:rsidR="002C649A" w:rsidRPr="001628EA" w:rsidRDefault="00D175F8" w:rsidP="00766D98">
      <w:pPr>
        <w:pStyle w:val="Ttulo3SP"/>
      </w:pPr>
      <w:bookmarkStart w:id="10" w:name="_Toc158635353"/>
      <w:r w:rsidRPr="001628EA">
        <w:t>Reclamación menor</w:t>
      </w:r>
      <w:bookmarkEnd w:id="10"/>
    </w:p>
    <w:p w14:paraId="596E49D7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Son aquellas reclamaciones para las que el nivel de riesgo obtenido es ≤ 3 (zona en verde). Estas reclamaciones deberán ser cerradas en un plazo máximo de 60 días naturales desde la fecha de recepción de la reclamación.</w:t>
      </w:r>
    </w:p>
    <w:p w14:paraId="7713A687" w14:textId="77777777" w:rsidR="002C649A" w:rsidRPr="001628EA" w:rsidRDefault="00D175F8" w:rsidP="00766D98">
      <w:pPr>
        <w:pStyle w:val="Ttulo3SP"/>
      </w:pPr>
      <w:bookmarkStart w:id="11" w:name="_Toc158635354"/>
      <w:r w:rsidRPr="001628EA">
        <w:t>Reclamación desestimada</w:t>
      </w:r>
      <w:bookmarkEnd w:id="11"/>
    </w:p>
    <w:p w14:paraId="47E878B0" w14:textId="77777777" w:rsidR="002C649A" w:rsidRPr="007622CC" w:rsidRDefault="00D175F8" w:rsidP="00C362AC">
      <w:bookmarkStart w:id="12" w:name="_Toc68779956"/>
      <w:bookmarkStart w:id="13" w:name="_Toc69286209"/>
      <w:bookmarkStart w:id="14" w:name="_Toc156997476"/>
      <w:r w:rsidRPr="007622CC">
        <w:t>Son aquellas reclamaciones recibidas en las que, tras 1 mes desde la comunicación inicial, no se consigue recabar los datos básicos para la investigación de las mismas. Los datos básicos son nº</w:t>
      </w:r>
      <w:r w:rsidRPr="007622CC">
        <w:rPr>
          <w:bCs/>
        </w:rPr>
        <w:t xml:space="preserve"> de lote o muestras para realizar la investigación.</w:t>
      </w:r>
      <w:bookmarkEnd w:id="12"/>
      <w:bookmarkEnd w:id="13"/>
      <w:bookmarkEnd w:id="14"/>
      <w:r w:rsidRPr="007622CC">
        <w:rPr>
          <w:bCs/>
        </w:rPr>
        <w:t xml:space="preserve"> </w:t>
      </w:r>
    </w:p>
    <w:p w14:paraId="66F9283E" w14:textId="77777777" w:rsidR="002C649A" w:rsidRPr="001628EA" w:rsidRDefault="00D175F8" w:rsidP="00766D98">
      <w:pPr>
        <w:pStyle w:val="Titulo2SP"/>
      </w:pPr>
      <w:bookmarkStart w:id="15" w:name="_Toc158635355"/>
      <w:r w:rsidRPr="001628EA">
        <w:t xml:space="preserve">Gestión de la reclamación </w:t>
      </w:r>
      <w:r w:rsidR="00DF464A" w:rsidRPr="001628EA">
        <w:t>de clientes</w:t>
      </w:r>
      <w:bookmarkEnd w:id="15"/>
    </w:p>
    <w:p w14:paraId="7F89B8CC" w14:textId="77777777" w:rsidR="002C649A" w:rsidRPr="007622CC" w:rsidRDefault="00D175F8">
      <w:pPr>
        <w:pStyle w:val="Textoindependiente2"/>
        <w:spacing w:line="264" w:lineRule="auto"/>
        <w:rPr>
          <w:szCs w:val="24"/>
        </w:rPr>
      </w:pPr>
      <w:r w:rsidRPr="007622CC">
        <w:rPr>
          <w:szCs w:val="24"/>
        </w:rPr>
        <w:t xml:space="preserve">En este apartado se describen las distintas fases que forman parte de la investigación de reclamaciones de calidad o de distribución de productos fabricados en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>.</w:t>
      </w:r>
    </w:p>
    <w:p w14:paraId="3CBE22EF" w14:textId="76369CDC" w:rsidR="00D523C3" w:rsidRDefault="00D175F8" w:rsidP="0038691A">
      <w:pPr>
        <w:pStyle w:val="Ttulo3SP"/>
      </w:pPr>
      <w:bookmarkStart w:id="16" w:name="_Toc158635356"/>
      <w:r w:rsidRPr="001628EA">
        <w:t>Fase I: comunicación de la reclamación</w:t>
      </w:r>
      <w:bookmarkEnd w:id="16"/>
      <w:r w:rsidRPr="001628EA">
        <w:t xml:space="preserve"> </w:t>
      </w:r>
    </w:p>
    <w:p w14:paraId="618367FD" w14:textId="73CC0DB4" w:rsidR="002C649A" w:rsidRPr="001628EA" w:rsidRDefault="00D523C3" w:rsidP="00D523C3">
      <w:r>
        <w:t>P</w:t>
      </w:r>
      <w:r w:rsidR="00D175F8" w:rsidRPr="001628EA">
        <w:t>odrán darse por las siguientes vías:</w:t>
      </w:r>
    </w:p>
    <w:p w14:paraId="093934BF" w14:textId="77777777" w:rsidR="002C649A" w:rsidRPr="007622CC" w:rsidRDefault="00D175F8" w:rsidP="00766D98">
      <w:pPr>
        <w:pStyle w:val="Listavietas1"/>
      </w:pPr>
      <w:r w:rsidRPr="007622CC">
        <w:t>Comunicación de las autoridades sanitarias</w:t>
      </w:r>
    </w:p>
    <w:p w14:paraId="72A94313" w14:textId="77777777" w:rsidR="002C649A" w:rsidRPr="007622CC" w:rsidRDefault="00D175F8" w:rsidP="00766D98">
      <w:pPr>
        <w:pStyle w:val="Listavietas1"/>
      </w:pPr>
      <w:r w:rsidRPr="007622CC">
        <w:t>Por el canal de venta</w:t>
      </w:r>
    </w:p>
    <w:p w14:paraId="627F18E0" w14:textId="77777777" w:rsidR="002C649A" w:rsidRPr="007622CC" w:rsidRDefault="00D175F8" w:rsidP="00766D98">
      <w:pPr>
        <w:pStyle w:val="Listavietas1"/>
      </w:pPr>
      <w:r w:rsidRPr="007622CC">
        <w:t>Directa de particulares, médicos, farmacéuticos, hospitales, etc…</w:t>
      </w:r>
    </w:p>
    <w:p w14:paraId="40EA35A6" w14:textId="77777777" w:rsidR="002C649A" w:rsidRPr="007622CC" w:rsidRDefault="00D175F8" w:rsidP="00766D98">
      <w:pPr>
        <w:pStyle w:val="Listavietas1"/>
      </w:pPr>
      <w:r w:rsidRPr="007622CC">
        <w:t>Cualquier empleado de la compañía</w:t>
      </w:r>
    </w:p>
    <w:p w14:paraId="7418E6D6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lastRenderedPageBreak/>
        <w:t>En este punto cuando una persona reciba una reclamaci</w:t>
      </w:r>
      <w:r w:rsidR="00CA7166" w:rsidRPr="007622CC">
        <w:rPr>
          <w:szCs w:val="24"/>
        </w:rPr>
        <w:t>ón deberá rellenar la Fase I del Anexo 2</w:t>
      </w:r>
      <w:r w:rsidRPr="007622CC">
        <w:rPr>
          <w:szCs w:val="24"/>
        </w:rPr>
        <w:t>, donde se compilará como mínimo la siguiente información y podrá enviarlo por el contacto de correo electrónico de contacto facilitado en la página web o mediante el buzón habilitado en la misma.</w:t>
      </w:r>
    </w:p>
    <w:p w14:paraId="7A5C8F28" w14:textId="77777777" w:rsidR="002C649A" w:rsidRPr="007622CC" w:rsidRDefault="00D175F8" w:rsidP="00766D98">
      <w:pPr>
        <w:pStyle w:val="Listavietas1"/>
      </w:pPr>
      <w:r w:rsidRPr="007622CC">
        <w:t>Nombre del producto, formato</w:t>
      </w:r>
    </w:p>
    <w:p w14:paraId="4BECF5A1" w14:textId="77777777" w:rsidR="002C649A" w:rsidRPr="007622CC" w:rsidRDefault="00D175F8" w:rsidP="00766D98">
      <w:pPr>
        <w:pStyle w:val="Listavietas1"/>
      </w:pPr>
      <w:r w:rsidRPr="007622CC">
        <w:t>Descripción del defecto, queda o reclamación</w:t>
      </w:r>
    </w:p>
    <w:p w14:paraId="5C980451" w14:textId="77777777" w:rsidR="002C649A" w:rsidRPr="007622CC" w:rsidRDefault="00D175F8" w:rsidP="00766D98">
      <w:pPr>
        <w:pStyle w:val="Listavietas1"/>
      </w:pPr>
      <w:r w:rsidRPr="007622CC">
        <w:t>Origen de la reclamación</w:t>
      </w:r>
    </w:p>
    <w:p w14:paraId="4EEA87AB" w14:textId="77777777" w:rsidR="002C649A" w:rsidRPr="007622CC" w:rsidRDefault="00D175F8" w:rsidP="00766D98">
      <w:pPr>
        <w:pStyle w:val="Listavietas1"/>
      </w:pPr>
      <w:r w:rsidRPr="007622CC">
        <w:t>Nombre, dirección y teléfono de quien realiza la reclamación</w:t>
      </w:r>
    </w:p>
    <w:p w14:paraId="166388B6" w14:textId="77777777" w:rsidR="002C649A" w:rsidRPr="007622CC" w:rsidRDefault="00D175F8" w:rsidP="00766D98">
      <w:pPr>
        <w:pStyle w:val="Listavietas1"/>
      </w:pPr>
      <w:r w:rsidRPr="007622CC">
        <w:t>Cualquier otro dato de interés</w:t>
      </w:r>
    </w:p>
    <w:p w14:paraId="03805C94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Se disponen de 48h para tramitar la comunicación. </w:t>
      </w:r>
    </w:p>
    <w:p w14:paraId="6E6C3E8E" w14:textId="77777777" w:rsidR="002C649A" w:rsidRPr="001628EA" w:rsidRDefault="00D175F8" w:rsidP="00766D98">
      <w:pPr>
        <w:pStyle w:val="Ttulo3SP"/>
      </w:pPr>
      <w:bookmarkStart w:id="17" w:name="_Toc158635357"/>
      <w:r w:rsidRPr="001628EA">
        <w:t>Fase II: recepción de la reclamación:</w:t>
      </w:r>
      <w:bookmarkEnd w:id="17"/>
      <w:r w:rsidRPr="001628EA">
        <w:t xml:space="preserve"> </w:t>
      </w:r>
    </w:p>
    <w:p w14:paraId="49A8AE8B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Cuando se reciba una reclamación el Técnico Responsable o persona en quien delegue realizará las siguientes acciones:</w:t>
      </w:r>
    </w:p>
    <w:p w14:paraId="673CE622" w14:textId="77777777" w:rsidR="002C649A" w:rsidRPr="007622CC" w:rsidRDefault="00D175F8">
      <w:pPr>
        <w:pStyle w:val="Prrafodelista"/>
        <w:numPr>
          <w:ilvl w:val="0"/>
          <w:numId w:val="9"/>
        </w:numPr>
        <w:rPr>
          <w:szCs w:val="24"/>
        </w:rPr>
      </w:pPr>
      <w:r w:rsidRPr="007622CC">
        <w:rPr>
          <w:szCs w:val="24"/>
        </w:rPr>
        <w:t>Codificará la reclamación como sigue</w:t>
      </w:r>
      <w:r w:rsidRPr="007622CC">
        <w:rPr>
          <w:b/>
          <w:bCs/>
          <w:szCs w:val="24"/>
        </w:rPr>
        <w:t>: R-XXX/YY</w:t>
      </w:r>
      <w:r w:rsidRPr="007622CC">
        <w:rPr>
          <w:szCs w:val="24"/>
        </w:rPr>
        <w:t xml:space="preserve">; donde XXX es un nº correlativo y YY son las dos ultima cifras del año en curso. </w:t>
      </w:r>
    </w:p>
    <w:p w14:paraId="265585D0" w14:textId="77777777" w:rsidR="002C649A" w:rsidRPr="007622CC" w:rsidRDefault="00D175F8">
      <w:pPr>
        <w:pStyle w:val="Prrafodelista"/>
        <w:numPr>
          <w:ilvl w:val="0"/>
          <w:numId w:val="9"/>
        </w:numPr>
        <w:rPr>
          <w:szCs w:val="24"/>
        </w:rPr>
      </w:pPr>
      <w:r w:rsidRPr="007622CC">
        <w:rPr>
          <w:szCs w:val="24"/>
        </w:rPr>
        <w:t xml:space="preserve">Rellenará el check-list de evaluación inicial del </w:t>
      </w:r>
      <w:r w:rsidR="00CA7166" w:rsidRPr="007622CC">
        <w:rPr>
          <w:szCs w:val="24"/>
        </w:rPr>
        <w:t>Anexo 2</w:t>
      </w:r>
      <w:r w:rsidRPr="007622CC">
        <w:rPr>
          <w:szCs w:val="24"/>
        </w:rPr>
        <w:t xml:space="preserve"> con el fin de evaluar de manera inicial el defecto reclamado.</w:t>
      </w:r>
    </w:p>
    <w:p w14:paraId="39FB3FC6" w14:textId="77777777" w:rsidR="002C649A" w:rsidRPr="007622CC" w:rsidRDefault="00BA46D1">
      <w:pPr>
        <w:pStyle w:val="Prrafodelista"/>
        <w:numPr>
          <w:ilvl w:val="0"/>
          <w:numId w:val="9"/>
        </w:numPr>
        <w:rPr>
          <w:szCs w:val="24"/>
        </w:rPr>
      </w:pPr>
      <w:r w:rsidRPr="007622CC">
        <w:rPr>
          <w:szCs w:val="24"/>
        </w:rPr>
        <w:t>Pasará</w:t>
      </w:r>
      <w:r w:rsidR="00D175F8" w:rsidRPr="007622CC">
        <w:rPr>
          <w:szCs w:val="24"/>
        </w:rPr>
        <w:t xml:space="preserve"> a realizar la investigación, aquí se procederá según la naturaleza y el alcance del defecto reportado y la información disponible. La investigación incluirá la revisión de la documentación relativa al lote y la inspección de las muestras de retención disponibles. </w:t>
      </w:r>
    </w:p>
    <w:p w14:paraId="76CA6625" w14:textId="77777777" w:rsidR="002C649A" w:rsidRPr="007622CC" w:rsidRDefault="00D175F8">
      <w:pPr>
        <w:pStyle w:val="Prrafodelista"/>
        <w:numPr>
          <w:ilvl w:val="0"/>
          <w:numId w:val="9"/>
        </w:numPr>
        <w:rPr>
          <w:szCs w:val="24"/>
        </w:rPr>
      </w:pPr>
      <w:r w:rsidRPr="007622CC">
        <w:rPr>
          <w:szCs w:val="24"/>
        </w:rPr>
        <w:t>Confirmar la clasificación de la reclamación mediante el dictamen de si la reclamación es procedente o no procedente, entendiéndose como:</w:t>
      </w:r>
    </w:p>
    <w:p w14:paraId="4DBD83C4" w14:textId="77777777" w:rsidR="002C649A" w:rsidRPr="007622CC" w:rsidRDefault="00D175F8">
      <w:pPr>
        <w:pStyle w:val="Prrafodelista"/>
        <w:numPr>
          <w:ilvl w:val="1"/>
          <w:numId w:val="9"/>
        </w:numPr>
        <w:rPr>
          <w:szCs w:val="24"/>
        </w:rPr>
      </w:pPr>
      <w:r w:rsidRPr="007622CC">
        <w:rPr>
          <w:szCs w:val="24"/>
        </w:rPr>
        <w:t>Reclamación procedente: si se confirma el defecto reportado</w:t>
      </w:r>
    </w:p>
    <w:p w14:paraId="7A74C673" w14:textId="77777777" w:rsidR="002C649A" w:rsidRPr="007622CC" w:rsidRDefault="00D175F8">
      <w:pPr>
        <w:pStyle w:val="Prrafodelista"/>
        <w:numPr>
          <w:ilvl w:val="1"/>
          <w:numId w:val="9"/>
        </w:numPr>
        <w:rPr>
          <w:szCs w:val="24"/>
        </w:rPr>
      </w:pPr>
      <w:r w:rsidRPr="007622CC">
        <w:rPr>
          <w:szCs w:val="24"/>
        </w:rPr>
        <w:t xml:space="preserve">Reclamación no procedente: si tras la investigación preliminar la reclamación no es posible atribuirla a ninguna de las actividades llevadas a cabo bajo responsabilidad de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. </w:t>
      </w:r>
    </w:p>
    <w:p w14:paraId="6CEE1838" w14:textId="77777777" w:rsidR="002C649A" w:rsidRPr="001628EA" w:rsidRDefault="00D175F8" w:rsidP="00766D98">
      <w:pPr>
        <w:pStyle w:val="Ttulo3SP"/>
      </w:pPr>
      <w:bookmarkStart w:id="18" w:name="_Toc158635358"/>
      <w:r w:rsidRPr="001628EA">
        <w:t>Fase III: investigación detallada de la reclamación.</w:t>
      </w:r>
      <w:bookmarkEnd w:id="18"/>
      <w:r w:rsidRPr="001628EA">
        <w:t xml:space="preserve"> </w:t>
      </w:r>
    </w:p>
    <w:p w14:paraId="052412A9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Esta fase se completará para aquellas reclamaciones clasificadas como Mayores o Críticas, donde además de la investigación de la Fase II se lleva a cabo una investigación mas exhaustiva para determinar las causas raíces que han llevado al defecto y poder establecer </w:t>
      </w:r>
      <w:r w:rsidRPr="007622CC">
        <w:rPr>
          <w:szCs w:val="24"/>
        </w:rPr>
        <w:lastRenderedPageBreak/>
        <w:t xml:space="preserve">un Plan de CAPAs apropiado. En esta fase se documentarán todos los puntos posibles revisados con el fin de desgranar lo ocurrido. Se seguirá lo dispuesto en el </w:t>
      </w:r>
      <w:r w:rsidR="00CA7166" w:rsidRPr="007622CC">
        <w:rPr>
          <w:szCs w:val="24"/>
        </w:rPr>
        <w:t>Anexo 3</w:t>
      </w:r>
      <w:r w:rsidRPr="007622CC">
        <w:rPr>
          <w:szCs w:val="24"/>
        </w:rPr>
        <w:t>.</w:t>
      </w:r>
    </w:p>
    <w:p w14:paraId="53EC89AD" w14:textId="77777777" w:rsidR="002C649A" w:rsidRPr="001628EA" w:rsidRDefault="00D175F8" w:rsidP="00766D98">
      <w:pPr>
        <w:pStyle w:val="Ttulo3SP"/>
      </w:pPr>
      <w:bookmarkStart w:id="19" w:name="_Toc158635359"/>
      <w:r w:rsidRPr="001628EA">
        <w:t>Fase IV: Plan de acciones, correctivas y comprobación de la eficacia</w:t>
      </w:r>
      <w:bookmarkEnd w:id="19"/>
    </w:p>
    <w:p w14:paraId="346A991A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Finalizada la investigación de procederá a la creación de las acciones según el </w:t>
      </w:r>
      <w:r w:rsidRPr="007622CC">
        <w:rPr>
          <w:b/>
          <w:bCs/>
          <w:szCs w:val="24"/>
        </w:rPr>
        <w:t>SGC</w:t>
      </w:r>
      <w:r w:rsidRPr="007622CC">
        <w:rPr>
          <w:szCs w:val="24"/>
        </w:rPr>
        <w:t>-</w:t>
      </w:r>
      <w:r w:rsidRPr="007622CC">
        <w:rPr>
          <w:b/>
          <w:bCs/>
          <w:szCs w:val="24"/>
        </w:rPr>
        <w:t>006 Gestión de acciones correctivas y preventivas</w:t>
      </w:r>
      <w:r w:rsidRPr="007622CC">
        <w:rPr>
          <w:szCs w:val="24"/>
        </w:rPr>
        <w:t xml:space="preserve"> y quedarán documentadas en el apartado IV del </w:t>
      </w:r>
      <w:r w:rsidR="00CA7166" w:rsidRPr="007622CC">
        <w:rPr>
          <w:szCs w:val="24"/>
        </w:rPr>
        <w:t>Anexo 4</w:t>
      </w:r>
      <w:r w:rsidRPr="007622CC">
        <w:rPr>
          <w:szCs w:val="24"/>
        </w:rPr>
        <w:t xml:space="preserve"> debidamente. Podrá determinarse una comprobación de la eficacia en donde se pretenderá hacer una evaluación de la idoneidad de una acción correctiva o preventiva para eliminar la causa raíz de un defecto. Estas comprobaciones de eficacia nunca deberán ser una comprobación de que la acción se ha ejecutado. </w:t>
      </w:r>
    </w:p>
    <w:p w14:paraId="78803975" w14:textId="77777777" w:rsidR="002C649A" w:rsidRPr="001628EA" w:rsidRDefault="00D175F8" w:rsidP="00766D98">
      <w:pPr>
        <w:pStyle w:val="Ttulo3SP"/>
      </w:pPr>
      <w:bookmarkStart w:id="20" w:name="_Toc158635360"/>
      <w:r w:rsidRPr="001628EA">
        <w:t>Fase V: cierre de la reclamación</w:t>
      </w:r>
      <w:bookmarkEnd w:id="20"/>
    </w:p>
    <w:p w14:paraId="6A29347D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Una vez finalizada la investigación se procederá al cierre de la reclamación con la firma del Técnico Responsable y el conocimiento del departamento afectado. </w:t>
      </w:r>
    </w:p>
    <w:p w14:paraId="49CF8A55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Se redactará una carta dirigida a los particulares, médicos, farmacéuticos, etc… que hayan realizado la reclamación con el fin de hacerles llegar las conclusiones y explicación de lo ocurrido. Se guardará una copia de esta carta con el informe de reclamación. </w:t>
      </w:r>
    </w:p>
    <w:p w14:paraId="39FAC070" w14:textId="77777777" w:rsidR="00DF464A" w:rsidRPr="001628EA" w:rsidRDefault="00DF464A" w:rsidP="00766D98">
      <w:pPr>
        <w:pStyle w:val="Titulo2SP"/>
      </w:pPr>
      <w:bookmarkStart w:id="21" w:name="_Toc158635361"/>
      <w:r w:rsidRPr="001628EA">
        <w:t>Gestión de las reclamaciones de proveedores</w:t>
      </w:r>
      <w:bookmarkEnd w:id="21"/>
    </w:p>
    <w:p w14:paraId="63B54F31" w14:textId="77777777" w:rsidR="00512080" w:rsidRPr="007622CC" w:rsidRDefault="00512080" w:rsidP="00512080">
      <w:pPr>
        <w:rPr>
          <w:szCs w:val="24"/>
        </w:rPr>
      </w:pPr>
      <w:r w:rsidRPr="007622CC">
        <w:rPr>
          <w:szCs w:val="24"/>
        </w:rPr>
        <w:t xml:space="preserve">Cuando se detecte un problema en un material en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durante el curso de su uso o a la recepción del mismo se contactará con el proveedor correspondiente y se le enviará cumplimentado el formulario incluido en el </w:t>
      </w:r>
      <w:r w:rsidRPr="007622CC">
        <w:rPr>
          <w:b/>
          <w:szCs w:val="24"/>
        </w:rPr>
        <w:t>Anexo 6.</w:t>
      </w:r>
      <w:r w:rsidRPr="007622CC">
        <w:rPr>
          <w:szCs w:val="24"/>
        </w:rPr>
        <w:t xml:space="preserve"> Estas reclamaciones se codificarán como: </w:t>
      </w:r>
      <w:r w:rsidRPr="001628EA">
        <w:rPr>
          <w:b/>
          <w:szCs w:val="24"/>
        </w:rPr>
        <w:t>RP-XXX/YY</w:t>
      </w:r>
      <w:r w:rsidRPr="007622CC">
        <w:rPr>
          <w:szCs w:val="24"/>
        </w:rPr>
        <w:t xml:space="preserve">, donde XXX es un numero correlativo e YY son las dos últimas cifras del año en curso. </w:t>
      </w:r>
    </w:p>
    <w:p w14:paraId="3DAC0815" w14:textId="77777777" w:rsidR="00512080" w:rsidRPr="007622CC" w:rsidRDefault="00512080" w:rsidP="00512080">
      <w:pPr>
        <w:rPr>
          <w:szCs w:val="24"/>
        </w:rPr>
      </w:pPr>
      <w:r w:rsidRPr="007622CC">
        <w:rPr>
          <w:szCs w:val="24"/>
        </w:rPr>
        <w:t xml:space="preserve">Una vez enviada la plantilla al proveedor, éste debe realizar la investigación y facilitarla al personal de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con el fin de evaluar la conformidad de la misma, se cumplimentará en la evaluación de ello en el formulario incluido en el </w:t>
      </w:r>
      <w:r w:rsidRPr="007622CC">
        <w:rPr>
          <w:b/>
          <w:szCs w:val="24"/>
        </w:rPr>
        <w:t>Anexo 7.</w:t>
      </w:r>
    </w:p>
    <w:p w14:paraId="0BBEDC15" w14:textId="77777777" w:rsidR="002C649A" w:rsidRPr="001628EA" w:rsidRDefault="00D175F8" w:rsidP="00766D98">
      <w:pPr>
        <w:pStyle w:val="Titulo2SP"/>
      </w:pPr>
      <w:bookmarkStart w:id="22" w:name="_Toc158635362"/>
      <w:r w:rsidRPr="001628EA">
        <w:t>Archivo de las reclamaciones</w:t>
      </w:r>
      <w:bookmarkEnd w:id="22"/>
    </w:p>
    <w:p w14:paraId="340DCBED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El Técnico Responsable se asegurará de mantener un archivo conforme a lo descrito en el procedimiento </w:t>
      </w:r>
      <w:r w:rsidR="00DF464A" w:rsidRPr="007622CC">
        <w:rPr>
          <w:b/>
          <w:bCs/>
          <w:szCs w:val="24"/>
        </w:rPr>
        <w:t>PNT</w:t>
      </w:r>
      <w:r w:rsidRPr="007622CC">
        <w:rPr>
          <w:b/>
          <w:bCs/>
          <w:szCs w:val="24"/>
        </w:rPr>
        <w:t>-001 Gestión de los documentos y archivo</w:t>
      </w:r>
      <w:r w:rsidRPr="007622CC">
        <w:rPr>
          <w:szCs w:val="24"/>
        </w:rPr>
        <w:t xml:space="preserve"> y se mantendrá un registro de todas las reclamaciones tramitadas y recibidas. </w:t>
      </w:r>
    </w:p>
    <w:p w14:paraId="105502B7" w14:textId="77777777" w:rsidR="002C649A" w:rsidRPr="001628EA" w:rsidRDefault="00D175F8" w:rsidP="00766D98">
      <w:pPr>
        <w:pStyle w:val="Titulo2SP"/>
      </w:pPr>
      <w:bookmarkStart w:id="23" w:name="_Toc158635363"/>
      <w:r w:rsidRPr="001628EA">
        <w:lastRenderedPageBreak/>
        <w:t>Gestión de muestras</w:t>
      </w:r>
      <w:bookmarkEnd w:id="23"/>
    </w:p>
    <w:p w14:paraId="2855E220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El departamento de marketing y ventas gestionarán la recogida de las muestras cuando sea necesario. </w:t>
      </w:r>
    </w:p>
    <w:p w14:paraId="01D0AF95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 xml:space="preserve">Las muestras en </w:t>
      </w:r>
      <w:r w:rsidR="007622CC" w:rsidRPr="007622CC">
        <w:rPr>
          <w:szCs w:val="24"/>
        </w:rPr>
        <w:t>SPIKA</w:t>
      </w:r>
      <w:r w:rsidRPr="007622CC">
        <w:rPr>
          <w:szCs w:val="24"/>
        </w:rPr>
        <w:t xml:space="preserve"> serán gestionadas por el Técnico Responsable para llevar a cabo la investigación y tras el periodo de 1 año desde la recepción de la reclamación se procederá a su destrucción. </w:t>
      </w:r>
    </w:p>
    <w:p w14:paraId="3DECA552" w14:textId="77777777" w:rsidR="002C649A" w:rsidRPr="007622CC" w:rsidRDefault="00D175F8" w:rsidP="00766D98">
      <w:pPr>
        <w:pStyle w:val="Titulo1SP"/>
      </w:pPr>
      <w:bookmarkStart w:id="24" w:name="_Toc158635364"/>
      <w:r w:rsidRPr="007622CC">
        <w:t>Distribución del Procedimiento</w:t>
      </w:r>
      <w:bookmarkEnd w:id="24"/>
    </w:p>
    <w:p w14:paraId="3A8F0B7D" w14:textId="77777777" w:rsidR="002C649A" w:rsidRPr="007622CC" w:rsidRDefault="00D175F8">
      <w:pPr>
        <w:rPr>
          <w:szCs w:val="24"/>
        </w:rPr>
      </w:pPr>
      <w:r w:rsidRPr="007622CC">
        <w:rPr>
          <w:iCs/>
          <w:szCs w:val="24"/>
        </w:rPr>
        <w:t xml:space="preserve">El personal perteneciente a los </w:t>
      </w:r>
      <w:r w:rsidRPr="007622CC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1CB89CF1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2C649A" w:rsidRPr="007622CC" w14:paraId="48EE7872" w14:textId="77777777" w:rsidTr="00766D98">
        <w:trPr>
          <w:tblHeader/>
          <w:jc w:val="center"/>
        </w:trPr>
        <w:tc>
          <w:tcPr>
            <w:tcW w:w="2841" w:type="dxa"/>
            <w:shd w:val="clear" w:color="auto" w:fill="9D9D9D" w:themeFill="accent4"/>
          </w:tcPr>
          <w:p w14:paraId="71699DEB" w14:textId="77777777" w:rsidR="002C649A" w:rsidRPr="007622CC" w:rsidRDefault="00D175F8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14:paraId="7BDC2E70" w14:textId="77777777" w:rsidR="002C649A" w:rsidRPr="007622CC" w:rsidRDefault="00D175F8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2C649A" w:rsidRPr="007622CC" w14:paraId="2E874E82" w14:textId="77777777" w:rsidTr="00CA7166">
        <w:trPr>
          <w:jc w:val="center"/>
        </w:trPr>
        <w:tc>
          <w:tcPr>
            <w:tcW w:w="2841" w:type="dxa"/>
          </w:tcPr>
          <w:p w14:paraId="7F8F8DB2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413BCF2A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Archivo</w:t>
            </w:r>
          </w:p>
        </w:tc>
      </w:tr>
    </w:tbl>
    <w:p w14:paraId="17DB994F" w14:textId="77777777" w:rsidR="002C649A" w:rsidRPr="007622CC" w:rsidRDefault="00CB44DB" w:rsidP="00766D98">
      <w:pPr>
        <w:pStyle w:val="Titulo1SP"/>
        <w:rPr>
          <w:rFonts w:ascii="Roboto Light" w:hAnsi="Roboto Light"/>
          <w:sz w:val="24"/>
          <w:szCs w:val="24"/>
        </w:rPr>
      </w:pPr>
      <w:bookmarkStart w:id="25" w:name="_Toc158635365"/>
      <w:r w:rsidRPr="00766D98">
        <w:t>Ane</w:t>
      </w:r>
      <w:r w:rsidR="00D175F8" w:rsidRPr="00766D98">
        <w:t>xos</w:t>
      </w:r>
      <w:bookmarkEnd w:id="25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="00BA46D1" w:rsidRPr="007622CC" w14:paraId="28799AE1" w14:textId="77777777" w:rsidTr="00AE18AA">
        <w:trPr>
          <w:trHeight w:val="674"/>
          <w:tblHeader/>
        </w:trPr>
        <w:tc>
          <w:tcPr>
            <w:tcW w:w="988" w:type="dxa"/>
            <w:shd w:val="clear" w:color="auto" w:fill="9D9D9D" w:themeFill="accent4"/>
            <w:vAlign w:val="center"/>
          </w:tcPr>
          <w:p w14:paraId="5E953B7F" w14:textId="77777777" w:rsidR="00BA46D1" w:rsidRPr="007622CC" w:rsidRDefault="00BA46D1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14:paraId="1E186223" w14:textId="77777777" w:rsidR="00BA46D1" w:rsidRPr="007622CC" w:rsidRDefault="00BA46D1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BA46D1" w:rsidRPr="007622CC" w14:paraId="74E3A84C" w14:textId="77777777" w:rsidTr="00C47B0E">
        <w:trPr>
          <w:trHeight w:val="567"/>
        </w:trPr>
        <w:tc>
          <w:tcPr>
            <w:tcW w:w="988" w:type="dxa"/>
            <w:vAlign w:val="center"/>
          </w:tcPr>
          <w:p w14:paraId="5C376C20" w14:textId="77777777" w:rsidR="00BA46D1" w:rsidRPr="007622CC" w:rsidRDefault="00BA46D1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14:paraId="553BDEEA" w14:textId="77777777" w:rsidR="00BA46D1" w:rsidRPr="007622CC" w:rsidRDefault="00BA46D1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Diagrama de flujo de reclamaciones</w:t>
            </w:r>
          </w:p>
        </w:tc>
      </w:tr>
      <w:tr w:rsidR="00BA46D1" w:rsidRPr="007622CC" w14:paraId="7EF4872C" w14:textId="77777777" w:rsidTr="00C47B0E">
        <w:trPr>
          <w:trHeight w:val="567"/>
        </w:trPr>
        <w:tc>
          <w:tcPr>
            <w:tcW w:w="988" w:type="dxa"/>
            <w:vAlign w:val="center"/>
          </w:tcPr>
          <w:p w14:paraId="5CBC5E06" w14:textId="77777777" w:rsidR="00BA46D1" w:rsidRPr="007622CC" w:rsidRDefault="00BA46D1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2/01</w:t>
            </w:r>
          </w:p>
        </w:tc>
        <w:tc>
          <w:tcPr>
            <w:tcW w:w="8363" w:type="dxa"/>
            <w:vAlign w:val="center"/>
          </w:tcPr>
          <w:p w14:paraId="416FF41B" w14:textId="77777777" w:rsidR="00BA46D1" w:rsidRPr="007622CC" w:rsidRDefault="0046016B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 xml:space="preserve">Fase I: </w:t>
            </w:r>
            <w:r w:rsidR="00CA7166" w:rsidRPr="007622CC">
              <w:rPr>
                <w:rFonts w:eastAsia="Times New Roman"/>
                <w:szCs w:val="24"/>
              </w:rPr>
              <w:t>Plan</w:t>
            </w:r>
            <w:r w:rsidR="00BA46D1" w:rsidRPr="007622CC">
              <w:rPr>
                <w:rFonts w:eastAsia="Times New Roman"/>
                <w:szCs w:val="24"/>
              </w:rPr>
              <w:t>t</w:t>
            </w:r>
            <w:r w:rsidR="00CA7166" w:rsidRPr="007622CC">
              <w:rPr>
                <w:rFonts w:eastAsia="Times New Roman"/>
                <w:szCs w:val="24"/>
              </w:rPr>
              <w:t>i</w:t>
            </w:r>
            <w:r w:rsidR="00BA46D1" w:rsidRPr="007622CC">
              <w:rPr>
                <w:rFonts w:eastAsia="Times New Roman"/>
                <w:szCs w:val="24"/>
              </w:rPr>
              <w:t>lla reclamaciones</w:t>
            </w:r>
          </w:p>
        </w:tc>
      </w:tr>
      <w:tr w:rsidR="0046016B" w:rsidRPr="007622CC" w14:paraId="2B7C2506" w14:textId="77777777" w:rsidTr="00C47B0E">
        <w:trPr>
          <w:trHeight w:val="567"/>
        </w:trPr>
        <w:tc>
          <w:tcPr>
            <w:tcW w:w="988" w:type="dxa"/>
            <w:vAlign w:val="center"/>
          </w:tcPr>
          <w:p w14:paraId="05F29B40" w14:textId="77777777" w:rsidR="0046016B" w:rsidRPr="007622CC" w:rsidRDefault="0046016B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3/01</w:t>
            </w:r>
          </w:p>
        </w:tc>
        <w:tc>
          <w:tcPr>
            <w:tcW w:w="8363" w:type="dxa"/>
            <w:vAlign w:val="center"/>
          </w:tcPr>
          <w:p w14:paraId="473A87E5" w14:textId="77777777" w:rsidR="0046016B" w:rsidRPr="007622CC" w:rsidRDefault="0046016B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Fase II: Plantilla Evaluación de la Reclamación</w:t>
            </w:r>
          </w:p>
        </w:tc>
      </w:tr>
      <w:tr w:rsidR="0046016B" w:rsidRPr="007622CC" w14:paraId="35BD6BBB" w14:textId="77777777" w:rsidTr="00C47B0E">
        <w:trPr>
          <w:trHeight w:val="567"/>
        </w:trPr>
        <w:tc>
          <w:tcPr>
            <w:tcW w:w="988" w:type="dxa"/>
            <w:vAlign w:val="center"/>
          </w:tcPr>
          <w:p w14:paraId="54A51FEF" w14:textId="77777777" w:rsidR="0046016B" w:rsidRPr="007622CC" w:rsidRDefault="0046016B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4/01</w:t>
            </w:r>
          </w:p>
        </w:tc>
        <w:tc>
          <w:tcPr>
            <w:tcW w:w="8363" w:type="dxa"/>
            <w:vAlign w:val="center"/>
          </w:tcPr>
          <w:p w14:paraId="5DC6FBF9" w14:textId="77777777" w:rsidR="0046016B" w:rsidRPr="007622CC" w:rsidRDefault="0046016B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Fase III: Plantilla Investigacion detallada</w:t>
            </w:r>
          </w:p>
        </w:tc>
      </w:tr>
      <w:tr w:rsidR="0046016B" w:rsidRPr="007622CC" w14:paraId="259C6BF8" w14:textId="77777777" w:rsidTr="00C47B0E">
        <w:trPr>
          <w:trHeight w:val="567"/>
        </w:trPr>
        <w:tc>
          <w:tcPr>
            <w:tcW w:w="988" w:type="dxa"/>
            <w:vAlign w:val="center"/>
          </w:tcPr>
          <w:p w14:paraId="3EDAAA78" w14:textId="77777777" w:rsidR="0046016B" w:rsidRPr="007622CC" w:rsidRDefault="0046016B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5/01</w:t>
            </w:r>
          </w:p>
        </w:tc>
        <w:tc>
          <w:tcPr>
            <w:tcW w:w="8363" w:type="dxa"/>
            <w:vAlign w:val="center"/>
          </w:tcPr>
          <w:p w14:paraId="65CA86A6" w14:textId="77777777" w:rsidR="0046016B" w:rsidRPr="007622CC" w:rsidRDefault="0046016B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Fase IV: Plan de Acciones correctivas y preventivas</w:t>
            </w:r>
          </w:p>
        </w:tc>
      </w:tr>
      <w:tr w:rsidR="00512080" w:rsidRPr="007622CC" w14:paraId="7E4B26A9" w14:textId="77777777" w:rsidTr="00C47B0E">
        <w:trPr>
          <w:trHeight w:val="567"/>
        </w:trPr>
        <w:tc>
          <w:tcPr>
            <w:tcW w:w="988" w:type="dxa"/>
            <w:vAlign w:val="center"/>
          </w:tcPr>
          <w:p w14:paraId="7CE6BE84" w14:textId="77777777" w:rsidR="00512080" w:rsidRPr="007622CC" w:rsidRDefault="00512080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6/01</w:t>
            </w:r>
          </w:p>
        </w:tc>
        <w:tc>
          <w:tcPr>
            <w:tcW w:w="8363" w:type="dxa"/>
            <w:vAlign w:val="center"/>
          </w:tcPr>
          <w:p w14:paraId="3B27BB59" w14:textId="77777777" w:rsidR="00512080" w:rsidRPr="007622CC" w:rsidRDefault="00512080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Plantilla reclamacion de proveedores</w:t>
            </w:r>
          </w:p>
        </w:tc>
      </w:tr>
      <w:tr w:rsidR="00512080" w:rsidRPr="007622CC" w14:paraId="09184B7B" w14:textId="77777777" w:rsidTr="00C47B0E">
        <w:trPr>
          <w:trHeight w:val="567"/>
        </w:trPr>
        <w:tc>
          <w:tcPr>
            <w:tcW w:w="988" w:type="dxa"/>
            <w:vAlign w:val="center"/>
          </w:tcPr>
          <w:p w14:paraId="24171FBA" w14:textId="77777777" w:rsidR="00512080" w:rsidRPr="007622CC" w:rsidRDefault="00512080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7/01</w:t>
            </w:r>
          </w:p>
        </w:tc>
        <w:tc>
          <w:tcPr>
            <w:tcW w:w="8363" w:type="dxa"/>
            <w:vAlign w:val="center"/>
          </w:tcPr>
          <w:p w14:paraId="2628DFA4" w14:textId="77777777" w:rsidR="00512080" w:rsidRPr="007622CC" w:rsidRDefault="00512080" w:rsidP="00C47B0E">
            <w:pPr>
              <w:widowControl w:val="0"/>
              <w:spacing w:before="0"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Plantilla evaluacion de la reclamacion de proveedores</w:t>
            </w:r>
          </w:p>
        </w:tc>
      </w:tr>
    </w:tbl>
    <w:p w14:paraId="04146A4E" w14:textId="77777777" w:rsidR="002C649A" w:rsidRPr="007622CC" w:rsidRDefault="00D175F8" w:rsidP="00AE18AA">
      <w:pPr>
        <w:pStyle w:val="Titulo1SP"/>
      </w:pPr>
      <w:bookmarkStart w:id="26" w:name="_Toc158635366"/>
      <w:r w:rsidRPr="007622CC">
        <w:lastRenderedPageBreak/>
        <w:t>Documentación relacionada</w:t>
      </w:r>
      <w:bookmarkEnd w:id="26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2C649A" w:rsidRPr="007622CC" w14:paraId="6255C356" w14:textId="77777777" w:rsidTr="00AE18AA">
        <w:tc>
          <w:tcPr>
            <w:tcW w:w="1836" w:type="dxa"/>
            <w:shd w:val="clear" w:color="auto" w:fill="9D9D9D" w:themeFill="accent4"/>
          </w:tcPr>
          <w:p w14:paraId="6DB591B9" w14:textId="588C62A0" w:rsidR="002C649A" w:rsidRPr="00C47B0E" w:rsidRDefault="00D175F8" w:rsidP="00C47B0E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14:paraId="69A46223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2C649A" w:rsidRPr="007622CC" w14:paraId="6B28D5CA" w14:textId="77777777" w:rsidTr="00BA46D1">
        <w:tc>
          <w:tcPr>
            <w:tcW w:w="1836" w:type="dxa"/>
          </w:tcPr>
          <w:p w14:paraId="0F33A64B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MQ-001</w:t>
            </w:r>
          </w:p>
        </w:tc>
        <w:tc>
          <w:tcPr>
            <w:tcW w:w="8053" w:type="dxa"/>
          </w:tcPr>
          <w:p w14:paraId="4B7F3BE0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Manual de Calidad</w:t>
            </w:r>
          </w:p>
        </w:tc>
      </w:tr>
      <w:tr w:rsidR="002C649A" w:rsidRPr="007622CC" w14:paraId="0535DA96" w14:textId="77777777" w:rsidTr="00BA46D1">
        <w:tc>
          <w:tcPr>
            <w:tcW w:w="1836" w:type="dxa"/>
          </w:tcPr>
          <w:p w14:paraId="189EA949" w14:textId="77777777" w:rsidR="002C649A" w:rsidRPr="007622CC" w:rsidRDefault="0051208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PNT</w:t>
            </w:r>
            <w:r w:rsidR="00BA46D1" w:rsidRPr="007622CC">
              <w:rPr>
                <w:rFonts w:eastAsia="Times New Roman"/>
                <w:szCs w:val="24"/>
              </w:rPr>
              <w:t>-006</w:t>
            </w:r>
          </w:p>
        </w:tc>
        <w:tc>
          <w:tcPr>
            <w:tcW w:w="8053" w:type="dxa"/>
          </w:tcPr>
          <w:p w14:paraId="19D11596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szCs w:val="24"/>
              </w:rPr>
              <w:t>Gestion de acciones correctivas y preventivas</w:t>
            </w:r>
          </w:p>
        </w:tc>
      </w:tr>
    </w:tbl>
    <w:p w14:paraId="2E8B42A6" w14:textId="1CB0874B" w:rsidR="00C53F2B" w:rsidRDefault="00C53F2B">
      <w:pPr>
        <w:spacing w:after="0" w:line="240" w:lineRule="auto"/>
        <w:jc w:val="left"/>
        <w:rPr>
          <w:rFonts w:ascii="Trebuchet MS" w:eastAsiaTheme="majorEastAsia" w:hAnsi="Trebuchet MS"/>
          <w:b/>
          <w:sz w:val="28"/>
          <w:szCs w:val="28"/>
        </w:rPr>
      </w:pPr>
    </w:p>
    <w:p w14:paraId="2F8895E0" w14:textId="77777777" w:rsidR="002C649A" w:rsidRPr="007622CC" w:rsidRDefault="00D175F8" w:rsidP="00AE18AA">
      <w:pPr>
        <w:pStyle w:val="Titulo1SP"/>
      </w:pPr>
      <w:bookmarkStart w:id="27" w:name="_Toc158635367"/>
      <w:r w:rsidRPr="007622CC">
        <w:t>Formación</w:t>
      </w:r>
      <w:bookmarkEnd w:id="27"/>
    </w:p>
    <w:p w14:paraId="25EA755D" w14:textId="77777777" w:rsidR="002C649A" w:rsidRPr="007622CC" w:rsidRDefault="00D175F8">
      <w:pPr>
        <w:rPr>
          <w:szCs w:val="24"/>
        </w:rPr>
      </w:pPr>
      <w:r w:rsidRPr="007622CC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2C649A" w:rsidRPr="007622CC" w14:paraId="08B662D6" w14:textId="77777777" w:rsidTr="00C362AC">
        <w:tc>
          <w:tcPr>
            <w:tcW w:w="1555" w:type="dxa"/>
            <w:shd w:val="clear" w:color="auto" w:fill="9D9D9D" w:themeFill="accent4"/>
          </w:tcPr>
          <w:p w14:paraId="2EA53319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12A61669" w14:textId="77777777" w:rsidR="002C649A" w:rsidRPr="007622CC" w:rsidRDefault="00D175F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2C649A" w:rsidRPr="007622CC" w14:paraId="7A817A81" w14:textId="77777777" w:rsidTr="00BA46D1">
        <w:tc>
          <w:tcPr>
            <w:tcW w:w="1555" w:type="dxa"/>
          </w:tcPr>
          <w:sdt>
            <w:sdtPr>
              <w:rPr>
                <w:szCs w:val="24"/>
              </w:rPr>
              <w:id w:val="196203031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FA510E" w14:textId="77777777" w:rsidR="002C649A" w:rsidRPr="007622CC" w:rsidRDefault="00BA46D1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14:paraId="39047175" w14:textId="77777777" w:rsidR="002C649A" w:rsidRPr="007622CC" w:rsidRDefault="00D175F8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 xml:space="preserve">Teórica </w:t>
            </w:r>
            <w:r w:rsidRPr="007622CC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2C649A" w:rsidRPr="007622CC" w14:paraId="2AA6B667" w14:textId="77777777" w:rsidTr="00BA46D1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19102347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45A15F" w14:textId="77777777" w:rsidR="002C649A" w:rsidRPr="007622CC" w:rsidRDefault="00D175F8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C92C1" w14:textId="77777777" w:rsidR="002C649A" w:rsidRPr="007622CC" w:rsidRDefault="00D175F8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7622CC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7622CC">
              <w:rPr>
                <w:rFonts w:eastAsia="Times New Roman"/>
                <w:szCs w:val="24"/>
              </w:rPr>
              <w:t xml:space="preserve">(En caso de seleccionar esta opción, </w:t>
            </w:r>
            <w:r w:rsidRPr="007622CC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4CA33F52" w14:textId="77777777" w:rsidR="002C649A" w:rsidRPr="007622CC" w:rsidRDefault="00D175F8">
      <w:pPr>
        <w:rPr>
          <w:szCs w:val="24"/>
        </w:rPr>
        <w:sectPr w:rsidR="002C649A" w:rsidRPr="007622CC" w:rsidSect="00D9130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  <w:r w:rsidRPr="007622CC">
        <w:rPr>
          <w:szCs w:val="24"/>
        </w:rPr>
        <w:t xml:space="preserve"> </w:t>
      </w:r>
    </w:p>
    <w:p w14:paraId="2DC1147E" w14:textId="77777777" w:rsidR="002C649A" w:rsidRPr="001628EA" w:rsidRDefault="00D175F8">
      <w:pPr>
        <w:jc w:val="right"/>
        <w:rPr>
          <w:rFonts w:ascii="Trebuchet MS" w:hAnsi="Trebuchet MS"/>
          <w:szCs w:val="24"/>
        </w:rPr>
      </w:pPr>
      <w:r w:rsidRPr="001628EA">
        <w:rPr>
          <w:rFonts w:ascii="Trebuchet MS" w:hAnsi="Trebuchet MS"/>
          <w:b/>
          <w:bCs/>
          <w:szCs w:val="24"/>
        </w:rPr>
        <w:lastRenderedPageBreak/>
        <w:t>ANEXO 1_VERSION_01</w:t>
      </w:r>
    </w:p>
    <w:p w14:paraId="633BE83C" w14:textId="77777777" w:rsidR="002C649A" w:rsidRPr="001628EA" w:rsidRDefault="00D175F8" w:rsidP="00AE18AA">
      <w:pPr>
        <w:pStyle w:val="Titulo1SP"/>
      </w:pPr>
      <w:bookmarkStart w:id="28" w:name="_Toc158635368"/>
      <w:r w:rsidRPr="001628EA">
        <w:t>TITULO DEL ANEXO 1: Diagrama de flujo de reclamaciones</w:t>
      </w:r>
      <w:bookmarkEnd w:id="28"/>
    </w:p>
    <w:p w14:paraId="637CF546" w14:textId="77777777" w:rsidR="00BA46D1" w:rsidRPr="007622CC" w:rsidRDefault="001628EA">
      <w:pPr>
        <w:jc w:val="center"/>
        <w:rPr>
          <w:szCs w:val="24"/>
        </w:rPr>
        <w:sectPr w:rsidR="00BA46D1" w:rsidRPr="007622CC" w:rsidSect="00D91309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1" w:bottom="1985" w:left="1418" w:header="709" w:footer="709" w:gutter="0"/>
          <w:cols w:space="720"/>
          <w:formProt w:val="0"/>
          <w:docGrid w:linePitch="360" w:charSpace="4096"/>
        </w:sectPr>
      </w:pPr>
      <w:r w:rsidRPr="007622CC">
        <w:rPr>
          <w:noProof/>
          <w:szCs w:val="24"/>
          <w:lang w:eastAsia="es-ES"/>
        </w:rPr>
        <mc:AlternateContent>
          <mc:Choice Requires="wps">
            <w:drawing>
              <wp:anchor distT="3175" distB="3175" distL="3175" distR="3175" simplePos="0" relativeHeight="9" behindDoc="0" locked="0" layoutInCell="0" allowOverlap="1" wp14:anchorId="6863C88E" wp14:editId="5711DEA1">
                <wp:simplePos x="0" y="0"/>
                <wp:positionH relativeFrom="margin">
                  <wp:posOffset>5021580</wp:posOffset>
                </wp:positionH>
                <wp:positionV relativeFrom="paragraph">
                  <wp:posOffset>5838190</wp:posOffset>
                </wp:positionV>
                <wp:extent cx="749300" cy="925830"/>
                <wp:effectExtent l="3175" t="3175" r="3175" b="3175"/>
                <wp:wrapNone/>
                <wp:docPr id="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925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197A1C" w14:textId="77777777" w:rsidR="007622CC" w:rsidRDefault="007622CC">
                            <w:pPr>
                              <w:pStyle w:val="Contenidodelmarc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Técnico responsable</w:t>
                            </w:r>
                          </w:p>
                          <w:p w14:paraId="2D6E5ADE" w14:textId="77777777" w:rsidR="007622CC" w:rsidRDefault="007622CC">
                            <w:pPr>
                              <w:pStyle w:val="Contenidodelmarc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Y dpto afectado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3C88E" id="Cuadro de texto 5" o:spid="_x0000_s1026" style="position:absolute;left:0;text-align:left;margin-left:395.4pt;margin-top:459.7pt;width:59pt;height:72.9pt;z-index:9;visibility:visible;mso-wrap-style:square;mso-wrap-distance-left:.25pt;mso-wrap-distance-top:.25pt;mso-wrap-distance-right:.25pt;mso-wrap-distance-bottom:.25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" o:allowincell="f" fillcolor="white [3201]" strokeweight=".5pt">
                <v:stroke joinstyle="round"/>
                <v:textbox>
                  <w:txbxContent>
                    <w:p w14:paraId="35197A1C" w14:textId="77777777" w:rsidR="007622CC" w:rsidRDefault="007622CC">
                      <w:pPr>
                        <w:pStyle w:val="Contenidodelmarc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Técnico responsable</w:t>
                      </w:r>
                    </w:p>
                    <w:p w14:paraId="2D6E5ADE" w14:textId="77777777" w:rsidR="007622CC" w:rsidRDefault="007622CC">
                      <w:pPr>
                        <w:pStyle w:val="Contenidodelmarc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Y dpto afectado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75F8" w:rsidRPr="007622CC">
        <w:rPr>
          <w:noProof/>
          <w:szCs w:val="24"/>
          <w:lang w:eastAsia="es-ES"/>
        </w:rPr>
        <mc:AlternateContent>
          <mc:Choice Requires="wps">
            <w:drawing>
              <wp:anchor distT="3810" distB="2540" distL="3175" distR="3175" simplePos="0" relativeHeight="3" behindDoc="0" locked="0" layoutInCell="0" allowOverlap="1" wp14:anchorId="2DB8C200" wp14:editId="23F74A53">
                <wp:simplePos x="0" y="0"/>
                <wp:positionH relativeFrom="margin">
                  <wp:posOffset>5048885</wp:posOffset>
                </wp:positionH>
                <wp:positionV relativeFrom="paragraph">
                  <wp:posOffset>2016125</wp:posOffset>
                </wp:positionV>
                <wp:extent cx="749300" cy="352425"/>
                <wp:effectExtent l="3175" t="3810" r="3175" b="254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160" cy="35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BB4139" w14:textId="77777777" w:rsidR="007622CC" w:rsidRDefault="007622CC">
                            <w:pPr>
                              <w:pStyle w:val="Contenidodelmarc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Técnico responsable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8C200" id="Cuadro de texto 1" o:spid="_x0000_s1027" style="position:absolute;left:0;text-align:left;margin-left:397.55pt;margin-top:158.75pt;width:59pt;height:27.75pt;z-index:3;visibility:visible;mso-wrap-style:square;mso-wrap-distance-left:.25pt;mso-wrap-distance-top:.3pt;mso-wrap-distance-right:.25pt;mso-wrap-distance-bottom:.2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" o:allowincell="f" fillcolor="white [3201]" strokeweight=".5pt">
                <v:stroke joinstyle="round"/>
                <v:textbox>
                  <w:txbxContent>
                    <w:p w14:paraId="08BB4139" w14:textId="77777777" w:rsidR="007622CC" w:rsidRDefault="007622CC">
                      <w:pPr>
                        <w:pStyle w:val="Contenidodelmarc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Técnico 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75F8" w:rsidRPr="007622CC">
        <w:rPr>
          <w:noProof/>
          <w:szCs w:val="24"/>
          <w:lang w:eastAsia="es-ES"/>
        </w:rPr>
        <mc:AlternateContent>
          <mc:Choice Requires="wps">
            <w:drawing>
              <wp:anchor distT="3810" distB="2540" distL="3175" distR="3175" simplePos="0" relativeHeight="5" behindDoc="0" locked="0" layoutInCell="0" allowOverlap="1" wp14:anchorId="60EB2133" wp14:editId="37659392">
                <wp:simplePos x="0" y="0"/>
                <wp:positionH relativeFrom="margin">
                  <wp:posOffset>5059680</wp:posOffset>
                </wp:positionH>
                <wp:positionV relativeFrom="paragraph">
                  <wp:posOffset>4626610</wp:posOffset>
                </wp:positionV>
                <wp:extent cx="749300" cy="352425"/>
                <wp:effectExtent l="3175" t="3810" r="3175" b="2540"/>
                <wp:wrapNone/>
                <wp:docPr id="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160" cy="35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707041" w14:textId="77777777" w:rsidR="007622CC" w:rsidRDefault="007622CC">
                            <w:pPr>
                              <w:pStyle w:val="Contenidodelmarc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Técnico responsable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B2133" id="Cuadro de texto 3" o:spid="_x0000_s1028" style="position:absolute;left:0;text-align:left;margin-left:398.4pt;margin-top:364.3pt;width:59pt;height:27.75pt;z-index:5;visibility:visible;mso-wrap-style:square;mso-wrap-distance-left:.25pt;mso-wrap-distance-top:.3pt;mso-wrap-distance-right:.25pt;mso-wrap-distance-bottom:.2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" o:allowincell="f" fillcolor="white [3201]" strokeweight=".5pt">
                <v:stroke joinstyle="round"/>
                <v:textbox>
                  <w:txbxContent>
                    <w:p w14:paraId="55707041" w14:textId="77777777" w:rsidR="007622CC" w:rsidRDefault="007622CC">
                      <w:pPr>
                        <w:pStyle w:val="Contenidodelmarc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Técnico 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75F8" w:rsidRPr="007622CC">
        <w:rPr>
          <w:noProof/>
          <w:szCs w:val="24"/>
          <w:lang w:eastAsia="es-ES"/>
        </w:rPr>
        <mc:AlternateContent>
          <mc:Choice Requires="wps">
            <w:drawing>
              <wp:anchor distT="3810" distB="2540" distL="3175" distR="3175" simplePos="0" relativeHeight="7" behindDoc="0" locked="0" layoutInCell="0" allowOverlap="1" wp14:anchorId="4EDB0D0C" wp14:editId="44906A5D">
                <wp:simplePos x="0" y="0"/>
                <wp:positionH relativeFrom="margin">
                  <wp:posOffset>5024755</wp:posOffset>
                </wp:positionH>
                <wp:positionV relativeFrom="paragraph">
                  <wp:posOffset>5461635</wp:posOffset>
                </wp:positionV>
                <wp:extent cx="749300" cy="352425"/>
                <wp:effectExtent l="3175" t="3810" r="3175" b="2540"/>
                <wp:wrapNone/>
                <wp:docPr id="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160" cy="35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3A3854" w14:textId="77777777" w:rsidR="007622CC" w:rsidRDefault="007622CC">
                            <w:pPr>
                              <w:pStyle w:val="Contenidodelmarc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Técnico responsable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B0D0C" id="Cuadro de texto 4" o:spid="_x0000_s1029" style="position:absolute;left:0;text-align:left;margin-left:395.65pt;margin-top:430.05pt;width:59pt;height:27.75pt;z-index:7;visibility:visible;mso-wrap-style:square;mso-wrap-distance-left:.25pt;mso-wrap-distance-top:.3pt;mso-wrap-distance-right:.25pt;mso-wrap-distance-bottom:.2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" o:allowincell="f" fillcolor="white [3201]" strokeweight=".5pt">
                <v:stroke joinstyle="round"/>
                <v:textbox>
                  <w:txbxContent>
                    <w:p w14:paraId="353A3854" w14:textId="77777777" w:rsidR="007622CC" w:rsidRDefault="007622CC">
                      <w:pPr>
                        <w:pStyle w:val="Contenidodelmarc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>Técnico 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75F8" w:rsidRPr="007622CC">
        <w:rPr>
          <w:noProof/>
          <w:szCs w:val="24"/>
          <w:lang w:eastAsia="es-ES"/>
        </w:rPr>
        <mc:AlternateContent>
          <mc:Choice Requires="wps">
            <w:drawing>
              <wp:anchor distT="3810" distB="2540" distL="3810" distR="2540" simplePos="0" relativeHeight="11" behindDoc="0" locked="0" layoutInCell="1" allowOverlap="1" wp14:anchorId="4C8E428C" wp14:editId="2DFC8DE3">
                <wp:simplePos x="0" y="0"/>
                <wp:positionH relativeFrom="column">
                  <wp:posOffset>2547620</wp:posOffset>
                </wp:positionH>
                <wp:positionV relativeFrom="paragraph">
                  <wp:posOffset>1464945</wp:posOffset>
                </wp:positionV>
                <wp:extent cx="451485" cy="220345"/>
                <wp:effectExtent l="3810" t="3810" r="2540" b="2540"/>
                <wp:wrapNone/>
                <wp:docPr id="5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40" cy="22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2EFB0B" w14:textId="77777777" w:rsidR="007622CC" w:rsidRDefault="007622CC">
                            <w:pPr>
                              <w:pStyle w:val="Contenidodelmarc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TR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E428C" id="Cuadro de texto 6" o:spid="_x0000_s1030" style="position:absolute;left:0;text-align:left;margin-left:200.6pt;margin-top:115.35pt;width:35.55pt;height:17.35pt;z-index:11;visibility:visible;mso-wrap-style:square;mso-wrap-distance-left:.3pt;mso-wrap-distance-top:.3pt;mso-wrap-distance-right:.2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" fillcolor="white [3201]" strokeweight=".5pt">
                <v:stroke joinstyle="round"/>
                <v:textbox>
                  <w:txbxContent>
                    <w:p w14:paraId="082EFB0B" w14:textId="77777777" w:rsidR="007622CC" w:rsidRDefault="007622CC">
                      <w:pPr>
                        <w:pStyle w:val="Contenidodelmarc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D175F8" w:rsidRPr="007622CC">
        <w:rPr>
          <w:noProof/>
          <w:szCs w:val="24"/>
          <w:lang w:eastAsia="es-ES"/>
        </w:rPr>
        <w:drawing>
          <wp:inline distT="0" distB="0" distL="0" distR="0" wp14:anchorId="4CDC07F2" wp14:editId="3029A306">
            <wp:extent cx="5050406" cy="6770370"/>
            <wp:effectExtent l="0" t="0" r="0" b="0"/>
            <wp:docPr id="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b="4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943" cy="67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967D" w14:textId="77777777" w:rsidR="002C649A" w:rsidRPr="007622CC" w:rsidRDefault="00BA46D1" w:rsidP="00BA46D1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>ANEXO 2_VERSION_01</w:t>
      </w:r>
    </w:p>
    <w:tbl>
      <w:tblPr>
        <w:tblStyle w:val="Tablaconcuadrcula"/>
        <w:tblW w:w="1020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24"/>
        <w:gridCol w:w="707"/>
        <w:gridCol w:w="425"/>
        <w:gridCol w:w="878"/>
        <w:gridCol w:w="256"/>
        <w:gridCol w:w="286"/>
        <w:gridCol w:w="140"/>
        <w:gridCol w:w="100"/>
        <w:gridCol w:w="469"/>
        <w:gridCol w:w="569"/>
        <w:gridCol w:w="139"/>
        <w:gridCol w:w="297"/>
        <w:gridCol w:w="1283"/>
        <w:gridCol w:w="263"/>
        <w:gridCol w:w="140"/>
        <w:gridCol w:w="711"/>
        <w:gridCol w:w="27"/>
        <w:gridCol w:w="121"/>
        <w:gridCol w:w="817"/>
        <w:gridCol w:w="1728"/>
        <w:gridCol w:w="29"/>
      </w:tblGrid>
      <w:tr w:rsidR="00512080" w:rsidRPr="00010E3C" w14:paraId="45FABA7C" w14:textId="77777777" w:rsidTr="00022FC5">
        <w:trPr>
          <w:gridAfter w:val="1"/>
          <w:wAfter w:w="29" w:type="dxa"/>
          <w:trHeight w:hRule="exact" w:val="671"/>
        </w:trPr>
        <w:tc>
          <w:tcPr>
            <w:tcW w:w="5090" w:type="dxa"/>
            <w:gridSpan w:val="12"/>
            <w:shd w:val="clear" w:color="auto" w:fill="9D9D9D" w:themeFill="accent4"/>
            <w:vAlign w:val="center"/>
          </w:tcPr>
          <w:p w14:paraId="73D6E371" w14:textId="77777777" w:rsidR="00512080" w:rsidRPr="00010E3C" w:rsidRDefault="00512080" w:rsidP="00512080">
            <w:pPr>
              <w:jc w:val="center"/>
              <w:rPr>
                <w:b/>
                <w:sz w:val="20"/>
                <w:szCs w:val="22"/>
              </w:rPr>
            </w:pPr>
            <w:r w:rsidRPr="00010E3C">
              <w:rPr>
                <w:b/>
                <w:sz w:val="20"/>
                <w:szCs w:val="22"/>
              </w:rPr>
              <w:t xml:space="preserve">FASE I: COMUNICACIÓN DE LA RECLAMACIÓN PARTE A </w:t>
            </w:r>
          </w:p>
        </w:tc>
        <w:tc>
          <w:tcPr>
            <w:tcW w:w="2545" w:type="dxa"/>
            <w:gridSpan w:val="6"/>
            <w:shd w:val="clear" w:color="auto" w:fill="9D9D9D" w:themeFill="accent4"/>
            <w:vAlign w:val="center"/>
          </w:tcPr>
          <w:p w14:paraId="15E0626F" w14:textId="77777777" w:rsidR="00512080" w:rsidRPr="00010E3C" w:rsidRDefault="00512080" w:rsidP="00BA46D1">
            <w:pPr>
              <w:jc w:val="center"/>
              <w:rPr>
                <w:b/>
                <w:sz w:val="20"/>
                <w:szCs w:val="22"/>
              </w:rPr>
            </w:pPr>
            <w:r w:rsidRPr="00010E3C">
              <w:rPr>
                <w:b/>
                <w:sz w:val="20"/>
                <w:szCs w:val="22"/>
              </w:rPr>
              <w:t>CODIGO DE LA RECLAMACION</w:t>
            </w:r>
          </w:p>
        </w:tc>
        <w:tc>
          <w:tcPr>
            <w:tcW w:w="2545" w:type="dxa"/>
            <w:gridSpan w:val="2"/>
            <w:shd w:val="clear" w:color="auto" w:fill="FFFFFF" w:themeFill="background1"/>
            <w:vAlign w:val="center"/>
          </w:tcPr>
          <w:p w14:paraId="5C2D03E1" w14:textId="77777777" w:rsidR="00512080" w:rsidRPr="00010E3C" w:rsidRDefault="00512080" w:rsidP="00BA46D1">
            <w:pPr>
              <w:jc w:val="center"/>
              <w:rPr>
                <w:b/>
                <w:sz w:val="20"/>
                <w:szCs w:val="22"/>
              </w:rPr>
            </w:pPr>
          </w:p>
        </w:tc>
      </w:tr>
      <w:tr w:rsidR="00BA46D1" w:rsidRPr="00010E3C" w14:paraId="7A4A0C9A" w14:textId="77777777" w:rsidTr="00022FC5">
        <w:trPr>
          <w:gridAfter w:val="1"/>
          <w:wAfter w:w="29" w:type="dxa"/>
          <w:trHeight w:hRule="exact" w:val="680"/>
        </w:trPr>
        <w:tc>
          <w:tcPr>
            <w:tcW w:w="1531" w:type="dxa"/>
            <w:gridSpan w:val="2"/>
            <w:shd w:val="clear" w:color="auto" w:fill="9D9D9D" w:themeFill="accent4"/>
            <w:vAlign w:val="center"/>
          </w:tcPr>
          <w:p w14:paraId="3ED10887" w14:textId="77777777" w:rsidR="00BA46D1" w:rsidRPr="00010E3C" w:rsidRDefault="00BA46D1" w:rsidP="00D175F8">
            <w:pPr>
              <w:pStyle w:val="Sinespaciado"/>
              <w:ind w:right="-117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Persona que cumplimenta</w:t>
            </w:r>
          </w:p>
        </w:tc>
        <w:tc>
          <w:tcPr>
            <w:tcW w:w="3123" w:type="dxa"/>
            <w:gridSpan w:val="8"/>
            <w:shd w:val="clear" w:color="auto" w:fill="auto"/>
            <w:vAlign w:val="center"/>
          </w:tcPr>
          <w:p w14:paraId="744108F1" w14:textId="77777777" w:rsidR="00BA46D1" w:rsidRPr="00010E3C" w:rsidRDefault="00BA46D1" w:rsidP="00D175F8">
            <w:pPr>
              <w:jc w:val="right"/>
              <w:rPr>
                <w:sz w:val="20"/>
                <w:szCs w:val="22"/>
              </w:rPr>
            </w:pPr>
          </w:p>
        </w:tc>
        <w:tc>
          <w:tcPr>
            <w:tcW w:w="2122" w:type="dxa"/>
            <w:gridSpan w:val="5"/>
            <w:shd w:val="clear" w:color="auto" w:fill="9D9D9D" w:themeFill="accent4"/>
            <w:vAlign w:val="center"/>
          </w:tcPr>
          <w:p w14:paraId="7E0106F3" w14:textId="77777777" w:rsidR="00BA46D1" w:rsidRPr="00010E3C" w:rsidRDefault="00BA46D1" w:rsidP="00D175F8">
            <w:pPr>
              <w:pStyle w:val="Sinespaciado"/>
              <w:ind w:right="-108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Fecha de recepción de la reclamación</w:t>
            </w:r>
          </w:p>
        </w:tc>
        <w:tc>
          <w:tcPr>
            <w:tcW w:w="3404" w:type="dxa"/>
            <w:gridSpan w:val="5"/>
            <w:shd w:val="clear" w:color="auto" w:fill="auto"/>
            <w:vAlign w:val="center"/>
          </w:tcPr>
          <w:p w14:paraId="08748CCB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61F81448" w14:textId="77777777" w:rsidTr="00022FC5">
        <w:trPr>
          <w:gridAfter w:val="1"/>
          <w:wAfter w:w="29" w:type="dxa"/>
          <w:trHeight w:val="413"/>
        </w:trPr>
        <w:tc>
          <w:tcPr>
            <w:tcW w:w="1531" w:type="dxa"/>
            <w:gridSpan w:val="2"/>
            <w:vMerge w:val="restart"/>
            <w:shd w:val="clear" w:color="auto" w:fill="FC5334"/>
            <w:vAlign w:val="center"/>
          </w:tcPr>
          <w:p w14:paraId="05D26D61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b/>
                <w:szCs w:val="22"/>
              </w:rPr>
            </w:pPr>
            <w:r w:rsidRPr="00010E3C">
              <w:rPr>
                <w:rFonts w:ascii="Roboto Light" w:hAnsi="Roboto Light" w:cs="Open Sans"/>
                <w:b/>
                <w:szCs w:val="22"/>
              </w:rPr>
              <w:t>Origen de la reclamación</w:t>
            </w:r>
          </w:p>
          <w:p w14:paraId="74BAD869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b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*</w:t>
            </w:r>
            <w:r w:rsidRPr="00010E3C">
              <w:rPr>
                <w:rFonts w:ascii="Roboto Light" w:hAnsi="Roboto Light" w:cs="Open Sans"/>
                <w:i/>
                <w:szCs w:val="22"/>
              </w:rPr>
              <w:t>Campo obligatorio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F0D1A7F" w14:textId="77777777" w:rsidR="00BA46D1" w:rsidRPr="00010E3C" w:rsidRDefault="00BA46D1" w:rsidP="00D175F8">
            <w:pPr>
              <w:ind w:left="-102"/>
              <w:jc w:val="right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sz w:val="20"/>
                <w:szCs w:val="22"/>
              </w:rPr>
              <w:instrText xml:space="preserve"> FORMCHECKBOX </w:instrText>
            </w:r>
            <w:r w:rsidR="00300CCA">
              <w:rPr>
                <w:sz w:val="20"/>
                <w:szCs w:val="22"/>
              </w:rPr>
            </w:r>
            <w:r w:rsidR="00300CCA">
              <w:rPr>
                <w:sz w:val="20"/>
                <w:szCs w:val="22"/>
              </w:rPr>
              <w:fldChar w:fldCharType="separate"/>
            </w:r>
            <w:r w:rsidRPr="00010E3C">
              <w:rPr>
                <w:sz w:val="20"/>
                <w:szCs w:val="22"/>
              </w:rPr>
              <w:fldChar w:fldCharType="end"/>
            </w:r>
          </w:p>
        </w:tc>
        <w:tc>
          <w:tcPr>
            <w:tcW w:w="1134" w:type="dxa"/>
            <w:gridSpan w:val="2"/>
            <w:shd w:val="clear" w:color="auto" w:fill="9D9D9D" w:themeFill="accent4"/>
            <w:vAlign w:val="center"/>
          </w:tcPr>
          <w:p w14:paraId="74BE58C5" w14:textId="77777777" w:rsidR="00BA46D1" w:rsidRPr="00010E3C" w:rsidRDefault="00BA46D1" w:rsidP="00D175F8">
            <w:pPr>
              <w:ind w:left="34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t xml:space="preserve">Centro Hospitalario   </w:t>
            </w:r>
          </w:p>
        </w:tc>
        <w:tc>
          <w:tcPr>
            <w:tcW w:w="426" w:type="dxa"/>
            <w:gridSpan w:val="2"/>
            <w:shd w:val="clear" w:color="auto" w:fill="auto"/>
            <w:vAlign w:val="center"/>
          </w:tcPr>
          <w:p w14:paraId="45606737" w14:textId="77777777" w:rsidR="00BA46D1" w:rsidRPr="00010E3C" w:rsidRDefault="00BA46D1" w:rsidP="00D175F8">
            <w:pPr>
              <w:ind w:left="-102"/>
              <w:jc w:val="right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sz w:val="20"/>
                <w:szCs w:val="22"/>
              </w:rPr>
              <w:instrText xml:space="preserve"> FORMCHECKBOX </w:instrText>
            </w:r>
            <w:r w:rsidR="00300CCA">
              <w:rPr>
                <w:sz w:val="20"/>
                <w:szCs w:val="22"/>
              </w:rPr>
            </w:r>
            <w:r w:rsidR="00300CCA">
              <w:rPr>
                <w:sz w:val="20"/>
                <w:szCs w:val="22"/>
              </w:rPr>
              <w:fldChar w:fldCharType="separate"/>
            </w:r>
            <w:r w:rsidRPr="00010E3C">
              <w:rPr>
                <w:sz w:val="20"/>
                <w:szCs w:val="22"/>
              </w:rPr>
              <w:fldChar w:fldCharType="end"/>
            </w:r>
          </w:p>
        </w:tc>
        <w:tc>
          <w:tcPr>
            <w:tcW w:w="1138" w:type="dxa"/>
            <w:gridSpan w:val="3"/>
            <w:shd w:val="clear" w:color="auto" w:fill="9D9D9D" w:themeFill="accent4"/>
            <w:vAlign w:val="center"/>
          </w:tcPr>
          <w:p w14:paraId="1E648751" w14:textId="77777777" w:rsidR="00BA46D1" w:rsidRPr="00010E3C" w:rsidRDefault="00BA46D1" w:rsidP="00D175F8">
            <w:pPr>
              <w:ind w:left="34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t>Particular</w:t>
            </w:r>
          </w:p>
        </w:tc>
        <w:tc>
          <w:tcPr>
            <w:tcW w:w="2122" w:type="dxa"/>
            <w:gridSpan w:val="5"/>
            <w:vMerge w:val="restart"/>
            <w:shd w:val="clear" w:color="auto" w:fill="FC5334"/>
            <w:vAlign w:val="center"/>
          </w:tcPr>
          <w:p w14:paraId="11A7FC34" w14:textId="77777777" w:rsidR="00BA46D1" w:rsidRPr="00010E3C" w:rsidRDefault="00BA46D1" w:rsidP="00D175F8">
            <w:pPr>
              <w:pStyle w:val="Sinespaciado"/>
              <w:spacing w:after="60" w:line="276" w:lineRule="auto"/>
              <w:rPr>
                <w:rFonts w:ascii="Roboto Light" w:hAnsi="Roboto Light" w:cs="Open Sans"/>
                <w:b/>
                <w:szCs w:val="22"/>
              </w:rPr>
            </w:pPr>
            <w:r w:rsidRPr="00010E3C">
              <w:rPr>
                <w:rFonts w:ascii="Roboto Light" w:hAnsi="Roboto Light" w:cs="Open Sans"/>
                <w:b/>
                <w:szCs w:val="22"/>
              </w:rPr>
              <w:t>Producto</w:t>
            </w:r>
          </w:p>
          <w:p w14:paraId="74831F32" w14:textId="77777777" w:rsidR="00BA46D1" w:rsidRPr="00010E3C" w:rsidRDefault="00BA46D1" w:rsidP="00D175F8">
            <w:pPr>
              <w:pStyle w:val="Sinespaciado"/>
              <w:spacing w:after="60" w:line="276" w:lineRule="auto"/>
              <w:rPr>
                <w:rFonts w:ascii="Roboto Light" w:hAnsi="Roboto Light" w:cs="Open Sans"/>
                <w:i/>
                <w:szCs w:val="22"/>
                <w:highlight w:val="yellow"/>
              </w:rPr>
            </w:pPr>
            <w:r w:rsidRPr="00010E3C">
              <w:rPr>
                <w:rFonts w:ascii="Roboto Light" w:hAnsi="Roboto Light" w:cs="Open Sans"/>
                <w:szCs w:val="22"/>
              </w:rPr>
              <w:t>*</w:t>
            </w:r>
            <w:r w:rsidRPr="00010E3C">
              <w:rPr>
                <w:rFonts w:ascii="Roboto Light" w:hAnsi="Roboto Light" w:cs="Open Sans"/>
                <w:i/>
                <w:szCs w:val="22"/>
              </w:rPr>
              <w:t>Campo obligatorio, indicar formato</w:t>
            </w:r>
          </w:p>
        </w:tc>
        <w:tc>
          <w:tcPr>
            <w:tcW w:w="3404" w:type="dxa"/>
            <w:gridSpan w:val="5"/>
            <w:vMerge w:val="restart"/>
            <w:shd w:val="clear" w:color="auto" w:fill="auto"/>
            <w:vAlign w:val="center"/>
          </w:tcPr>
          <w:p w14:paraId="6550A5DE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665F2731" w14:textId="77777777" w:rsidTr="00022FC5">
        <w:trPr>
          <w:gridAfter w:val="1"/>
          <w:wAfter w:w="29" w:type="dxa"/>
          <w:trHeight w:val="413"/>
        </w:trPr>
        <w:tc>
          <w:tcPr>
            <w:tcW w:w="1531" w:type="dxa"/>
            <w:gridSpan w:val="2"/>
            <w:vMerge/>
            <w:shd w:val="clear" w:color="auto" w:fill="FC5334"/>
            <w:vAlign w:val="center"/>
          </w:tcPr>
          <w:p w14:paraId="052EF7CF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5E57805" w14:textId="77777777" w:rsidR="00BA46D1" w:rsidRPr="00010E3C" w:rsidRDefault="00BA46D1" w:rsidP="00D175F8">
            <w:pPr>
              <w:ind w:left="-102"/>
              <w:jc w:val="right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sz w:val="20"/>
                <w:szCs w:val="22"/>
              </w:rPr>
              <w:instrText xml:space="preserve"> FORMCHECKBOX </w:instrText>
            </w:r>
            <w:r w:rsidR="00300CCA">
              <w:rPr>
                <w:sz w:val="20"/>
                <w:szCs w:val="22"/>
              </w:rPr>
            </w:r>
            <w:r w:rsidR="00300CCA">
              <w:rPr>
                <w:sz w:val="20"/>
                <w:szCs w:val="22"/>
              </w:rPr>
              <w:fldChar w:fldCharType="separate"/>
            </w:r>
            <w:r w:rsidRPr="00010E3C">
              <w:rPr>
                <w:sz w:val="20"/>
                <w:szCs w:val="22"/>
              </w:rPr>
              <w:fldChar w:fldCharType="end"/>
            </w:r>
          </w:p>
        </w:tc>
        <w:tc>
          <w:tcPr>
            <w:tcW w:w="1134" w:type="dxa"/>
            <w:gridSpan w:val="2"/>
            <w:shd w:val="clear" w:color="auto" w:fill="9D9D9D" w:themeFill="accent4"/>
            <w:vAlign w:val="center"/>
          </w:tcPr>
          <w:p w14:paraId="7F3A3E04" w14:textId="77777777" w:rsidR="00BA46D1" w:rsidRPr="00010E3C" w:rsidRDefault="00BA46D1" w:rsidP="00D175F8">
            <w:pPr>
              <w:ind w:left="34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t>Farmacia</w:t>
            </w:r>
          </w:p>
        </w:tc>
        <w:tc>
          <w:tcPr>
            <w:tcW w:w="426" w:type="dxa"/>
            <w:gridSpan w:val="2"/>
            <w:shd w:val="clear" w:color="auto" w:fill="auto"/>
            <w:vAlign w:val="center"/>
          </w:tcPr>
          <w:p w14:paraId="786A165C" w14:textId="77777777" w:rsidR="00BA46D1" w:rsidRPr="00010E3C" w:rsidRDefault="00BA46D1" w:rsidP="00D175F8">
            <w:pPr>
              <w:ind w:left="-102"/>
              <w:jc w:val="right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sz w:val="20"/>
                <w:szCs w:val="22"/>
              </w:rPr>
              <w:instrText xml:space="preserve"> FORMCHECKBOX </w:instrText>
            </w:r>
            <w:r w:rsidR="00300CCA">
              <w:rPr>
                <w:sz w:val="20"/>
                <w:szCs w:val="22"/>
              </w:rPr>
            </w:r>
            <w:r w:rsidR="00300CCA">
              <w:rPr>
                <w:sz w:val="20"/>
                <w:szCs w:val="22"/>
              </w:rPr>
              <w:fldChar w:fldCharType="separate"/>
            </w:r>
            <w:r w:rsidRPr="00010E3C">
              <w:rPr>
                <w:sz w:val="20"/>
                <w:szCs w:val="22"/>
              </w:rPr>
              <w:fldChar w:fldCharType="end"/>
            </w:r>
          </w:p>
        </w:tc>
        <w:tc>
          <w:tcPr>
            <w:tcW w:w="1138" w:type="dxa"/>
            <w:gridSpan w:val="3"/>
            <w:shd w:val="clear" w:color="auto" w:fill="9D9D9D" w:themeFill="accent4"/>
            <w:vAlign w:val="center"/>
          </w:tcPr>
          <w:p w14:paraId="18E8D1D1" w14:textId="77777777" w:rsidR="00BA46D1" w:rsidRPr="00010E3C" w:rsidRDefault="00BA46D1" w:rsidP="00D175F8">
            <w:pPr>
              <w:ind w:left="34"/>
              <w:rPr>
                <w:sz w:val="20"/>
                <w:szCs w:val="22"/>
              </w:rPr>
            </w:pPr>
            <w:r w:rsidRPr="00010E3C">
              <w:rPr>
                <w:sz w:val="20"/>
                <w:szCs w:val="22"/>
              </w:rPr>
              <w:t>Otros</w:t>
            </w:r>
          </w:p>
        </w:tc>
        <w:tc>
          <w:tcPr>
            <w:tcW w:w="2122" w:type="dxa"/>
            <w:gridSpan w:val="5"/>
            <w:vMerge/>
            <w:shd w:val="clear" w:color="auto" w:fill="FC5334"/>
            <w:vAlign w:val="center"/>
          </w:tcPr>
          <w:p w14:paraId="36C60549" w14:textId="77777777" w:rsidR="00BA46D1" w:rsidRPr="00010E3C" w:rsidRDefault="00BA46D1" w:rsidP="00D175F8">
            <w:pPr>
              <w:pStyle w:val="Sinespaciado"/>
              <w:spacing w:after="60" w:line="276" w:lineRule="auto"/>
              <w:rPr>
                <w:rFonts w:ascii="Roboto Light" w:hAnsi="Roboto Light" w:cs="Open Sans"/>
                <w:b/>
                <w:szCs w:val="22"/>
              </w:rPr>
            </w:pPr>
          </w:p>
        </w:tc>
        <w:tc>
          <w:tcPr>
            <w:tcW w:w="3404" w:type="dxa"/>
            <w:gridSpan w:val="5"/>
            <w:vMerge/>
            <w:shd w:val="clear" w:color="auto" w:fill="auto"/>
            <w:vAlign w:val="center"/>
          </w:tcPr>
          <w:p w14:paraId="65C58A7F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2B2AA6C7" w14:textId="77777777" w:rsidTr="00022FC5">
        <w:trPr>
          <w:gridAfter w:val="1"/>
          <w:wAfter w:w="29" w:type="dxa"/>
          <w:trHeight w:hRule="exact" w:val="403"/>
        </w:trPr>
        <w:tc>
          <w:tcPr>
            <w:tcW w:w="10180" w:type="dxa"/>
            <w:gridSpan w:val="20"/>
            <w:shd w:val="clear" w:color="auto" w:fill="9D9D9D" w:themeFill="accent4"/>
            <w:vAlign w:val="center"/>
          </w:tcPr>
          <w:p w14:paraId="6B6F62B5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DATOS DEL RECLAMANTE</w:t>
            </w:r>
          </w:p>
        </w:tc>
      </w:tr>
      <w:tr w:rsidR="00BA46D1" w:rsidRPr="00010E3C" w14:paraId="26055C8A" w14:textId="77777777" w:rsidTr="00022FC5">
        <w:trPr>
          <w:gridAfter w:val="1"/>
          <w:wAfter w:w="29" w:type="dxa"/>
          <w:trHeight w:hRule="exact" w:val="1177"/>
        </w:trPr>
        <w:tc>
          <w:tcPr>
            <w:tcW w:w="1531" w:type="dxa"/>
            <w:gridSpan w:val="2"/>
            <w:shd w:val="clear" w:color="auto" w:fill="FC5334"/>
            <w:vAlign w:val="center"/>
          </w:tcPr>
          <w:p w14:paraId="1E4CDEDC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b/>
                <w:szCs w:val="22"/>
              </w:rPr>
              <w:t>Nombre</w:t>
            </w:r>
            <w:r w:rsidRPr="00010E3C">
              <w:rPr>
                <w:rFonts w:ascii="Roboto Light" w:hAnsi="Roboto Light" w:cs="Open Sans"/>
                <w:szCs w:val="22"/>
              </w:rPr>
              <w:t xml:space="preserve"> * y apellidos</w:t>
            </w:r>
          </w:p>
          <w:p w14:paraId="060E6B1A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*</w:t>
            </w:r>
            <w:r w:rsidRPr="00010E3C">
              <w:rPr>
                <w:rFonts w:ascii="Roboto Light" w:hAnsi="Roboto Light" w:cs="Open Sans"/>
                <w:i/>
                <w:szCs w:val="22"/>
              </w:rPr>
              <w:t>Campo obligatorio</w:t>
            </w:r>
          </w:p>
        </w:tc>
        <w:tc>
          <w:tcPr>
            <w:tcW w:w="3123" w:type="dxa"/>
            <w:gridSpan w:val="8"/>
            <w:vAlign w:val="center"/>
          </w:tcPr>
          <w:p w14:paraId="722F7B5D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  <w:tc>
          <w:tcPr>
            <w:tcW w:w="2122" w:type="dxa"/>
            <w:gridSpan w:val="5"/>
            <w:shd w:val="clear" w:color="auto" w:fill="9D9D9D" w:themeFill="accent4"/>
            <w:vAlign w:val="center"/>
          </w:tcPr>
          <w:p w14:paraId="229CA476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Dirección</w:t>
            </w:r>
          </w:p>
        </w:tc>
        <w:tc>
          <w:tcPr>
            <w:tcW w:w="3404" w:type="dxa"/>
            <w:gridSpan w:val="5"/>
            <w:vAlign w:val="center"/>
          </w:tcPr>
          <w:p w14:paraId="6E5DF824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  <w:lang w:val="en-US"/>
              </w:rPr>
            </w:pPr>
          </w:p>
        </w:tc>
      </w:tr>
      <w:tr w:rsidR="00BA46D1" w:rsidRPr="00010E3C" w14:paraId="7E134948" w14:textId="77777777" w:rsidTr="00022FC5">
        <w:trPr>
          <w:gridAfter w:val="1"/>
          <w:wAfter w:w="29" w:type="dxa"/>
          <w:trHeight w:hRule="exact" w:val="483"/>
        </w:trPr>
        <w:tc>
          <w:tcPr>
            <w:tcW w:w="1531" w:type="dxa"/>
            <w:gridSpan w:val="2"/>
            <w:shd w:val="clear" w:color="auto" w:fill="D9D9D9" w:themeFill="background1" w:themeFillShade="D9"/>
            <w:vAlign w:val="center"/>
          </w:tcPr>
          <w:p w14:paraId="36BBDD7F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Teléfono</w:t>
            </w:r>
          </w:p>
        </w:tc>
        <w:tc>
          <w:tcPr>
            <w:tcW w:w="3123" w:type="dxa"/>
            <w:gridSpan w:val="8"/>
            <w:vAlign w:val="center"/>
          </w:tcPr>
          <w:p w14:paraId="602D0FED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  <w:tc>
          <w:tcPr>
            <w:tcW w:w="2122" w:type="dxa"/>
            <w:gridSpan w:val="5"/>
            <w:shd w:val="clear" w:color="auto" w:fill="9D9D9D" w:themeFill="accent4"/>
            <w:vAlign w:val="center"/>
          </w:tcPr>
          <w:p w14:paraId="3BC8D92E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E-mail</w:t>
            </w:r>
          </w:p>
        </w:tc>
        <w:tc>
          <w:tcPr>
            <w:tcW w:w="3404" w:type="dxa"/>
            <w:gridSpan w:val="5"/>
            <w:vAlign w:val="center"/>
          </w:tcPr>
          <w:p w14:paraId="23408AA3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2A73FD60" w14:textId="77777777" w:rsidTr="00022FC5">
        <w:trPr>
          <w:gridAfter w:val="1"/>
          <w:wAfter w:w="29" w:type="dxa"/>
          <w:trHeight w:hRule="exact" w:val="284"/>
        </w:trPr>
        <w:tc>
          <w:tcPr>
            <w:tcW w:w="10180" w:type="dxa"/>
            <w:gridSpan w:val="20"/>
            <w:shd w:val="clear" w:color="auto" w:fill="9D9D9D" w:themeFill="accent4"/>
            <w:vAlign w:val="center"/>
          </w:tcPr>
          <w:p w14:paraId="44EF4698" w14:textId="77777777" w:rsidR="00BA46D1" w:rsidRPr="00010E3C" w:rsidRDefault="00BA46D1" w:rsidP="00CB44DB">
            <w:pPr>
              <w:pStyle w:val="Sinespaciado"/>
              <w:spacing w:before="0"/>
              <w:ind w:left="1146" w:hanging="2121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DESCRIPCIÓN</w:t>
            </w:r>
          </w:p>
        </w:tc>
      </w:tr>
      <w:tr w:rsidR="00BA46D1" w:rsidRPr="00010E3C" w14:paraId="69384F0A" w14:textId="77777777" w:rsidTr="00022FC5">
        <w:trPr>
          <w:gridAfter w:val="1"/>
          <w:wAfter w:w="29" w:type="dxa"/>
          <w:trHeight w:val="702"/>
        </w:trPr>
        <w:tc>
          <w:tcPr>
            <w:tcW w:w="2834" w:type="dxa"/>
            <w:gridSpan w:val="4"/>
            <w:shd w:val="clear" w:color="auto" w:fill="9D9D9D" w:themeFill="accent4"/>
            <w:vAlign w:val="center"/>
          </w:tcPr>
          <w:p w14:paraId="3ECC22A4" w14:textId="77777777" w:rsidR="00BA46D1" w:rsidRPr="00010E3C" w:rsidRDefault="00BA46D1" w:rsidP="00CB44DB">
            <w:pPr>
              <w:pStyle w:val="Sinespaciado"/>
              <w:spacing w:before="0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Descripción detallada del defecto reportado</w:t>
            </w:r>
          </w:p>
        </w:tc>
        <w:tc>
          <w:tcPr>
            <w:tcW w:w="7346" w:type="dxa"/>
            <w:gridSpan w:val="16"/>
            <w:vAlign w:val="center"/>
          </w:tcPr>
          <w:p w14:paraId="3859D475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6D0E8C42" w14:textId="77777777" w:rsidTr="00022FC5">
        <w:trPr>
          <w:gridAfter w:val="1"/>
          <w:wAfter w:w="29" w:type="dxa"/>
          <w:trHeight w:val="366"/>
        </w:trPr>
        <w:tc>
          <w:tcPr>
            <w:tcW w:w="10180" w:type="dxa"/>
            <w:gridSpan w:val="20"/>
            <w:shd w:val="clear" w:color="auto" w:fill="auto"/>
            <w:vAlign w:val="center"/>
          </w:tcPr>
          <w:p w14:paraId="303D17DD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  <w:u w:val="single"/>
              </w:rPr>
              <w:t>Observaciones:</w:t>
            </w:r>
          </w:p>
          <w:p w14:paraId="32C93BF9" w14:textId="77777777" w:rsidR="00BA46D1" w:rsidRPr="00010E3C" w:rsidRDefault="00BA46D1" w:rsidP="00D175F8">
            <w:pPr>
              <w:pStyle w:val="Sinespaciado"/>
              <w:jc w:val="both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0AFF16CF" w14:textId="77777777" w:rsidTr="00022FC5">
        <w:trPr>
          <w:gridAfter w:val="1"/>
          <w:wAfter w:w="29" w:type="dxa"/>
          <w:trHeight w:hRule="exact" w:val="717"/>
        </w:trPr>
        <w:tc>
          <w:tcPr>
            <w:tcW w:w="10180" w:type="dxa"/>
            <w:gridSpan w:val="20"/>
            <w:shd w:val="clear" w:color="auto" w:fill="9D9D9D" w:themeFill="accent4"/>
            <w:vAlign w:val="center"/>
          </w:tcPr>
          <w:p w14:paraId="6227A0C8" w14:textId="77777777" w:rsidR="00BA46D1" w:rsidRPr="00010E3C" w:rsidRDefault="00BA46D1" w:rsidP="00CB44DB">
            <w:pPr>
              <w:pStyle w:val="Sinespaciado"/>
              <w:spacing w:before="0"/>
              <w:jc w:val="center"/>
              <w:rPr>
                <w:rFonts w:ascii="Roboto Light" w:hAnsi="Roboto Light" w:cs="Open Sans"/>
                <w:b/>
                <w:szCs w:val="22"/>
              </w:rPr>
            </w:pPr>
            <w:r w:rsidRPr="00010E3C">
              <w:rPr>
                <w:rFonts w:ascii="Roboto Light" w:hAnsi="Roboto Light" w:cs="Open Sans"/>
                <w:b/>
                <w:szCs w:val="22"/>
              </w:rPr>
              <w:t>EVALUACIÓN PRELIMINAR DE LA MUESTRA RECLAMADA</w:t>
            </w:r>
          </w:p>
          <w:p w14:paraId="25500C93" w14:textId="77777777" w:rsidR="00BA46D1" w:rsidRPr="00010E3C" w:rsidRDefault="00BA46D1" w:rsidP="00CB44DB">
            <w:pPr>
              <w:pStyle w:val="Sinespaciado"/>
              <w:spacing w:before="0"/>
              <w:jc w:val="center"/>
              <w:rPr>
                <w:rFonts w:ascii="Roboto Light" w:hAnsi="Roboto Light" w:cs="Open Sans"/>
                <w:b/>
                <w:szCs w:val="22"/>
              </w:rPr>
            </w:pPr>
            <w:r w:rsidRPr="00010E3C">
              <w:rPr>
                <w:rFonts w:ascii="Roboto Light" w:hAnsi="Roboto Light" w:cs="Open Sans"/>
                <w:b/>
                <w:szCs w:val="22"/>
              </w:rPr>
              <w:t xml:space="preserve">PARTE B  </w:t>
            </w:r>
            <w:r w:rsidRPr="00010E3C">
              <w:rPr>
                <w:rFonts w:ascii="Roboto Light" w:hAnsi="Roboto Light" w:cs="Open Sans"/>
                <w:szCs w:val="22"/>
              </w:rPr>
              <w:t>(a cumplimentar por Técnico Responsable)</w:t>
            </w:r>
          </w:p>
        </w:tc>
      </w:tr>
      <w:tr w:rsidR="00BA46D1" w:rsidRPr="00010E3C" w14:paraId="2EA21A22" w14:textId="77777777" w:rsidTr="00022FC5">
        <w:trPr>
          <w:gridAfter w:val="1"/>
          <w:wAfter w:w="29" w:type="dxa"/>
          <w:trHeight w:val="1128"/>
        </w:trPr>
        <w:tc>
          <w:tcPr>
            <w:tcW w:w="3376" w:type="dxa"/>
            <w:gridSpan w:val="6"/>
            <w:vMerge w:val="restart"/>
            <w:shd w:val="clear" w:color="auto" w:fill="9D9D9D" w:themeFill="accent4"/>
            <w:vAlign w:val="center"/>
          </w:tcPr>
          <w:p w14:paraId="771AA789" w14:textId="77777777" w:rsidR="00BA46D1" w:rsidRPr="00010E3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Confirmación del defecto</w:t>
            </w:r>
          </w:p>
        </w:tc>
        <w:tc>
          <w:tcPr>
            <w:tcW w:w="709" w:type="dxa"/>
            <w:gridSpan w:val="3"/>
            <w:shd w:val="clear" w:color="auto" w:fill="auto"/>
            <w:vAlign w:val="center"/>
          </w:tcPr>
          <w:p w14:paraId="549A36A4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rFonts w:ascii="Roboto Light" w:hAnsi="Roboto Light" w:cs="Open Sans"/>
                <w:szCs w:val="22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</w:rPr>
            </w:r>
            <w:r w:rsidR="00300CCA">
              <w:rPr>
                <w:rFonts w:ascii="Roboto Light" w:hAnsi="Roboto Light" w:cs="Open Sans"/>
              </w:rPr>
              <w:fldChar w:fldCharType="separate"/>
            </w:r>
            <w:r w:rsidRPr="00010E3C">
              <w:rPr>
                <w:rFonts w:ascii="Roboto Light" w:hAnsi="Roboto Light" w:cs="Open Sans"/>
              </w:rPr>
              <w:fldChar w:fldCharType="end"/>
            </w:r>
          </w:p>
        </w:tc>
        <w:tc>
          <w:tcPr>
            <w:tcW w:w="708" w:type="dxa"/>
            <w:gridSpan w:val="2"/>
            <w:shd w:val="clear" w:color="auto" w:fill="9D9D9D" w:themeFill="accent4"/>
            <w:vAlign w:val="center"/>
          </w:tcPr>
          <w:p w14:paraId="3B2F25CB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SI</w:t>
            </w:r>
          </w:p>
        </w:tc>
        <w:tc>
          <w:tcPr>
            <w:tcW w:w="2721" w:type="dxa"/>
            <w:gridSpan w:val="6"/>
            <w:shd w:val="clear" w:color="auto" w:fill="9D9D9D" w:themeFill="accent4"/>
            <w:vAlign w:val="center"/>
          </w:tcPr>
          <w:p w14:paraId="1AC9AC06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¿Aplica reclamación a Tercero/Proveedor?</w:t>
            </w:r>
          </w:p>
        </w:tc>
        <w:tc>
          <w:tcPr>
            <w:tcW w:w="2666" w:type="dxa"/>
            <w:gridSpan w:val="3"/>
            <w:shd w:val="clear" w:color="auto" w:fill="auto"/>
            <w:vAlign w:val="center"/>
          </w:tcPr>
          <w:p w14:paraId="45D91C66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Indicar código en caso afirmativo:</w:t>
            </w:r>
          </w:p>
          <w:p w14:paraId="35235411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</w:p>
          <w:p w14:paraId="275CCFF1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5D778A7E" w14:textId="77777777" w:rsidTr="00022FC5">
        <w:trPr>
          <w:gridAfter w:val="1"/>
          <w:wAfter w:w="29" w:type="dxa"/>
          <w:trHeight w:val="171"/>
        </w:trPr>
        <w:tc>
          <w:tcPr>
            <w:tcW w:w="3376" w:type="dxa"/>
            <w:gridSpan w:val="6"/>
            <w:vMerge/>
            <w:shd w:val="clear" w:color="auto" w:fill="9D9D9D" w:themeFill="accent4"/>
            <w:vAlign w:val="center"/>
          </w:tcPr>
          <w:p w14:paraId="1BD14C11" w14:textId="77777777" w:rsidR="00BA46D1" w:rsidRPr="00010E3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Cs w:val="22"/>
              </w:rPr>
            </w:pPr>
          </w:p>
        </w:tc>
        <w:tc>
          <w:tcPr>
            <w:tcW w:w="709" w:type="dxa"/>
            <w:gridSpan w:val="3"/>
            <w:shd w:val="clear" w:color="auto" w:fill="auto"/>
            <w:vAlign w:val="center"/>
          </w:tcPr>
          <w:p w14:paraId="475FE71E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rFonts w:ascii="Roboto Light" w:hAnsi="Roboto Light" w:cs="Open Sans"/>
                <w:szCs w:val="22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</w:rPr>
            </w:r>
            <w:r w:rsidR="00300CCA">
              <w:rPr>
                <w:rFonts w:ascii="Roboto Light" w:hAnsi="Roboto Light" w:cs="Open Sans"/>
              </w:rPr>
              <w:fldChar w:fldCharType="separate"/>
            </w:r>
            <w:r w:rsidRPr="00010E3C">
              <w:rPr>
                <w:rFonts w:ascii="Roboto Light" w:hAnsi="Roboto Light" w:cs="Open Sans"/>
              </w:rPr>
              <w:fldChar w:fldCharType="end"/>
            </w:r>
          </w:p>
        </w:tc>
        <w:tc>
          <w:tcPr>
            <w:tcW w:w="708" w:type="dxa"/>
            <w:gridSpan w:val="2"/>
            <w:shd w:val="clear" w:color="auto" w:fill="9D9D9D" w:themeFill="accent4"/>
            <w:vAlign w:val="center"/>
          </w:tcPr>
          <w:p w14:paraId="4532338E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NO</w:t>
            </w:r>
          </w:p>
        </w:tc>
        <w:tc>
          <w:tcPr>
            <w:tcW w:w="5387" w:type="dxa"/>
            <w:gridSpan w:val="9"/>
            <w:shd w:val="clear" w:color="auto" w:fill="auto"/>
          </w:tcPr>
          <w:p w14:paraId="31F09744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Observaciones:</w:t>
            </w:r>
          </w:p>
          <w:p w14:paraId="75E7ECE2" w14:textId="77777777" w:rsidR="00BA46D1" w:rsidRPr="00010E3C" w:rsidRDefault="00BA46D1" w:rsidP="00D175F8">
            <w:pPr>
              <w:pStyle w:val="Sinespaciado"/>
              <w:rPr>
                <w:rFonts w:ascii="Roboto Light" w:hAnsi="Roboto Light" w:cs="Open Sans"/>
                <w:szCs w:val="22"/>
              </w:rPr>
            </w:pPr>
          </w:p>
        </w:tc>
      </w:tr>
      <w:tr w:rsidR="00BA46D1" w:rsidRPr="00010E3C" w14:paraId="4B274288" w14:textId="77777777" w:rsidTr="00022FC5">
        <w:trPr>
          <w:gridAfter w:val="1"/>
          <w:wAfter w:w="29" w:type="dxa"/>
          <w:trHeight w:val="624"/>
        </w:trPr>
        <w:tc>
          <w:tcPr>
            <w:tcW w:w="824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4E08EF4C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rFonts w:ascii="Roboto Light" w:hAnsi="Roboto Light" w:cs="Open Sans"/>
                <w:szCs w:val="22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</w:rPr>
            </w:r>
            <w:r w:rsidR="00300CCA">
              <w:rPr>
                <w:rFonts w:ascii="Roboto Light" w:hAnsi="Roboto Light" w:cs="Open Sans"/>
              </w:rPr>
              <w:fldChar w:fldCharType="separate"/>
            </w:r>
            <w:r w:rsidRPr="00010E3C">
              <w:rPr>
                <w:rFonts w:ascii="Roboto Light" w:hAnsi="Roboto Light" w:cs="Open Sans"/>
              </w:rPr>
              <w:fldChar w:fldCharType="end"/>
            </w:r>
          </w:p>
        </w:tc>
        <w:tc>
          <w:tcPr>
            <w:tcW w:w="2552" w:type="dxa"/>
            <w:gridSpan w:val="5"/>
            <w:shd w:val="clear" w:color="auto" w:fill="9D9D9D" w:themeFill="accent4"/>
            <w:vAlign w:val="center"/>
          </w:tcPr>
          <w:p w14:paraId="47D10330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b/>
                <w:caps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 xml:space="preserve">Reclamación </w:t>
            </w:r>
          </w:p>
          <w:p w14:paraId="38741457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caps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>ACEPTADA</w:t>
            </w:r>
          </w:p>
        </w:tc>
        <w:tc>
          <w:tcPr>
            <w:tcW w:w="709" w:type="dxa"/>
            <w:gridSpan w:val="3"/>
            <w:shd w:val="clear" w:color="auto" w:fill="auto"/>
            <w:vAlign w:val="center"/>
          </w:tcPr>
          <w:p w14:paraId="583D2785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asilla7"/>
            <w:r w:rsidRPr="00010E3C">
              <w:rPr>
                <w:rFonts w:ascii="Roboto Light" w:hAnsi="Roboto Light" w:cs="Open Sans"/>
                <w:szCs w:val="22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</w:rPr>
            </w:r>
            <w:r w:rsidR="00300CCA">
              <w:rPr>
                <w:rFonts w:ascii="Roboto Light" w:hAnsi="Roboto Light" w:cs="Open Sans"/>
              </w:rPr>
              <w:fldChar w:fldCharType="separate"/>
            </w:r>
            <w:r w:rsidRPr="00010E3C">
              <w:rPr>
                <w:rFonts w:ascii="Roboto Light" w:hAnsi="Roboto Light" w:cs="Open Sans"/>
              </w:rPr>
              <w:fldChar w:fldCharType="end"/>
            </w:r>
            <w:bookmarkEnd w:id="29"/>
          </w:p>
        </w:tc>
        <w:tc>
          <w:tcPr>
            <w:tcW w:w="2551" w:type="dxa"/>
            <w:gridSpan w:val="5"/>
            <w:shd w:val="clear" w:color="auto" w:fill="9D9D9D" w:themeFill="accent4"/>
            <w:vAlign w:val="center"/>
          </w:tcPr>
          <w:p w14:paraId="3D21F1F5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b/>
                <w:caps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 xml:space="preserve">Reclamación </w:t>
            </w:r>
          </w:p>
          <w:p w14:paraId="5A4C1945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b/>
                <w:caps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>No ACEPTADA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34726108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caps/>
                <w:szCs w:val="22"/>
              </w:rPr>
            </w:pPr>
            <w:r w:rsidRPr="00010E3C">
              <w:rPr>
                <w:rFonts w:ascii="Roboto Light" w:hAnsi="Roboto Light" w:cs="Open Sans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0E3C">
              <w:rPr>
                <w:rFonts w:ascii="Roboto Light" w:hAnsi="Roboto Light" w:cs="Open Sans"/>
                <w:szCs w:val="22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</w:rPr>
            </w:r>
            <w:r w:rsidR="00300CCA">
              <w:rPr>
                <w:rFonts w:ascii="Roboto Light" w:hAnsi="Roboto Light" w:cs="Open Sans"/>
              </w:rPr>
              <w:fldChar w:fldCharType="separate"/>
            </w:r>
            <w:r w:rsidRPr="00010E3C">
              <w:rPr>
                <w:rFonts w:ascii="Roboto Light" w:hAnsi="Roboto Light" w:cs="Open Sans"/>
              </w:rPr>
              <w:fldChar w:fldCharType="end"/>
            </w:r>
          </w:p>
        </w:tc>
        <w:tc>
          <w:tcPr>
            <w:tcW w:w="2693" w:type="dxa"/>
            <w:gridSpan w:val="4"/>
            <w:shd w:val="clear" w:color="auto" w:fill="9D9D9D" w:themeFill="accent4"/>
            <w:vAlign w:val="center"/>
          </w:tcPr>
          <w:p w14:paraId="23013824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b/>
                <w:caps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 xml:space="preserve">Reclamación </w:t>
            </w:r>
          </w:p>
          <w:p w14:paraId="00D37474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caps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>desestimada</w:t>
            </w:r>
          </w:p>
        </w:tc>
      </w:tr>
      <w:tr w:rsidR="00BA46D1" w:rsidRPr="007622CC" w14:paraId="625FE007" w14:textId="77777777" w:rsidTr="00022FC5">
        <w:tblPrEx>
          <w:jc w:val="center"/>
          <w:tblInd w:w="0" w:type="dxa"/>
        </w:tblPrEx>
        <w:trPr>
          <w:trHeight w:val="284"/>
          <w:jc w:val="center"/>
        </w:trPr>
        <w:tc>
          <w:tcPr>
            <w:tcW w:w="6373" w:type="dxa"/>
            <w:gridSpan w:val="13"/>
            <w:shd w:val="clear" w:color="auto" w:fill="9D9D9D" w:themeFill="accent4"/>
            <w:vAlign w:val="center"/>
          </w:tcPr>
          <w:p w14:paraId="3C3044AF" w14:textId="77777777" w:rsidR="00BA46D1" w:rsidRPr="00010E3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szCs w:val="22"/>
              </w:rPr>
              <w:t>A Completar por Técnico Responsable</w:t>
            </w:r>
          </w:p>
        </w:tc>
        <w:tc>
          <w:tcPr>
            <w:tcW w:w="3836" w:type="dxa"/>
            <w:gridSpan w:val="8"/>
            <w:shd w:val="clear" w:color="auto" w:fill="9D9D9D" w:themeFill="accent4"/>
            <w:vAlign w:val="center"/>
          </w:tcPr>
          <w:p w14:paraId="22C7B462" w14:textId="77777777" w:rsidR="00BA46D1" w:rsidRPr="00010E3C" w:rsidRDefault="00BA46D1" w:rsidP="00D175F8">
            <w:pPr>
              <w:pStyle w:val="Sinespaciado"/>
              <w:jc w:val="center"/>
              <w:rPr>
                <w:rFonts w:ascii="Roboto Light" w:hAnsi="Roboto Light" w:cs="Open Sans"/>
                <w:b/>
                <w:szCs w:val="22"/>
              </w:rPr>
            </w:pPr>
            <w:r w:rsidRPr="00010E3C">
              <w:rPr>
                <w:rFonts w:ascii="Roboto Light" w:hAnsi="Roboto Light" w:cs="Open Sans"/>
                <w:b/>
                <w:szCs w:val="22"/>
              </w:rPr>
              <w:t>Envío Carta/Cierre</w:t>
            </w:r>
          </w:p>
        </w:tc>
      </w:tr>
      <w:tr w:rsidR="00BA46D1" w:rsidRPr="007622CC" w14:paraId="56D6FA5D" w14:textId="77777777" w:rsidTr="00022FC5">
        <w:tblPrEx>
          <w:jc w:val="center"/>
          <w:tblInd w:w="0" w:type="dxa"/>
        </w:tblPrEx>
        <w:trPr>
          <w:trHeight w:val="436"/>
          <w:jc w:val="center"/>
        </w:trPr>
        <w:tc>
          <w:tcPr>
            <w:tcW w:w="3616" w:type="dxa"/>
            <w:gridSpan w:val="8"/>
            <w:shd w:val="clear" w:color="auto" w:fill="9D9D9D" w:themeFill="accent4"/>
            <w:vAlign w:val="center"/>
          </w:tcPr>
          <w:p w14:paraId="132250E0" w14:textId="77777777" w:rsidR="00BA46D1" w:rsidRPr="00010E3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>FIRMA</w:t>
            </w:r>
          </w:p>
        </w:tc>
        <w:tc>
          <w:tcPr>
            <w:tcW w:w="2757" w:type="dxa"/>
            <w:gridSpan w:val="5"/>
            <w:shd w:val="clear" w:color="auto" w:fill="9D9D9D" w:themeFill="accent4"/>
            <w:vAlign w:val="center"/>
          </w:tcPr>
          <w:p w14:paraId="26855D2B" w14:textId="77777777" w:rsidR="00BA46D1" w:rsidRPr="00010E3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>FECHA</w:t>
            </w:r>
          </w:p>
        </w:tc>
        <w:tc>
          <w:tcPr>
            <w:tcW w:w="2079" w:type="dxa"/>
            <w:gridSpan w:val="6"/>
            <w:shd w:val="clear" w:color="auto" w:fill="9D9D9D" w:themeFill="accent4"/>
            <w:vAlign w:val="center"/>
          </w:tcPr>
          <w:p w14:paraId="65541283" w14:textId="77777777" w:rsidR="00BA46D1" w:rsidRPr="00010E3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>FIRMA</w:t>
            </w:r>
          </w:p>
        </w:tc>
        <w:tc>
          <w:tcPr>
            <w:tcW w:w="1757" w:type="dxa"/>
            <w:gridSpan w:val="2"/>
            <w:shd w:val="clear" w:color="auto" w:fill="9D9D9D" w:themeFill="accent4"/>
            <w:vAlign w:val="center"/>
          </w:tcPr>
          <w:p w14:paraId="655707E6" w14:textId="77777777" w:rsidR="00BA46D1" w:rsidRPr="00010E3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Cs w:val="22"/>
              </w:rPr>
            </w:pPr>
            <w:r w:rsidRPr="00010E3C">
              <w:rPr>
                <w:rFonts w:ascii="Roboto Light" w:hAnsi="Roboto Light" w:cs="Open Sans"/>
                <w:b/>
                <w:caps/>
                <w:szCs w:val="22"/>
              </w:rPr>
              <w:t>FECHA</w:t>
            </w:r>
          </w:p>
        </w:tc>
      </w:tr>
      <w:tr w:rsidR="00BA46D1" w:rsidRPr="007622CC" w14:paraId="1D8EB52A" w14:textId="77777777" w:rsidTr="00022FC5">
        <w:tblPrEx>
          <w:jc w:val="center"/>
          <w:tblInd w:w="0" w:type="dxa"/>
        </w:tblPrEx>
        <w:trPr>
          <w:trHeight w:val="432"/>
          <w:jc w:val="center"/>
        </w:trPr>
        <w:tc>
          <w:tcPr>
            <w:tcW w:w="3616" w:type="dxa"/>
            <w:gridSpan w:val="8"/>
            <w:shd w:val="clear" w:color="auto" w:fill="auto"/>
            <w:vAlign w:val="center"/>
          </w:tcPr>
          <w:p w14:paraId="104FACA3" w14:textId="77777777" w:rsidR="00BA46D1" w:rsidRPr="007622C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caps/>
                <w:sz w:val="24"/>
                <w:szCs w:val="24"/>
              </w:rPr>
            </w:pPr>
          </w:p>
        </w:tc>
        <w:tc>
          <w:tcPr>
            <w:tcW w:w="2757" w:type="dxa"/>
            <w:gridSpan w:val="5"/>
            <w:shd w:val="clear" w:color="auto" w:fill="auto"/>
            <w:vAlign w:val="center"/>
          </w:tcPr>
          <w:p w14:paraId="5B9E9D70" w14:textId="77777777" w:rsidR="00BA46D1" w:rsidRPr="007622C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caps/>
                <w:sz w:val="24"/>
                <w:szCs w:val="24"/>
              </w:rPr>
            </w:pPr>
          </w:p>
        </w:tc>
        <w:tc>
          <w:tcPr>
            <w:tcW w:w="2079" w:type="dxa"/>
            <w:gridSpan w:val="6"/>
            <w:shd w:val="clear" w:color="auto" w:fill="auto"/>
            <w:vAlign w:val="center"/>
          </w:tcPr>
          <w:p w14:paraId="6F0AC2AD" w14:textId="77777777" w:rsidR="00BA46D1" w:rsidRPr="007622C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caps/>
                <w:sz w:val="24"/>
                <w:szCs w:val="24"/>
              </w:rPr>
            </w:pPr>
          </w:p>
        </w:tc>
        <w:tc>
          <w:tcPr>
            <w:tcW w:w="1757" w:type="dxa"/>
            <w:gridSpan w:val="2"/>
            <w:shd w:val="clear" w:color="auto" w:fill="auto"/>
            <w:vAlign w:val="center"/>
          </w:tcPr>
          <w:p w14:paraId="0ADB63C2" w14:textId="77777777" w:rsidR="00BA46D1" w:rsidRPr="007622CC" w:rsidRDefault="00BA46D1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caps/>
                <w:sz w:val="24"/>
                <w:szCs w:val="24"/>
              </w:rPr>
            </w:pPr>
          </w:p>
        </w:tc>
      </w:tr>
    </w:tbl>
    <w:p w14:paraId="06C8BBC4" w14:textId="4BD9D5DE" w:rsidR="00010E3C" w:rsidRDefault="00010E3C">
      <w:pPr>
        <w:jc w:val="center"/>
        <w:rPr>
          <w:sz w:val="18"/>
          <w:szCs w:val="24"/>
        </w:rPr>
      </w:pPr>
    </w:p>
    <w:p w14:paraId="66F4792E" w14:textId="7031CEAE" w:rsidR="00BA46D1" w:rsidRPr="001628EA" w:rsidRDefault="00010E3C" w:rsidP="00010E3C">
      <w:pPr>
        <w:spacing w:before="0" w:after="0" w:line="240" w:lineRule="auto"/>
        <w:jc w:val="left"/>
        <w:rPr>
          <w:sz w:val="18"/>
          <w:szCs w:val="24"/>
        </w:rPr>
      </w:pPr>
      <w:r>
        <w:rPr>
          <w:sz w:val="18"/>
          <w:szCs w:val="24"/>
        </w:rPr>
        <w:br w:type="page"/>
      </w:r>
    </w:p>
    <w:p w14:paraId="5DD807D2" w14:textId="77777777" w:rsidR="00D175F8" w:rsidRPr="007622CC" w:rsidRDefault="00D175F8" w:rsidP="00D175F8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>ANEXO 3_VERSION_01  (1/3)</w:t>
      </w:r>
    </w:p>
    <w:tbl>
      <w:tblPr>
        <w:tblStyle w:val="Tablaconcuadrcula"/>
        <w:tblW w:w="1006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00"/>
        <w:gridCol w:w="1556"/>
        <w:gridCol w:w="567"/>
        <w:gridCol w:w="567"/>
        <w:gridCol w:w="243"/>
        <w:gridCol w:w="326"/>
        <w:gridCol w:w="994"/>
        <w:gridCol w:w="1197"/>
        <w:gridCol w:w="645"/>
        <w:gridCol w:w="1872"/>
      </w:tblGrid>
      <w:tr w:rsidR="00512080" w:rsidRPr="007622CC" w14:paraId="229FAC2A" w14:textId="77777777" w:rsidTr="00010E3C">
        <w:trPr>
          <w:cantSplit/>
          <w:trHeight w:hRule="exact" w:val="567"/>
          <w:tblHeader/>
        </w:trPr>
        <w:tc>
          <w:tcPr>
            <w:tcW w:w="5033" w:type="dxa"/>
            <w:gridSpan w:val="5"/>
            <w:shd w:val="clear" w:color="auto" w:fill="9D9D9D" w:themeFill="accent4"/>
            <w:vAlign w:val="center"/>
          </w:tcPr>
          <w:p w14:paraId="43B0F747" w14:textId="77777777" w:rsidR="00512080" w:rsidRPr="007622CC" w:rsidRDefault="00512080" w:rsidP="00CB44DB">
            <w:pPr>
              <w:pStyle w:val="Sinespaciado"/>
              <w:spacing w:before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i/>
                <w:sz w:val="24"/>
                <w:szCs w:val="24"/>
              </w:rPr>
              <w:br w:type="page"/>
            </w: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 xml:space="preserve">FASE II: EVALUACIÓN DE LA RECLAMACIÓN </w:t>
            </w:r>
            <w:r w:rsidRPr="007622CC">
              <w:rPr>
                <w:rFonts w:ascii="Roboto Light" w:hAnsi="Roboto Light" w:cs="Open Sans"/>
                <w:i/>
                <w:sz w:val="24"/>
                <w:szCs w:val="24"/>
              </w:rPr>
              <w:t xml:space="preserve">(Cumplimentar por Técnico Responsable) </w:t>
            </w:r>
          </w:p>
        </w:tc>
        <w:tc>
          <w:tcPr>
            <w:tcW w:w="2517" w:type="dxa"/>
            <w:gridSpan w:val="3"/>
            <w:shd w:val="clear" w:color="auto" w:fill="9D9D9D" w:themeFill="accent4"/>
            <w:vAlign w:val="center"/>
          </w:tcPr>
          <w:p w14:paraId="770B3F86" w14:textId="77777777" w:rsidR="00512080" w:rsidRPr="007622CC" w:rsidRDefault="00512080" w:rsidP="00CB44DB">
            <w:pPr>
              <w:pStyle w:val="Sinespaciado"/>
              <w:spacing w:before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CODIGO RECLAMACION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14:paraId="0590E4A1" w14:textId="77777777" w:rsidR="00512080" w:rsidRPr="007622CC" w:rsidRDefault="00512080" w:rsidP="00D175F8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</w:tr>
      <w:tr w:rsidR="00D175F8" w:rsidRPr="007622CC" w14:paraId="7BCB06C7" w14:textId="77777777" w:rsidTr="00010E3C">
        <w:trPr>
          <w:trHeight w:val="675"/>
        </w:trPr>
        <w:tc>
          <w:tcPr>
            <w:tcW w:w="2100" w:type="dxa"/>
            <w:shd w:val="clear" w:color="auto" w:fill="9D9D9D" w:themeFill="accent4"/>
            <w:vAlign w:val="center"/>
          </w:tcPr>
          <w:p w14:paraId="629C7929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Producto</w:t>
            </w:r>
          </w:p>
        </w:tc>
        <w:tc>
          <w:tcPr>
            <w:tcW w:w="7967" w:type="dxa"/>
            <w:gridSpan w:val="9"/>
            <w:shd w:val="clear" w:color="auto" w:fill="auto"/>
            <w:vAlign w:val="center"/>
          </w:tcPr>
          <w:p w14:paraId="27E0F2B0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0FA963A6" w14:textId="77777777" w:rsidTr="00010E3C">
        <w:trPr>
          <w:trHeight w:hRule="exact" w:val="680"/>
        </w:trPr>
        <w:tc>
          <w:tcPr>
            <w:tcW w:w="2100" w:type="dxa"/>
            <w:shd w:val="clear" w:color="auto" w:fill="9D9D9D" w:themeFill="accent4"/>
            <w:vAlign w:val="center"/>
          </w:tcPr>
          <w:p w14:paraId="36CFED04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Reclamante</w:t>
            </w:r>
          </w:p>
        </w:tc>
        <w:tc>
          <w:tcPr>
            <w:tcW w:w="4253" w:type="dxa"/>
            <w:gridSpan w:val="6"/>
            <w:shd w:val="clear" w:color="auto" w:fill="auto"/>
            <w:vAlign w:val="center"/>
          </w:tcPr>
          <w:p w14:paraId="61C47B82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shd w:val="clear" w:color="auto" w:fill="9D9D9D" w:themeFill="accent4"/>
            <w:vAlign w:val="center"/>
          </w:tcPr>
          <w:p w14:paraId="49C307E3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Fecha notificación 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A126B40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5ED0891F" w14:textId="77777777" w:rsidTr="00010E3C">
        <w:trPr>
          <w:trHeight w:hRule="exact" w:val="852"/>
        </w:trPr>
        <w:tc>
          <w:tcPr>
            <w:tcW w:w="2100" w:type="dxa"/>
            <w:shd w:val="clear" w:color="auto" w:fill="9D9D9D" w:themeFill="accent4"/>
            <w:vAlign w:val="center"/>
          </w:tcPr>
          <w:p w14:paraId="70609245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Motivo reclamación </w:t>
            </w:r>
          </w:p>
        </w:tc>
        <w:tc>
          <w:tcPr>
            <w:tcW w:w="7967" w:type="dxa"/>
            <w:gridSpan w:val="9"/>
            <w:shd w:val="clear" w:color="auto" w:fill="auto"/>
            <w:vAlign w:val="center"/>
          </w:tcPr>
          <w:p w14:paraId="43D85F65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275D08A9" w14:textId="77777777" w:rsidTr="00010E3C">
        <w:trPr>
          <w:trHeight w:hRule="exact" w:val="403"/>
        </w:trPr>
        <w:tc>
          <w:tcPr>
            <w:tcW w:w="10067" w:type="dxa"/>
            <w:gridSpan w:val="10"/>
            <w:shd w:val="clear" w:color="auto" w:fill="9D9D9D" w:themeFill="accent4"/>
            <w:vAlign w:val="center"/>
          </w:tcPr>
          <w:p w14:paraId="01294587" w14:textId="77777777" w:rsidR="00D175F8" w:rsidRPr="007622CC" w:rsidRDefault="00D175F8" w:rsidP="00D175F8">
            <w:pPr>
              <w:pStyle w:val="Sinespaciado"/>
              <w:ind w:left="72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1. EVALUACIÓN DEL IMPACTO</w:t>
            </w:r>
          </w:p>
        </w:tc>
      </w:tr>
      <w:tr w:rsidR="00D175F8" w:rsidRPr="007622CC" w14:paraId="3297EA52" w14:textId="77777777" w:rsidTr="00010E3C">
        <w:trPr>
          <w:trHeight w:hRule="exact" w:val="1009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37221336" w14:textId="77777777" w:rsidR="00D175F8" w:rsidRPr="007622CC" w:rsidRDefault="00D175F8" w:rsidP="00D175F8">
            <w:pPr>
              <w:pStyle w:val="Sinespaciado"/>
              <w:numPr>
                <w:ilvl w:val="0"/>
                <w:numId w:val="11"/>
              </w:numPr>
              <w:suppressAutoHyphens w:val="0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La reclamación ¿puede deberse a…</w:t>
            </w:r>
          </w:p>
        </w:tc>
        <w:tc>
          <w:tcPr>
            <w:tcW w:w="567" w:type="dxa"/>
            <w:shd w:val="clear" w:color="auto" w:fill="9D9D9D" w:themeFill="accent4"/>
            <w:vAlign w:val="center"/>
          </w:tcPr>
          <w:p w14:paraId="3147DF77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SI</w:t>
            </w:r>
          </w:p>
        </w:tc>
        <w:tc>
          <w:tcPr>
            <w:tcW w:w="567" w:type="dxa"/>
            <w:shd w:val="clear" w:color="auto" w:fill="9D9D9D" w:themeFill="accent4"/>
            <w:vAlign w:val="center"/>
          </w:tcPr>
          <w:p w14:paraId="2D54961F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569" w:type="dxa"/>
            <w:gridSpan w:val="2"/>
            <w:shd w:val="clear" w:color="auto" w:fill="9D9D9D" w:themeFill="accent4"/>
            <w:vAlign w:val="center"/>
          </w:tcPr>
          <w:p w14:paraId="210FFE74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NA</w:t>
            </w:r>
          </w:p>
        </w:tc>
        <w:tc>
          <w:tcPr>
            <w:tcW w:w="4708" w:type="dxa"/>
            <w:gridSpan w:val="4"/>
            <w:shd w:val="clear" w:color="auto" w:fill="9D9D9D" w:themeFill="accent4"/>
            <w:vAlign w:val="center"/>
          </w:tcPr>
          <w:p w14:paraId="7DA15DC9" w14:textId="77777777" w:rsidR="00D175F8" w:rsidRPr="007622CC" w:rsidRDefault="00D175F8" w:rsidP="00D175F8">
            <w:pPr>
              <w:pStyle w:val="Sinespaciado"/>
              <w:ind w:left="34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En caso afirmativo, justificar</w:t>
            </w:r>
          </w:p>
        </w:tc>
      </w:tr>
      <w:tr w:rsidR="00D175F8" w:rsidRPr="007622CC" w14:paraId="599F4D0B" w14:textId="77777777" w:rsidTr="00010E3C">
        <w:trPr>
          <w:trHeight w:val="836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090520D6" w14:textId="77777777" w:rsidR="00D175F8" w:rsidRPr="007622CC" w:rsidRDefault="00D175F8" w:rsidP="00D175F8">
            <w:pPr>
              <w:pStyle w:val="Sinespaciado"/>
              <w:numPr>
                <w:ilvl w:val="1"/>
                <w:numId w:val="11"/>
              </w:numPr>
              <w:suppressAutoHyphens w:val="0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¿Incidente durante el proceso productivo? </w:t>
            </w:r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797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24C96B70" w14:textId="77777777" w:rsidR="00D175F8" w:rsidRPr="007622CC" w:rsidRDefault="00300CCA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sdt>
                  <w:sdtPr>
                    <w:rPr>
                      <w:rFonts w:ascii="Roboto Light" w:hAnsi="Roboto Light" w:cs="Open Sans"/>
                      <w:color w:val="0000FF"/>
                      <w:sz w:val="24"/>
                      <w:szCs w:val="24"/>
                    </w:rPr>
                    <w:id w:val="231564798"/>
                  </w:sdtPr>
                  <w:sdtEndPr/>
                  <w:sdtContent>
                    <w:r w:rsidR="00D175F8" w:rsidRPr="007622CC">
                      <w:rPr>
                        <w:rFonts w:ascii="Segoe UI Symbol" w:eastAsia="MS Gothic" w:hAnsi="Segoe UI Symbol" w:cs="Segoe UI Symbol"/>
                        <w:color w:val="0000FF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14:paraId="5E2B7C48" w14:textId="77777777" w:rsidR="00D175F8" w:rsidRPr="007622CC" w:rsidRDefault="00300CCA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color w:val="0000FF"/>
                  <w:sz w:val="24"/>
                  <w:szCs w:val="24"/>
                </w:rPr>
                <w:id w:val="231564799"/>
              </w:sdtPr>
              <w:sdtEndPr/>
              <w:sdtContent>
                <w:r w:rsidR="00D175F8"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sdtContent>
            </w:sdt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800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14:paraId="454BB2C5" w14:textId="77777777" w:rsidR="00D175F8" w:rsidRPr="007622CC" w:rsidRDefault="00D175F8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14:paraId="0415F687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753D920E" w14:textId="77777777" w:rsidTr="00010E3C">
        <w:trPr>
          <w:trHeight w:val="965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4F5B7B15" w14:textId="77777777" w:rsidR="00D175F8" w:rsidRPr="007622CC" w:rsidRDefault="00D175F8" w:rsidP="00D175F8">
            <w:pPr>
              <w:pStyle w:val="Sinespaciado"/>
              <w:numPr>
                <w:ilvl w:val="1"/>
                <w:numId w:val="11"/>
              </w:numPr>
              <w:suppressAutoHyphens w:val="0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¿Incidente de distribución?</w:t>
            </w:r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789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038DB78A" w14:textId="77777777" w:rsidR="00D175F8" w:rsidRPr="007622CC" w:rsidRDefault="00300CCA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sdt>
                  <w:sdtPr>
                    <w:rPr>
                      <w:rFonts w:ascii="Roboto Light" w:hAnsi="Roboto Light" w:cs="Open Sans"/>
                      <w:color w:val="0000FF"/>
                      <w:sz w:val="24"/>
                      <w:szCs w:val="24"/>
                    </w:rPr>
                    <w:id w:val="231564790"/>
                  </w:sdtPr>
                  <w:sdtEndPr/>
                  <w:sdtContent>
                    <w:r w:rsidR="00D175F8" w:rsidRPr="007622CC">
                      <w:rPr>
                        <w:rFonts w:ascii="Segoe UI Symbol" w:eastAsia="MS Gothic" w:hAnsi="Segoe UI Symbol" w:cs="Segoe UI Symbol"/>
                        <w:color w:val="0000FF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14:paraId="6EC6D39D" w14:textId="77777777" w:rsidR="00D175F8" w:rsidRPr="007622CC" w:rsidRDefault="00300CCA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color w:val="0000FF"/>
                  <w:sz w:val="24"/>
                  <w:szCs w:val="24"/>
                </w:rPr>
                <w:id w:val="231564791"/>
              </w:sdtPr>
              <w:sdtEndPr/>
              <w:sdtContent>
                <w:r w:rsidR="00D175F8"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sdtContent>
            </w:sdt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792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14:paraId="5CB12DDD" w14:textId="77777777" w:rsidR="00D175F8" w:rsidRPr="007622CC" w:rsidRDefault="00D175F8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14:paraId="14394CA2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294A3096" w14:textId="77777777" w:rsidTr="00010E3C">
        <w:trPr>
          <w:trHeight w:val="1134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56190D8F" w14:textId="77777777" w:rsidR="00D175F8" w:rsidRPr="007622CC" w:rsidRDefault="00D175F8" w:rsidP="00D175F8">
            <w:pPr>
              <w:pStyle w:val="Sinespaciado"/>
              <w:numPr>
                <w:ilvl w:val="1"/>
                <w:numId w:val="11"/>
              </w:numPr>
              <w:suppressAutoHyphens w:val="0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Incidente motivado por un error de uso por parte del cliente? </w:t>
            </w:r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793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1A2A0523" w14:textId="77777777" w:rsidR="00D175F8" w:rsidRPr="007622CC" w:rsidRDefault="00300CCA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sdt>
                  <w:sdtPr>
                    <w:rPr>
                      <w:rFonts w:ascii="Roboto Light" w:hAnsi="Roboto Light" w:cs="Open Sans"/>
                      <w:color w:val="0000FF"/>
                      <w:sz w:val="24"/>
                      <w:szCs w:val="24"/>
                    </w:rPr>
                    <w:id w:val="231564794"/>
                  </w:sdtPr>
                  <w:sdtEndPr/>
                  <w:sdtContent>
                    <w:r w:rsidR="00D175F8" w:rsidRPr="007622CC">
                      <w:rPr>
                        <w:rFonts w:ascii="Segoe UI Symbol" w:eastAsia="MS Gothic" w:hAnsi="Segoe UI Symbol" w:cs="Segoe UI Symbol"/>
                        <w:color w:val="0000FF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14:paraId="5913CF8D" w14:textId="77777777" w:rsidR="00D175F8" w:rsidRPr="007622CC" w:rsidRDefault="00300CCA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color w:val="0000FF"/>
                  <w:sz w:val="24"/>
                  <w:szCs w:val="24"/>
                </w:rPr>
                <w:id w:val="231564795"/>
              </w:sdtPr>
              <w:sdtEndPr/>
              <w:sdtContent>
                <w:r w:rsidR="00D175F8"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sdtContent>
            </w:sdt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796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14:paraId="680E4B22" w14:textId="77777777" w:rsidR="00D175F8" w:rsidRPr="007622CC" w:rsidRDefault="00D175F8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14:paraId="07653B4F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  <w:p w14:paraId="51A10503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58363AF2" w14:textId="77777777" w:rsidTr="00010E3C">
        <w:trPr>
          <w:trHeight w:val="840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1E36C4EF" w14:textId="77777777" w:rsidR="00D175F8" w:rsidRPr="007622CC" w:rsidRDefault="00D175F8" w:rsidP="00D175F8">
            <w:pPr>
              <w:pStyle w:val="Sinespaciado"/>
              <w:numPr>
                <w:ilvl w:val="0"/>
                <w:numId w:val="11"/>
              </w:numPr>
              <w:suppressAutoHyphens w:val="0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¿Han fallado los mecanismos de detección?</w:t>
            </w:r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937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362DC184" w14:textId="77777777" w:rsidR="00D175F8" w:rsidRPr="007622CC" w:rsidRDefault="00300CCA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sdt>
                  <w:sdtPr>
                    <w:rPr>
                      <w:rFonts w:ascii="Roboto Light" w:hAnsi="Roboto Light" w:cs="Open Sans"/>
                      <w:color w:val="0000FF"/>
                      <w:sz w:val="24"/>
                      <w:szCs w:val="24"/>
                    </w:rPr>
                    <w:id w:val="231564938"/>
                  </w:sdtPr>
                  <w:sdtEndPr/>
                  <w:sdtContent>
                    <w:r w:rsidR="00D175F8" w:rsidRPr="007622CC">
                      <w:rPr>
                        <w:rFonts w:ascii="Segoe UI Symbol" w:eastAsia="MS Gothic" w:hAnsi="Segoe UI Symbol" w:cs="Segoe UI Symbol"/>
                        <w:color w:val="0000FF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14:paraId="1465C3BE" w14:textId="77777777" w:rsidR="00D175F8" w:rsidRPr="007622CC" w:rsidRDefault="00300CCA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color w:val="0000FF"/>
                  <w:sz w:val="24"/>
                  <w:szCs w:val="24"/>
                </w:rPr>
                <w:id w:val="231564939"/>
              </w:sdtPr>
              <w:sdtEndPr/>
              <w:sdtContent>
                <w:r w:rsidR="00D175F8"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sdtContent>
            </w:sdt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940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14:paraId="1F12FAE2" w14:textId="77777777" w:rsidR="00D175F8" w:rsidRPr="007622CC" w:rsidRDefault="00D175F8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14:paraId="362F860C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49BE7CEA" w14:textId="77777777" w:rsidTr="00010E3C">
        <w:trPr>
          <w:trHeight w:val="970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338045C8" w14:textId="77777777" w:rsidR="00D175F8" w:rsidRPr="007622CC" w:rsidRDefault="00D175F8" w:rsidP="00141B17">
            <w:pPr>
              <w:pStyle w:val="Sinespaciado"/>
              <w:numPr>
                <w:ilvl w:val="0"/>
                <w:numId w:val="11"/>
              </w:numPr>
              <w:suppressAutoHyphens w:val="0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¿Pueden existir otros </w:t>
            </w:r>
            <w:r w:rsidR="00141B17" w:rsidRPr="007622CC">
              <w:rPr>
                <w:rFonts w:ascii="Roboto Light" w:hAnsi="Roboto Light" w:cs="Open Sans"/>
                <w:sz w:val="24"/>
                <w:szCs w:val="24"/>
              </w:rPr>
              <w:t>productos</w: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 afectados? </w:t>
            </w:r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941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5B01EAC3" w14:textId="77777777" w:rsidR="00D175F8" w:rsidRPr="007622CC" w:rsidRDefault="00300CCA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sdt>
                  <w:sdtPr>
                    <w:rPr>
                      <w:rFonts w:ascii="Roboto Light" w:hAnsi="Roboto Light" w:cs="Open Sans"/>
                      <w:color w:val="0000FF"/>
                      <w:sz w:val="24"/>
                      <w:szCs w:val="24"/>
                    </w:rPr>
                    <w:id w:val="231564942"/>
                  </w:sdtPr>
                  <w:sdtEndPr/>
                  <w:sdtContent>
                    <w:r w:rsidR="00D175F8" w:rsidRPr="007622CC">
                      <w:rPr>
                        <w:rFonts w:ascii="Segoe UI Symbol" w:eastAsia="MS Gothic" w:hAnsi="Segoe UI Symbol" w:cs="Segoe UI Symbol"/>
                        <w:color w:val="0000FF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14:paraId="73982443" w14:textId="77777777" w:rsidR="00D175F8" w:rsidRPr="007622CC" w:rsidRDefault="00300CCA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color w:val="0000FF"/>
                  <w:sz w:val="24"/>
                  <w:szCs w:val="24"/>
                </w:rPr>
                <w:id w:val="231564943"/>
              </w:sdtPr>
              <w:sdtEndPr/>
              <w:sdtContent>
                <w:r w:rsidR="00D175F8"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sdtContent>
            </w:sdt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31564944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14:paraId="2EB40DFC" w14:textId="77777777" w:rsidR="00D175F8" w:rsidRPr="007622CC" w:rsidRDefault="00D175F8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14:paraId="4C8948E6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485CFA1C" w14:textId="77777777" w:rsidTr="00010E3C">
        <w:trPr>
          <w:trHeight w:val="1134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2BCB0349" w14:textId="77777777" w:rsidR="00D175F8" w:rsidRPr="007622CC" w:rsidRDefault="00D175F8" w:rsidP="00D175F8">
            <w:pPr>
              <w:pStyle w:val="Sinespaciado"/>
              <w:numPr>
                <w:ilvl w:val="0"/>
                <w:numId w:val="12"/>
              </w:numPr>
              <w:suppressAutoHyphens w:val="0"/>
              <w:spacing w:line="200" w:lineRule="exact"/>
              <w:rPr>
                <w:rFonts w:ascii="Roboto Light" w:hAnsi="Roboto Light" w:cs="Open Sans"/>
                <w:color w:val="000080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¿Es necesario realizar una inmovilización cautelar o retirada? </w:t>
            </w:r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-762998593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2649DF0A" w14:textId="77777777" w:rsidR="00D175F8" w:rsidRPr="007622CC" w:rsidRDefault="00300CCA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sdt>
                  <w:sdtPr>
                    <w:rPr>
                      <w:rFonts w:ascii="Roboto Light" w:hAnsi="Roboto Light" w:cs="Open Sans"/>
                      <w:color w:val="0000FF"/>
                      <w:sz w:val="24"/>
                      <w:szCs w:val="24"/>
                    </w:rPr>
                    <w:id w:val="10662148"/>
                  </w:sdtPr>
                  <w:sdtEndPr/>
                  <w:sdtContent>
                    <w:r w:rsidR="00D175F8" w:rsidRPr="007622CC">
                      <w:rPr>
                        <w:rFonts w:ascii="Segoe UI Symbol" w:eastAsia="MS Gothic" w:hAnsi="Segoe UI Symbol" w:cs="Segoe UI Symbol"/>
                        <w:color w:val="0000FF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14:paraId="7AFE3C19" w14:textId="77777777" w:rsidR="00D175F8" w:rsidRPr="007622CC" w:rsidRDefault="00300CCA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color w:val="0000FF"/>
                  <w:sz w:val="24"/>
                  <w:szCs w:val="24"/>
                </w:rPr>
                <w:id w:val="585273242"/>
              </w:sdtPr>
              <w:sdtEndPr/>
              <w:sdtContent>
                <w:r w:rsidR="00D175F8"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sdtContent>
            </w:sdt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19334875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14:paraId="06549780" w14:textId="77777777" w:rsidR="00D175F8" w:rsidRPr="007622CC" w:rsidRDefault="00D175F8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14:paraId="7644CC42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  <w:tr w:rsidR="00D175F8" w:rsidRPr="007622CC" w14:paraId="1A758FEF" w14:textId="77777777" w:rsidTr="00010E3C">
        <w:trPr>
          <w:trHeight w:val="1134"/>
        </w:trPr>
        <w:tc>
          <w:tcPr>
            <w:tcW w:w="3656" w:type="dxa"/>
            <w:gridSpan w:val="2"/>
            <w:shd w:val="clear" w:color="auto" w:fill="9D9D9D" w:themeFill="accent4"/>
            <w:vAlign w:val="center"/>
          </w:tcPr>
          <w:p w14:paraId="31F3E102" w14:textId="77777777" w:rsidR="00D175F8" w:rsidRPr="007622CC" w:rsidRDefault="00D175F8" w:rsidP="00D175F8">
            <w:pPr>
              <w:pStyle w:val="Sinespaciado"/>
              <w:numPr>
                <w:ilvl w:val="0"/>
                <w:numId w:val="12"/>
              </w:numPr>
              <w:suppressAutoHyphens w:val="0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¿Aplica la realización de reclamación a fabricante tercero o proveedor?</w:t>
            </w:r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2059525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740BE596" w14:textId="77777777" w:rsidR="00D175F8" w:rsidRPr="007622CC" w:rsidRDefault="00300CCA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sdt>
                  <w:sdtPr>
                    <w:rPr>
                      <w:rFonts w:ascii="Roboto Light" w:hAnsi="Roboto Light" w:cs="Open Sans"/>
                      <w:color w:val="0000FF"/>
                      <w:sz w:val="24"/>
                      <w:szCs w:val="24"/>
                    </w:rPr>
                    <w:id w:val="22059526"/>
                  </w:sdtPr>
                  <w:sdtEndPr/>
                  <w:sdtContent>
                    <w:r w:rsidR="00D175F8" w:rsidRPr="007622CC">
                      <w:rPr>
                        <w:rFonts w:ascii="Segoe UI Symbol" w:eastAsia="MS Gothic" w:hAnsi="Segoe UI Symbol" w:cs="Segoe UI Symbol"/>
                        <w:color w:val="0000FF"/>
                        <w:sz w:val="24"/>
                        <w:szCs w:val="24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567" w:type="dxa"/>
            <w:shd w:val="clear" w:color="auto" w:fill="auto"/>
            <w:vAlign w:val="center"/>
          </w:tcPr>
          <w:p w14:paraId="07739FDC" w14:textId="77777777" w:rsidR="00D175F8" w:rsidRPr="007622CC" w:rsidRDefault="00300CCA" w:rsidP="00D175F8">
            <w:pPr>
              <w:pStyle w:val="Sinespaciado"/>
              <w:jc w:val="center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color w:val="0000FF"/>
                  <w:sz w:val="24"/>
                  <w:szCs w:val="24"/>
                </w:rPr>
                <w:id w:val="22059527"/>
              </w:sdtPr>
              <w:sdtEndPr/>
              <w:sdtContent>
                <w:r w:rsidR="00D175F8"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sdtContent>
            </w:sdt>
          </w:p>
        </w:tc>
        <w:sdt>
          <w:sdtPr>
            <w:rPr>
              <w:rFonts w:ascii="Roboto Light" w:hAnsi="Roboto Light" w:cs="Open Sans"/>
              <w:color w:val="0000FF"/>
              <w:sz w:val="24"/>
              <w:szCs w:val="24"/>
            </w:rPr>
            <w:id w:val="22059528"/>
          </w:sdtPr>
          <w:sdtEndPr/>
          <w:sdtContent>
            <w:tc>
              <w:tcPr>
                <w:tcW w:w="569" w:type="dxa"/>
                <w:gridSpan w:val="2"/>
                <w:shd w:val="clear" w:color="auto" w:fill="auto"/>
                <w:vAlign w:val="center"/>
              </w:tcPr>
              <w:p w14:paraId="79C871D7" w14:textId="77777777" w:rsidR="00D175F8" w:rsidRPr="007622CC" w:rsidRDefault="00D175F8" w:rsidP="00D175F8">
                <w:pPr>
                  <w:pStyle w:val="Sinespaciado"/>
                  <w:jc w:val="center"/>
                  <w:rPr>
                    <w:rFonts w:ascii="Roboto Light" w:hAnsi="Roboto Light" w:cs="Open Sans"/>
                    <w:color w:val="0000FF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color w:val="0000FF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708" w:type="dxa"/>
            <w:gridSpan w:val="4"/>
            <w:shd w:val="clear" w:color="auto" w:fill="auto"/>
            <w:vAlign w:val="center"/>
          </w:tcPr>
          <w:p w14:paraId="19C44AC8" w14:textId="77777777" w:rsidR="00D175F8" w:rsidRPr="007622CC" w:rsidRDefault="00D175F8" w:rsidP="00D175F8">
            <w:pPr>
              <w:pStyle w:val="Sinespaciado"/>
              <w:ind w:left="-107"/>
              <w:jc w:val="both"/>
              <w:rPr>
                <w:rFonts w:ascii="Roboto Light" w:hAnsi="Roboto Light" w:cs="Open Sans"/>
                <w:color w:val="0000FF"/>
                <w:sz w:val="24"/>
                <w:szCs w:val="24"/>
              </w:rPr>
            </w:pPr>
          </w:p>
        </w:tc>
      </w:tr>
    </w:tbl>
    <w:p w14:paraId="2B1F7CEC" w14:textId="77777777" w:rsidR="00D175F8" w:rsidRPr="007622CC" w:rsidRDefault="00D175F8" w:rsidP="00D175F8">
      <w:pPr>
        <w:jc w:val="center"/>
        <w:rPr>
          <w:szCs w:val="24"/>
        </w:rPr>
      </w:pPr>
    </w:p>
    <w:p w14:paraId="72082CF1" w14:textId="77777777" w:rsidR="00D175F8" w:rsidRPr="007622CC" w:rsidRDefault="00D175F8">
      <w:pPr>
        <w:spacing w:after="0" w:line="240" w:lineRule="auto"/>
        <w:jc w:val="left"/>
        <w:rPr>
          <w:szCs w:val="24"/>
        </w:rPr>
      </w:pPr>
      <w:r w:rsidRPr="007622CC">
        <w:rPr>
          <w:szCs w:val="24"/>
        </w:rPr>
        <w:br w:type="page"/>
      </w:r>
    </w:p>
    <w:p w14:paraId="3EB11722" w14:textId="77777777" w:rsidR="00D175F8" w:rsidRPr="007622CC" w:rsidRDefault="00D175F8" w:rsidP="00D175F8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>ANEXO 3_VERSION_01  (</w:t>
      </w:r>
      <w:r w:rsidR="00141B17" w:rsidRPr="007622CC">
        <w:rPr>
          <w:b/>
          <w:szCs w:val="24"/>
        </w:rPr>
        <w:t>2/3</w:t>
      </w:r>
      <w:r w:rsidRPr="007622CC">
        <w:rPr>
          <w:b/>
          <w:szCs w:val="24"/>
        </w:rPr>
        <w:t>)</w:t>
      </w:r>
    </w:p>
    <w:tbl>
      <w:tblPr>
        <w:tblStyle w:val="Tablaconcuadrcula"/>
        <w:tblW w:w="1006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067"/>
      </w:tblGrid>
      <w:tr w:rsidR="00D175F8" w:rsidRPr="007622CC" w14:paraId="3743C83D" w14:textId="77777777" w:rsidTr="00010E3C">
        <w:trPr>
          <w:trHeight w:hRule="exact" w:val="370"/>
        </w:trPr>
        <w:tc>
          <w:tcPr>
            <w:tcW w:w="10067" w:type="dxa"/>
            <w:shd w:val="clear" w:color="auto" w:fill="9D9D9D" w:themeFill="accent4"/>
            <w:vAlign w:val="center"/>
          </w:tcPr>
          <w:p w14:paraId="2AD13750" w14:textId="77777777" w:rsidR="00D175F8" w:rsidRPr="007622CC" w:rsidRDefault="00D175F8" w:rsidP="00D175F8">
            <w:pPr>
              <w:ind w:left="360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2. DETERMINACIÓN DEL NIVEL DE RIESGO</w:t>
            </w:r>
          </w:p>
        </w:tc>
      </w:tr>
      <w:tr w:rsidR="00D175F8" w:rsidRPr="007622CC" w14:paraId="08A5564F" w14:textId="77777777" w:rsidTr="00141B17">
        <w:trPr>
          <w:trHeight w:val="11342"/>
        </w:trPr>
        <w:tc>
          <w:tcPr>
            <w:tcW w:w="10067" w:type="dxa"/>
            <w:shd w:val="clear" w:color="auto" w:fill="auto"/>
            <w:vAlign w:val="center"/>
          </w:tcPr>
          <w:p w14:paraId="3E658D46" w14:textId="77777777" w:rsidR="00D175F8" w:rsidRPr="007622CC" w:rsidRDefault="00D175F8" w:rsidP="00D175F8">
            <w:pPr>
              <w:rPr>
                <w:szCs w:val="24"/>
              </w:rPr>
            </w:pPr>
            <w:r w:rsidRPr="007622CC">
              <w:rPr>
                <w:szCs w:val="24"/>
              </w:rPr>
              <w:t>Para la determinación y asignación del nivel de riesgo se puntuarán a) la severidad del defecto detectado y b) la ocurrencia del defecto teniendo en cuenta la siguiente escala de valoración:</w:t>
            </w:r>
          </w:p>
          <w:p w14:paraId="58E98A59" w14:textId="77777777" w:rsidR="00D175F8" w:rsidRPr="007622CC" w:rsidRDefault="00D175F8" w:rsidP="00D175F8">
            <w:pPr>
              <w:rPr>
                <w:szCs w:val="24"/>
              </w:rPr>
            </w:pP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88"/>
              <w:gridCol w:w="3402"/>
              <w:gridCol w:w="3494"/>
            </w:tblGrid>
            <w:tr w:rsidR="00D175F8" w:rsidRPr="007622CC" w14:paraId="478C63E1" w14:textId="77777777" w:rsidTr="00010E3C">
              <w:trPr>
                <w:trHeight w:val="469"/>
                <w:jc w:val="center"/>
              </w:trPr>
              <w:tc>
                <w:tcPr>
                  <w:tcW w:w="1988" w:type="dxa"/>
                  <w:shd w:val="clear" w:color="auto" w:fill="9D9D9D" w:themeFill="accent4"/>
                  <w:vAlign w:val="center"/>
                </w:tcPr>
                <w:p w14:paraId="126D62F5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Factor de riesgo</w:t>
                  </w:r>
                </w:p>
              </w:tc>
              <w:tc>
                <w:tcPr>
                  <w:tcW w:w="3402" w:type="dxa"/>
                  <w:shd w:val="clear" w:color="auto" w:fill="9D9D9D" w:themeFill="accent4"/>
                  <w:vAlign w:val="center"/>
                </w:tcPr>
                <w:p w14:paraId="097A16B1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Severidad</w:t>
                  </w:r>
                </w:p>
              </w:tc>
              <w:tc>
                <w:tcPr>
                  <w:tcW w:w="3494" w:type="dxa"/>
                  <w:shd w:val="clear" w:color="auto" w:fill="9D9D9D" w:themeFill="accent4"/>
                  <w:vAlign w:val="center"/>
                </w:tcPr>
                <w:p w14:paraId="2BC534EE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Ocurrencia</w:t>
                  </w:r>
                </w:p>
              </w:tc>
            </w:tr>
            <w:tr w:rsidR="00D175F8" w:rsidRPr="007622CC" w14:paraId="6E81E4AA" w14:textId="77777777" w:rsidTr="00010E3C">
              <w:trPr>
                <w:trHeight w:val="599"/>
                <w:jc w:val="center"/>
              </w:trPr>
              <w:tc>
                <w:tcPr>
                  <w:tcW w:w="1988" w:type="dxa"/>
                  <w:shd w:val="clear" w:color="auto" w:fill="9D9D9D" w:themeFill="accent4"/>
                  <w:vAlign w:val="center"/>
                </w:tcPr>
                <w:p w14:paraId="6FE08B46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Escala de valoración</w:t>
                  </w:r>
                </w:p>
              </w:tc>
              <w:tc>
                <w:tcPr>
                  <w:tcW w:w="3402" w:type="dxa"/>
                  <w:shd w:val="clear" w:color="auto" w:fill="9D9D9D" w:themeFill="accent4"/>
                  <w:vAlign w:val="center"/>
                </w:tcPr>
                <w:p w14:paraId="144BE2C9" w14:textId="77777777" w:rsidR="00D175F8" w:rsidRPr="007622CC" w:rsidRDefault="00D175F8" w:rsidP="00D175F8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 = La reclamación afecta a un atributo o parámetro crítico de la calidad.</w:t>
                  </w:r>
                </w:p>
                <w:p w14:paraId="3E47F14B" w14:textId="77777777" w:rsidR="00D175F8" w:rsidRPr="007622CC" w:rsidRDefault="00D175F8" w:rsidP="00D175F8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 = La reclamación afecta a un atributo o parámetro no crítico de la calidad.</w:t>
                  </w:r>
                </w:p>
                <w:p w14:paraId="69008D88" w14:textId="77777777" w:rsidR="00D175F8" w:rsidRPr="007622CC" w:rsidRDefault="00D175F8" w:rsidP="00D175F8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 = La reclamación no afecta a la calidad del producto, pero se debe documentar.</w:t>
                  </w:r>
                </w:p>
              </w:tc>
              <w:tc>
                <w:tcPr>
                  <w:tcW w:w="3494" w:type="dxa"/>
                  <w:shd w:val="clear" w:color="auto" w:fill="9D9D9D" w:themeFill="accent4"/>
                  <w:vAlign w:val="center"/>
                </w:tcPr>
                <w:p w14:paraId="55427897" w14:textId="77777777" w:rsidR="00D175F8" w:rsidRPr="007622CC" w:rsidRDefault="00D175F8" w:rsidP="00D175F8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 xml:space="preserve">5 = Mismo defecto reportado para el </w:t>
                  </w:r>
                  <w:r w:rsidRPr="007622CC">
                    <w:rPr>
                      <w:i/>
                      <w:szCs w:val="24"/>
                    </w:rPr>
                    <w:t>mismo producto</w:t>
                  </w:r>
                  <w:r w:rsidRPr="007622CC">
                    <w:rPr>
                      <w:szCs w:val="24"/>
                    </w:rPr>
                    <w:t xml:space="preserve"> más de 6 veces en el último año</w:t>
                  </w:r>
                </w:p>
                <w:p w14:paraId="72191F0E" w14:textId="77777777" w:rsidR="00D175F8" w:rsidRPr="007622CC" w:rsidRDefault="00D175F8" w:rsidP="00D175F8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 xml:space="preserve">3 = Mismo defecto reportado para el </w:t>
                  </w:r>
                  <w:r w:rsidRPr="007622CC">
                    <w:rPr>
                      <w:i/>
                      <w:szCs w:val="24"/>
                    </w:rPr>
                    <w:t>mismo producto</w:t>
                  </w:r>
                  <w:r w:rsidRPr="007622CC">
                    <w:rPr>
                      <w:szCs w:val="24"/>
                    </w:rPr>
                    <w:t xml:space="preserve"> entre </w:t>
                  </w:r>
                  <w:r w:rsidRPr="007622CC">
                    <w:rPr>
                      <w:i/>
                      <w:szCs w:val="24"/>
                    </w:rPr>
                    <w:t>4 y 6</w:t>
                  </w:r>
                  <w:r w:rsidRPr="007622CC">
                    <w:rPr>
                      <w:szCs w:val="24"/>
                    </w:rPr>
                    <w:t xml:space="preserve"> veces en el último año </w:t>
                  </w:r>
                  <w:r w:rsidRPr="007622CC">
                    <w:rPr>
                      <w:i/>
                      <w:szCs w:val="24"/>
                    </w:rPr>
                    <w:t>(ambos inclusive)</w:t>
                  </w:r>
                </w:p>
                <w:p w14:paraId="48C952FF" w14:textId="77777777" w:rsidR="00D175F8" w:rsidRPr="007622CC" w:rsidRDefault="00D175F8" w:rsidP="00D175F8">
                  <w:pPr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 xml:space="preserve">1 = Mismo defecto reportado para el </w:t>
                  </w:r>
                  <w:r w:rsidRPr="007622CC">
                    <w:rPr>
                      <w:i/>
                      <w:szCs w:val="24"/>
                    </w:rPr>
                    <w:t>mismo producto</w:t>
                  </w:r>
                  <w:r w:rsidRPr="007622CC">
                    <w:rPr>
                      <w:szCs w:val="24"/>
                    </w:rPr>
                    <w:t xml:space="preserve"> entre 0 y 3 veces en el último año</w:t>
                  </w:r>
                </w:p>
              </w:tc>
            </w:tr>
            <w:tr w:rsidR="00D175F8" w:rsidRPr="007622CC" w14:paraId="757E0069" w14:textId="77777777" w:rsidTr="00010E3C">
              <w:trPr>
                <w:trHeight w:val="464"/>
                <w:jc w:val="center"/>
              </w:trPr>
              <w:tc>
                <w:tcPr>
                  <w:tcW w:w="1988" w:type="dxa"/>
                  <w:shd w:val="clear" w:color="auto" w:fill="9D9D9D" w:themeFill="accent4"/>
                  <w:vAlign w:val="center"/>
                </w:tcPr>
                <w:p w14:paraId="082E3A68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Puntuación asignada</w:t>
                  </w:r>
                </w:p>
              </w:tc>
              <w:tc>
                <w:tcPr>
                  <w:tcW w:w="3402" w:type="dxa"/>
                  <w:shd w:val="clear" w:color="auto" w:fill="FFFFFF" w:themeFill="background1"/>
                  <w:vAlign w:val="center"/>
                </w:tcPr>
                <w:p w14:paraId="708369F1" w14:textId="77777777" w:rsidR="00D175F8" w:rsidRPr="007622CC" w:rsidRDefault="00D175F8" w:rsidP="00D175F8">
                  <w:pPr>
                    <w:jc w:val="center"/>
                    <w:rPr>
                      <w:color w:val="0000FF"/>
                      <w:szCs w:val="24"/>
                    </w:rPr>
                  </w:pPr>
                </w:p>
              </w:tc>
              <w:tc>
                <w:tcPr>
                  <w:tcW w:w="3494" w:type="dxa"/>
                  <w:shd w:val="clear" w:color="auto" w:fill="FFFFFF" w:themeFill="background1"/>
                  <w:vAlign w:val="center"/>
                </w:tcPr>
                <w:p w14:paraId="7C842B4C" w14:textId="77777777" w:rsidR="00D175F8" w:rsidRPr="007622CC" w:rsidRDefault="00D175F8" w:rsidP="00D175F8">
                  <w:pPr>
                    <w:jc w:val="center"/>
                    <w:rPr>
                      <w:color w:val="0000FF"/>
                      <w:szCs w:val="24"/>
                    </w:rPr>
                  </w:pPr>
                </w:p>
              </w:tc>
            </w:tr>
            <w:tr w:rsidR="00D175F8" w:rsidRPr="007622CC" w14:paraId="51E363E5" w14:textId="77777777" w:rsidTr="00010E3C">
              <w:trPr>
                <w:trHeight w:val="758"/>
                <w:jc w:val="center"/>
              </w:trPr>
              <w:tc>
                <w:tcPr>
                  <w:tcW w:w="1988" w:type="dxa"/>
                  <w:shd w:val="clear" w:color="auto" w:fill="9D9D9D" w:themeFill="accent4"/>
                  <w:vAlign w:val="center"/>
                </w:tcPr>
                <w:p w14:paraId="7DE2BB72" w14:textId="77777777" w:rsidR="00D175F8" w:rsidRPr="007622CC" w:rsidRDefault="00D175F8" w:rsidP="00D175F8">
                  <w:pPr>
                    <w:ind w:left="-196" w:right="-108"/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 xml:space="preserve"> Justificación</w:t>
                  </w:r>
                </w:p>
                <w:p w14:paraId="7E3DF5A1" w14:textId="77777777" w:rsidR="00D175F8" w:rsidRPr="007622CC" w:rsidRDefault="00D175F8" w:rsidP="00D175F8">
                  <w:pPr>
                    <w:ind w:left="-196" w:right="-108"/>
                    <w:jc w:val="center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3402" w:type="dxa"/>
                  <w:shd w:val="clear" w:color="auto" w:fill="FFFFFF" w:themeFill="background1"/>
                  <w:vAlign w:val="center"/>
                </w:tcPr>
                <w:p w14:paraId="2A050D03" w14:textId="77777777" w:rsidR="00D175F8" w:rsidRPr="007622CC" w:rsidRDefault="00D175F8" w:rsidP="00D175F8">
                  <w:pPr>
                    <w:rPr>
                      <w:color w:val="0000FF"/>
                      <w:szCs w:val="24"/>
                    </w:rPr>
                  </w:pPr>
                </w:p>
              </w:tc>
              <w:tc>
                <w:tcPr>
                  <w:tcW w:w="3494" w:type="dxa"/>
                  <w:shd w:val="clear" w:color="auto" w:fill="FFFFFF" w:themeFill="background1"/>
                  <w:vAlign w:val="center"/>
                </w:tcPr>
                <w:p w14:paraId="1ED0F8BE" w14:textId="77777777" w:rsidR="00D175F8" w:rsidRPr="007622CC" w:rsidRDefault="00D175F8" w:rsidP="00D175F8">
                  <w:pPr>
                    <w:rPr>
                      <w:color w:val="0000FF"/>
                      <w:szCs w:val="24"/>
                    </w:rPr>
                  </w:pPr>
                </w:p>
              </w:tc>
            </w:tr>
          </w:tbl>
          <w:p w14:paraId="1B7C1DFD" w14:textId="77777777" w:rsidR="00D175F8" w:rsidRPr="007622CC" w:rsidRDefault="00D175F8" w:rsidP="00D175F8">
            <w:pPr>
              <w:rPr>
                <w:szCs w:val="24"/>
              </w:rPr>
            </w:pPr>
            <w:r w:rsidRPr="007622CC">
              <w:rPr>
                <w:szCs w:val="24"/>
              </w:rPr>
              <w:t>Una vez signada la puntuación, se determinará el nivel de riesgo en base a la siguiente matriz</w:t>
            </w:r>
          </w:p>
          <w:tbl>
            <w:tblPr>
              <w:tblStyle w:val="Tablaconcuadrcula"/>
              <w:tblW w:w="0" w:type="auto"/>
              <w:tblInd w:w="147" w:type="dxa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1440"/>
              <w:gridCol w:w="1925"/>
              <w:gridCol w:w="1926"/>
              <w:gridCol w:w="1926"/>
            </w:tblGrid>
            <w:tr w:rsidR="00D175F8" w:rsidRPr="007622CC" w14:paraId="14AF3ACF" w14:textId="77777777" w:rsidTr="00010E3C">
              <w:trPr>
                <w:cantSplit/>
                <w:trHeight w:val="170"/>
              </w:trPr>
              <w:tc>
                <w:tcPr>
                  <w:tcW w:w="385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3972591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5777" w:type="dxa"/>
                  <w:gridSpan w:val="3"/>
                  <w:tcBorders>
                    <w:left w:val="single" w:sz="4" w:space="0" w:color="auto"/>
                  </w:tcBorders>
                  <w:shd w:val="clear" w:color="auto" w:fill="9D9D9D" w:themeFill="accent4"/>
                </w:tcPr>
                <w:p w14:paraId="5888D70F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Ocurrencia</w:t>
                  </w:r>
                </w:p>
              </w:tc>
            </w:tr>
            <w:tr w:rsidR="00D175F8" w:rsidRPr="007622CC" w14:paraId="1D027260" w14:textId="77777777" w:rsidTr="00010E3C">
              <w:trPr>
                <w:cantSplit/>
                <w:trHeight w:val="70"/>
              </w:trPr>
              <w:tc>
                <w:tcPr>
                  <w:tcW w:w="3850" w:type="dxa"/>
                  <w:gridSpan w:val="2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16FE14E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92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9D9D9D" w:themeFill="accent4"/>
                </w:tcPr>
                <w:p w14:paraId="5C233976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1926" w:type="dxa"/>
                  <w:tcBorders>
                    <w:bottom w:val="single" w:sz="4" w:space="0" w:color="auto"/>
                  </w:tcBorders>
                  <w:shd w:val="clear" w:color="auto" w:fill="9D9D9D" w:themeFill="accent4"/>
                </w:tcPr>
                <w:p w14:paraId="4E6052B0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1926" w:type="dxa"/>
                  <w:shd w:val="clear" w:color="auto" w:fill="9D9D9D" w:themeFill="accent4"/>
                </w:tcPr>
                <w:p w14:paraId="6050F636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1</w:t>
                  </w:r>
                </w:p>
              </w:tc>
            </w:tr>
            <w:tr w:rsidR="00D175F8" w:rsidRPr="007622CC" w14:paraId="2F9B9F28" w14:textId="77777777" w:rsidTr="00010E3C">
              <w:trPr>
                <w:cantSplit/>
                <w:trHeight w:val="70"/>
              </w:trPr>
              <w:tc>
                <w:tcPr>
                  <w:tcW w:w="241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  <w:vAlign w:val="center"/>
                </w:tcPr>
                <w:p w14:paraId="01EA90EA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Severidad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1EC611CA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1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FA52F61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25</w:t>
                  </w:r>
                </w:p>
              </w:tc>
              <w:tc>
                <w:tcPr>
                  <w:tcW w:w="1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0000"/>
                </w:tcPr>
                <w:p w14:paraId="6F17612B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15</w:t>
                  </w:r>
                </w:p>
              </w:tc>
              <w:tc>
                <w:tcPr>
                  <w:tcW w:w="1926" w:type="dxa"/>
                  <w:shd w:val="clear" w:color="auto" w:fill="FFC000"/>
                </w:tcPr>
                <w:p w14:paraId="6EF7B304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</w:t>
                  </w:r>
                </w:p>
              </w:tc>
            </w:tr>
            <w:tr w:rsidR="00D175F8" w:rsidRPr="007622CC" w14:paraId="7B6CE379" w14:textId="77777777" w:rsidTr="00010E3C">
              <w:trPr>
                <w:cantSplit/>
                <w:trHeight w:val="170"/>
              </w:trPr>
              <w:tc>
                <w:tcPr>
                  <w:tcW w:w="24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0035A15E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247C52D7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1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5082C4B8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15</w:t>
                  </w:r>
                </w:p>
              </w:tc>
              <w:tc>
                <w:tcPr>
                  <w:tcW w:w="1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C000"/>
                </w:tcPr>
                <w:p w14:paraId="43C19B10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9</w:t>
                  </w:r>
                </w:p>
              </w:tc>
              <w:tc>
                <w:tcPr>
                  <w:tcW w:w="1926" w:type="dxa"/>
                  <w:shd w:val="clear" w:color="auto" w:fill="92D050"/>
                </w:tcPr>
                <w:p w14:paraId="756694F1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</w:t>
                  </w:r>
                </w:p>
              </w:tc>
            </w:tr>
            <w:tr w:rsidR="00D175F8" w:rsidRPr="007622CC" w14:paraId="6C7184D3" w14:textId="77777777" w:rsidTr="00010E3C">
              <w:trPr>
                <w:cantSplit/>
                <w:trHeight w:val="170"/>
              </w:trPr>
              <w:tc>
                <w:tcPr>
                  <w:tcW w:w="24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1B5F97F7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3D558DB6" w14:textId="77777777" w:rsidR="00D175F8" w:rsidRPr="007622CC" w:rsidRDefault="00D175F8" w:rsidP="00D175F8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1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62A54B0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</w:t>
                  </w:r>
                </w:p>
              </w:tc>
              <w:tc>
                <w:tcPr>
                  <w:tcW w:w="1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70FFA80B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926" w:type="dxa"/>
                  <w:shd w:val="clear" w:color="auto" w:fill="92D050"/>
                </w:tcPr>
                <w:p w14:paraId="1ADEB279" w14:textId="77777777" w:rsidR="00D175F8" w:rsidRPr="007622CC" w:rsidRDefault="00D175F8" w:rsidP="00D175F8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</w:t>
                  </w:r>
                </w:p>
              </w:tc>
            </w:tr>
          </w:tbl>
          <w:p w14:paraId="5A018DAF" w14:textId="77777777" w:rsidR="00D175F8" w:rsidRPr="007622CC" w:rsidRDefault="00D175F8" w:rsidP="00D175F8">
            <w:pPr>
              <w:rPr>
                <w:szCs w:val="24"/>
              </w:rPr>
            </w:pPr>
          </w:p>
        </w:tc>
      </w:tr>
    </w:tbl>
    <w:p w14:paraId="1A6C67AC" w14:textId="77777777" w:rsidR="00141B17" w:rsidRPr="007622CC" w:rsidRDefault="00141B17" w:rsidP="00141B17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>ANEXO 3_VERSION_01  (3/3)</w:t>
      </w:r>
    </w:p>
    <w:tbl>
      <w:tblPr>
        <w:tblStyle w:val="Tablaconcuadrcula"/>
        <w:tblW w:w="1018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61"/>
        <w:gridCol w:w="70"/>
        <w:gridCol w:w="1872"/>
        <w:gridCol w:w="328"/>
        <w:gridCol w:w="400"/>
        <w:gridCol w:w="208"/>
        <w:gridCol w:w="521"/>
        <w:gridCol w:w="508"/>
        <w:gridCol w:w="709"/>
        <w:gridCol w:w="567"/>
        <w:gridCol w:w="1049"/>
        <w:gridCol w:w="452"/>
        <w:gridCol w:w="66"/>
        <w:gridCol w:w="1022"/>
        <w:gridCol w:w="1834"/>
        <w:gridCol w:w="113"/>
      </w:tblGrid>
      <w:tr w:rsidR="00D175F8" w:rsidRPr="007622CC" w14:paraId="4E3563F2" w14:textId="77777777" w:rsidTr="00010E3C">
        <w:trPr>
          <w:gridAfter w:val="1"/>
          <w:wAfter w:w="113" w:type="dxa"/>
          <w:trHeight w:hRule="exact" w:val="550"/>
        </w:trPr>
        <w:tc>
          <w:tcPr>
            <w:tcW w:w="10067" w:type="dxa"/>
            <w:gridSpan w:val="15"/>
            <w:shd w:val="clear" w:color="auto" w:fill="9D9D9D" w:themeFill="accent4"/>
            <w:vAlign w:val="center"/>
          </w:tcPr>
          <w:p w14:paraId="4BD1E46F" w14:textId="77777777" w:rsidR="00D175F8" w:rsidRPr="007622CC" w:rsidRDefault="00D175F8" w:rsidP="00D175F8">
            <w:pPr>
              <w:pStyle w:val="Prrafodelista"/>
              <w:numPr>
                <w:ilvl w:val="0"/>
                <w:numId w:val="13"/>
              </w:numPr>
              <w:suppressAutoHyphens w:val="0"/>
              <w:spacing w:after="0" w:line="240" w:lineRule="auto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CLASIFICACIÓN INICIAL DE LA RECLAMACIÓN EN FUNCIÓN DEL NIVEL DE RIESGO</w:t>
            </w:r>
          </w:p>
        </w:tc>
      </w:tr>
      <w:tr w:rsidR="00D175F8" w:rsidRPr="007622CC" w14:paraId="676A9C03" w14:textId="77777777" w:rsidTr="00141B17">
        <w:trPr>
          <w:gridAfter w:val="1"/>
          <w:wAfter w:w="113" w:type="dxa"/>
          <w:trHeight w:hRule="exact" w:val="510"/>
        </w:trPr>
        <w:tc>
          <w:tcPr>
            <w:tcW w:w="531" w:type="dxa"/>
            <w:gridSpan w:val="2"/>
            <w:shd w:val="clear" w:color="auto" w:fill="auto"/>
            <w:vAlign w:val="center"/>
          </w:tcPr>
          <w:p w14:paraId="71480AC9" w14:textId="77777777" w:rsidR="00D175F8" w:rsidRPr="007622CC" w:rsidRDefault="00D175F8" w:rsidP="00D175F8">
            <w:pPr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asilla5"/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  <w:bookmarkEnd w:id="30"/>
          </w:p>
        </w:tc>
        <w:tc>
          <w:tcPr>
            <w:tcW w:w="2808" w:type="dxa"/>
            <w:gridSpan w:val="4"/>
            <w:shd w:val="clear" w:color="auto" w:fill="FF0000"/>
            <w:vAlign w:val="center"/>
          </w:tcPr>
          <w:p w14:paraId="73D2B2FC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RECLAMACIÓN CRÍTICA</w:t>
            </w:r>
          </w:p>
        </w:tc>
        <w:tc>
          <w:tcPr>
            <w:tcW w:w="521" w:type="dxa"/>
            <w:shd w:val="clear" w:color="auto" w:fill="auto"/>
            <w:vAlign w:val="center"/>
          </w:tcPr>
          <w:p w14:paraId="75295206" w14:textId="77777777" w:rsidR="00D175F8" w:rsidRPr="007622CC" w:rsidRDefault="00D175F8" w:rsidP="00D175F8">
            <w:pPr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2833" w:type="dxa"/>
            <w:gridSpan w:val="4"/>
            <w:shd w:val="clear" w:color="auto" w:fill="FFC000"/>
            <w:vAlign w:val="center"/>
          </w:tcPr>
          <w:p w14:paraId="4D3CA059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RECLAMACIÓN MAYOR</w:t>
            </w:r>
          </w:p>
        </w:tc>
        <w:tc>
          <w:tcPr>
            <w:tcW w:w="518" w:type="dxa"/>
            <w:gridSpan w:val="2"/>
            <w:shd w:val="clear" w:color="auto" w:fill="auto"/>
            <w:vAlign w:val="center"/>
          </w:tcPr>
          <w:p w14:paraId="29E04D07" w14:textId="77777777" w:rsidR="00D175F8" w:rsidRPr="007622CC" w:rsidRDefault="00D175F8" w:rsidP="00D175F8">
            <w:pPr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2856" w:type="dxa"/>
            <w:gridSpan w:val="2"/>
            <w:shd w:val="clear" w:color="auto" w:fill="92D050"/>
            <w:vAlign w:val="center"/>
          </w:tcPr>
          <w:p w14:paraId="1CF7BF17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RECLAMACIÓN MENOR</w:t>
            </w:r>
          </w:p>
        </w:tc>
      </w:tr>
      <w:tr w:rsidR="00D175F8" w:rsidRPr="007622CC" w14:paraId="53B4E590" w14:textId="77777777" w:rsidTr="00010E3C">
        <w:trPr>
          <w:gridAfter w:val="1"/>
          <w:wAfter w:w="113" w:type="dxa"/>
          <w:cantSplit/>
          <w:trHeight w:val="570"/>
        </w:trPr>
        <w:tc>
          <w:tcPr>
            <w:tcW w:w="2403" w:type="dxa"/>
            <w:gridSpan w:val="3"/>
            <w:vMerge w:val="restart"/>
            <w:shd w:val="clear" w:color="auto" w:fill="9D9D9D" w:themeFill="accent4"/>
            <w:vAlign w:val="center"/>
          </w:tcPr>
          <w:p w14:paraId="7FF003F1" w14:textId="77777777" w:rsidR="00D175F8" w:rsidRPr="007622CC" w:rsidRDefault="00D175F8" w:rsidP="00D175F8">
            <w:pPr>
              <w:rPr>
                <w:szCs w:val="24"/>
              </w:rPr>
            </w:pPr>
            <w:r w:rsidRPr="007622CC">
              <w:rPr>
                <w:szCs w:val="24"/>
              </w:rPr>
              <w:t>¿Se acepta el nivel de riesgo en base a estos criterios estándar?</w:t>
            </w:r>
          </w:p>
        </w:tc>
        <w:tc>
          <w:tcPr>
            <w:tcW w:w="728" w:type="dxa"/>
            <w:gridSpan w:val="2"/>
            <w:shd w:val="clear" w:color="auto" w:fill="auto"/>
            <w:vAlign w:val="center"/>
          </w:tcPr>
          <w:p w14:paraId="35D4211F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729" w:type="dxa"/>
            <w:gridSpan w:val="2"/>
            <w:shd w:val="clear" w:color="auto" w:fill="auto"/>
            <w:vAlign w:val="center"/>
          </w:tcPr>
          <w:p w14:paraId="260783BF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 xml:space="preserve">SÍ </w:t>
            </w:r>
          </w:p>
        </w:tc>
        <w:tc>
          <w:tcPr>
            <w:tcW w:w="6207" w:type="dxa"/>
            <w:gridSpan w:val="8"/>
            <w:vMerge w:val="restart"/>
            <w:shd w:val="clear" w:color="auto" w:fill="auto"/>
          </w:tcPr>
          <w:p w14:paraId="0955F5EE" w14:textId="77777777" w:rsidR="00D175F8" w:rsidRPr="007622CC" w:rsidRDefault="00D175F8" w:rsidP="00D175F8">
            <w:pPr>
              <w:rPr>
                <w:color w:val="0000FF"/>
                <w:szCs w:val="24"/>
              </w:rPr>
            </w:pPr>
            <w:r w:rsidRPr="007622CC">
              <w:rPr>
                <w:i/>
                <w:szCs w:val="24"/>
                <w:u w:val="single"/>
              </w:rPr>
              <w:t>En caso negativo, justificar:</w:t>
            </w:r>
          </w:p>
          <w:p w14:paraId="41C86023" w14:textId="77777777" w:rsidR="00D175F8" w:rsidRPr="007622CC" w:rsidRDefault="00D175F8" w:rsidP="00D175F8">
            <w:pPr>
              <w:rPr>
                <w:szCs w:val="24"/>
              </w:rPr>
            </w:pPr>
          </w:p>
          <w:p w14:paraId="3F1CECCA" w14:textId="77777777" w:rsidR="00D175F8" w:rsidRPr="007622CC" w:rsidRDefault="00D175F8" w:rsidP="00D175F8">
            <w:pPr>
              <w:rPr>
                <w:szCs w:val="24"/>
              </w:rPr>
            </w:pPr>
          </w:p>
        </w:tc>
      </w:tr>
      <w:tr w:rsidR="00D175F8" w:rsidRPr="007622CC" w14:paraId="2DA6D5DD" w14:textId="77777777" w:rsidTr="00010E3C">
        <w:trPr>
          <w:gridAfter w:val="1"/>
          <w:wAfter w:w="113" w:type="dxa"/>
          <w:trHeight w:val="570"/>
        </w:trPr>
        <w:tc>
          <w:tcPr>
            <w:tcW w:w="2403" w:type="dxa"/>
            <w:gridSpan w:val="3"/>
            <w:vMerge/>
            <w:shd w:val="clear" w:color="auto" w:fill="9D9D9D" w:themeFill="accent4"/>
          </w:tcPr>
          <w:p w14:paraId="5DD79988" w14:textId="77777777" w:rsidR="00D175F8" w:rsidRPr="007622CC" w:rsidRDefault="00D175F8" w:rsidP="00D175F8">
            <w:pPr>
              <w:pStyle w:val="Prrafodelista"/>
              <w:rPr>
                <w:szCs w:val="24"/>
              </w:rPr>
            </w:pPr>
          </w:p>
        </w:tc>
        <w:tc>
          <w:tcPr>
            <w:tcW w:w="728" w:type="dxa"/>
            <w:gridSpan w:val="2"/>
            <w:shd w:val="clear" w:color="auto" w:fill="auto"/>
            <w:vAlign w:val="center"/>
          </w:tcPr>
          <w:p w14:paraId="3329D68A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729" w:type="dxa"/>
            <w:gridSpan w:val="2"/>
            <w:shd w:val="clear" w:color="auto" w:fill="auto"/>
            <w:vAlign w:val="center"/>
          </w:tcPr>
          <w:p w14:paraId="671847B1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NO</w:t>
            </w:r>
          </w:p>
        </w:tc>
        <w:tc>
          <w:tcPr>
            <w:tcW w:w="6207" w:type="dxa"/>
            <w:gridSpan w:val="8"/>
            <w:vMerge/>
            <w:shd w:val="clear" w:color="auto" w:fill="auto"/>
          </w:tcPr>
          <w:p w14:paraId="29835028" w14:textId="77777777" w:rsidR="00D175F8" w:rsidRPr="007622CC" w:rsidRDefault="00D175F8" w:rsidP="00D175F8">
            <w:pPr>
              <w:rPr>
                <w:szCs w:val="24"/>
              </w:rPr>
            </w:pPr>
          </w:p>
        </w:tc>
      </w:tr>
      <w:tr w:rsidR="00D175F8" w:rsidRPr="007622CC" w14:paraId="3B5FF778" w14:textId="77777777" w:rsidTr="00141B17">
        <w:trPr>
          <w:gridAfter w:val="1"/>
          <w:wAfter w:w="113" w:type="dxa"/>
          <w:trHeight w:val="570"/>
        </w:trPr>
        <w:tc>
          <w:tcPr>
            <w:tcW w:w="10067" w:type="dxa"/>
            <w:gridSpan w:val="15"/>
            <w:shd w:val="clear" w:color="auto" w:fill="auto"/>
          </w:tcPr>
          <w:p w14:paraId="74675620" w14:textId="77777777" w:rsidR="00D175F8" w:rsidRPr="007622CC" w:rsidRDefault="00D175F8" w:rsidP="00D175F8">
            <w:pPr>
              <w:rPr>
                <w:szCs w:val="24"/>
              </w:rPr>
            </w:pPr>
            <w:r w:rsidRPr="007622CC">
              <w:rPr>
                <w:szCs w:val="24"/>
              </w:rPr>
              <w:t>Observaciones:</w:t>
            </w:r>
          </w:p>
        </w:tc>
      </w:tr>
      <w:tr w:rsidR="00D175F8" w:rsidRPr="007622CC" w14:paraId="4B4C30DB" w14:textId="77777777" w:rsidTr="00010E3C">
        <w:trPr>
          <w:trHeight w:hRule="exact" w:val="673"/>
        </w:trPr>
        <w:tc>
          <w:tcPr>
            <w:tcW w:w="10180" w:type="dxa"/>
            <w:gridSpan w:val="16"/>
            <w:shd w:val="clear" w:color="auto" w:fill="9D9D9D" w:themeFill="accent4"/>
            <w:vAlign w:val="center"/>
          </w:tcPr>
          <w:p w14:paraId="6BA59B85" w14:textId="77777777" w:rsidR="00D175F8" w:rsidRPr="007622CC" w:rsidRDefault="00D175F8" w:rsidP="00D175F8">
            <w:pPr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4. INVESTIGACIÓN</w:t>
            </w:r>
          </w:p>
        </w:tc>
      </w:tr>
      <w:tr w:rsidR="00D175F8" w:rsidRPr="007622CC" w14:paraId="7E8538B5" w14:textId="77777777" w:rsidTr="00141B17">
        <w:trPr>
          <w:trHeight w:val="1205"/>
        </w:trPr>
        <w:tc>
          <w:tcPr>
            <w:tcW w:w="10180" w:type="dxa"/>
            <w:gridSpan w:val="16"/>
            <w:shd w:val="clear" w:color="auto" w:fill="auto"/>
            <w:vAlign w:val="center"/>
          </w:tcPr>
          <w:p w14:paraId="44FB1EFF" w14:textId="77777777" w:rsidR="00D175F8" w:rsidRPr="007622CC" w:rsidRDefault="00D175F8" w:rsidP="00D175F8">
            <w:pPr>
              <w:rPr>
                <w:color w:val="0000FF"/>
                <w:szCs w:val="24"/>
              </w:rPr>
            </w:pPr>
          </w:p>
          <w:p w14:paraId="70E0E384" w14:textId="77777777" w:rsidR="00D175F8" w:rsidRPr="007622CC" w:rsidRDefault="00D175F8" w:rsidP="00D175F8">
            <w:pPr>
              <w:rPr>
                <w:szCs w:val="24"/>
              </w:rPr>
            </w:pPr>
          </w:p>
        </w:tc>
      </w:tr>
      <w:tr w:rsidR="00D175F8" w:rsidRPr="007622CC" w14:paraId="6746F8A0" w14:textId="77777777" w:rsidTr="00010E3C">
        <w:trPr>
          <w:trHeight w:val="284"/>
        </w:trPr>
        <w:tc>
          <w:tcPr>
            <w:tcW w:w="10180" w:type="dxa"/>
            <w:gridSpan w:val="16"/>
            <w:shd w:val="clear" w:color="auto" w:fill="9D9D9D" w:themeFill="accent4"/>
            <w:vAlign w:val="center"/>
          </w:tcPr>
          <w:p w14:paraId="57DD7E66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5. CONFIRMACIÓN DE LA CLASIFICACIÓN </w:t>
            </w:r>
          </w:p>
        </w:tc>
      </w:tr>
      <w:tr w:rsidR="00D175F8" w:rsidRPr="007622CC" w14:paraId="6D9A2D30" w14:textId="77777777" w:rsidTr="00010E3C">
        <w:trPr>
          <w:trHeight w:val="408"/>
        </w:trPr>
        <w:tc>
          <w:tcPr>
            <w:tcW w:w="46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8BD0FB5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781056B6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  <w:p w14:paraId="25DB7AA8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907" w:type="dxa"/>
            <w:gridSpan w:val="7"/>
            <w:shd w:val="clear" w:color="auto" w:fill="9D9D9D" w:themeFill="accent4"/>
            <w:vAlign w:val="center"/>
          </w:tcPr>
          <w:p w14:paraId="6FFD404B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caps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caps/>
                <w:sz w:val="24"/>
                <w:szCs w:val="24"/>
              </w:rPr>
              <w:t xml:space="preserve">Reclamación Procedente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985F1A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5103" w:type="dxa"/>
            <w:gridSpan w:val="7"/>
            <w:shd w:val="clear" w:color="auto" w:fill="9D9D9D" w:themeFill="accent4"/>
            <w:vAlign w:val="center"/>
          </w:tcPr>
          <w:p w14:paraId="2D854AFA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caps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caps/>
                <w:sz w:val="24"/>
                <w:szCs w:val="24"/>
              </w:rPr>
              <w:t>Reclamación No Procedente</w:t>
            </w:r>
          </w:p>
        </w:tc>
      </w:tr>
      <w:tr w:rsidR="00D175F8" w:rsidRPr="007622CC" w14:paraId="33A66FCA" w14:textId="77777777" w:rsidTr="00010E3C">
        <w:trPr>
          <w:trHeight w:val="410"/>
        </w:trPr>
        <w:tc>
          <w:tcPr>
            <w:tcW w:w="461" w:type="dxa"/>
            <w:vMerge w:val="restart"/>
            <w:shd w:val="clear" w:color="auto" w:fill="FFFFFF" w:themeFill="background1"/>
            <w:vAlign w:val="center"/>
          </w:tcPr>
          <w:p w14:paraId="4EC47882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  <w:p w14:paraId="624FE69F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270" w:type="dxa"/>
            <w:gridSpan w:val="3"/>
            <w:vMerge w:val="restart"/>
            <w:shd w:val="clear" w:color="auto" w:fill="9D9D9D" w:themeFill="accent4"/>
            <w:vAlign w:val="center"/>
          </w:tcPr>
          <w:p w14:paraId="2E4F41F9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MENOR</w:t>
            </w:r>
          </w:p>
        </w:tc>
        <w:tc>
          <w:tcPr>
            <w:tcW w:w="1637" w:type="dxa"/>
            <w:gridSpan w:val="4"/>
            <w:vMerge w:val="restart"/>
            <w:shd w:val="clear" w:color="auto" w:fill="9D9D9D" w:themeFill="accent4"/>
            <w:vAlign w:val="center"/>
          </w:tcPr>
          <w:p w14:paraId="31A2A9A0" w14:textId="77777777" w:rsidR="00D175F8" w:rsidRPr="007622CC" w:rsidRDefault="00D175F8" w:rsidP="00141B1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Tras la evaluación, ¿se confirman los </w:t>
            </w:r>
            <w:r w:rsidR="00141B17" w:rsidRPr="007622CC">
              <w:rPr>
                <w:rFonts w:ascii="Roboto Light" w:hAnsi="Roboto Light" w:cs="Open Sans"/>
                <w:sz w:val="24"/>
                <w:szCs w:val="24"/>
              </w:rPr>
              <w:t>productos</w: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 afectados indicados?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52337E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5103" w:type="dxa"/>
            <w:gridSpan w:val="7"/>
            <w:shd w:val="clear" w:color="auto" w:fill="9D9D9D" w:themeFill="accent4"/>
            <w:vAlign w:val="center"/>
          </w:tcPr>
          <w:p w14:paraId="148E56D9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Sí</w:t>
            </w:r>
          </w:p>
        </w:tc>
      </w:tr>
      <w:tr w:rsidR="00D175F8" w:rsidRPr="007622CC" w14:paraId="749783E3" w14:textId="77777777" w:rsidTr="00010E3C">
        <w:trPr>
          <w:trHeight w:val="850"/>
        </w:trPr>
        <w:tc>
          <w:tcPr>
            <w:tcW w:w="461" w:type="dxa"/>
            <w:vMerge/>
            <w:shd w:val="clear" w:color="auto" w:fill="FFFFFF" w:themeFill="background1"/>
            <w:vAlign w:val="center"/>
          </w:tcPr>
          <w:p w14:paraId="131B71A0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270" w:type="dxa"/>
            <w:gridSpan w:val="3"/>
            <w:vMerge/>
            <w:shd w:val="clear" w:color="auto" w:fill="9D9D9D" w:themeFill="accent4"/>
            <w:vAlign w:val="center"/>
          </w:tcPr>
          <w:p w14:paraId="1EE2C76A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637" w:type="dxa"/>
            <w:gridSpan w:val="4"/>
            <w:vMerge/>
            <w:shd w:val="clear" w:color="auto" w:fill="9D9D9D" w:themeFill="accent4"/>
            <w:vAlign w:val="center"/>
          </w:tcPr>
          <w:p w14:paraId="7D090180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D8B7D17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shd w:val="clear" w:color="auto" w:fill="9D9D9D" w:themeFill="accent4"/>
            <w:vAlign w:val="center"/>
          </w:tcPr>
          <w:p w14:paraId="4B4AC348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4536" w:type="dxa"/>
            <w:gridSpan w:val="6"/>
            <w:shd w:val="clear" w:color="auto" w:fill="auto"/>
          </w:tcPr>
          <w:p w14:paraId="0E327887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i/>
                <w:sz w:val="24"/>
                <w:szCs w:val="24"/>
                <w:u w:val="single"/>
              </w:rPr>
            </w:pPr>
            <w:r w:rsidRPr="007622CC">
              <w:rPr>
                <w:rFonts w:ascii="Roboto Light" w:hAnsi="Roboto Light" w:cs="Open Sans"/>
                <w:i/>
                <w:sz w:val="24"/>
                <w:szCs w:val="24"/>
                <w:u w:val="single"/>
              </w:rPr>
              <w:t>Indicar</w:t>
            </w:r>
          </w:p>
          <w:p w14:paraId="41467E94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4872BBB2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D175F8" w:rsidRPr="007622CC" w14:paraId="681DB1C3" w14:textId="77777777" w:rsidTr="00010E3C">
        <w:trPr>
          <w:trHeight w:val="797"/>
        </w:trPr>
        <w:tc>
          <w:tcPr>
            <w:tcW w:w="461" w:type="dxa"/>
            <w:vMerge/>
            <w:shd w:val="clear" w:color="auto" w:fill="FFFFFF" w:themeFill="background1"/>
            <w:vAlign w:val="center"/>
          </w:tcPr>
          <w:p w14:paraId="73AB8EB4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2270" w:type="dxa"/>
            <w:gridSpan w:val="3"/>
            <w:vMerge/>
            <w:shd w:val="clear" w:color="auto" w:fill="9D9D9D" w:themeFill="accent4"/>
            <w:vAlign w:val="center"/>
          </w:tcPr>
          <w:p w14:paraId="178E7752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1637" w:type="dxa"/>
            <w:gridSpan w:val="4"/>
            <w:shd w:val="clear" w:color="auto" w:fill="9D9D9D" w:themeFill="accent4"/>
            <w:vAlign w:val="center"/>
          </w:tcPr>
          <w:p w14:paraId="4F8435DE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Conclusiones</w:t>
            </w:r>
          </w:p>
        </w:tc>
        <w:tc>
          <w:tcPr>
            <w:tcW w:w="5812" w:type="dxa"/>
            <w:gridSpan w:val="8"/>
            <w:shd w:val="clear" w:color="auto" w:fill="FFFFFF" w:themeFill="background1"/>
            <w:vAlign w:val="center"/>
          </w:tcPr>
          <w:p w14:paraId="1E135E84" w14:textId="77777777" w:rsidR="00D175F8" w:rsidRPr="007622CC" w:rsidRDefault="00D175F8" w:rsidP="00D175F8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</w:tr>
      <w:tr w:rsidR="00D175F8" w:rsidRPr="007622CC" w14:paraId="662FC217" w14:textId="77777777" w:rsidTr="00010E3C">
        <w:trPr>
          <w:trHeight w:val="891"/>
        </w:trPr>
        <w:tc>
          <w:tcPr>
            <w:tcW w:w="461" w:type="dxa"/>
            <w:shd w:val="clear" w:color="auto" w:fill="9D9D9D" w:themeFill="accent4"/>
            <w:vAlign w:val="center"/>
          </w:tcPr>
          <w:p w14:paraId="56396E70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2270" w:type="dxa"/>
            <w:gridSpan w:val="3"/>
            <w:shd w:val="clear" w:color="auto" w:fill="9D9D9D" w:themeFill="accent4"/>
            <w:vAlign w:val="center"/>
          </w:tcPr>
          <w:p w14:paraId="744EAE67" w14:textId="77777777" w:rsidR="00D175F8" w:rsidRPr="007622CC" w:rsidRDefault="00D175F8" w:rsidP="00D175F8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CRÍTICA O MAYOR</w:t>
            </w:r>
          </w:p>
        </w:tc>
        <w:tc>
          <w:tcPr>
            <w:tcW w:w="7449" w:type="dxa"/>
            <w:gridSpan w:val="12"/>
            <w:shd w:val="clear" w:color="auto" w:fill="9D9D9D" w:themeFill="accent4"/>
            <w:vAlign w:val="center"/>
          </w:tcPr>
          <w:p w14:paraId="09859EF5" w14:textId="77777777" w:rsidR="00D175F8" w:rsidRPr="007622CC" w:rsidRDefault="00D175F8" w:rsidP="00D175F8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Pasar a Fase III </w:t>
            </w:r>
          </w:p>
        </w:tc>
      </w:tr>
      <w:tr w:rsidR="00141B17" w:rsidRPr="007622CC" w14:paraId="267D7945" w14:textId="77777777" w:rsidTr="00010E3C">
        <w:trPr>
          <w:trHeight w:val="272"/>
        </w:trPr>
        <w:tc>
          <w:tcPr>
            <w:tcW w:w="7145" w:type="dxa"/>
            <w:gridSpan w:val="12"/>
            <w:shd w:val="clear" w:color="auto" w:fill="9D9D9D" w:themeFill="accent4"/>
            <w:vAlign w:val="center"/>
          </w:tcPr>
          <w:p w14:paraId="5135E92F" w14:textId="77777777" w:rsidR="00141B17" w:rsidRPr="007622CC" w:rsidRDefault="00141B17" w:rsidP="00DF464A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sz w:val="24"/>
                <w:szCs w:val="24"/>
                <w:lang w:val="en-US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REALIZADO POR</w:t>
            </w:r>
          </w:p>
        </w:tc>
        <w:tc>
          <w:tcPr>
            <w:tcW w:w="1088" w:type="dxa"/>
            <w:gridSpan w:val="2"/>
            <w:shd w:val="clear" w:color="auto" w:fill="9D9D9D" w:themeFill="accent4"/>
            <w:vAlign w:val="center"/>
          </w:tcPr>
          <w:p w14:paraId="1C3FA171" w14:textId="77777777" w:rsidR="00141B17" w:rsidRPr="007622CC" w:rsidRDefault="00141B17" w:rsidP="00DF464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 xml:space="preserve">FIRMA </w:t>
            </w:r>
          </w:p>
        </w:tc>
        <w:tc>
          <w:tcPr>
            <w:tcW w:w="1947" w:type="dxa"/>
            <w:gridSpan w:val="2"/>
            <w:shd w:val="clear" w:color="auto" w:fill="9D9D9D" w:themeFill="accent4"/>
            <w:vAlign w:val="center"/>
          </w:tcPr>
          <w:p w14:paraId="50213F12" w14:textId="77777777" w:rsidR="00141B17" w:rsidRPr="007622CC" w:rsidRDefault="00141B17" w:rsidP="00DF464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FECHA</w:t>
            </w:r>
          </w:p>
        </w:tc>
      </w:tr>
      <w:tr w:rsidR="00141B17" w:rsidRPr="007622CC" w14:paraId="241B5099" w14:textId="77777777" w:rsidTr="00141B17">
        <w:trPr>
          <w:trHeight w:val="762"/>
        </w:trPr>
        <w:tc>
          <w:tcPr>
            <w:tcW w:w="7145" w:type="dxa"/>
            <w:gridSpan w:val="12"/>
            <w:shd w:val="clear" w:color="auto" w:fill="FFFFFF" w:themeFill="background1"/>
            <w:vAlign w:val="center"/>
          </w:tcPr>
          <w:p w14:paraId="36A21CD7" w14:textId="77777777" w:rsidR="00141B17" w:rsidRPr="007622CC" w:rsidRDefault="00141B17" w:rsidP="00DF464A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shd w:val="clear" w:color="auto" w:fill="FFFFFF" w:themeFill="background1"/>
            <w:vAlign w:val="center"/>
          </w:tcPr>
          <w:p w14:paraId="0439369B" w14:textId="77777777" w:rsidR="00141B17" w:rsidRPr="007622CC" w:rsidRDefault="00141B17" w:rsidP="00DF464A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1947" w:type="dxa"/>
            <w:gridSpan w:val="2"/>
            <w:shd w:val="clear" w:color="auto" w:fill="FFFFFF" w:themeFill="background1"/>
            <w:vAlign w:val="center"/>
          </w:tcPr>
          <w:p w14:paraId="21F08B43" w14:textId="77777777" w:rsidR="00141B17" w:rsidRPr="007622CC" w:rsidRDefault="00141B17" w:rsidP="00DF464A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</w:tr>
    </w:tbl>
    <w:p w14:paraId="46EFCD75" w14:textId="77777777" w:rsidR="0046016B" w:rsidRPr="007622CC" w:rsidRDefault="0046016B" w:rsidP="0046016B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>ANEXO 4_VERSION_01</w:t>
      </w:r>
    </w:p>
    <w:tbl>
      <w:tblPr>
        <w:tblStyle w:val="Tablaconcuadrcula"/>
        <w:tblpPr w:leftFromText="141" w:rightFromText="141" w:vertAnchor="text" w:horzAnchor="margin" w:tblpXSpec="center" w:tblpY="90"/>
        <w:tblW w:w="10074" w:type="dxa"/>
        <w:tblLayout w:type="fixed"/>
        <w:tblLook w:val="04A0" w:firstRow="1" w:lastRow="0" w:firstColumn="1" w:lastColumn="0" w:noHBand="0" w:noVBand="1"/>
      </w:tblPr>
      <w:tblGrid>
        <w:gridCol w:w="474"/>
        <w:gridCol w:w="201"/>
        <w:gridCol w:w="851"/>
        <w:gridCol w:w="1824"/>
        <w:gridCol w:w="324"/>
        <w:gridCol w:w="160"/>
        <w:gridCol w:w="697"/>
        <w:gridCol w:w="255"/>
        <w:gridCol w:w="251"/>
        <w:gridCol w:w="458"/>
        <w:gridCol w:w="1380"/>
        <w:gridCol w:w="680"/>
        <w:gridCol w:w="491"/>
        <w:gridCol w:w="2028"/>
      </w:tblGrid>
      <w:tr w:rsidR="00512080" w:rsidRPr="007622CC" w14:paraId="5BBFBDCB" w14:textId="77777777" w:rsidTr="001B7C2B">
        <w:trPr>
          <w:trHeight w:hRule="exact" w:val="868"/>
        </w:trPr>
        <w:tc>
          <w:tcPr>
            <w:tcW w:w="5037" w:type="dxa"/>
            <w:gridSpan w:val="9"/>
            <w:shd w:val="clear" w:color="auto" w:fill="9D9D9D" w:themeFill="accent4"/>
            <w:vAlign w:val="center"/>
          </w:tcPr>
          <w:p w14:paraId="78A9CD1A" w14:textId="77777777" w:rsidR="00512080" w:rsidRPr="007622CC" w:rsidRDefault="00512080" w:rsidP="00CB44DB">
            <w:pPr>
              <w:spacing w:before="0" w:after="0" w:line="240" w:lineRule="auto"/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 xml:space="preserve">FASE III: INVESTIGACIÓN DETALLADA </w:t>
            </w:r>
            <w:r w:rsidRPr="007622CC">
              <w:rPr>
                <w:i/>
                <w:szCs w:val="24"/>
              </w:rPr>
              <w:t>(cumplimentar por el investigador en caso de RECLAMACIONES CRÍTICAS Y MAYORES)</w:t>
            </w:r>
          </w:p>
        </w:tc>
        <w:tc>
          <w:tcPr>
            <w:tcW w:w="2518" w:type="dxa"/>
            <w:gridSpan w:val="3"/>
            <w:shd w:val="clear" w:color="auto" w:fill="9D9D9D" w:themeFill="accent4"/>
            <w:vAlign w:val="center"/>
          </w:tcPr>
          <w:p w14:paraId="252E6937" w14:textId="77777777" w:rsidR="00512080" w:rsidRPr="007622CC" w:rsidRDefault="00512080" w:rsidP="00512080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CODIGO DE LA RECLAMACION</w:t>
            </w:r>
          </w:p>
        </w:tc>
        <w:tc>
          <w:tcPr>
            <w:tcW w:w="2519" w:type="dxa"/>
            <w:gridSpan w:val="2"/>
            <w:shd w:val="clear" w:color="auto" w:fill="auto"/>
            <w:vAlign w:val="center"/>
          </w:tcPr>
          <w:p w14:paraId="008725BF" w14:textId="77777777" w:rsidR="00512080" w:rsidRPr="007622CC" w:rsidRDefault="00512080" w:rsidP="00512080">
            <w:pPr>
              <w:jc w:val="center"/>
              <w:rPr>
                <w:b/>
                <w:szCs w:val="24"/>
              </w:rPr>
            </w:pPr>
          </w:p>
        </w:tc>
      </w:tr>
      <w:tr w:rsidR="0046016B" w:rsidRPr="007622CC" w14:paraId="6F3163B4" w14:textId="77777777" w:rsidTr="001B7C2B">
        <w:trPr>
          <w:trHeight w:hRule="exact" w:val="842"/>
        </w:trPr>
        <w:tc>
          <w:tcPr>
            <w:tcW w:w="1526" w:type="dxa"/>
            <w:gridSpan w:val="3"/>
            <w:shd w:val="clear" w:color="auto" w:fill="9D9D9D" w:themeFill="accent4"/>
            <w:vAlign w:val="center"/>
          </w:tcPr>
          <w:p w14:paraId="65E0F16E" w14:textId="77777777" w:rsidR="0046016B" w:rsidRPr="007622CC" w:rsidRDefault="0046016B" w:rsidP="00DF464A">
            <w:pPr>
              <w:rPr>
                <w:b/>
                <w:szCs w:val="24"/>
              </w:rPr>
            </w:pPr>
            <w:r w:rsidRPr="007622CC">
              <w:rPr>
                <w:szCs w:val="24"/>
              </w:rPr>
              <w:t>Investigador</w:t>
            </w:r>
          </w:p>
        </w:tc>
        <w:tc>
          <w:tcPr>
            <w:tcW w:w="3969" w:type="dxa"/>
            <w:gridSpan w:val="7"/>
            <w:shd w:val="clear" w:color="auto" w:fill="auto"/>
            <w:vAlign w:val="center"/>
          </w:tcPr>
          <w:p w14:paraId="019B08B8" w14:textId="77777777" w:rsidR="0046016B" w:rsidRPr="007622CC" w:rsidRDefault="0046016B" w:rsidP="00DF464A">
            <w:pPr>
              <w:jc w:val="center"/>
              <w:rPr>
                <w:b/>
                <w:szCs w:val="24"/>
              </w:rPr>
            </w:pPr>
          </w:p>
        </w:tc>
        <w:tc>
          <w:tcPr>
            <w:tcW w:w="2551" w:type="dxa"/>
            <w:gridSpan w:val="3"/>
            <w:shd w:val="clear" w:color="auto" w:fill="9D9D9D" w:themeFill="accent4"/>
            <w:vAlign w:val="center"/>
          </w:tcPr>
          <w:p w14:paraId="33AA22B5" w14:textId="77777777" w:rsidR="0046016B" w:rsidRPr="007622CC" w:rsidRDefault="0046016B" w:rsidP="00DF464A">
            <w:pPr>
              <w:ind w:left="-63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t>Fecha de investigación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21024583" w14:textId="77777777" w:rsidR="0046016B" w:rsidRPr="007622CC" w:rsidRDefault="0046016B" w:rsidP="00DF464A">
            <w:pPr>
              <w:jc w:val="center"/>
              <w:rPr>
                <w:b/>
                <w:szCs w:val="24"/>
              </w:rPr>
            </w:pPr>
          </w:p>
        </w:tc>
      </w:tr>
      <w:tr w:rsidR="0046016B" w:rsidRPr="007622CC" w14:paraId="05FD35C8" w14:textId="77777777" w:rsidTr="001B7C2B">
        <w:trPr>
          <w:trHeight w:val="284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14:paraId="54CADFEC" w14:textId="77777777" w:rsidR="0046016B" w:rsidRPr="007622CC" w:rsidRDefault="0046016B" w:rsidP="0046016B">
            <w:pPr>
              <w:pStyle w:val="Sinespaciado"/>
              <w:numPr>
                <w:ilvl w:val="0"/>
                <w:numId w:val="14"/>
              </w:numPr>
              <w:suppressAutoHyphens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ESTUDIO DETALLADO DE LA RECLAMACIÓN </w:t>
            </w:r>
          </w:p>
        </w:tc>
      </w:tr>
      <w:tr w:rsidR="0046016B" w:rsidRPr="007622CC" w14:paraId="21F72B7F" w14:textId="77777777" w:rsidTr="00DF464A">
        <w:trPr>
          <w:trHeight w:val="1283"/>
        </w:trPr>
        <w:tc>
          <w:tcPr>
            <w:tcW w:w="10074" w:type="dxa"/>
            <w:gridSpan w:val="14"/>
            <w:shd w:val="clear" w:color="auto" w:fill="auto"/>
            <w:vAlign w:val="center"/>
          </w:tcPr>
          <w:p w14:paraId="5E04F359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7EF89849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46016B" w:rsidRPr="007622CC" w14:paraId="69286915" w14:textId="77777777" w:rsidTr="001B7C2B">
        <w:trPr>
          <w:trHeight w:hRule="exact" w:val="378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14:paraId="224C6E19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2. DETERMINACIÓN DE CAUSA RAÍZ </w:t>
            </w:r>
          </w:p>
        </w:tc>
      </w:tr>
      <w:tr w:rsidR="0046016B" w:rsidRPr="007622CC" w14:paraId="2C291807" w14:textId="77777777" w:rsidTr="001B7C2B">
        <w:trPr>
          <w:trHeight w:hRule="exact" w:val="741"/>
        </w:trPr>
        <w:tc>
          <w:tcPr>
            <w:tcW w:w="3674" w:type="dxa"/>
            <w:gridSpan w:val="5"/>
            <w:shd w:val="clear" w:color="auto" w:fill="9D9D9D" w:themeFill="accent4"/>
            <w:vAlign w:val="center"/>
          </w:tcPr>
          <w:p w14:paraId="4E5426B7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CATEGORÍA CAUSA RAIZ</w:t>
            </w:r>
          </w:p>
        </w:tc>
        <w:tc>
          <w:tcPr>
            <w:tcW w:w="3201" w:type="dxa"/>
            <w:gridSpan w:val="6"/>
            <w:shd w:val="clear" w:color="auto" w:fill="9D9D9D" w:themeFill="accent4"/>
            <w:vAlign w:val="center"/>
          </w:tcPr>
          <w:p w14:paraId="0D5E1D64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SUBCATEGORÍA CAUSA RAIZ</w:t>
            </w:r>
          </w:p>
        </w:tc>
        <w:tc>
          <w:tcPr>
            <w:tcW w:w="3199" w:type="dxa"/>
            <w:gridSpan w:val="3"/>
            <w:shd w:val="clear" w:color="auto" w:fill="9D9D9D" w:themeFill="accent4"/>
            <w:vAlign w:val="center"/>
          </w:tcPr>
          <w:p w14:paraId="6E9A2FCF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CAUSA RAÍZ DETALLADA</w:t>
            </w:r>
          </w:p>
        </w:tc>
      </w:tr>
      <w:tr w:rsidR="0046016B" w:rsidRPr="007622CC" w14:paraId="4D979091" w14:textId="77777777" w:rsidTr="001B7C2B">
        <w:trPr>
          <w:trHeight w:hRule="exact" w:val="567"/>
        </w:trPr>
        <w:tc>
          <w:tcPr>
            <w:tcW w:w="474" w:type="dxa"/>
            <w:shd w:val="clear" w:color="auto" w:fill="9D9D9D" w:themeFill="accent4"/>
            <w:vAlign w:val="center"/>
          </w:tcPr>
          <w:p w14:paraId="3F8B99E3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1</w:t>
            </w:r>
          </w:p>
        </w:tc>
        <w:tc>
          <w:tcPr>
            <w:tcW w:w="3200" w:type="dxa"/>
            <w:gridSpan w:val="4"/>
            <w:shd w:val="clear" w:color="auto" w:fill="FFFFFF" w:themeFill="background1"/>
            <w:vAlign w:val="center"/>
          </w:tcPr>
          <w:p w14:paraId="699B6F08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201" w:type="dxa"/>
            <w:gridSpan w:val="6"/>
            <w:shd w:val="clear" w:color="auto" w:fill="FFFFFF" w:themeFill="background1"/>
            <w:vAlign w:val="center"/>
          </w:tcPr>
          <w:p w14:paraId="0AFF7062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199" w:type="dxa"/>
            <w:gridSpan w:val="3"/>
            <w:shd w:val="clear" w:color="auto" w:fill="FFFFFF" w:themeFill="background1"/>
            <w:vAlign w:val="center"/>
          </w:tcPr>
          <w:p w14:paraId="0487175A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46016B" w:rsidRPr="007622CC" w14:paraId="1D86EE15" w14:textId="77777777" w:rsidTr="001B7C2B">
        <w:trPr>
          <w:trHeight w:hRule="exact" w:val="567"/>
        </w:trPr>
        <w:tc>
          <w:tcPr>
            <w:tcW w:w="474" w:type="dxa"/>
            <w:shd w:val="clear" w:color="auto" w:fill="9D9D9D" w:themeFill="accent4"/>
            <w:vAlign w:val="center"/>
          </w:tcPr>
          <w:p w14:paraId="4A91DF58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2</w:t>
            </w:r>
          </w:p>
        </w:tc>
        <w:tc>
          <w:tcPr>
            <w:tcW w:w="3200" w:type="dxa"/>
            <w:gridSpan w:val="4"/>
            <w:shd w:val="clear" w:color="auto" w:fill="FFFFFF" w:themeFill="background1"/>
            <w:vAlign w:val="center"/>
          </w:tcPr>
          <w:p w14:paraId="5932168C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201" w:type="dxa"/>
            <w:gridSpan w:val="6"/>
            <w:shd w:val="clear" w:color="auto" w:fill="FFFFFF" w:themeFill="background1"/>
            <w:vAlign w:val="center"/>
          </w:tcPr>
          <w:p w14:paraId="7197E20E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199" w:type="dxa"/>
            <w:gridSpan w:val="3"/>
            <w:shd w:val="clear" w:color="auto" w:fill="FFFFFF" w:themeFill="background1"/>
            <w:vAlign w:val="center"/>
          </w:tcPr>
          <w:p w14:paraId="6AC8342F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46016B" w:rsidRPr="007622CC" w14:paraId="747E4699" w14:textId="77777777" w:rsidTr="001B7C2B">
        <w:trPr>
          <w:trHeight w:hRule="exact" w:val="567"/>
        </w:trPr>
        <w:tc>
          <w:tcPr>
            <w:tcW w:w="474" w:type="dxa"/>
            <w:shd w:val="clear" w:color="auto" w:fill="9D9D9D" w:themeFill="accent4"/>
            <w:vAlign w:val="center"/>
          </w:tcPr>
          <w:p w14:paraId="5C684A9C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3</w:t>
            </w:r>
          </w:p>
        </w:tc>
        <w:tc>
          <w:tcPr>
            <w:tcW w:w="3200" w:type="dxa"/>
            <w:gridSpan w:val="4"/>
            <w:shd w:val="clear" w:color="auto" w:fill="FFFFFF" w:themeFill="background1"/>
            <w:vAlign w:val="center"/>
          </w:tcPr>
          <w:p w14:paraId="2803183E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201" w:type="dxa"/>
            <w:gridSpan w:val="6"/>
            <w:shd w:val="clear" w:color="auto" w:fill="FFFFFF" w:themeFill="background1"/>
            <w:vAlign w:val="center"/>
          </w:tcPr>
          <w:p w14:paraId="19C5C6A3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199" w:type="dxa"/>
            <w:gridSpan w:val="3"/>
            <w:shd w:val="clear" w:color="auto" w:fill="FFFFFF" w:themeFill="background1"/>
            <w:vAlign w:val="center"/>
          </w:tcPr>
          <w:p w14:paraId="536212F6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46016B" w:rsidRPr="007622CC" w14:paraId="67C137F9" w14:textId="77777777" w:rsidTr="001B7C2B">
        <w:trPr>
          <w:trHeight w:hRule="exact" w:val="567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14:paraId="2B67569E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3. CONCLUSIONES     </w:t>
            </w:r>
          </w:p>
          <w:p w14:paraId="3672A8C4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     </w:t>
            </w:r>
            <w:r w:rsidRPr="007622CC">
              <w:rPr>
                <w:rFonts w:ascii="Roboto Light" w:hAnsi="Roboto Light" w:cs="Open Sans"/>
                <w:i/>
                <w:sz w:val="24"/>
                <w:szCs w:val="24"/>
              </w:rPr>
              <w:t>(Indicar las causas que han motivado el defecto de calidad)</w:t>
            </w:r>
          </w:p>
        </w:tc>
      </w:tr>
      <w:tr w:rsidR="0046016B" w:rsidRPr="007622CC" w14:paraId="68C33047" w14:textId="77777777" w:rsidTr="00DF464A">
        <w:trPr>
          <w:trHeight w:val="567"/>
        </w:trPr>
        <w:tc>
          <w:tcPr>
            <w:tcW w:w="10074" w:type="dxa"/>
            <w:gridSpan w:val="14"/>
            <w:shd w:val="clear" w:color="auto" w:fill="auto"/>
            <w:vAlign w:val="center"/>
          </w:tcPr>
          <w:p w14:paraId="7A8D4450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  <w:p w14:paraId="1882B0BE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46016B" w:rsidRPr="007622CC" w14:paraId="1F2DA083" w14:textId="77777777" w:rsidTr="001B7C2B">
        <w:trPr>
          <w:trHeight w:val="283"/>
        </w:trPr>
        <w:tc>
          <w:tcPr>
            <w:tcW w:w="10074" w:type="dxa"/>
            <w:gridSpan w:val="14"/>
            <w:shd w:val="clear" w:color="auto" w:fill="9D9D9D" w:themeFill="accent4"/>
            <w:vAlign w:val="center"/>
          </w:tcPr>
          <w:p w14:paraId="23200A08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4. CLASIFICACIÓN FINAL DE LA RECLAMACIÓN </w:t>
            </w:r>
          </w:p>
        </w:tc>
      </w:tr>
      <w:tr w:rsidR="0046016B" w:rsidRPr="007622CC" w14:paraId="4FE7579B" w14:textId="77777777" w:rsidTr="001B7C2B">
        <w:trPr>
          <w:trHeight w:hRule="exact" w:val="567"/>
        </w:trPr>
        <w:tc>
          <w:tcPr>
            <w:tcW w:w="675" w:type="dxa"/>
            <w:gridSpan w:val="2"/>
            <w:shd w:val="clear" w:color="auto" w:fill="auto"/>
            <w:vAlign w:val="center"/>
          </w:tcPr>
          <w:p w14:paraId="34737FA2" w14:textId="77777777" w:rsidR="0046016B" w:rsidRPr="007622CC" w:rsidRDefault="00300CCA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sz w:val="24"/>
                  <w:szCs w:val="24"/>
                </w:rPr>
                <w:id w:val="276789953"/>
              </w:sdtPr>
              <w:sdtEndPr/>
              <w:sdtContent>
                <w:r w:rsidR="0046016B"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111" w:type="dxa"/>
            <w:gridSpan w:val="6"/>
            <w:shd w:val="clear" w:color="auto" w:fill="9D9D9D" w:themeFill="accent4"/>
            <w:vAlign w:val="center"/>
          </w:tcPr>
          <w:p w14:paraId="4DF42C9D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PROCEDENTE</w:t>
            </w: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14:paraId="2B6056CE" w14:textId="77777777" w:rsidR="0046016B" w:rsidRPr="007622CC" w:rsidRDefault="00300CCA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sdt>
              <w:sdtPr>
                <w:rPr>
                  <w:rFonts w:ascii="Roboto Light" w:hAnsi="Roboto Light" w:cs="Open Sans"/>
                  <w:sz w:val="24"/>
                  <w:szCs w:val="24"/>
                </w:rPr>
                <w:id w:val="276789954"/>
              </w:sdtPr>
              <w:sdtEndPr/>
              <w:sdtContent>
                <w:r w:rsidR="0046016B"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579" w:type="dxa"/>
            <w:gridSpan w:val="4"/>
            <w:shd w:val="clear" w:color="auto" w:fill="9D9D9D" w:themeFill="accent4"/>
            <w:vAlign w:val="center"/>
          </w:tcPr>
          <w:p w14:paraId="29EEF986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NO PROCEDENTE</w:t>
            </w:r>
          </w:p>
        </w:tc>
      </w:tr>
      <w:tr w:rsidR="0046016B" w:rsidRPr="007622CC" w14:paraId="02870D5B" w14:textId="77777777" w:rsidTr="001B7C2B">
        <w:trPr>
          <w:trHeight w:hRule="exact" w:val="432"/>
        </w:trPr>
        <w:tc>
          <w:tcPr>
            <w:tcW w:w="3350" w:type="dxa"/>
            <w:gridSpan w:val="4"/>
            <w:vMerge w:val="restart"/>
            <w:shd w:val="clear" w:color="auto" w:fill="9D9D9D" w:themeFill="accent4"/>
            <w:vAlign w:val="center"/>
          </w:tcPr>
          <w:p w14:paraId="7918AB8C" w14:textId="77777777" w:rsidR="0046016B" w:rsidRPr="007622CC" w:rsidRDefault="0046016B" w:rsidP="0046016B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highlight w:val="yellow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Tras la investigación, ¿se confirman los productos afectados?</w:t>
            </w:r>
          </w:p>
        </w:tc>
        <w:tc>
          <w:tcPr>
            <w:tcW w:w="484" w:type="dxa"/>
            <w:gridSpan w:val="2"/>
            <w:shd w:val="clear" w:color="auto" w:fill="auto"/>
            <w:vAlign w:val="center"/>
          </w:tcPr>
          <w:p w14:paraId="427A1CAF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asilla6"/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  <w:bookmarkEnd w:id="31"/>
          </w:p>
        </w:tc>
        <w:tc>
          <w:tcPr>
            <w:tcW w:w="6240" w:type="dxa"/>
            <w:gridSpan w:val="8"/>
            <w:shd w:val="clear" w:color="auto" w:fill="9D9D9D" w:themeFill="accent4"/>
            <w:vAlign w:val="center"/>
          </w:tcPr>
          <w:p w14:paraId="61AB451B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Sí</w:t>
            </w:r>
          </w:p>
        </w:tc>
      </w:tr>
      <w:tr w:rsidR="0046016B" w:rsidRPr="007622CC" w14:paraId="0BBE61C6" w14:textId="77777777" w:rsidTr="001B7C2B">
        <w:trPr>
          <w:trHeight w:hRule="exact" w:val="1126"/>
        </w:trPr>
        <w:tc>
          <w:tcPr>
            <w:tcW w:w="3350" w:type="dxa"/>
            <w:gridSpan w:val="4"/>
            <w:vMerge/>
            <w:shd w:val="clear" w:color="auto" w:fill="9D9D9D" w:themeFill="accent4"/>
            <w:vAlign w:val="center"/>
          </w:tcPr>
          <w:p w14:paraId="121808CB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  <w:highlight w:val="yellow"/>
              </w:rPr>
            </w:pPr>
          </w:p>
        </w:tc>
        <w:tc>
          <w:tcPr>
            <w:tcW w:w="484" w:type="dxa"/>
            <w:gridSpan w:val="2"/>
            <w:shd w:val="clear" w:color="auto" w:fill="auto"/>
            <w:vAlign w:val="center"/>
          </w:tcPr>
          <w:p w14:paraId="3F161815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697" w:type="dxa"/>
            <w:shd w:val="clear" w:color="auto" w:fill="9D9D9D" w:themeFill="accent4"/>
            <w:vAlign w:val="center"/>
          </w:tcPr>
          <w:p w14:paraId="4DA6C148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5543" w:type="dxa"/>
            <w:gridSpan w:val="7"/>
            <w:shd w:val="clear" w:color="auto" w:fill="auto"/>
          </w:tcPr>
          <w:p w14:paraId="1151D754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sz w:val="24"/>
                <w:szCs w:val="24"/>
                <w:highlight w:val="yellow"/>
              </w:rPr>
            </w:pPr>
            <w:r w:rsidRPr="007622CC">
              <w:rPr>
                <w:rFonts w:ascii="Roboto Light" w:hAnsi="Roboto Light" w:cs="Open Sans"/>
                <w:i/>
                <w:sz w:val="24"/>
                <w:szCs w:val="24"/>
              </w:rPr>
              <w:t>Indicar:</w:t>
            </w:r>
          </w:p>
        </w:tc>
      </w:tr>
    </w:tbl>
    <w:tbl>
      <w:tblPr>
        <w:tblStyle w:val="Tablaconcuadrcula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287"/>
        <w:gridCol w:w="1088"/>
        <w:gridCol w:w="1832"/>
      </w:tblGrid>
      <w:tr w:rsidR="0046016B" w:rsidRPr="007622CC" w14:paraId="2322C733" w14:textId="77777777" w:rsidTr="001B7C2B">
        <w:trPr>
          <w:trHeight w:val="272"/>
        </w:trPr>
        <w:tc>
          <w:tcPr>
            <w:tcW w:w="7287" w:type="dxa"/>
            <w:shd w:val="clear" w:color="auto" w:fill="9D9D9D" w:themeFill="accent4"/>
            <w:vAlign w:val="center"/>
          </w:tcPr>
          <w:p w14:paraId="21B99B82" w14:textId="77777777" w:rsidR="0046016B" w:rsidRPr="007622CC" w:rsidRDefault="0046016B" w:rsidP="00DF464A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sz w:val="24"/>
                <w:szCs w:val="24"/>
                <w:lang w:val="en-US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REALIZADO POR</w:t>
            </w:r>
          </w:p>
        </w:tc>
        <w:tc>
          <w:tcPr>
            <w:tcW w:w="1088" w:type="dxa"/>
            <w:shd w:val="clear" w:color="auto" w:fill="9D9D9D" w:themeFill="accent4"/>
            <w:vAlign w:val="center"/>
          </w:tcPr>
          <w:p w14:paraId="688F9501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 xml:space="preserve">FIRMA </w:t>
            </w:r>
          </w:p>
        </w:tc>
        <w:tc>
          <w:tcPr>
            <w:tcW w:w="1832" w:type="dxa"/>
            <w:shd w:val="clear" w:color="auto" w:fill="9D9D9D" w:themeFill="accent4"/>
            <w:vAlign w:val="center"/>
          </w:tcPr>
          <w:p w14:paraId="67542BD7" w14:textId="77777777" w:rsidR="0046016B" w:rsidRPr="007622CC" w:rsidRDefault="0046016B" w:rsidP="00DF464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FECHA</w:t>
            </w:r>
          </w:p>
        </w:tc>
      </w:tr>
      <w:tr w:rsidR="0046016B" w:rsidRPr="007622CC" w14:paraId="3CB1FEDC" w14:textId="77777777" w:rsidTr="00CA7166">
        <w:trPr>
          <w:trHeight w:val="545"/>
        </w:trPr>
        <w:tc>
          <w:tcPr>
            <w:tcW w:w="7287" w:type="dxa"/>
            <w:shd w:val="clear" w:color="auto" w:fill="FFFFFF" w:themeFill="background1"/>
            <w:vAlign w:val="center"/>
          </w:tcPr>
          <w:p w14:paraId="0840BF2E" w14:textId="77777777" w:rsidR="0046016B" w:rsidRPr="007622CC" w:rsidRDefault="0046016B" w:rsidP="00DF464A">
            <w:pPr>
              <w:pStyle w:val="Sinespaciado"/>
              <w:ind w:right="-110"/>
              <w:jc w:val="center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1088" w:type="dxa"/>
            <w:shd w:val="clear" w:color="auto" w:fill="FFFFFF" w:themeFill="background1"/>
            <w:vAlign w:val="center"/>
          </w:tcPr>
          <w:p w14:paraId="36F2FE69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  <w:tc>
          <w:tcPr>
            <w:tcW w:w="1832" w:type="dxa"/>
            <w:shd w:val="clear" w:color="auto" w:fill="FFFFFF" w:themeFill="background1"/>
            <w:vAlign w:val="center"/>
          </w:tcPr>
          <w:p w14:paraId="2316CC8D" w14:textId="77777777" w:rsidR="0046016B" w:rsidRPr="007622CC" w:rsidRDefault="0046016B" w:rsidP="00DF464A">
            <w:pPr>
              <w:pStyle w:val="Sinespaciado"/>
              <w:rPr>
                <w:rFonts w:ascii="Roboto Light" w:hAnsi="Roboto Light" w:cs="Open Sans"/>
                <w:b/>
                <w:i/>
                <w:sz w:val="24"/>
                <w:szCs w:val="24"/>
              </w:rPr>
            </w:pPr>
          </w:p>
        </w:tc>
      </w:tr>
    </w:tbl>
    <w:p w14:paraId="138B1C42" w14:textId="77777777" w:rsidR="0046016B" w:rsidRPr="007622CC" w:rsidRDefault="0046016B" w:rsidP="00D175F8">
      <w:pPr>
        <w:jc w:val="center"/>
        <w:rPr>
          <w:szCs w:val="24"/>
        </w:rPr>
      </w:pPr>
    </w:p>
    <w:p w14:paraId="5AC7DDC0" w14:textId="77777777" w:rsidR="0046016B" w:rsidRPr="007622CC" w:rsidRDefault="0046016B">
      <w:pPr>
        <w:spacing w:after="0" w:line="240" w:lineRule="auto"/>
        <w:jc w:val="left"/>
        <w:rPr>
          <w:szCs w:val="24"/>
        </w:rPr>
      </w:pPr>
      <w:r w:rsidRPr="007622CC">
        <w:rPr>
          <w:szCs w:val="24"/>
        </w:rPr>
        <w:br w:type="page"/>
      </w:r>
    </w:p>
    <w:p w14:paraId="4092FD6B" w14:textId="77777777" w:rsidR="0046016B" w:rsidRPr="007622CC" w:rsidRDefault="0046016B" w:rsidP="0046016B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>ANEXO 5_VERSION_01</w:t>
      </w:r>
    </w:p>
    <w:tbl>
      <w:tblPr>
        <w:tblStyle w:val="Tablaconcuadrcula"/>
        <w:tblpPr w:leftFromText="141" w:rightFromText="141" w:vertAnchor="text" w:horzAnchor="margin" w:tblpXSpec="center" w:tblpY="102"/>
        <w:tblW w:w="9918" w:type="dxa"/>
        <w:tblLayout w:type="fixed"/>
        <w:tblLook w:val="04A0" w:firstRow="1" w:lastRow="0" w:firstColumn="1" w:lastColumn="0" w:noHBand="0" w:noVBand="1"/>
      </w:tblPr>
      <w:tblGrid>
        <w:gridCol w:w="1271"/>
        <w:gridCol w:w="567"/>
        <w:gridCol w:w="1134"/>
        <w:gridCol w:w="1987"/>
        <w:gridCol w:w="182"/>
        <w:gridCol w:w="524"/>
        <w:gridCol w:w="426"/>
        <w:gridCol w:w="46"/>
        <w:gridCol w:w="1301"/>
        <w:gridCol w:w="212"/>
        <w:gridCol w:w="47"/>
        <w:gridCol w:w="140"/>
        <w:gridCol w:w="567"/>
        <w:gridCol w:w="140"/>
        <w:gridCol w:w="665"/>
        <w:gridCol w:w="47"/>
        <w:gridCol w:w="662"/>
      </w:tblGrid>
      <w:tr w:rsidR="00512080" w:rsidRPr="007622CC" w14:paraId="2CE2D38F" w14:textId="77777777" w:rsidTr="003143AF">
        <w:trPr>
          <w:trHeight w:val="552"/>
        </w:trPr>
        <w:tc>
          <w:tcPr>
            <w:tcW w:w="4959" w:type="dxa"/>
            <w:gridSpan w:val="4"/>
            <w:shd w:val="clear" w:color="auto" w:fill="9D9D9D" w:themeFill="accent4"/>
            <w:vAlign w:val="center"/>
          </w:tcPr>
          <w:p w14:paraId="6210D693" w14:textId="77777777" w:rsidR="00512080" w:rsidRPr="007622CC" w:rsidRDefault="00512080" w:rsidP="00512080">
            <w:pPr>
              <w:jc w:val="center"/>
              <w:rPr>
                <w:b/>
                <w:szCs w:val="24"/>
                <w:shd w:val="clear" w:color="auto" w:fill="F6FF8B" w:themeFill="accent2" w:themeFillTint="66"/>
              </w:rPr>
            </w:pPr>
            <w:r w:rsidRPr="003143AF">
              <w:rPr>
                <w:b/>
                <w:szCs w:val="24"/>
              </w:rPr>
              <w:t xml:space="preserve">            FASE IV: PLAN DE ACCIONES CORRECTIVAS Y PREVENTIVAS</w:t>
            </w:r>
            <w:r w:rsidRPr="007622CC">
              <w:rPr>
                <w:b/>
                <w:szCs w:val="24"/>
                <w:shd w:val="clear" w:color="auto" w:fill="D9D9D9" w:themeFill="background1" w:themeFillShade="D9"/>
              </w:rPr>
              <w:t xml:space="preserve"> </w:t>
            </w:r>
          </w:p>
        </w:tc>
        <w:tc>
          <w:tcPr>
            <w:tcW w:w="2479" w:type="dxa"/>
            <w:gridSpan w:val="5"/>
            <w:shd w:val="clear" w:color="auto" w:fill="9D9D9D" w:themeFill="accent4"/>
            <w:vAlign w:val="center"/>
          </w:tcPr>
          <w:p w14:paraId="3B04A40A" w14:textId="77777777" w:rsidR="00512080" w:rsidRPr="007622CC" w:rsidRDefault="00512080" w:rsidP="00512080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CODIGO DE LA RECLAMACION</w:t>
            </w:r>
          </w:p>
        </w:tc>
        <w:tc>
          <w:tcPr>
            <w:tcW w:w="2480" w:type="dxa"/>
            <w:gridSpan w:val="8"/>
            <w:shd w:val="clear" w:color="auto" w:fill="FFFFFF" w:themeFill="background1"/>
            <w:vAlign w:val="center"/>
          </w:tcPr>
          <w:p w14:paraId="3C15D6EB" w14:textId="77777777" w:rsidR="00512080" w:rsidRPr="007622CC" w:rsidRDefault="00512080" w:rsidP="00512080">
            <w:pPr>
              <w:jc w:val="center"/>
              <w:rPr>
                <w:b/>
                <w:szCs w:val="24"/>
                <w:shd w:val="clear" w:color="auto" w:fill="F6FF8B" w:themeFill="accent2" w:themeFillTint="66"/>
              </w:rPr>
            </w:pPr>
          </w:p>
        </w:tc>
      </w:tr>
      <w:tr w:rsidR="00512080" w:rsidRPr="007622CC" w14:paraId="190EFF30" w14:textId="77777777" w:rsidTr="004B7FEF">
        <w:trPr>
          <w:trHeight w:val="338"/>
        </w:trPr>
        <w:tc>
          <w:tcPr>
            <w:tcW w:w="2972" w:type="dxa"/>
            <w:gridSpan w:val="3"/>
            <w:vMerge w:val="restart"/>
            <w:shd w:val="clear" w:color="auto" w:fill="9D9D9D" w:themeFill="accent4"/>
            <w:vAlign w:val="center"/>
          </w:tcPr>
          <w:p w14:paraId="14DAD4CB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Nº CAPA</w:t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: </w:t>
            </w:r>
          </w:p>
        </w:tc>
        <w:tc>
          <w:tcPr>
            <w:tcW w:w="2169" w:type="dxa"/>
            <w:gridSpan w:val="2"/>
            <w:vMerge w:val="restart"/>
            <w:shd w:val="clear" w:color="auto" w:fill="FFFFFF" w:themeFill="background1"/>
            <w:vAlign w:val="center"/>
          </w:tcPr>
          <w:p w14:paraId="2A2219EF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4777" w:type="dxa"/>
            <w:gridSpan w:val="12"/>
            <w:shd w:val="clear" w:color="auto" w:fill="9D9D9D" w:themeFill="accent4"/>
            <w:vAlign w:val="center"/>
          </w:tcPr>
          <w:p w14:paraId="7949A369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Tipo acción</w:t>
            </w:r>
          </w:p>
        </w:tc>
      </w:tr>
      <w:tr w:rsidR="00512080" w:rsidRPr="007622CC" w14:paraId="418414B6" w14:textId="77777777" w:rsidTr="004B7FEF">
        <w:trPr>
          <w:trHeight w:val="337"/>
        </w:trPr>
        <w:tc>
          <w:tcPr>
            <w:tcW w:w="2972" w:type="dxa"/>
            <w:gridSpan w:val="3"/>
            <w:vMerge/>
            <w:shd w:val="clear" w:color="auto" w:fill="9D9D9D" w:themeFill="accent4"/>
            <w:vAlign w:val="center"/>
          </w:tcPr>
          <w:p w14:paraId="6F609AA5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169" w:type="dxa"/>
            <w:gridSpan w:val="2"/>
            <w:vMerge/>
            <w:shd w:val="clear" w:color="auto" w:fill="FFFFFF" w:themeFill="background1"/>
            <w:vAlign w:val="center"/>
          </w:tcPr>
          <w:p w14:paraId="68198D59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sdt>
          <w:sdtPr>
            <w:rPr>
              <w:rFonts w:ascii="Roboto Light" w:hAnsi="Roboto Light" w:cs="Open Sans"/>
              <w:sz w:val="24"/>
              <w:szCs w:val="24"/>
            </w:rPr>
            <w:id w:val="-727149619"/>
          </w:sdtPr>
          <w:sdtEndPr/>
          <w:sdtContent>
            <w:tc>
              <w:tcPr>
                <w:tcW w:w="524" w:type="dxa"/>
                <w:shd w:val="clear" w:color="auto" w:fill="FFFFFF" w:themeFill="background1"/>
                <w:vAlign w:val="center"/>
              </w:tcPr>
              <w:p w14:paraId="37506E44" w14:textId="77777777" w:rsidR="00512080" w:rsidRPr="007622CC" w:rsidRDefault="00512080" w:rsidP="00512080">
                <w:pPr>
                  <w:pStyle w:val="Sinespaciado"/>
                  <w:rPr>
                    <w:rFonts w:ascii="Roboto Light" w:hAnsi="Roboto Light" w:cs="Open Sans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72" w:type="dxa"/>
            <w:gridSpan w:val="6"/>
            <w:shd w:val="clear" w:color="auto" w:fill="9D9D9D" w:themeFill="accent4"/>
            <w:vAlign w:val="center"/>
          </w:tcPr>
          <w:p w14:paraId="23A305DD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Correctiva</w:t>
            </w:r>
          </w:p>
        </w:tc>
        <w:sdt>
          <w:sdtPr>
            <w:rPr>
              <w:rFonts w:ascii="Roboto Light" w:hAnsi="Roboto Light" w:cs="Open Sans"/>
              <w:sz w:val="24"/>
              <w:szCs w:val="24"/>
            </w:rPr>
            <w:id w:val="-746178618"/>
          </w:sdtPr>
          <w:sdtEndPr/>
          <w:sdtContent>
            <w:tc>
              <w:tcPr>
                <w:tcW w:w="567" w:type="dxa"/>
                <w:shd w:val="clear" w:color="auto" w:fill="FFFFFF" w:themeFill="background1"/>
                <w:vAlign w:val="center"/>
              </w:tcPr>
              <w:p w14:paraId="4024BCFC" w14:textId="77777777" w:rsidR="00512080" w:rsidRPr="007622CC" w:rsidRDefault="00512080" w:rsidP="00512080">
                <w:pPr>
                  <w:pStyle w:val="Sinespaciado"/>
                  <w:rPr>
                    <w:rFonts w:ascii="Roboto Light" w:hAnsi="Roboto Light" w:cs="Open Sans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514" w:type="dxa"/>
            <w:gridSpan w:val="4"/>
            <w:shd w:val="clear" w:color="auto" w:fill="9D9D9D" w:themeFill="accent4"/>
            <w:vAlign w:val="center"/>
          </w:tcPr>
          <w:p w14:paraId="5C72F73F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Preventiva</w:t>
            </w:r>
          </w:p>
        </w:tc>
      </w:tr>
      <w:tr w:rsidR="00512080" w:rsidRPr="007622CC" w14:paraId="6D532A59" w14:textId="77777777" w:rsidTr="004B7FEF">
        <w:trPr>
          <w:trHeight w:val="632"/>
        </w:trPr>
        <w:tc>
          <w:tcPr>
            <w:tcW w:w="2972" w:type="dxa"/>
            <w:gridSpan w:val="3"/>
            <w:shd w:val="clear" w:color="auto" w:fill="9D9D9D" w:themeFill="accent4"/>
            <w:vAlign w:val="center"/>
          </w:tcPr>
          <w:p w14:paraId="031B6862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Causa raíz relacionada</w:t>
            </w:r>
          </w:p>
        </w:tc>
        <w:tc>
          <w:tcPr>
            <w:tcW w:w="6946" w:type="dxa"/>
            <w:gridSpan w:val="14"/>
          </w:tcPr>
          <w:p w14:paraId="4D80180C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i/>
                <w:sz w:val="24"/>
                <w:szCs w:val="24"/>
                <w:u w:val="single"/>
              </w:rPr>
            </w:pPr>
            <w:r w:rsidRPr="007622CC">
              <w:rPr>
                <w:rFonts w:ascii="Roboto Light" w:hAnsi="Roboto Light" w:cs="Open Sans"/>
                <w:i/>
                <w:sz w:val="24"/>
                <w:szCs w:val="24"/>
                <w:u w:val="single"/>
              </w:rPr>
              <w:t>Indicar nº causa raíz en función de lo indicado en la Fase IV:</w:t>
            </w:r>
          </w:p>
          <w:p w14:paraId="462750CA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374F3268" w14:textId="77777777" w:rsidTr="004B7FEF">
        <w:trPr>
          <w:trHeight w:val="933"/>
        </w:trPr>
        <w:tc>
          <w:tcPr>
            <w:tcW w:w="2972" w:type="dxa"/>
            <w:gridSpan w:val="3"/>
            <w:shd w:val="clear" w:color="auto" w:fill="9D9D9D" w:themeFill="accent4"/>
            <w:vAlign w:val="center"/>
          </w:tcPr>
          <w:p w14:paraId="2A8C97C9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Descripción Actividad 1</w:t>
            </w:r>
          </w:p>
        </w:tc>
        <w:tc>
          <w:tcPr>
            <w:tcW w:w="6946" w:type="dxa"/>
            <w:gridSpan w:val="14"/>
            <w:vAlign w:val="center"/>
          </w:tcPr>
          <w:p w14:paraId="6EA7D2CF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605D2825" w14:textId="77777777" w:rsidTr="004B7FEF">
        <w:trPr>
          <w:trHeight w:val="210"/>
        </w:trPr>
        <w:tc>
          <w:tcPr>
            <w:tcW w:w="1271" w:type="dxa"/>
            <w:vMerge w:val="restart"/>
            <w:shd w:val="clear" w:color="auto" w:fill="9D9D9D" w:themeFill="accent4"/>
            <w:vAlign w:val="center"/>
          </w:tcPr>
          <w:p w14:paraId="744D8623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Tipo acción</w:t>
            </w:r>
          </w:p>
        </w:tc>
        <w:sdt>
          <w:sdtPr>
            <w:rPr>
              <w:rFonts w:ascii="Roboto Light" w:hAnsi="Roboto Light" w:cs="Open Sans"/>
              <w:sz w:val="24"/>
              <w:szCs w:val="24"/>
            </w:rPr>
            <w:id w:val="-2044895351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5D1FDC0F" w14:textId="77777777" w:rsidR="00512080" w:rsidRPr="007622CC" w:rsidRDefault="00512080" w:rsidP="00512080">
                <w:pPr>
                  <w:pStyle w:val="Sinespaciado"/>
                  <w:jc w:val="center"/>
                  <w:rPr>
                    <w:rFonts w:ascii="Roboto Light" w:hAnsi="Roboto Light" w:cs="Open Sans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134" w:type="dxa"/>
            <w:shd w:val="clear" w:color="auto" w:fill="9D9D9D" w:themeFill="accent4"/>
            <w:vAlign w:val="center"/>
          </w:tcPr>
          <w:p w14:paraId="2A4A024B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Correctiva</w:t>
            </w:r>
          </w:p>
        </w:tc>
        <w:tc>
          <w:tcPr>
            <w:tcW w:w="3119" w:type="dxa"/>
            <w:gridSpan w:val="4"/>
            <w:vMerge w:val="restart"/>
            <w:shd w:val="clear" w:color="auto" w:fill="9D9D9D" w:themeFill="accent4"/>
            <w:vAlign w:val="center"/>
          </w:tcPr>
          <w:p w14:paraId="7446BEBA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Nombre/ departamento Responsable ejecución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590FCA59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559" w:type="dxa"/>
            <w:gridSpan w:val="5"/>
            <w:vMerge w:val="restart"/>
            <w:shd w:val="clear" w:color="auto" w:fill="9D9D9D" w:themeFill="accent4"/>
            <w:vAlign w:val="center"/>
          </w:tcPr>
          <w:p w14:paraId="4DD29E02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Fecha límite de ejecución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24049F3A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67990C21" w14:textId="77777777" w:rsidTr="004B7FEF">
        <w:trPr>
          <w:trHeight w:val="210"/>
        </w:trPr>
        <w:tc>
          <w:tcPr>
            <w:tcW w:w="1271" w:type="dxa"/>
            <w:vMerge/>
            <w:shd w:val="clear" w:color="auto" w:fill="9D9D9D" w:themeFill="accent4"/>
            <w:vAlign w:val="center"/>
          </w:tcPr>
          <w:p w14:paraId="70D9F67E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sdt>
          <w:sdtPr>
            <w:rPr>
              <w:rFonts w:ascii="Roboto Light" w:hAnsi="Roboto Light" w:cs="Open Sans"/>
              <w:sz w:val="24"/>
              <w:szCs w:val="24"/>
            </w:rPr>
            <w:id w:val="1531760348"/>
          </w:sdtPr>
          <w:sdtEndPr/>
          <w:sdtContent>
            <w:tc>
              <w:tcPr>
                <w:tcW w:w="567" w:type="dxa"/>
                <w:shd w:val="clear" w:color="auto" w:fill="auto"/>
                <w:vAlign w:val="center"/>
              </w:tcPr>
              <w:p w14:paraId="74D244EB" w14:textId="77777777" w:rsidR="00512080" w:rsidRPr="007622CC" w:rsidRDefault="00512080" w:rsidP="00512080">
                <w:pPr>
                  <w:pStyle w:val="Sinespaciado"/>
                  <w:jc w:val="center"/>
                  <w:rPr>
                    <w:rFonts w:ascii="Roboto Light" w:hAnsi="Roboto Light" w:cs="Open Sans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134" w:type="dxa"/>
            <w:shd w:val="clear" w:color="auto" w:fill="9D9D9D" w:themeFill="accent4"/>
            <w:vAlign w:val="center"/>
          </w:tcPr>
          <w:p w14:paraId="41AAE308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Preventiva</w:t>
            </w:r>
          </w:p>
        </w:tc>
        <w:tc>
          <w:tcPr>
            <w:tcW w:w="3119" w:type="dxa"/>
            <w:gridSpan w:val="4"/>
            <w:vMerge/>
            <w:shd w:val="clear" w:color="auto" w:fill="9D9D9D" w:themeFill="accent4"/>
            <w:vAlign w:val="center"/>
          </w:tcPr>
          <w:p w14:paraId="53D486E4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14:paraId="1B47C2A1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559" w:type="dxa"/>
            <w:gridSpan w:val="5"/>
            <w:vMerge/>
            <w:shd w:val="clear" w:color="auto" w:fill="9D9D9D" w:themeFill="accent4"/>
            <w:vAlign w:val="center"/>
          </w:tcPr>
          <w:p w14:paraId="2B026040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15332EDA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5E419C62" w14:textId="77777777" w:rsidTr="004B7FEF">
        <w:trPr>
          <w:trHeight w:val="247"/>
        </w:trPr>
        <w:tc>
          <w:tcPr>
            <w:tcW w:w="9918" w:type="dxa"/>
            <w:gridSpan w:val="17"/>
            <w:shd w:val="clear" w:color="auto" w:fill="9D9D9D" w:themeFill="accent4"/>
            <w:vAlign w:val="center"/>
          </w:tcPr>
          <w:p w14:paraId="75732AE5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Comprobación de la eficacia Actividad 1</w:t>
            </w:r>
            <w:r w:rsidRPr="007622CC">
              <w:rPr>
                <w:rFonts w:ascii="Roboto Light" w:hAnsi="Roboto Light" w:cs="Open Sans"/>
                <w:color w:val="000080"/>
                <w:sz w:val="24"/>
                <w:szCs w:val="24"/>
              </w:rPr>
              <w:t xml:space="preserve"> </w:t>
            </w:r>
          </w:p>
        </w:tc>
      </w:tr>
      <w:tr w:rsidR="00512080" w:rsidRPr="007622CC" w14:paraId="7F572379" w14:textId="77777777" w:rsidTr="004B7FEF">
        <w:trPr>
          <w:trHeight w:hRule="exact" w:val="522"/>
        </w:trPr>
        <w:tc>
          <w:tcPr>
            <w:tcW w:w="2972" w:type="dxa"/>
            <w:gridSpan w:val="3"/>
            <w:shd w:val="clear" w:color="auto" w:fill="9D9D9D" w:themeFill="accent4"/>
            <w:vAlign w:val="center"/>
          </w:tcPr>
          <w:p w14:paraId="16194BEC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Verificación</w:t>
            </w:r>
          </w:p>
        </w:tc>
        <w:tc>
          <w:tcPr>
            <w:tcW w:w="6946" w:type="dxa"/>
            <w:gridSpan w:val="14"/>
            <w:shd w:val="clear" w:color="auto" w:fill="FFFFFF" w:themeFill="background1"/>
            <w:vAlign w:val="center"/>
          </w:tcPr>
          <w:p w14:paraId="63825AEC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1AE706CC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2BFC8BA3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1285C9A7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3195D28D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5BBB3E9E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395E139B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692303D6" w14:textId="77777777" w:rsidR="00512080" w:rsidRPr="007622CC" w:rsidRDefault="00512080" w:rsidP="00512080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67BDD113" w14:textId="77777777" w:rsidTr="004B7FEF">
        <w:trPr>
          <w:trHeight w:val="476"/>
        </w:trPr>
        <w:tc>
          <w:tcPr>
            <w:tcW w:w="2972" w:type="dxa"/>
            <w:gridSpan w:val="3"/>
            <w:shd w:val="clear" w:color="auto" w:fill="9D9D9D" w:themeFill="accent4"/>
            <w:vAlign w:val="center"/>
          </w:tcPr>
          <w:p w14:paraId="4CF8C707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Nombre responsable comprobación</w:t>
            </w:r>
          </w:p>
        </w:tc>
        <w:tc>
          <w:tcPr>
            <w:tcW w:w="2169" w:type="dxa"/>
            <w:gridSpan w:val="2"/>
            <w:shd w:val="clear" w:color="auto" w:fill="FFFFFF" w:themeFill="background1"/>
            <w:vAlign w:val="center"/>
          </w:tcPr>
          <w:p w14:paraId="7EF82AEF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403" w:type="dxa"/>
            <w:gridSpan w:val="9"/>
            <w:shd w:val="clear" w:color="auto" w:fill="9D9D9D" w:themeFill="accent4"/>
            <w:vAlign w:val="center"/>
          </w:tcPr>
          <w:p w14:paraId="11941966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Fecha comprobación</w:t>
            </w:r>
          </w:p>
        </w:tc>
        <w:tc>
          <w:tcPr>
            <w:tcW w:w="1374" w:type="dxa"/>
            <w:gridSpan w:val="3"/>
            <w:shd w:val="clear" w:color="auto" w:fill="FFFFFF" w:themeFill="background1"/>
            <w:vAlign w:val="center"/>
          </w:tcPr>
          <w:p w14:paraId="799F1A38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7DADC176" w14:textId="77777777" w:rsidTr="004B7FEF">
        <w:trPr>
          <w:trHeight w:val="745"/>
        </w:trPr>
        <w:tc>
          <w:tcPr>
            <w:tcW w:w="2972" w:type="dxa"/>
            <w:gridSpan w:val="3"/>
            <w:shd w:val="clear" w:color="auto" w:fill="9D9D9D" w:themeFill="accent4"/>
            <w:vAlign w:val="center"/>
          </w:tcPr>
          <w:p w14:paraId="780AB41E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Descripción Actividad 2</w:t>
            </w:r>
          </w:p>
        </w:tc>
        <w:tc>
          <w:tcPr>
            <w:tcW w:w="6946" w:type="dxa"/>
            <w:gridSpan w:val="14"/>
            <w:shd w:val="clear" w:color="auto" w:fill="FFFFFF" w:themeFill="background1"/>
            <w:vAlign w:val="center"/>
          </w:tcPr>
          <w:p w14:paraId="4DACEA85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3423B615" w14:textId="77777777" w:rsidTr="004B7FEF">
        <w:trPr>
          <w:trHeight w:val="210"/>
        </w:trPr>
        <w:tc>
          <w:tcPr>
            <w:tcW w:w="1271" w:type="dxa"/>
            <w:vMerge w:val="restart"/>
            <w:shd w:val="clear" w:color="auto" w:fill="9D9D9D" w:themeFill="accent4"/>
            <w:vAlign w:val="center"/>
          </w:tcPr>
          <w:p w14:paraId="0DE3C135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Tipo acción</w:t>
            </w:r>
          </w:p>
        </w:tc>
        <w:sdt>
          <w:sdtPr>
            <w:rPr>
              <w:rFonts w:ascii="Roboto Light" w:hAnsi="Roboto Light" w:cs="Open Sans"/>
              <w:sz w:val="24"/>
              <w:szCs w:val="24"/>
            </w:rPr>
            <w:id w:val="-1751726048"/>
          </w:sdtPr>
          <w:sdtEndPr/>
          <w:sdtContent>
            <w:tc>
              <w:tcPr>
                <w:tcW w:w="567" w:type="dxa"/>
                <w:shd w:val="clear" w:color="auto" w:fill="FFFFFF" w:themeFill="background1"/>
                <w:vAlign w:val="center"/>
              </w:tcPr>
              <w:p w14:paraId="7577D31C" w14:textId="77777777" w:rsidR="00512080" w:rsidRPr="007622CC" w:rsidRDefault="00512080" w:rsidP="00512080">
                <w:pPr>
                  <w:pStyle w:val="Sinespaciado"/>
                  <w:jc w:val="center"/>
                  <w:rPr>
                    <w:rFonts w:ascii="Roboto Light" w:hAnsi="Roboto Light" w:cs="Open Sans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134" w:type="dxa"/>
            <w:shd w:val="clear" w:color="auto" w:fill="9D9D9D" w:themeFill="accent4"/>
            <w:vAlign w:val="center"/>
          </w:tcPr>
          <w:p w14:paraId="10EAD69B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Correctiva</w:t>
            </w:r>
          </w:p>
        </w:tc>
        <w:tc>
          <w:tcPr>
            <w:tcW w:w="3165" w:type="dxa"/>
            <w:gridSpan w:val="5"/>
            <w:vMerge w:val="restart"/>
            <w:shd w:val="clear" w:color="auto" w:fill="9D9D9D" w:themeFill="accent4"/>
            <w:vAlign w:val="center"/>
          </w:tcPr>
          <w:p w14:paraId="1C37AE7C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Nombre/ departamento Responsable ejecución</w:t>
            </w:r>
          </w:p>
        </w:tc>
        <w:tc>
          <w:tcPr>
            <w:tcW w:w="1560" w:type="dxa"/>
            <w:gridSpan w:val="3"/>
            <w:vMerge w:val="restart"/>
            <w:shd w:val="clear" w:color="auto" w:fill="FFFFFF" w:themeFill="background1"/>
            <w:vAlign w:val="center"/>
          </w:tcPr>
          <w:p w14:paraId="1F2D8B0A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559" w:type="dxa"/>
            <w:gridSpan w:val="5"/>
            <w:vMerge w:val="restart"/>
            <w:shd w:val="clear" w:color="auto" w:fill="9D9D9D" w:themeFill="accent4"/>
            <w:vAlign w:val="center"/>
          </w:tcPr>
          <w:p w14:paraId="313BB6C1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Fecha límite de ejecución</w:t>
            </w:r>
          </w:p>
        </w:tc>
        <w:tc>
          <w:tcPr>
            <w:tcW w:w="662" w:type="dxa"/>
            <w:vMerge w:val="restart"/>
            <w:shd w:val="clear" w:color="auto" w:fill="FFFFFF" w:themeFill="background1"/>
            <w:vAlign w:val="center"/>
          </w:tcPr>
          <w:p w14:paraId="5ADEE5D3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7E8BCAFA" w14:textId="77777777" w:rsidTr="004B7FEF">
        <w:trPr>
          <w:trHeight w:val="207"/>
        </w:trPr>
        <w:tc>
          <w:tcPr>
            <w:tcW w:w="1271" w:type="dxa"/>
            <w:vMerge/>
            <w:shd w:val="clear" w:color="auto" w:fill="9D9D9D" w:themeFill="accent4"/>
            <w:vAlign w:val="center"/>
          </w:tcPr>
          <w:p w14:paraId="590D02B8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sdt>
          <w:sdtPr>
            <w:rPr>
              <w:rFonts w:ascii="Roboto Light" w:hAnsi="Roboto Light" w:cs="Open Sans"/>
              <w:sz w:val="24"/>
              <w:szCs w:val="24"/>
            </w:rPr>
            <w:id w:val="-500203990"/>
          </w:sdtPr>
          <w:sdtEndPr/>
          <w:sdtContent>
            <w:tc>
              <w:tcPr>
                <w:tcW w:w="567" w:type="dxa"/>
                <w:shd w:val="clear" w:color="auto" w:fill="FFFFFF" w:themeFill="background1"/>
                <w:vAlign w:val="center"/>
              </w:tcPr>
              <w:p w14:paraId="632E246F" w14:textId="77777777" w:rsidR="00512080" w:rsidRPr="007622CC" w:rsidRDefault="00512080" w:rsidP="00512080">
                <w:pPr>
                  <w:pStyle w:val="Sinespaciado"/>
                  <w:jc w:val="center"/>
                  <w:rPr>
                    <w:rFonts w:ascii="Roboto Light" w:hAnsi="Roboto Light" w:cs="Open Sans"/>
                    <w:sz w:val="24"/>
                    <w:szCs w:val="24"/>
                  </w:rPr>
                </w:pPr>
                <w:r w:rsidRPr="007622CC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134" w:type="dxa"/>
            <w:shd w:val="clear" w:color="auto" w:fill="9D9D9D" w:themeFill="accent4"/>
            <w:vAlign w:val="center"/>
          </w:tcPr>
          <w:p w14:paraId="7C389D1F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Preventiva</w:t>
            </w:r>
          </w:p>
        </w:tc>
        <w:tc>
          <w:tcPr>
            <w:tcW w:w="3165" w:type="dxa"/>
            <w:gridSpan w:val="5"/>
            <w:vMerge/>
            <w:shd w:val="clear" w:color="auto" w:fill="9D9D9D" w:themeFill="accent4"/>
            <w:vAlign w:val="center"/>
          </w:tcPr>
          <w:p w14:paraId="22F0B68F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560" w:type="dxa"/>
            <w:gridSpan w:val="3"/>
            <w:vMerge/>
            <w:shd w:val="clear" w:color="auto" w:fill="FFFFFF" w:themeFill="background1"/>
            <w:vAlign w:val="center"/>
          </w:tcPr>
          <w:p w14:paraId="07984F04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559" w:type="dxa"/>
            <w:gridSpan w:val="5"/>
            <w:vMerge/>
            <w:shd w:val="clear" w:color="auto" w:fill="9D9D9D" w:themeFill="accent4"/>
            <w:vAlign w:val="center"/>
          </w:tcPr>
          <w:p w14:paraId="791BEF5E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662" w:type="dxa"/>
            <w:vMerge/>
            <w:shd w:val="clear" w:color="auto" w:fill="FFFFFF" w:themeFill="background1"/>
            <w:vAlign w:val="center"/>
          </w:tcPr>
          <w:p w14:paraId="3FBADBB7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3E557F58" w14:textId="77777777" w:rsidTr="004B7FEF">
        <w:trPr>
          <w:trHeight w:val="334"/>
        </w:trPr>
        <w:tc>
          <w:tcPr>
            <w:tcW w:w="9918" w:type="dxa"/>
            <w:gridSpan w:val="17"/>
            <w:shd w:val="clear" w:color="auto" w:fill="9D9D9D" w:themeFill="accent4"/>
            <w:vAlign w:val="center"/>
          </w:tcPr>
          <w:p w14:paraId="53F6CE4F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Comprobación de la eficacia Actividad 2</w:t>
            </w:r>
          </w:p>
        </w:tc>
      </w:tr>
      <w:tr w:rsidR="00512080" w:rsidRPr="007622CC" w14:paraId="7E1498E7" w14:textId="77777777" w:rsidTr="004B7FEF">
        <w:trPr>
          <w:trHeight w:val="524"/>
        </w:trPr>
        <w:tc>
          <w:tcPr>
            <w:tcW w:w="2972" w:type="dxa"/>
            <w:gridSpan w:val="3"/>
            <w:shd w:val="clear" w:color="auto" w:fill="9D9D9D" w:themeFill="accent4"/>
            <w:vAlign w:val="center"/>
          </w:tcPr>
          <w:p w14:paraId="71033A38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Verificación</w:t>
            </w:r>
          </w:p>
        </w:tc>
        <w:tc>
          <w:tcPr>
            <w:tcW w:w="6946" w:type="dxa"/>
            <w:gridSpan w:val="14"/>
            <w:shd w:val="clear" w:color="auto" w:fill="FFFFFF" w:themeFill="background1"/>
            <w:vAlign w:val="center"/>
          </w:tcPr>
          <w:p w14:paraId="23DD5BB9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5B295191" w14:textId="77777777" w:rsidTr="004B7FEF">
        <w:trPr>
          <w:trHeight w:val="478"/>
        </w:trPr>
        <w:tc>
          <w:tcPr>
            <w:tcW w:w="2972" w:type="dxa"/>
            <w:gridSpan w:val="3"/>
            <w:shd w:val="clear" w:color="auto" w:fill="9D9D9D" w:themeFill="accent4"/>
            <w:vAlign w:val="center"/>
          </w:tcPr>
          <w:p w14:paraId="773AC7CE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Nombre responsable comprobación</w:t>
            </w:r>
          </w:p>
        </w:tc>
        <w:tc>
          <w:tcPr>
            <w:tcW w:w="2169" w:type="dxa"/>
            <w:gridSpan w:val="2"/>
            <w:shd w:val="clear" w:color="auto" w:fill="FFFFFF" w:themeFill="background1"/>
            <w:vAlign w:val="center"/>
          </w:tcPr>
          <w:p w14:paraId="25102DA3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3403" w:type="dxa"/>
            <w:gridSpan w:val="9"/>
            <w:shd w:val="clear" w:color="auto" w:fill="9D9D9D" w:themeFill="accent4"/>
            <w:vAlign w:val="center"/>
          </w:tcPr>
          <w:p w14:paraId="78B38D2B" w14:textId="77777777" w:rsidR="00512080" w:rsidRPr="007622CC" w:rsidRDefault="00512080" w:rsidP="00512080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Fecha comprobación</w:t>
            </w:r>
          </w:p>
        </w:tc>
        <w:tc>
          <w:tcPr>
            <w:tcW w:w="1374" w:type="dxa"/>
            <w:gridSpan w:val="3"/>
            <w:shd w:val="clear" w:color="auto" w:fill="FFFFFF" w:themeFill="background1"/>
            <w:vAlign w:val="center"/>
          </w:tcPr>
          <w:p w14:paraId="1B3BAB5A" w14:textId="77777777" w:rsidR="00512080" w:rsidRPr="007622CC" w:rsidRDefault="00512080" w:rsidP="00512080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5B2B1884" w14:textId="77777777" w:rsidR="00CB44DB" w:rsidRPr="007622CC" w:rsidRDefault="0046016B" w:rsidP="0046016B">
      <w:pPr>
        <w:ind w:left="-709" w:right="-710"/>
        <w:rPr>
          <w:i/>
          <w:iCs/>
          <w:szCs w:val="24"/>
        </w:rPr>
      </w:pPr>
      <w:r w:rsidRPr="007622CC">
        <w:rPr>
          <w:i/>
          <w:iCs/>
          <w:szCs w:val="24"/>
          <w:u w:val="single"/>
        </w:rPr>
        <w:t>Nota:</w:t>
      </w:r>
      <w:r w:rsidRPr="007622CC">
        <w:rPr>
          <w:i/>
          <w:iCs/>
          <w:szCs w:val="24"/>
        </w:rPr>
        <w:t xml:space="preserve"> en caso de ser necesario establecer más Actividades, se podrán añadir filas adicionales en el PLAN DE ACCIONES CORRECTIVAS Y PREVENTIVAS </w:t>
      </w:r>
    </w:p>
    <w:p w14:paraId="1F586EED" w14:textId="77777777" w:rsidR="00CB44DB" w:rsidRPr="007622CC" w:rsidRDefault="00CB44DB">
      <w:pPr>
        <w:spacing w:after="0" w:line="240" w:lineRule="auto"/>
        <w:jc w:val="left"/>
        <w:rPr>
          <w:i/>
          <w:iCs/>
          <w:szCs w:val="24"/>
        </w:rPr>
      </w:pPr>
      <w:r w:rsidRPr="007622CC">
        <w:rPr>
          <w:i/>
          <w:iCs/>
          <w:szCs w:val="24"/>
        </w:rPr>
        <w:br w:type="page"/>
      </w:r>
    </w:p>
    <w:p w14:paraId="1EA42DF3" w14:textId="77777777" w:rsidR="0046016B" w:rsidRPr="007622CC" w:rsidRDefault="0046016B" w:rsidP="0046016B">
      <w:pPr>
        <w:ind w:left="-709" w:right="-710"/>
        <w:rPr>
          <w:i/>
          <w:iCs/>
          <w:szCs w:val="24"/>
        </w:rPr>
      </w:pPr>
    </w:p>
    <w:tbl>
      <w:tblPr>
        <w:tblStyle w:val="Tablaconcuadrcula"/>
        <w:tblW w:w="10065" w:type="dxa"/>
        <w:tblInd w:w="-289" w:type="dxa"/>
        <w:tblLook w:val="04A0" w:firstRow="1" w:lastRow="0" w:firstColumn="1" w:lastColumn="0" w:noHBand="0" w:noVBand="1"/>
      </w:tblPr>
      <w:tblGrid>
        <w:gridCol w:w="5032"/>
        <w:gridCol w:w="1495"/>
        <w:gridCol w:w="1859"/>
        <w:gridCol w:w="1679"/>
      </w:tblGrid>
      <w:tr w:rsidR="001628EA" w:rsidRPr="007622CC" w14:paraId="37A3887C" w14:textId="77777777" w:rsidTr="004B7FEF">
        <w:trPr>
          <w:trHeight w:val="534"/>
        </w:trPr>
        <w:tc>
          <w:tcPr>
            <w:tcW w:w="5032" w:type="dxa"/>
            <w:shd w:val="clear" w:color="auto" w:fill="9D9D9D" w:themeFill="accent4"/>
            <w:vAlign w:val="center"/>
          </w:tcPr>
          <w:p w14:paraId="1B83916E" w14:textId="77777777" w:rsidR="001628EA" w:rsidRPr="007622CC" w:rsidRDefault="001628EA" w:rsidP="001628EA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CODIGO DE LA RECLAMACION</w:t>
            </w:r>
          </w:p>
        </w:tc>
        <w:tc>
          <w:tcPr>
            <w:tcW w:w="5033" w:type="dxa"/>
            <w:gridSpan w:val="3"/>
            <w:shd w:val="clear" w:color="auto" w:fill="FFFFFF" w:themeFill="background1"/>
            <w:vAlign w:val="center"/>
          </w:tcPr>
          <w:p w14:paraId="216EEDBF" w14:textId="77777777" w:rsidR="001628EA" w:rsidRPr="007622CC" w:rsidRDefault="001628EA" w:rsidP="001628EA">
            <w:pPr>
              <w:jc w:val="center"/>
              <w:rPr>
                <w:b/>
                <w:szCs w:val="24"/>
              </w:rPr>
            </w:pPr>
          </w:p>
        </w:tc>
      </w:tr>
      <w:tr w:rsidR="001628EA" w:rsidRPr="007622CC" w14:paraId="03BB68A1" w14:textId="77777777" w:rsidTr="004B7FEF">
        <w:trPr>
          <w:trHeight w:val="534"/>
        </w:trPr>
        <w:tc>
          <w:tcPr>
            <w:tcW w:w="10065" w:type="dxa"/>
            <w:gridSpan w:val="4"/>
            <w:shd w:val="clear" w:color="auto" w:fill="9D9D9D" w:themeFill="accent4"/>
            <w:vAlign w:val="center"/>
          </w:tcPr>
          <w:p w14:paraId="17B7DD8F" w14:textId="77777777" w:rsidR="001628EA" w:rsidRPr="007622CC" w:rsidRDefault="001628EA" w:rsidP="001628EA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DOCUMENTACIÓN ANEXA</w:t>
            </w:r>
          </w:p>
        </w:tc>
      </w:tr>
      <w:tr w:rsidR="001628EA" w:rsidRPr="007622CC" w14:paraId="52E41FD4" w14:textId="77777777" w:rsidTr="0046016B">
        <w:trPr>
          <w:trHeight w:val="340"/>
        </w:trPr>
        <w:tc>
          <w:tcPr>
            <w:tcW w:w="10065" w:type="dxa"/>
            <w:gridSpan w:val="4"/>
            <w:shd w:val="clear" w:color="auto" w:fill="FFFFFF" w:themeFill="background1"/>
            <w:vAlign w:val="center"/>
          </w:tcPr>
          <w:p w14:paraId="47A9AC60" w14:textId="77777777" w:rsidR="001628EA" w:rsidRPr="007622CC" w:rsidRDefault="001628EA" w:rsidP="001628EA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5346A814" w14:textId="77777777" w:rsidR="001628EA" w:rsidRPr="007622CC" w:rsidRDefault="001628EA" w:rsidP="001628EA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58AAF2DD" w14:textId="77777777" w:rsidR="001628EA" w:rsidRPr="007622CC" w:rsidRDefault="001628EA" w:rsidP="001628EA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3133DBD5" w14:textId="77777777" w:rsidR="001628EA" w:rsidRPr="007622CC" w:rsidRDefault="001628EA" w:rsidP="001628EA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2D854229" w14:textId="77777777" w:rsidR="001628EA" w:rsidRPr="007622CC" w:rsidRDefault="001628EA" w:rsidP="001628EA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6C47F92E" w14:textId="77777777" w:rsidR="001628EA" w:rsidRPr="007622CC" w:rsidRDefault="001628EA" w:rsidP="001628EA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202F5532" w14:textId="77777777" w:rsidR="001628EA" w:rsidRPr="007622CC" w:rsidRDefault="001628EA" w:rsidP="001628EA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1628EA" w:rsidRPr="007622CC" w14:paraId="251B9389" w14:textId="77777777" w:rsidTr="004B7FEF">
        <w:trPr>
          <w:trHeight w:val="284"/>
        </w:trPr>
        <w:tc>
          <w:tcPr>
            <w:tcW w:w="6527" w:type="dxa"/>
            <w:gridSpan w:val="2"/>
            <w:shd w:val="clear" w:color="auto" w:fill="9D9D9D" w:themeFill="accent4"/>
            <w:vAlign w:val="center"/>
          </w:tcPr>
          <w:p w14:paraId="14A5D87E" w14:textId="77777777" w:rsidR="001628EA" w:rsidRPr="007622CC" w:rsidRDefault="001628EA" w:rsidP="001628EA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caps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caps/>
                <w:sz w:val="24"/>
                <w:szCs w:val="24"/>
              </w:rPr>
              <w:t>Realizado por</w:t>
            </w:r>
          </w:p>
        </w:tc>
        <w:tc>
          <w:tcPr>
            <w:tcW w:w="1859" w:type="dxa"/>
            <w:shd w:val="clear" w:color="auto" w:fill="9D9D9D" w:themeFill="accent4"/>
            <w:vAlign w:val="center"/>
          </w:tcPr>
          <w:p w14:paraId="396F1066" w14:textId="77777777" w:rsidR="001628EA" w:rsidRPr="007622CC" w:rsidRDefault="001628EA" w:rsidP="001628E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Firma</w:t>
            </w:r>
          </w:p>
        </w:tc>
        <w:tc>
          <w:tcPr>
            <w:tcW w:w="1679" w:type="dxa"/>
            <w:shd w:val="clear" w:color="auto" w:fill="9D9D9D" w:themeFill="accent4"/>
            <w:vAlign w:val="center"/>
          </w:tcPr>
          <w:p w14:paraId="74D4DC7D" w14:textId="77777777" w:rsidR="001628EA" w:rsidRPr="007622CC" w:rsidRDefault="001628EA" w:rsidP="001628E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Fecha</w:t>
            </w:r>
          </w:p>
        </w:tc>
      </w:tr>
      <w:tr w:rsidR="001628EA" w:rsidRPr="007622CC" w14:paraId="0C5639CC" w14:textId="77777777" w:rsidTr="0046016B">
        <w:trPr>
          <w:trHeight w:val="284"/>
        </w:trPr>
        <w:tc>
          <w:tcPr>
            <w:tcW w:w="6527" w:type="dxa"/>
            <w:gridSpan w:val="2"/>
            <w:shd w:val="clear" w:color="auto" w:fill="auto"/>
            <w:vAlign w:val="center"/>
          </w:tcPr>
          <w:p w14:paraId="2DF7A671" w14:textId="77777777" w:rsidR="001628EA" w:rsidRPr="007622CC" w:rsidRDefault="001628EA" w:rsidP="001628EA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  <w:p w14:paraId="10B91552" w14:textId="77777777" w:rsidR="001628EA" w:rsidRPr="007622CC" w:rsidRDefault="001628EA" w:rsidP="001628EA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1859" w:type="dxa"/>
            <w:shd w:val="clear" w:color="auto" w:fill="auto"/>
            <w:vAlign w:val="center"/>
          </w:tcPr>
          <w:p w14:paraId="27739D38" w14:textId="77777777" w:rsidR="001628EA" w:rsidRPr="007622CC" w:rsidRDefault="001628EA" w:rsidP="001628E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19632A30" w14:textId="77777777" w:rsidR="001628EA" w:rsidRPr="007622CC" w:rsidRDefault="001628EA" w:rsidP="001628EA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</w:tr>
    </w:tbl>
    <w:p w14:paraId="62F41016" w14:textId="77777777" w:rsidR="00512080" w:rsidRPr="007622CC" w:rsidRDefault="00512080" w:rsidP="0046016B">
      <w:pPr>
        <w:rPr>
          <w:szCs w:val="24"/>
        </w:rPr>
      </w:pPr>
    </w:p>
    <w:p w14:paraId="481A190C" w14:textId="77777777" w:rsidR="00512080" w:rsidRPr="007622CC" w:rsidRDefault="00512080">
      <w:pPr>
        <w:spacing w:after="0" w:line="240" w:lineRule="auto"/>
        <w:jc w:val="left"/>
        <w:rPr>
          <w:szCs w:val="24"/>
        </w:rPr>
      </w:pPr>
      <w:r w:rsidRPr="007622CC">
        <w:rPr>
          <w:szCs w:val="24"/>
        </w:rPr>
        <w:br w:type="page"/>
      </w:r>
    </w:p>
    <w:p w14:paraId="2C3FC145" w14:textId="77777777" w:rsidR="00512080" w:rsidRPr="007622CC" w:rsidRDefault="00512080" w:rsidP="00512080">
      <w:pPr>
        <w:jc w:val="right"/>
        <w:rPr>
          <w:b/>
          <w:szCs w:val="24"/>
        </w:rPr>
      </w:pPr>
      <w:r w:rsidRPr="007622CC">
        <w:rPr>
          <w:b/>
          <w:szCs w:val="24"/>
        </w:rPr>
        <w:lastRenderedPageBreak/>
        <w:t>ANEXO 6_VERSION_01</w:t>
      </w:r>
    </w:p>
    <w:tbl>
      <w:tblPr>
        <w:tblStyle w:val="Tablaconcuadrcula"/>
        <w:tblW w:w="1017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544"/>
        <w:gridCol w:w="290"/>
        <w:gridCol w:w="682"/>
        <w:gridCol w:w="1573"/>
        <w:gridCol w:w="2544"/>
        <w:gridCol w:w="2545"/>
      </w:tblGrid>
      <w:tr w:rsidR="00512080" w:rsidRPr="007622CC" w14:paraId="4571CD39" w14:textId="77777777" w:rsidTr="004B7FEF">
        <w:trPr>
          <w:trHeight w:hRule="exact" w:val="795"/>
        </w:trPr>
        <w:tc>
          <w:tcPr>
            <w:tcW w:w="5089" w:type="dxa"/>
            <w:gridSpan w:val="4"/>
            <w:shd w:val="clear" w:color="auto" w:fill="9D9D9D" w:themeFill="accent4"/>
            <w:vAlign w:val="center"/>
          </w:tcPr>
          <w:p w14:paraId="24E63ABA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COMUNICACIÓN DE LA RECLAMACIÓN</w:t>
            </w:r>
          </w:p>
        </w:tc>
        <w:tc>
          <w:tcPr>
            <w:tcW w:w="2544" w:type="dxa"/>
            <w:shd w:val="clear" w:color="auto" w:fill="9D9D9D" w:themeFill="accent4"/>
            <w:vAlign w:val="center"/>
          </w:tcPr>
          <w:p w14:paraId="2F67B010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CODIGO DE LA RECLAMACION</w:t>
            </w:r>
          </w:p>
        </w:tc>
        <w:tc>
          <w:tcPr>
            <w:tcW w:w="2545" w:type="dxa"/>
            <w:shd w:val="clear" w:color="auto" w:fill="FFFFFF" w:themeFill="background1"/>
            <w:vAlign w:val="center"/>
          </w:tcPr>
          <w:p w14:paraId="37DA1C05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2A64FC5D" w14:textId="77777777" w:rsidTr="004B7FEF">
        <w:trPr>
          <w:trHeight w:hRule="exact" w:val="795"/>
        </w:trPr>
        <w:tc>
          <w:tcPr>
            <w:tcW w:w="2544" w:type="dxa"/>
            <w:shd w:val="clear" w:color="auto" w:fill="9D9D9D" w:themeFill="accent4"/>
            <w:vAlign w:val="center"/>
          </w:tcPr>
          <w:p w14:paraId="39DAE2A4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Descripción del material</w:t>
            </w:r>
          </w:p>
        </w:tc>
        <w:tc>
          <w:tcPr>
            <w:tcW w:w="7634" w:type="dxa"/>
            <w:gridSpan w:val="5"/>
            <w:shd w:val="clear" w:color="auto" w:fill="auto"/>
            <w:vAlign w:val="center"/>
          </w:tcPr>
          <w:p w14:paraId="1D358CBD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33B2E68E" w14:textId="77777777" w:rsidTr="004B7FEF">
        <w:trPr>
          <w:trHeight w:hRule="exact" w:val="795"/>
        </w:trPr>
        <w:tc>
          <w:tcPr>
            <w:tcW w:w="2544" w:type="dxa"/>
            <w:shd w:val="clear" w:color="auto" w:fill="9D9D9D" w:themeFill="accent4"/>
            <w:vAlign w:val="center"/>
          </w:tcPr>
          <w:p w14:paraId="7F323D1E" w14:textId="77777777" w:rsidR="00512080" w:rsidRPr="007622CC" w:rsidRDefault="00512080" w:rsidP="00512080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 xml:space="preserve">Código material </w:t>
            </w:r>
          </w:p>
        </w:tc>
        <w:tc>
          <w:tcPr>
            <w:tcW w:w="2545" w:type="dxa"/>
            <w:gridSpan w:val="3"/>
            <w:shd w:val="clear" w:color="auto" w:fill="auto"/>
            <w:vAlign w:val="center"/>
          </w:tcPr>
          <w:p w14:paraId="455FB716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  <w:tc>
          <w:tcPr>
            <w:tcW w:w="2544" w:type="dxa"/>
            <w:shd w:val="clear" w:color="auto" w:fill="auto"/>
            <w:vAlign w:val="center"/>
          </w:tcPr>
          <w:p w14:paraId="03FFA555" w14:textId="77777777" w:rsidR="00512080" w:rsidRPr="007622CC" w:rsidRDefault="00512080" w:rsidP="00512080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Descripción</w:t>
            </w:r>
          </w:p>
        </w:tc>
        <w:tc>
          <w:tcPr>
            <w:tcW w:w="2545" w:type="dxa"/>
            <w:shd w:val="clear" w:color="auto" w:fill="auto"/>
            <w:vAlign w:val="center"/>
          </w:tcPr>
          <w:p w14:paraId="0176554C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4AB919B2" w14:textId="77777777" w:rsidTr="004B7FEF">
        <w:trPr>
          <w:trHeight w:hRule="exact" w:val="795"/>
        </w:trPr>
        <w:tc>
          <w:tcPr>
            <w:tcW w:w="2544" w:type="dxa"/>
            <w:shd w:val="clear" w:color="auto" w:fill="9D9D9D" w:themeFill="accent4"/>
            <w:vAlign w:val="center"/>
          </w:tcPr>
          <w:p w14:paraId="714393ED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Lote</w:t>
            </w:r>
          </w:p>
        </w:tc>
        <w:tc>
          <w:tcPr>
            <w:tcW w:w="2545" w:type="dxa"/>
            <w:gridSpan w:val="3"/>
            <w:shd w:val="clear" w:color="auto" w:fill="auto"/>
            <w:vAlign w:val="center"/>
          </w:tcPr>
          <w:p w14:paraId="488ED53C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  <w:tc>
          <w:tcPr>
            <w:tcW w:w="2544" w:type="dxa"/>
            <w:shd w:val="clear" w:color="auto" w:fill="auto"/>
            <w:vAlign w:val="center"/>
          </w:tcPr>
          <w:p w14:paraId="2A9730D8" w14:textId="77777777" w:rsidR="00512080" w:rsidRPr="001628EA" w:rsidRDefault="00512080" w:rsidP="001628EA">
            <w:pPr>
              <w:spacing w:before="0" w:after="0" w:line="240" w:lineRule="auto"/>
              <w:jc w:val="center"/>
              <w:rPr>
                <w:b/>
                <w:szCs w:val="24"/>
              </w:rPr>
            </w:pPr>
            <w:r w:rsidRPr="001628EA">
              <w:rPr>
                <w:b/>
                <w:szCs w:val="24"/>
              </w:rPr>
              <w:t>Fecha de expiración</w:t>
            </w:r>
          </w:p>
          <w:p w14:paraId="0539A457" w14:textId="77777777" w:rsidR="00512080" w:rsidRPr="007622CC" w:rsidRDefault="00512080" w:rsidP="001628EA">
            <w:pPr>
              <w:spacing w:before="0" w:after="0" w:line="240" w:lineRule="auto"/>
              <w:jc w:val="center"/>
              <w:rPr>
                <w:bCs/>
                <w:i/>
                <w:iCs/>
                <w:szCs w:val="24"/>
              </w:rPr>
            </w:pPr>
            <w:r w:rsidRPr="001628EA">
              <w:rPr>
                <w:bCs/>
                <w:i/>
                <w:iCs/>
                <w:szCs w:val="24"/>
              </w:rPr>
              <w:t>(si aplica)</w:t>
            </w:r>
          </w:p>
        </w:tc>
        <w:tc>
          <w:tcPr>
            <w:tcW w:w="2545" w:type="dxa"/>
            <w:shd w:val="clear" w:color="auto" w:fill="auto"/>
            <w:vAlign w:val="center"/>
          </w:tcPr>
          <w:p w14:paraId="0F62573B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5131E9A3" w14:textId="77777777" w:rsidTr="00D523C3">
        <w:trPr>
          <w:trHeight w:hRule="exact" w:val="445"/>
        </w:trPr>
        <w:tc>
          <w:tcPr>
            <w:tcW w:w="10178" w:type="dxa"/>
            <w:gridSpan w:val="6"/>
            <w:shd w:val="clear" w:color="auto" w:fill="9D9D9D" w:themeFill="accent4"/>
            <w:vAlign w:val="center"/>
          </w:tcPr>
          <w:p w14:paraId="3A1BA266" w14:textId="77777777" w:rsidR="00512080" w:rsidRPr="007622CC" w:rsidRDefault="00512080" w:rsidP="00EF2549">
            <w:pPr>
              <w:pStyle w:val="Sinespaciado"/>
              <w:ind w:left="1146" w:hanging="2121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DESCRIPCIÓN</w:t>
            </w:r>
          </w:p>
        </w:tc>
      </w:tr>
      <w:tr w:rsidR="00512080" w:rsidRPr="007622CC" w14:paraId="668BC9D3" w14:textId="77777777" w:rsidTr="00D523C3">
        <w:trPr>
          <w:trHeight w:val="1134"/>
        </w:trPr>
        <w:tc>
          <w:tcPr>
            <w:tcW w:w="2834" w:type="dxa"/>
            <w:gridSpan w:val="2"/>
            <w:shd w:val="clear" w:color="auto" w:fill="9D9D9D" w:themeFill="accent4"/>
            <w:vAlign w:val="center"/>
          </w:tcPr>
          <w:p w14:paraId="02DCF01B" w14:textId="77777777" w:rsidR="00512080" w:rsidRPr="007622CC" w:rsidRDefault="00512080" w:rsidP="00EF2549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Descripción detallada del defecto encontrado</w:t>
            </w:r>
          </w:p>
        </w:tc>
        <w:tc>
          <w:tcPr>
            <w:tcW w:w="7344" w:type="dxa"/>
            <w:gridSpan w:val="4"/>
            <w:vAlign w:val="center"/>
          </w:tcPr>
          <w:p w14:paraId="70F3DFC6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56DC8FF7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295C2C34" w14:textId="77777777" w:rsidTr="00D523C3">
        <w:trPr>
          <w:trHeight w:val="1134"/>
        </w:trPr>
        <w:tc>
          <w:tcPr>
            <w:tcW w:w="2834" w:type="dxa"/>
            <w:gridSpan w:val="2"/>
            <w:shd w:val="clear" w:color="auto" w:fill="9D9D9D" w:themeFill="accent4"/>
            <w:vAlign w:val="center"/>
          </w:tcPr>
          <w:p w14:paraId="1BCA8E5A" w14:textId="77777777" w:rsidR="00512080" w:rsidRPr="007622CC" w:rsidRDefault="00512080" w:rsidP="00EF2549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En caso de envío de muestras completar dirección de envío o si se adjunta foto incluirla aquí: ¿Se envía muestra o foto del defecto reportado?</w:t>
            </w:r>
          </w:p>
        </w:tc>
        <w:tc>
          <w:tcPr>
            <w:tcW w:w="7344" w:type="dxa"/>
            <w:gridSpan w:val="4"/>
            <w:vAlign w:val="center"/>
          </w:tcPr>
          <w:p w14:paraId="44C3DF59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040D5672" w14:textId="77777777" w:rsidTr="00D523C3">
        <w:trPr>
          <w:trHeight w:val="584"/>
        </w:trPr>
        <w:tc>
          <w:tcPr>
            <w:tcW w:w="2834" w:type="dxa"/>
            <w:gridSpan w:val="2"/>
            <w:vMerge w:val="restart"/>
            <w:shd w:val="clear" w:color="auto" w:fill="9D9D9D" w:themeFill="accent4"/>
            <w:vAlign w:val="center"/>
          </w:tcPr>
          <w:p w14:paraId="50189CAF" w14:textId="77777777" w:rsidR="00512080" w:rsidRPr="007622CC" w:rsidRDefault="00512080" w:rsidP="00EF2549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Dictamen del material</w:t>
            </w:r>
          </w:p>
          <w:p w14:paraId="5B3FBE96" w14:textId="77777777" w:rsidR="00512080" w:rsidRPr="007622CC" w:rsidRDefault="00512080" w:rsidP="00EF2549">
            <w:pPr>
              <w:pStyle w:val="Sinespaciado"/>
              <w:rPr>
                <w:rFonts w:ascii="Roboto Light" w:hAnsi="Roboto Light" w:cs="Open Sans"/>
                <w:i/>
                <w:iCs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i/>
                <w:iCs/>
                <w:sz w:val="24"/>
                <w:szCs w:val="24"/>
              </w:rPr>
              <w:t>(marcar según corresponda)</w:t>
            </w:r>
          </w:p>
        </w:tc>
        <w:tc>
          <w:tcPr>
            <w:tcW w:w="682" w:type="dxa"/>
            <w:vAlign w:val="center"/>
          </w:tcPr>
          <w:p w14:paraId="377F789A" w14:textId="77777777" w:rsidR="00512080" w:rsidRPr="007622CC" w:rsidRDefault="00512080" w:rsidP="00EF2549">
            <w:pPr>
              <w:ind w:left="27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6662" w:type="dxa"/>
            <w:gridSpan w:val="3"/>
            <w:shd w:val="clear" w:color="auto" w:fill="9D9D9D" w:themeFill="accent4"/>
            <w:vAlign w:val="center"/>
          </w:tcPr>
          <w:p w14:paraId="30428C4E" w14:textId="77777777" w:rsidR="00512080" w:rsidRPr="007622CC" w:rsidRDefault="00512080" w:rsidP="00EF2549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Rechazo del material</w:t>
            </w:r>
          </w:p>
        </w:tc>
      </w:tr>
      <w:tr w:rsidR="00512080" w:rsidRPr="007622CC" w14:paraId="779028F2" w14:textId="77777777" w:rsidTr="00D523C3">
        <w:trPr>
          <w:trHeight w:val="584"/>
        </w:trPr>
        <w:tc>
          <w:tcPr>
            <w:tcW w:w="2834" w:type="dxa"/>
            <w:gridSpan w:val="2"/>
            <w:vMerge/>
            <w:shd w:val="clear" w:color="auto" w:fill="9D9D9D" w:themeFill="accent4"/>
            <w:vAlign w:val="center"/>
          </w:tcPr>
          <w:p w14:paraId="0EB9F92E" w14:textId="77777777" w:rsidR="00512080" w:rsidRPr="007622CC" w:rsidRDefault="00512080" w:rsidP="00EF2549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0F99222B" w14:textId="77777777" w:rsidR="00512080" w:rsidRPr="007622CC" w:rsidRDefault="00512080" w:rsidP="00EF2549">
            <w:pPr>
              <w:ind w:left="27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6662" w:type="dxa"/>
            <w:gridSpan w:val="3"/>
            <w:shd w:val="clear" w:color="auto" w:fill="9D9D9D" w:themeFill="accent4"/>
            <w:vAlign w:val="center"/>
          </w:tcPr>
          <w:p w14:paraId="00C097E7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 xml:space="preserve">Aceptación del material </w:t>
            </w:r>
          </w:p>
        </w:tc>
      </w:tr>
      <w:tr w:rsidR="00512080" w:rsidRPr="007622CC" w14:paraId="1B7D104B" w14:textId="77777777" w:rsidTr="00D523C3">
        <w:trPr>
          <w:trHeight w:val="584"/>
        </w:trPr>
        <w:tc>
          <w:tcPr>
            <w:tcW w:w="2834" w:type="dxa"/>
            <w:gridSpan w:val="2"/>
            <w:vMerge/>
            <w:shd w:val="clear" w:color="auto" w:fill="9D9D9D" w:themeFill="accent4"/>
            <w:vAlign w:val="center"/>
          </w:tcPr>
          <w:p w14:paraId="707FB650" w14:textId="77777777" w:rsidR="00512080" w:rsidRPr="007622CC" w:rsidRDefault="00512080" w:rsidP="00EF2549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6E81FDBE" w14:textId="77777777" w:rsidR="00512080" w:rsidRPr="007622CC" w:rsidRDefault="00512080" w:rsidP="00EF2549">
            <w:pPr>
              <w:ind w:left="27"/>
              <w:jc w:val="center"/>
              <w:rPr>
                <w:szCs w:val="24"/>
              </w:rPr>
            </w:pPr>
            <w:r w:rsidRPr="007622CC">
              <w:rPr>
                <w:szCs w:val="24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szCs w:val="24"/>
              </w:rPr>
              <w:instrText xml:space="preserve"> FORMCHECKBOX </w:instrText>
            </w:r>
            <w:r w:rsidR="00300CCA">
              <w:rPr>
                <w:szCs w:val="24"/>
              </w:rPr>
            </w:r>
            <w:r w:rsidR="00300CCA">
              <w:rPr>
                <w:szCs w:val="24"/>
              </w:rPr>
              <w:fldChar w:fldCharType="separate"/>
            </w:r>
            <w:r w:rsidRPr="007622CC">
              <w:rPr>
                <w:szCs w:val="24"/>
              </w:rPr>
              <w:fldChar w:fldCharType="end"/>
            </w:r>
          </w:p>
        </w:tc>
        <w:tc>
          <w:tcPr>
            <w:tcW w:w="6662" w:type="dxa"/>
            <w:gridSpan w:val="3"/>
            <w:shd w:val="clear" w:color="auto" w:fill="9D9D9D" w:themeFill="accent4"/>
            <w:vAlign w:val="center"/>
          </w:tcPr>
          <w:p w14:paraId="0BF04468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Pendiente de decisión tras investigación del fabricante</w:t>
            </w:r>
          </w:p>
        </w:tc>
      </w:tr>
      <w:tr w:rsidR="00512080" w:rsidRPr="007622CC" w14:paraId="32AE0AED" w14:textId="77777777" w:rsidTr="00D523C3">
        <w:trPr>
          <w:trHeight w:val="1094"/>
        </w:trPr>
        <w:tc>
          <w:tcPr>
            <w:tcW w:w="10178" w:type="dxa"/>
            <w:gridSpan w:val="6"/>
            <w:shd w:val="clear" w:color="auto" w:fill="auto"/>
            <w:vAlign w:val="center"/>
          </w:tcPr>
          <w:p w14:paraId="27E6BDCD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  <w:u w:val="single"/>
              </w:rPr>
              <w:t>Observaciones:</w:t>
            </w:r>
          </w:p>
          <w:p w14:paraId="681A4F4E" w14:textId="77777777" w:rsidR="00512080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34AA6CAF" w14:textId="77777777" w:rsidR="00D523C3" w:rsidRPr="007622CC" w:rsidRDefault="00D523C3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54614557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59E5E449" w14:textId="77777777" w:rsidR="0046016B" w:rsidRPr="001628EA" w:rsidRDefault="0046016B" w:rsidP="0046016B">
      <w:pPr>
        <w:rPr>
          <w:sz w:val="16"/>
          <w:szCs w:val="24"/>
        </w:rPr>
      </w:pPr>
    </w:p>
    <w:tbl>
      <w:tblPr>
        <w:tblStyle w:val="Tablaconcuadrcula"/>
        <w:tblW w:w="1018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786"/>
        <w:gridCol w:w="2268"/>
        <w:gridCol w:w="2126"/>
      </w:tblGrid>
      <w:tr w:rsidR="00512080" w:rsidRPr="007622CC" w14:paraId="773D6279" w14:textId="77777777" w:rsidTr="00D523C3">
        <w:trPr>
          <w:trHeight w:val="284"/>
        </w:trPr>
        <w:tc>
          <w:tcPr>
            <w:tcW w:w="5786" w:type="dxa"/>
            <w:shd w:val="clear" w:color="auto" w:fill="9D9D9D" w:themeFill="accent4"/>
            <w:vAlign w:val="center"/>
          </w:tcPr>
          <w:p w14:paraId="6373BB94" w14:textId="77777777" w:rsidR="00512080" w:rsidRPr="007622CC" w:rsidRDefault="00512080" w:rsidP="00EF2549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Realizado por</w:t>
            </w:r>
          </w:p>
        </w:tc>
        <w:tc>
          <w:tcPr>
            <w:tcW w:w="2268" w:type="dxa"/>
            <w:shd w:val="clear" w:color="auto" w:fill="9D9D9D" w:themeFill="accent4"/>
            <w:vAlign w:val="center"/>
          </w:tcPr>
          <w:p w14:paraId="69F00EA8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 xml:space="preserve">Firma </w:t>
            </w:r>
          </w:p>
        </w:tc>
        <w:tc>
          <w:tcPr>
            <w:tcW w:w="2126" w:type="dxa"/>
            <w:shd w:val="clear" w:color="auto" w:fill="9D9D9D" w:themeFill="accent4"/>
            <w:vAlign w:val="center"/>
          </w:tcPr>
          <w:p w14:paraId="396F2078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Fecha</w:t>
            </w:r>
          </w:p>
        </w:tc>
      </w:tr>
      <w:tr w:rsidR="00512080" w:rsidRPr="007622CC" w14:paraId="627268DA" w14:textId="77777777" w:rsidTr="00512080">
        <w:trPr>
          <w:trHeight w:val="864"/>
        </w:trPr>
        <w:tc>
          <w:tcPr>
            <w:tcW w:w="5786" w:type="dxa"/>
            <w:shd w:val="clear" w:color="auto" w:fill="auto"/>
            <w:vAlign w:val="center"/>
          </w:tcPr>
          <w:p w14:paraId="08F7B5B8" w14:textId="77777777" w:rsidR="00512080" w:rsidRPr="007622CC" w:rsidRDefault="00512080" w:rsidP="00EF2549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2030DC4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A33DB56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5A2D61A3" w14:textId="4456D54B" w:rsidR="00512080" w:rsidRPr="007622CC" w:rsidRDefault="00512080">
      <w:pPr>
        <w:spacing w:after="0" w:line="240" w:lineRule="auto"/>
        <w:jc w:val="left"/>
        <w:rPr>
          <w:szCs w:val="24"/>
        </w:rPr>
      </w:pPr>
    </w:p>
    <w:p w14:paraId="1A07A061" w14:textId="77777777" w:rsidR="00512080" w:rsidRPr="007622CC" w:rsidRDefault="00512080" w:rsidP="00512080">
      <w:pPr>
        <w:jc w:val="right"/>
        <w:rPr>
          <w:b/>
          <w:szCs w:val="24"/>
        </w:rPr>
      </w:pPr>
      <w:r w:rsidRPr="007622CC">
        <w:rPr>
          <w:b/>
          <w:szCs w:val="24"/>
        </w:rPr>
        <w:t>ANEXO 7_VERSION_01</w:t>
      </w:r>
    </w:p>
    <w:tbl>
      <w:tblPr>
        <w:tblStyle w:val="Tablaconcuadrcula"/>
        <w:tblW w:w="1017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1693"/>
        <w:gridCol w:w="848"/>
        <w:gridCol w:w="578"/>
        <w:gridCol w:w="1119"/>
        <w:gridCol w:w="553"/>
        <w:gridCol w:w="1143"/>
        <w:gridCol w:w="303"/>
        <w:gridCol w:w="284"/>
        <w:gridCol w:w="538"/>
        <w:gridCol w:w="2155"/>
        <w:gridCol w:w="113"/>
      </w:tblGrid>
      <w:tr w:rsidR="00512080" w:rsidRPr="007622CC" w14:paraId="08D6C1C3" w14:textId="77777777" w:rsidTr="00D523C3">
        <w:trPr>
          <w:trHeight w:hRule="exact" w:val="711"/>
        </w:trPr>
        <w:tc>
          <w:tcPr>
            <w:tcW w:w="5089" w:type="dxa"/>
            <w:gridSpan w:val="5"/>
            <w:shd w:val="clear" w:color="auto" w:fill="9D9D9D" w:themeFill="accent4"/>
            <w:vAlign w:val="center"/>
          </w:tcPr>
          <w:p w14:paraId="31A06DE0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DATOS DE LA RECLAMACIÓN</w:t>
            </w:r>
          </w:p>
        </w:tc>
        <w:tc>
          <w:tcPr>
            <w:tcW w:w="1999" w:type="dxa"/>
            <w:gridSpan w:val="3"/>
            <w:shd w:val="clear" w:color="auto" w:fill="9D9D9D" w:themeFill="accent4"/>
            <w:vAlign w:val="center"/>
          </w:tcPr>
          <w:p w14:paraId="72A3EC89" w14:textId="77777777" w:rsidR="00512080" w:rsidRPr="001628EA" w:rsidRDefault="00512080" w:rsidP="00EF2549">
            <w:pPr>
              <w:jc w:val="center"/>
              <w:rPr>
                <w:b/>
                <w:szCs w:val="24"/>
              </w:rPr>
            </w:pPr>
            <w:r w:rsidRPr="001628EA">
              <w:rPr>
                <w:b/>
                <w:szCs w:val="24"/>
              </w:rPr>
              <w:t>CODIGO DE LA RECLAMACION</w:t>
            </w:r>
          </w:p>
        </w:tc>
        <w:tc>
          <w:tcPr>
            <w:tcW w:w="3090" w:type="dxa"/>
            <w:gridSpan w:val="4"/>
            <w:shd w:val="clear" w:color="auto" w:fill="auto"/>
            <w:vAlign w:val="center"/>
          </w:tcPr>
          <w:p w14:paraId="15B62C86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6F0C49E4" w14:textId="77777777" w:rsidTr="00D523C3">
        <w:trPr>
          <w:trHeight w:hRule="exact" w:val="795"/>
        </w:trPr>
        <w:tc>
          <w:tcPr>
            <w:tcW w:w="2544" w:type="dxa"/>
            <w:gridSpan w:val="2"/>
            <w:shd w:val="clear" w:color="auto" w:fill="9D9D9D" w:themeFill="accent4"/>
            <w:vAlign w:val="center"/>
          </w:tcPr>
          <w:p w14:paraId="31D40858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Descripción del material</w:t>
            </w:r>
          </w:p>
        </w:tc>
        <w:tc>
          <w:tcPr>
            <w:tcW w:w="7634" w:type="dxa"/>
            <w:gridSpan w:val="10"/>
            <w:shd w:val="clear" w:color="auto" w:fill="auto"/>
            <w:vAlign w:val="center"/>
          </w:tcPr>
          <w:p w14:paraId="2E50DBC8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34357854" w14:textId="77777777" w:rsidTr="00D523C3">
        <w:trPr>
          <w:trHeight w:hRule="exact" w:val="477"/>
        </w:trPr>
        <w:tc>
          <w:tcPr>
            <w:tcW w:w="2544" w:type="dxa"/>
            <w:gridSpan w:val="2"/>
            <w:shd w:val="clear" w:color="auto" w:fill="9D9D9D" w:themeFill="accent4"/>
            <w:vAlign w:val="center"/>
          </w:tcPr>
          <w:p w14:paraId="457B9F8C" w14:textId="77777777" w:rsidR="00512080" w:rsidRPr="007622CC" w:rsidRDefault="00512080" w:rsidP="00512080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Código material</w:t>
            </w:r>
          </w:p>
        </w:tc>
        <w:tc>
          <w:tcPr>
            <w:tcW w:w="1426" w:type="dxa"/>
            <w:gridSpan w:val="2"/>
            <w:shd w:val="clear" w:color="auto" w:fill="auto"/>
            <w:vAlign w:val="center"/>
          </w:tcPr>
          <w:p w14:paraId="32A4911B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  <w:tc>
          <w:tcPr>
            <w:tcW w:w="3118" w:type="dxa"/>
            <w:gridSpan w:val="4"/>
            <w:shd w:val="clear" w:color="auto" w:fill="auto"/>
            <w:vAlign w:val="center"/>
          </w:tcPr>
          <w:p w14:paraId="6E5F8B14" w14:textId="77777777" w:rsidR="00512080" w:rsidRPr="007622CC" w:rsidRDefault="00512080" w:rsidP="00512080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 xml:space="preserve">Descripción </w:t>
            </w:r>
          </w:p>
        </w:tc>
        <w:tc>
          <w:tcPr>
            <w:tcW w:w="3090" w:type="dxa"/>
            <w:gridSpan w:val="4"/>
            <w:shd w:val="clear" w:color="auto" w:fill="auto"/>
            <w:vAlign w:val="center"/>
          </w:tcPr>
          <w:p w14:paraId="62676909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2E772D55" w14:textId="77777777" w:rsidTr="00D523C3">
        <w:trPr>
          <w:trHeight w:hRule="exact" w:val="569"/>
        </w:trPr>
        <w:tc>
          <w:tcPr>
            <w:tcW w:w="2544" w:type="dxa"/>
            <w:gridSpan w:val="2"/>
            <w:shd w:val="clear" w:color="auto" w:fill="9D9D9D" w:themeFill="accent4"/>
            <w:vAlign w:val="center"/>
          </w:tcPr>
          <w:p w14:paraId="0256043D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Lote</w:t>
            </w:r>
          </w:p>
        </w:tc>
        <w:tc>
          <w:tcPr>
            <w:tcW w:w="1426" w:type="dxa"/>
            <w:gridSpan w:val="2"/>
            <w:shd w:val="clear" w:color="auto" w:fill="auto"/>
            <w:vAlign w:val="center"/>
          </w:tcPr>
          <w:p w14:paraId="38ED43D8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  <w:tc>
          <w:tcPr>
            <w:tcW w:w="3118" w:type="dxa"/>
            <w:gridSpan w:val="4"/>
            <w:shd w:val="clear" w:color="auto" w:fill="auto"/>
            <w:vAlign w:val="center"/>
          </w:tcPr>
          <w:p w14:paraId="01508B58" w14:textId="77777777" w:rsidR="00512080" w:rsidRPr="007622CC" w:rsidRDefault="00512080" w:rsidP="00512080">
            <w:pPr>
              <w:spacing w:before="0" w:after="0" w:line="240" w:lineRule="auto"/>
              <w:jc w:val="center"/>
              <w:rPr>
                <w:b/>
                <w:szCs w:val="24"/>
              </w:rPr>
            </w:pPr>
            <w:r w:rsidRPr="007622CC">
              <w:rPr>
                <w:b/>
                <w:szCs w:val="24"/>
              </w:rPr>
              <w:t>Fecha de expiración</w:t>
            </w:r>
          </w:p>
          <w:p w14:paraId="09FE593B" w14:textId="77777777" w:rsidR="00512080" w:rsidRPr="007622CC" w:rsidRDefault="00512080" w:rsidP="00512080">
            <w:pPr>
              <w:spacing w:before="0" w:after="0" w:line="240" w:lineRule="auto"/>
              <w:jc w:val="center"/>
              <w:rPr>
                <w:bCs/>
                <w:i/>
                <w:iCs/>
                <w:szCs w:val="24"/>
              </w:rPr>
            </w:pPr>
            <w:r w:rsidRPr="007622CC">
              <w:rPr>
                <w:bCs/>
                <w:i/>
                <w:iCs/>
                <w:szCs w:val="24"/>
              </w:rPr>
              <w:t>(si aplica)</w:t>
            </w:r>
          </w:p>
        </w:tc>
        <w:tc>
          <w:tcPr>
            <w:tcW w:w="3090" w:type="dxa"/>
            <w:gridSpan w:val="4"/>
            <w:shd w:val="clear" w:color="auto" w:fill="auto"/>
            <w:vAlign w:val="center"/>
          </w:tcPr>
          <w:p w14:paraId="7DB1F0FE" w14:textId="77777777" w:rsidR="00512080" w:rsidRPr="007622CC" w:rsidRDefault="00512080" w:rsidP="00EF2549">
            <w:pPr>
              <w:jc w:val="center"/>
              <w:rPr>
                <w:b/>
                <w:szCs w:val="24"/>
              </w:rPr>
            </w:pPr>
          </w:p>
        </w:tc>
      </w:tr>
      <w:tr w:rsidR="00512080" w:rsidRPr="007622CC" w14:paraId="49D0FF89" w14:textId="77777777" w:rsidTr="00D523C3">
        <w:trPr>
          <w:trHeight w:hRule="exact" w:val="444"/>
        </w:trPr>
        <w:tc>
          <w:tcPr>
            <w:tcW w:w="10178" w:type="dxa"/>
            <w:gridSpan w:val="12"/>
            <w:shd w:val="clear" w:color="auto" w:fill="9D9D9D" w:themeFill="accent4"/>
            <w:vAlign w:val="center"/>
          </w:tcPr>
          <w:p w14:paraId="2D12EB13" w14:textId="77777777" w:rsidR="00512080" w:rsidRPr="007622CC" w:rsidRDefault="00512080" w:rsidP="00EF2549">
            <w:pPr>
              <w:pStyle w:val="Sinespaciado"/>
              <w:ind w:left="-110" w:hanging="865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DETERMINACIÓN DEL NIVEL DE RIESGO</w:t>
            </w:r>
          </w:p>
        </w:tc>
      </w:tr>
      <w:tr w:rsidR="00512080" w:rsidRPr="007622CC" w14:paraId="2D9BF268" w14:textId="77777777" w:rsidTr="001628EA">
        <w:trPr>
          <w:trHeight w:val="3975"/>
        </w:trPr>
        <w:tc>
          <w:tcPr>
            <w:tcW w:w="10178" w:type="dxa"/>
            <w:gridSpan w:val="12"/>
            <w:shd w:val="clear" w:color="auto" w:fill="auto"/>
            <w:vAlign w:val="center"/>
          </w:tcPr>
          <w:p w14:paraId="71E7F71E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Para la determinación y asignación del nivel de riesgo se puntuarán a) la severidad del defecto detectado y b) la ocurrencia del defecto teniendo en cuenta la siguiente escala de valoración</w:t>
            </w: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:</w:t>
            </w: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76"/>
              <w:gridCol w:w="3827"/>
              <w:gridCol w:w="3827"/>
            </w:tblGrid>
            <w:tr w:rsidR="00512080" w:rsidRPr="007622CC" w14:paraId="2D931B4B" w14:textId="77777777" w:rsidTr="00D523C3">
              <w:trPr>
                <w:trHeight w:val="469"/>
                <w:jc w:val="center"/>
              </w:trPr>
              <w:tc>
                <w:tcPr>
                  <w:tcW w:w="1776" w:type="dxa"/>
                  <w:shd w:val="clear" w:color="auto" w:fill="9D9D9D" w:themeFill="accent4"/>
                  <w:vAlign w:val="center"/>
                </w:tcPr>
                <w:p w14:paraId="6B003D9F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Factor de riesgo</w:t>
                  </w:r>
                </w:p>
              </w:tc>
              <w:tc>
                <w:tcPr>
                  <w:tcW w:w="3827" w:type="dxa"/>
                  <w:shd w:val="clear" w:color="auto" w:fill="9D9D9D" w:themeFill="accent4"/>
                  <w:vAlign w:val="center"/>
                </w:tcPr>
                <w:p w14:paraId="0348E331" w14:textId="77777777" w:rsidR="00512080" w:rsidRPr="001628EA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1628EA">
                    <w:rPr>
                      <w:b/>
                      <w:szCs w:val="24"/>
                    </w:rPr>
                    <w:t>Severidad</w:t>
                  </w:r>
                </w:p>
              </w:tc>
              <w:tc>
                <w:tcPr>
                  <w:tcW w:w="3827" w:type="dxa"/>
                  <w:shd w:val="clear" w:color="auto" w:fill="9D9D9D" w:themeFill="accent4"/>
                  <w:vAlign w:val="center"/>
                </w:tcPr>
                <w:p w14:paraId="1E408DF8" w14:textId="77777777" w:rsidR="00512080" w:rsidRPr="001628EA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1628EA">
                    <w:rPr>
                      <w:b/>
                      <w:szCs w:val="24"/>
                    </w:rPr>
                    <w:t>Ocurrencia</w:t>
                  </w:r>
                </w:p>
              </w:tc>
            </w:tr>
            <w:tr w:rsidR="00512080" w:rsidRPr="007622CC" w14:paraId="046855D0" w14:textId="77777777" w:rsidTr="00D523C3">
              <w:trPr>
                <w:trHeight w:val="2508"/>
                <w:jc w:val="center"/>
              </w:trPr>
              <w:tc>
                <w:tcPr>
                  <w:tcW w:w="1776" w:type="dxa"/>
                  <w:shd w:val="clear" w:color="auto" w:fill="9D9D9D" w:themeFill="accent4"/>
                  <w:vAlign w:val="center"/>
                </w:tcPr>
                <w:p w14:paraId="7F8ADF90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Escala de valoración</w:t>
                  </w:r>
                </w:p>
              </w:tc>
              <w:tc>
                <w:tcPr>
                  <w:tcW w:w="3827" w:type="dxa"/>
                  <w:shd w:val="clear" w:color="auto" w:fill="9D9D9D" w:themeFill="accent4"/>
                  <w:vAlign w:val="center"/>
                </w:tcPr>
                <w:p w14:paraId="0DAF96EB" w14:textId="77777777" w:rsidR="00512080" w:rsidRPr="001628EA" w:rsidRDefault="00512080" w:rsidP="00EF2549">
                  <w:pPr>
                    <w:rPr>
                      <w:szCs w:val="24"/>
                    </w:rPr>
                  </w:pPr>
                  <w:r w:rsidRPr="001628EA">
                    <w:rPr>
                      <w:szCs w:val="24"/>
                    </w:rPr>
                    <w:t>5 = La reclamación afecta a un atributo o parámetro crítico de la calidad.</w:t>
                  </w:r>
                </w:p>
                <w:p w14:paraId="243D75BD" w14:textId="77777777" w:rsidR="00512080" w:rsidRPr="001628EA" w:rsidRDefault="00512080" w:rsidP="00EF2549">
                  <w:pPr>
                    <w:rPr>
                      <w:szCs w:val="24"/>
                    </w:rPr>
                  </w:pPr>
                  <w:r w:rsidRPr="001628EA">
                    <w:rPr>
                      <w:szCs w:val="24"/>
                    </w:rPr>
                    <w:t>3 = La reclamación afecta a un atributo o parámetro no crítico de la calidad.</w:t>
                  </w:r>
                </w:p>
                <w:p w14:paraId="64DA8842" w14:textId="77777777" w:rsidR="00512080" w:rsidRPr="001628EA" w:rsidRDefault="00512080" w:rsidP="00EF2549">
                  <w:pPr>
                    <w:rPr>
                      <w:szCs w:val="24"/>
                    </w:rPr>
                  </w:pPr>
                  <w:r w:rsidRPr="001628EA">
                    <w:rPr>
                      <w:szCs w:val="24"/>
                    </w:rPr>
                    <w:t>1 = La reclamación no afecta a la calidad del producto, pero se debe documentar.</w:t>
                  </w:r>
                </w:p>
              </w:tc>
              <w:tc>
                <w:tcPr>
                  <w:tcW w:w="3827" w:type="dxa"/>
                  <w:shd w:val="clear" w:color="auto" w:fill="9D9D9D" w:themeFill="accent4"/>
                  <w:vAlign w:val="center"/>
                </w:tcPr>
                <w:p w14:paraId="2EAA3973" w14:textId="77777777" w:rsidR="00512080" w:rsidRPr="001628EA" w:rsidRDefault="00512080" w:rsidP="00EF2549">
                  <w:pPr>
                    <w:rPr>
                      <w:szCs w:val="24"/>
                    </w:rPr>
                  </w:pPr>
                  <w:r w:rsidRPr="001628EA">
                    <w:rPr>
                      <w:szCs w:val="24"/>
                    </w:rPr>
                    <w:t xml:space="preserve">5 = Mismo defecto reportado para el </w:t>
                  </w:r>
                  <w:r w:rsidRPr="001628EA">
                    <w:rPr>
                      <w:i/>
                      <w:szCs w:val="24"/>
                    </w:rPr>
                    <w:t>mismo producto/material</w:t>
                  </w:r>
                  <w:r w:rsidRPr="001628EA">
                    <w:rPr>
                      <w:szCs w:val="24"/>
                    </w:rPr>
                    <w:t xml:space="preserve"> más de 6 veces en el último año</w:t>
                  </w:r>
                </w:p>
                <w:p w14:paraId="536AB2B7" w14:textId="77777777" w:rsidR="00512080" w:rsidRPr="001628EA" w:rsidRDefault="00512080" w:rsidP="00EF2549">
                  <w:pPr>
                    <w:rPr>
                      <w:szCs w:val="24"/>
                    </w:rPr>
                  </w:pPr>
                  <w:r w:rsidRPr="001628EA">
                    <w:rPr>
                      <w:szCs w:val="24"/>
                    </w:rPr>
                    <w:t xml:space="preserve">3 = Mismo defecto reportado para el </w:t>
                  </w:r>
                  <w:r w:rsidRPr="001628EA">
                    <w:rPr>
                      <w:i/>
                      <w:szCs w:val="24"/>
                    </w:rPr>
                    <w:t>mismo producto</w:t>
                  </w:r>
                  <w:r w:rsidRPr="001628EA">
                    <w:rPr>
                      <w:szCs w:val="24"/>
                    </w:rPr>
                    <w:t>/</w:t>
                  </w:r>
                  <w:r w:rsidRPr="001628EA">
                    <w:rPr>
                      <w:i/>
                      <w:szCs w:val="24"/>
                    </w:rPr>
                    <w:t>material</w:t>
                  </w:r>
                  <w:r w:rsidRPr="001628EA">
                    <w:rPr>
                      <w:szCs w:val="24"/>
                    </w:rPr>
                    <w:t xml:space="preserve"> entre </w:t>
                  </w:r>
                  <w:r w:rsidRPr="001628EA">
                    <w:rPr>
                      <w:i/>
                      <w:szCs w:val="24"/>
                    </w:rPr>
                    <w:t>4 y 6</w:t>
                  </w:r>
                  <w:r w:rsidRPr="001628EA">
                    <w:rPr>
                      <w:szCs w:val="24"/>
                    </w:rPr>
                    <w:t xml:space="preserve"> veces en el último año (ambos inclusive)</w:t>
                  </w:r>
                </w:p>
                <w:p w14:paraId="3F56EA53" w14:textId="77777777" w:rsidR="00512080" w:rsidRPr="001628EA" w:rsidRDefault="00512080" w:rsidP="00EF2549">
                  <w:pPr>
                    <w:rPr>
                      <w:szCs w:val="24"/>
                    </w:rPr>
                  </w:pPr>
                  <w:r w:rsidRPr="001628EA">
                    <w:rPr>
                      <w:szCs w:val="24"/>
                    </w:rPr>
                    <w:t xml:space="preserve">1 = Mismo defecto reportado para el </w:t>
                  </w:r>
                  <w:r w:rsidRPr="001628EA">
                    <w:rPr>
                      <w:i/>
                      <w:szCs w:val="24"/>
                    </w:rPr>
                    <w:t>mismo producto/material</w:t>
                  </w:r>
                  <w:r w:rsidRPr="001628EA">
                    <w:rPr>
                      <w:szCs w:val="24"/>
                    </w:rPr>
                    <w:t xml:space="preserve"> entre 0 y 3 veces en el último año</w:t>
                  </w:r>
                </w:p>
              </w:tc>
            </w:tr>
            <w:tr w:rsidR="00512080" w:rsidRPr="007622CC" w14:paraId="631BC067" w14:textId="77777777" w:rsidTr="00D523C3">
              <w:trPr>
                <w:trHeight w:val="464"/>
                <w:jc w:val="center"/>
              </w:trPr>
              <w:tc>
                <w:tcPr>
                  <w:tcW w:w="1776" w:type="dxa"/>
                  <w:shd w:val="clear" w:color="auto" w:fill="9D9D9D" w:themeFill="accent4"/>
                  <w:vAlign w:val="center"/>
                </w:tcPr>
                <w:p w14:paraId="31B0B001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Puntuación asignada</w:t>
                  </w:r>
                </w:p>
              </w:tc>
              <w:tc>
                <w:tcPr>
                  <w:tcW w:w="3827" w:type="dxa"/>
                  <w:shd w:val="clear" w:color="auto" w:fill="FFFFFF" w:themeFill="background1"/>
                  <w:vAlign w:val="center"/>
                </w:tcPr>
                <w:p w14:paraId="625CECFB" w14:textId="77777777" w:rsidR="00512080" w:rsidRPr="007622CC" w:rsidRDefault="00512080" w:rsidP="00EF2549">
                  <w:pPr>
                    <w:jc w:val="center"/>
                    <w:rPr>
                      <w:color w:val="0000FF"/>
                      <w:szCs w:val="24"/>
                    </w:rPr>
                  </w:pPr>
                </w:p>
              </w:tc>
              <w:tc>
                <w:tcPr>
                  <w:tcW w:w="3827" w:type="dxa"/>
                  <w:shd w:val="clear" w:color="auto" w:fill="FFFFFF" w:themeFill="background1"/>
                  <w:vAlign w:val="center"/>
                </w:tcPr>
                <w:p w14:paraId="21FC3220" w14:textId="77777777" w:rsidR="00512080" w:rsidRPr="007622CC" w:rsidRDefault="00512080" w:rsidP="00EF2549">
                  <w:pPr>
                    <w:jc w:val="center"/>
                    <w:rPr>
                      <w:color w:val="0000FF"/>
                      <w:szCs w:val="24"/>
                    </w:rPr>
                  </w:pPr>
                </w:p>
              </w:tc>
            </w:tr>
            <w:tr w:rsidR="00512080" w:rsidRPr="007622CC" w14:paraId="589876AE" w14:textId="77777777" w:rsidTr="00D523C3">
              <w:trPr>
                <w:trHeight w:val="758"/>
                <w:jc w:val="center"/>
              </w:trPr>
              <w:tc>
                <w:tcPr>
                  <w:tcW w:w="1776" w:type="dxa"/>
                  <w:shd w:val="clear" w:color="auto" w:fill="9D9D9D" w:themeFill="accent4"/>
                  <w:vAlign w:val="center"/>
                </w:tcPr>
                <w:p w14:paraId="3AB113E6" w14:textId="77777777" w:rsidR="00512080" w:rsidRPr="007622CC" w:rsidRDefault="00512080" w:rsidP="00CB44DB">
                  <w:pPr>
                    <w:ind w:left="-196" w:right="-108"/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 xml:space="preserve"> Justificación</w:t>
                  </w:r>
                </w:p>
              </w:tc>
              <w:tc>
                <w:tcPr>
                  <w:tcW w:w="3827" w:type="dxa"/>
                  <w:shd w:val="clear" w:color="auto" w:fill="FFFFFF" w:themeFill="background1"/>
                  <w:vAlign w:val="center"/>
                </w:tcPr>
                <w:p w14:paraId="36552849" w14:textId="77777777" w:rsidR="00512080" w:rsidRPr="007622CC" w:rsidRDefault="00512080" w:rsidP="00EF2549">
                  <w:pPr>
                    <w:rPr>
                      <w:color w:val="0000FF"/>
                      <w:szCs w:val="24"/>
                    </w:rPr>
                  </w:pPr>
                </w:p>
              </w:tc>
              <w:tc>
                <w:tcPr>
                  <w:tcW w:w="3827" w:type="dxa"/>
                  <w:shd w:val="clear" w:color="auto" w:fill="FFFFFF" w:themeFill="background1"/>
                  <w:vAlign w:val="center"/>
                </w:tcPr>
                <w:p w14:paraId="7BF7482A" w14:textId="77777777" w:rsidR="00512080" w:rsidRPr="007622CC" w:rsidRDefault="00512080" w:rsidP="00EF2549">
                  <w:pPr>
                    <w:rPr>
                      <w:color w:val="0000FF"/>
                      <w:szCs w:val="24"/>
                    </w:rPr>
                  </w:pPr>
                </w:p>
              </w:tc>
            </w:tr>
          </w:tbl>
          <w:p w14:paraId="6C0DE220" w14:textId="77777777" w:rsidR="00512080" w:rsidRDefault="00512080" w:rsidP="00EF2549">
            <w:pPr>
              <w:rPr>
                <w:szCs w:val="24"/>
              </w:rPr>
            </w:pPr>
            <w:r w:rsidRPr="007622CC">
              <w:rPr>
                <w:szCs w:val="24"/>
              </w:rPr>
              <w:t>Una vez signada la puntuación, se determinará el nivel de riesgo en base a la siguiente matriz:</w:t>
            </w:r>
          </w:p>
          <w:p w14:paraId="6BA8DB8F" w14:textId="77777777" w:rsidR="001628EA" w:rsidRDefault="001628EA" w:rsidP="00EF2549">
            <w:pPr>
              <w:rPr>
                <w:szCs w:val="24"/>
              </w:rPr>
            </w:pPr>
          </w:p>
          <w:p w14:paraId="66FC0585" w14:textId="77777777" w:rsidR="001628EA" w:rsidRPr="007622CC" w:rsidRDefault="001628EA" w:rsidP="00EF2549">
            <w:pPr>
              <w:rPr>
                <w:szCs w:val="24"/>
              </w:rPr>
            </w:pPr>
          </w:p>
          <w:tbl>
            <w:tblPr>
              <w:tblStyle w:val="Tablaconcuadrcula"/>
              <w:tblW w:w="0" w:type="auto"/>
              <w:tblInd w:w="147" w:type="dxa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1440"/>
              <w:gridCol w:w="1925"/>
              <w:gridCol w:w="1926"/>
              <w:gridCol w:w="1926"/>
            </w:tblGrid>
            <w:tr w:rsidR="00512080" w:rsidRPr="007622CC" w14:paraId="3EE3AC9F" w14:textId="77777777" w:rsidTr="00D523C3">
              <w:trPr>
                <w:cantSplit/>
                <w:trHeight w:val="170"/>
              </w:trPr>
              <w:tc>
                <w:tcPr>
                  <w:tcW w:w="385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D6C9B07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5777" w:type="dxa"/>
                  <w:gridSpan w:val="3"/>
                  <w:tcBorders>
                    <w:left w:val="single" w:sz="4" w:space="0" w:color="auto"/>
                  </w:tcBorders>
                  <w:shd w:val="clear" w:color="auto" w:fill="9D9D9D" w:themeFill="accent4"/>
                </w:tcPr>
                <w:p w14:paraId="7A8441F7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Ocurrencia</w:t>
                  </w:r>
                </w:p>
              </w:tc>
            </w:tr>
            <w:tr w:rsidR="00512080" w:rsidRPr="007622CC" w14:paraId="76AB1309" w14:textId="77777777" w:rsidTr="00D523C3">
              <w:trPr>
                <w:cantSplit/>
                <w:trHeight w:val="70"/>
              </w:trPr>
              <w:tc>
                <w:tcPr>
                  <w:tcW w:w="3850" w:type="dxa"/>
                  <w:gridSpan w:val="2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F622E66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92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9D9D9D" w:themeFill="accent4"/>
                </w:tcPr>
                <w:p w14:paraId="349AC257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1926" w:type="dxa"/>
                  <w:tcBorders>
                    <w:bottom w:val="single" w:sz="4" w:space="0" w:color="auto"/>
                  </w:tcBorders>
                  <w:shd w:val="clear" w:color="auto" w:fill="9D9D9D" w:themeFill="accent4"/>
                </w:tcPr>
                <w:p w14:paraId="301E61CB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1926" w:type="dxa"/>
                  <w:shd w:val="clear" w:color="auto" w:fill="9D9D9D" w:themeFill="accent4"/>
                </w:tcPr>
                <w:p w14:paraId="189A6896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1</w:t>
                  </w:r>
                </w:p>
              </w:tc>
            </w:tr>
            <w:tr w:rsidR="00512080" w:rsidRPr="007622CC" w14:paraId="2CEB7822" w14:textId="77777777" w:rsidTr="00D523C3">
              <w:trPr>
                <w:cantSplit/>
                <w:trHeight w:val="70"/>
              </w:trPr>
              <w:tc>
                <w:tcPr>
                  <w:tcW w:w="241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  <w:vAlign w:val="center"/>
                </w:tcPr>
                <w:p w14:paraId="1C064A97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Severidad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38684252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1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12C517DD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25</w:t>
                  </w:r>
                </w:p>
              </w:tc>
              <w:tc>
                <w:tcPr>
                  <w:tcW w:w="1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0000"/>
                </w:tcPr>
                <w:p w14:paraId="2E31251F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15</w:t>
                  </w:r>
                </w:p>
              </w:tc>
              <w:tc>
                <w:tcPr>
                  <w:tcW w:w="1926" w:type="dxa"/>
                  <w:shd w:val="clear" w:color="auto" w:fill="FFC000"/>
                </w:tcPr>
                <w:p w14:paraId="2E69D3B4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</w:t>
                  </w:r>
                </w:p>
              </w:tc>
            </w:tr>
            <w:tr w:rsidR="00512080" w:rsidRPr="007622CC" w14:paraId="7083E3AE" w14:textId="77777777" w:rsidTr="00D523C3">
              <w:trPr>
                <w:cantSplit/>
                <w:trHeight w:val="170"/>
              </w:trPr>
              <w:tc>
                <w:tcPr>
                  <w:tcW w:w="24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606C7EBA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3D467F43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1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548CF113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15</w:t>
                  </w:r>
                </w:p>
              </w:tc>
              <w:tc>
                <w:tcPr>
                  <w:tcW w:w="1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C000"/>
                </w:tcPr>
                <w:p w14:paraId="3E094789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9</w:t>
                  </w:r>
                </w:p>
              </w:tc>
              <w:tc>
                <w:tcPr>
                  <w:tcW w:w="1926" w:type="dxa"/>
                  <w:shd w:val="clear" w:color="auto" w:fill="92D050"/>
                </w:tcPr>
                <w:p w14:paraId="050A2040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</w:t>
                  </w:r>
                </w:p>
              </w:tc>
            </w:tr>
            <w:tr w:rsidR="00512080" w:rsidRPr="007622CC" w14:paraId="506F85E4" w14:textId="77777777" w:rsidTr="00D523C3">
              <w:trPr>
                <w:cantSplit/>
                <w:trHeight w:val="170"/>
              </w:trPr>
              <w:tc>
                <w:tcPr>
                  <w:tcW w:w="241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0EC27F67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D9D9D" w:themeFill="accent4"/>
                </w:tcPr>
                <w:p w14:paraId="569E4931" w14:textId="77777777" w:rsidR="00512080" w:rsidRPr="007622CC" w:rsidRDefault="00512080" w:rsidP="00EF2549">
                  <w:pPr>
                    <w:jc w:val="center"/>
                    <w:rPr>
                      <w:b/>
                      <w:szCs w:val="24"/>
                    </w:rPr>
                  </w:pPr>
                  <w:r w:rsidRPr="007622CC"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19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16AAE2D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5</w:t>
                  </w:r>
                </w:p>
              </w:tc>
              <w:tc>
                <w:tcPr>
                  <w:tcW w:w="1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44A8B1DD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926" w:type="dxa"/>
                  <w:shd w:val="clear" w:color="auto" w:fill="92D050"/>
                </w:tcPr>
                <w:p w14:paraId="16BC49FF" w14:textId="77777777" w:rsidR="00512080" w:rsidRPr="007622CC" w:rsidRDefault="00512080" w:rsidP="00EF2549">
                  <w:pPr>
                    <w:jc w:val="center"/>
                    <w:rPr>
                      <w:szCs w:val="24"/>
                    </w:rPr>
                  </w:pPr>
                  <w:r w:rsidRPr="007622CC">
                    <w:rPr>
                      <w:szCs w:val="24"/>
                    </w:rPr>
                    <w:t>1</w:t>
                  </w:r>
                </w:p>
              </w:tc>
            </w:tr>
          </w:tbl>
          <w:p w14:paraId="617055E4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2A22708D" w14:textId="77777777" w:rsidTr="00512080">
        <w:trPr>
          <w:trHeight w:val="708"/>
        </w:trPr>
        <w:tc>
          <w:tcPr>
            <w:tcW w:w="10178" w:type="dxa"/>
            <w:gridSpan w:val="12"/>
            <w:shd w:val="clear" w:color="auto" w:fill="D9D9D9" w:themeFill="background1" w:themeFillShade="D9"/>
            <w:vAlign w:val="center"/>
          </w:tcPr>
          <w:p w14:paraId="52AF4CCF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b/>
                <w:bCs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bCs/>
                <w:sz w:val="24"/>
                <w:szCs w:val="24"/>
              </w:rPr>
              <w:lastRenderedPageBreak/>
              <w:t>CLASIFICACIÓN DE LA RECLAMACION SEGÚN EL RIESGO</w:t>
            </w:r>
          </w:p>
        </w:tc>
      </w:tr>
      <w:tr w:rsidR="00512080" w:rsidRPr="007622CC" w14:paraId="0529C9FF" w14:textId="77777777" w:rsidTr="00D86168">
        <w:trPr>
          <w:trHeight w:val="561"/>
        </w:trPr>
        <w:tc>
          <w:tcPr>
            <w:tcW w:w="851" w:type="dxa"/>
            <w:shd w:val="clear" w:color="auto" w:fill="auto"/>
            <w:vAlign w:val="center"/>
          </w:tcPr>
          <w:p w14:paraId="0644926A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2541" w:type="dxa"/>
            <w:gridSpan w:val="2"/>
            <w:shd w:val="clear" w:color="auto" w:fill="FF0000"/>
            <w:vAlign w:val="center"/>
          </w:tcPr>
          <w:p w14:paraId="0FB1A109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CRÍTICA</w:t>
            </w:r>
          </w:p>
        </w:tc>
        <w:tc>
          <w:tcPr>
            <w:tcW w:w="578" w:type="dxa"/>
            <w:shd w:val="clear" w:color="auto" w:fill="auto"/>
            <w:vAlign w:val="center"/>
          </w:tcPr>
          <w:p w14:paraId="2C7B9669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2815" w:type="dxa"/>
            <w:gridSpan w:val="3"/>
            <w:shd w:val="clear" w:color="auto" w:fill="FFC000"/>
            <w:vAlign w:val="center"/>
          </w:tcPr>
          <w:p w14:paraId="1C460034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MAYOR</w:t>
            </w:r>
          </w:p>
        </w:tc>
        <w:tc>
          <w:tcPr>
            <w:tcW w:w="587" w:type="dxa"/>
            <w:gridSpan w:val="2"/>
            <w:shd w:val="clear" w:color="auto" w:fill="auto"/>
            <w:vAlign w:val="center"/>
          </w:tcPr>
          <w:p w14:paraId="44829E5C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instrText xml:space="preserve"> FORMCHECKBOX </w:instrText>
            </w:r>
            <w:r w:rsidR="00300CCA">
              <w:rPr>
                <w:rFonts w:ascii="Roboto Light" w:hAnsi="Roboto Light" w:cs="Open Sans"/>
                <w:sz w:val="24"/>
                <w:szCs w:val="24"/>
              </w:rPr>
            </w:r>
            <w:r w:rsidR="00300CCA">
              <w:rPr>
                <w:rFonts w:ascii="Roboto Light" w:hAnsi="Roboto Light" w:cs="Open Sans"/>
                <w:sz w:val="24"/>
                <w:szCs w:val="24"/>
              </w:rPr>
              <w:fldChar w:fldCharType="separate"/>
            </w:r>
            <w:r w:rsidRPr="007622CC">
              <w:rPr>
                <w:rFonts w:ascii="Roboto Light" w:hAnsi="Roboto Light" w:cs="Open Sans"/>
                <w:sz w:val="24"/>
                <w:szCs w:val="24"/>
              </w:rPr>
              <w:fldChar w:fldCharType="end"/>
            </w:r>
          </w:p>
        </w:tc>
        <w:tc>
          <w:tcPr>
            <w:tcW w:w="2806" w:type="dxa"/>
            <w:gridSpan w:val="3"/>
            <w:shd w:val="clear" w:color="auto" w:fill="92D050"/>
            <w:vAlign w:val="center"/>
          </w:tcPr>
          <w:p w14:paraId="62021699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</w:rPr>
              <w:t>RECLAMACIÓN MENOR</w:t>
            </w:r>
          </w:p>
        </w:tc>
      </w:tr>
      <w:tr w:rsidR="00512080" w:rsidRPr="007622CC" w14:paraId="24BF936A" w14:textId="77777777" w:rsidTr="00512080">
        <w:trPr>
          <w:trHeight w:val="366"/>
        </w:trPr>
        <w:tc>
          <w:tcPr>
            <w:tcW w:w="10178" w:type="dxa"/>
            <w:gridSpan w:val="12"/>
            <w:shd w:val="clear" w:color="auto" w:fill="auto"/>
            <w:vAlign w:val="center"/>
          </w:tcPr>
          <w:p w14:paraId="2F36EA05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sz w:val="24"/>
                <w:szCs w:val="24"/>
                <w:u w:val="single"/>
              </w:rPr>
              <w:t>Observaciones y evaluación de las medidas propuestas por el proveedor:</w:t>
            </w:r>
          </w:p>
          <w:p w14:paraId="68BC8600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236D9315" w14:textId="77777777" w:rsidR="00BE0583" w:rsidRPr="007622CC" w:rsidRDefault="00BE0583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3DB04161" w14:textId="77777777" w:rsidR="00BE0583" w:rsidRPr="007622CC" w:rsidRDefault="00BE0583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2DC8FB49" w14:textId="77777777" w:rsidR="00BE0583" w:rsidRPr="007622CC" w:rsidRDefault="00BE0583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125CD938" w14:textId="77777777" w:rsidR="00BE0583" w:rsidRPr="007622CC" w:rsidRDefault="00BE0583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0F05E794" w14:textId="77777777" w:rsidR="00BE0583" w:rsidRPr="007622CC" w:rsidRDefault="00BE0583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  <w:p w14:paraId="7091CF03" w14:textId="77777777" w:rsidR="00512080" w:rsidRPr="007622CC" w:rsidRDefault="00512080" w:rsidP="00EF2549">
            <w:pPr>
              <w:pStyle w:val="Sinespaciado"/>
              <w:jc w:val="both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512080" w:rsidRPr="007622CC" w14:paraId="308B8E25" w14:textId="77777777" w:rsidTr="00D523C3">
        <w:trPr>
          <w:gridAfter w:val="1"/>
          <w:wAfter w:w="113" w:type="dxa"/>
          <w:trHeight w:val="284"/>
        </w:trPr>
        <w:tc>
          <w:tcPr>
            <w:tcW w:w="5642" w:type="dxa"/>
            <w:gridSpan w:val="6"/>
            <w:shd w:val="clear" w:color="auto" w:fill="9D9D9D" w:themeFill="accent4"/>
            <w:vAlign w:val="center"/>
          </w:tcPr>
          <w:p w14:paraId="6486FD95" w14:textId="77777777" w:rsidR="00512080" w:rsidRPr="007622CC" w:rsidRDefault="00512080" w:rsidP="00EF2549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Realizado por</w:t>
            </w:r>
          </w:p>
        </w:tc>
        <w:tc>
          <w:tcPr>
            <w:tcW w:w="2268" w:type="dxa"/>
            <w:gridSpan w:val="4"/>
            <w:shd w:val="clear" w:color="auto" w:fill="9D9D9D" w:themeFill="accent4"/>
            <w:vAlign w:val="center"/>
          </w:tcPr>
          <w:p w14:paraId="29BB2030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 xml:space="preserve">Firma </w:t>
            </w:r>
          </w:p>
        </w:tc>
        <w:tc>
          <w:tcPr>
            <w:tcW w:w="2155" w:type="dxa"/>
            <w:shd w:val="clear" w:color="auto" w:fill="9D9D9D" w:themeFill="accent4"/>
            <w:vAlign w:val="center"/>
          </w:tcPr>
          <w:p w14:paraId="0ACE89DD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7622CC">
              <w:rPr>
                <w:rFonts w:ascii="Roboto Light" w:hAnsi="Roboto Light" w:cs="Open Sans"/>
                <w:b/>
                <w:sz w:val="24"/>
                <w:szCs w:val="24"/>
              </w:rPr>
              <w:t>Fecha</w:t>
            </w:r>
          </w:p>
        </w:tc>
      </w:tr>
      <w:tr w:rsidR="00512080" w:rsidRPr="007622CC" w14:paraId="7397D933" w14:textId="77777777" w:rsidTr="00512080">
        <w:trPr>
          <w:gridAfter w:val="1"/>
          <w:wAfter w:w="113" w:type="dxa"/>
          <w:trHeight w:val="864"/>
        </w:trPr>
        <w:tc>
          <w:tcPr>
            <w:tcW w:w="5642" w:type="dxa"/>
            <w:gridSpan w:val="6"/>
            <w:shd w:val="clear" w:color="auto" w:fill="auto"/>
            <w:vAlign w:val="center"/>
          </w:tcPr>
          <w:p w14:paraId="74D8F762" w14:textId="77777777" w:rsidR="00512080" w:rsidRPr="007622CC" w:rsidRDefault="00512080" w:rsidP="00EF2549">
            <w:pPr>
              <w:pStyle w:val="Sinespaciado"/>
              <w:ind w:left="-135" w:right="-11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268" w:type="dxa"/>
            <w:gridSpan w:val="4"/>
            <w:shd w:val="clear" w:color="auto" w:fill="auto"/>
            <w:vAlign w:val="center"/>
          </w:tcPr>
          <w:p w14:paraId="4297518E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155" w:type="dxa"/>
            <w:shd w:val="clear" w:color="auto" w:fill="auto"/>
            <w:vAlign w:val="center"/>
          </w:tcPr>
          <w:p w14:paraId="42207E3E" w14:textId="77777777" w:rsidR="00512080" w:rsidRPr="007622CC" w:rsidRDefault="00512080" w:rsidP="00EF2549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23748113" w14:textId="77777777" w:rsidR="00512080" w:rsidRPr="007622CC" w:rsidRDefault="00512080" w:rsidP="0046016B">
      <w:pPr>
        <w:rPr>
          <w:szCs w:val="24"/>
        </w:rPr>
      </w:pPr>
    </w:p>
    <w:sectPr w:rsidR="00512080" w:rsidRPr="007622CC" w:rsidSect="00D91309">
      <w:pgSz w:w="11906" w:h="16838"/>
      <w:pgMar w:top="1134" w:right="851" w:bottom="709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659B4" w14:textId="77777777" w:rsidR="00D91309" w:rsidRDefault="00D91309">
      <w:pPr>
        <w:spacing w:after="0" w:line="240" w:lineRule="auto"/>
      </w:pPr>
      <w:r>
        <w:separator/>
      </w:r>
    </w:p>
  </w:endnote>
  <w:endnote w:type="continuationSeparator" w:id="0">
    <w:p w14:paraId="12E23781" w14:textId="77777777" w:rsidR="00D91309" w:rsidRDefault="00D91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2000303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71DF2" w14:textId="77777777" w:rsidR="00300CCA" w:rsidRDefault="00300C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0002B" w14:textId="77777777" w:rsidR="00475F86" w:rsidRPr="00475F86" w:rsidRDefault="00475F86" w:rsidP="00475F86">
    <w:pPr>
      <w:pStyle w:val="Piedepgina"/>
      <w:jc w:val="right"/>
      <w:rPr>
        <w:rFonts w:ascii="Roboto Light" w:hAnsi="Roboto Light"/>
      </w:rPr>
    </w:pPr>
    <w:r w:rsidRPr="00475F86">
      <w:rPr>
        <w:rFonts w:ascii="Roboto Light" w:hAnsi="Roboto Light"/>
      </w:rPr>
      <w:t xml:space="preserve">Página </w:t>
    </w:r>
    <w:r w:rsidRPr="00475F86">
      <w:rPr>
        <w:rFonts w:ascii="Roboto Light" w:hAnsi="Roboto Light"/>
        <w:b/>
        <w:bCs/>
      </w:rPr>
      <w:fldChar w:fldCharType="begin"/>
    </w:r>
    <w:r w:rsidRPr="00475F86">
      <w:rPr>
        <w:rFonts w:ascii="Roboto Light" w:hAnsi="Roboto Light"/>
        <w:b/>
        <w:bCs/>
      </w:rPr>
      <w:instrText>PAGE  \* Arabic  \* MERGEFORMAT</w:instrText>
    </w:r>
    <w:r w:rsidRPr="00475F86">
      <w:rPr>
        <w:rFonts w:ascii="Roboto Light" w:hAnsi="Roboto Light"/>
        <w:b/>
        <w:bCs/>
      </w:rPr>
      <w:fldChar w:fldCharType="separate"/>
    </w:r>
    <w:r w:rsidR="00650A13">
      <w:rPr>
        <w:rFonts w:ascii="Roboto Light" w:hAnsi="Roboto Light"/>
        <w:b/>
        <w:bCs/>
        <w:noProof/>
      </w:rPr>
      <w:t>12</w:t>
    </w:r>
    <w:r w:rsidRPr="00475F86">
      <w:rPr>
        <w:rFonts w:ascii="Roboto Light" w:hAnsi="Roboto Light"/>
        <w:b/>
        <w:bCs/>
      </w:rPr>
      <w:fldChar w:fldCharType="end"/>
    </w:r>
    <w:r w:rsidRPr="00475F86">
      <w:rPr>
        <w:rFonts w:ascii="Roboto Light" w:hAnsi="Roboto Light"/>
      </w:rPr>
      <w:t xml:space="preserve"> de </w:t>
    </w:r>
    <w:r w:rsidRPr="00475F86">
      <w:rPr>
        <w:rFonts w:ascii="Roboto Light" w:hAnsi="Roboto Light"/>
        <w:b/>
        <w:bCs/>
      </w:rPr>
      <w:fldChar w:fldCharType="begin"/>
    </w:r>
    <w:r w:rsidRPr="00475F86">
      <w:rPr>
        <w:rFonts w:ascii="Roboto Light" w:hAnsi="Roboto Light"/>
        <w:b/>
        <w:bCs/>
      </w:rPr>
      <w:instrText>NUMPAGES  \* Arabic  \* MERGEFORMAT</w:instrText>
    </w:r>
    <w:r w:rsidRPr="00475F86">
      <w:rPr>
        <w:rFonts w:ascii="Roboto Light" w:hAnsi="Roboto Light"/>
        <w:b/>
        <w:bCs/>
      </w:rPr>
      <w:fldChar w:fldCharType="separate"/>
    </w:r>
    <w:r w:rsidR="00650A13">
      <w:rPr>
        <w:rFonts w:ascii="Roboto Light" w:hAnsi="Roboto Light"/>
        <w:b/>
        <w:bCs/>
        <w:noProof/>
      </w:rPr>
      <w:t>23</w:t>
    </w:r>
    <w:r w:rsidRPr="00475F86">
      <w:rPr>
        <w:rFonts w:ascii="Roboto Light" w:hAnsi="Roboto Light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7D168" w14:textId="77777777" w:rsidR="00300CCA" w:rsidRDefault="00300CC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E1CD4" w14:textId="77777777" w:rsidR="007622CC" w:rsidRPr="00744E07" w:rsidRDefault="00744E07" w:rsidP="00744E07">
    <w:pPr>
      <w:pStyle w:val="Piedepgina"/>
      <w:jc w:val="right"/>
      <w:rPr>
        <w:rFonts w:ascii="Roboto Light" w:hAnsi="Roboto Light"/>
      </w:rPr>
    </w:pPr>
    <w:r w:rsidRPr="00744E07">
      <w:rPr>
        <w:rFonts w:ascii="Roboto Light" w:hAnsi="Roboto Light"/>
      </w:rPr>
      <w:t xml:space="preserve">Página </w:t>
    </w:r>
    <w:r w:rsidRPr="00744E07">
      <w:rPr>
        <w:rFonts w:ascii="Roboto Light" w:hAnsi="Roboto Light"/>
        <w:b/>
        <w:bCs/>
      </w:rPr>
      <w:fldChar w:fldCharType="begin"/>
    </w:r>
    <w:r w:rsidRPr="00744E07">
      <w:rPr>
        <w:rFonts w:ascii="Roboto Light" w:hAnsi="Roboto Light"/>
        <w:b/>
        <w:bCs/>
      </w:rPr>
      <w:instrText>PAGE  \* Arabic  \* MERGEFORMAT</w:instrText>
    </w:r>
    <w:r w:rsidRPr="00744E07">
      <w:rPr>
        <w:rFonts w:ascii="Roboto Light" w:hAnsi="Roboto Light"/>
        <w:b/>
        <w:bCs/>
      </w:rPr>
      <w:fldChar w:fldCharType="separate"/>
    </w:r>
    <w:r w:rsidR="00650A13">
      <w:rPr>
        <w:rFonts w:ascii="Roboto Light" w:hAnsi="Roboto Light"/>
        <w:b/>
        <w:bCs/>
        <w:noProof/>
      </w:rPr>
      <w:t>23</w:t>
    </w:r>
    <w:r w:rsidRPr="00744E07">
      <w:rPr>
        <w:rFonts w:ascii="Roboto Light" w:hAnsi="Roboto Light"/>
        <w:b/>
        <w:bCs/>
      </w:rPr>
      <w:fldChar w:fldCharType="end"/>
    </w:r>
    <w:r w:rsidRPr="00744E07">
      <w:rPr>
        <w:rFonts w:ascii="Roboto Light" w:hAnsi="Roboto Light"/>
      </w:rPr>
      <w:t xml:space="preserve"> de </w:t>
    </w:r>
    <w:r w:rsidRPr="00744E07">
      <w:rPr>
        <w:rFonts w:ascii="Roboto Light" w:hAnsi="Roboto Light"/>
        <w:b/>
        <w:bCs/>
      </w:rPr>
      <w:fldChar w:fldCharType="begin"/>
    </w:r>
    <w:r w:rsidRPr="00744E07">
      <w:rPr>
        <w:rFonts w:ascii="Roboto Light" w:hAnsi="Roboto Light"/>
        <w:b/>
        <w:bCs/>
      </w:rPr>
      <w:instrText>NUMPAGES  \* Arabic  \* MERGEFORMAT</w:instrText>
    </w:r>
    <w:r w:rsidRPr="00744E07">
      <w:rPr>
        <w:rFonts w:ascii="Roboto Light" w:hAnsi="Roboto Light"/>
        <w:b/>
        <w:bCs/>
      </w:rPr>
      <w:fldChar w:fldCharType="separate"/>
    </w:r>
    <w:r w:rsidR="00650A13">
      <w:rPr>
        <w:rFonts w:ascii="Roboto Light" w:hAnsi="Roboto Light"/>
        <w:b/>
        <w:bCs/>
        <w:noProof/>
      </w:rPr>
      <w:t>23</w:t>
    </w:r>
    <w:r w:rsidRPr="00744E07">
      <w:rPr>
        <w:rFonts w:ascii="Roboto Light" w:hAnsi="Roboto Light"/>
        <w:b/>
        <w:bCs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87CEA" w14:textId="77777777" w:rsidR="007622CC" w:rsidRDefault="007622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AE7D4" w14:textId="77777777" w:rsidR="00D91309" w:rsidRDefault="00D91309">
      <w:pPr>
        <w:spacing w:after="0" w:line="240" w:lineRule="auto"/>
      </w:pPr>
      <w:r>
        <w:separator/>
      </w:r>
    </w:p>
  </w:footnote>
  <w:footnote w:type="continuationSeparator" w:id="0">
    <w:p w14:paraId="24EC5AC8" w14:textId="77777777" w:rsidR="00D91309" w:rsidRDefault="00D91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6365" w14:textId="77777777" w:rsidR="00300CCA" w:rsidRDefault="00300C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5EABD" w14:textId="77777777" w:rsidR="007622CC" w:rsidRDefault="007622CC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7622CC" w:rsidRPr="001C0EDF" w14:paraId="67EE4E7C" w14:textId="77777777" w:rsidTr="007622CC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F5B1638" w14:textId="77777777" w:rsidR="007622CC" w:rsidRPr="001C0EDF" w:rsidRDefault="007622CC" w:rsidP="007622CC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3DC353CF" wp14:editId="0972F615">
                <wp:extent cx="1427480" cy="560070"/>
                <wp:effectExtent l="0" t="0" r="0" b="889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14706014" w14:textId="77777777" w:rsidR="007622CC" w:rsidRPr="0071356F" w:rsidRDefault="007622CC" w:rsidP="007622CC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RECLAMACIONES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6229657" w14:textId="77777777" w:rsidR="007622CC" w:rsidRPr="0071356F" w:rsidRDefault="007622CC" w:rsidP="007622CC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007.001</w:t>
          </w:r>
        </w:p>
      </w:tc>
    </w:tr>
    <w:tr w:rsidR="007622CC" w:rsidRPr="001C0EDF" w14:paraId="6D71E269" w14:textId="77777777" w:rsidTr="007622CC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C45E4CE" w14:textId="77777777" w:rsidR="007622CC" w:rsidRPr="001C0EDF" w:rsidRDefault="007622CC" w:rsidP="007622CC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6067930B" w14:textId="77777777" w:rsidR="007622CC" w:rsidRPr="0071356F" w:rsidRDefault="007622CC" w:rsidP="007622CC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080EF88" w14:textId="018718BB" w:rsidR="007622CC" w:rsidRPr="0071356F" w:rsidRDefault="007622CC" w:rsidP="007622CC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5A679C" w:rsidRPr="005A679C">
            <w:rPr>
              <w:szCs w:val="24"/>
            </w:rPr>
            <w:t>14/02/2024</w:t>
          </w:r>
        </w:p>
      </w:tc>
    </w:tr>
  </w:tbl>
  <w:p w14:paraId="4507C437" w14:textId="77777777" w:rsidR="007622CC" w:rsidRDefault="007622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4EB8A" w14:textId="77777777" w:rsidR="00300CCA" w:rsidRDefault="00300CC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1628EA" w:rsidRPr="001C0EDF" w14:paraId="28B35A8B" w14:textId="77777777" w:rsidTr="0001000F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CF91A41" w14:textId="77777777" w:rsidR="001628EA" w:rsidRPr="001C0EDF" w:rsidRDefault="001628EA" w:rsidP="001628EA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661325A7" wp14:editId="07986AD6">
                <wp:extent cx="1427480" cy="560070"/>
                <wp:effectExtent l="0" t="0" r="0" b="889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2B712268" w14:textId="77777777" w:rsidR="001628EA" w:rsidRPr="0071356F" w:rsidRDefault="001628EA" w:rsidP="001628EA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RECLAMACIONES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E41ADC0" w14:textId="77777777" w:rsidR="001628EA" w:rsidRPr="0071356F" w:rsidRDefault="001628EA" w:rsidP="001628EA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007.001</w:t>
          </w:r>
        </w:p>
      </w:tc>
    </w:tr>
    <w:tr w:rsidR="001628EA" w:rsidRPr="001C0EDF" w14:paraId="34CD2815" w14:textId="77777777" w:rsidTr="0001000F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3A55E64" w14:textId="77777777" w:rsidR="001628EA" w:rsidRPr="001C0EDF" w:rsidRDefault="001628EA" w:rsidP="001628EA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A22D846" w14:textId="77777777" w:rsidR="001628EA" w:rsidRPr="0071356F" w:rsidRDefault="001628EA" w:rsidP="001628EA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5CFED3E" w14:textId="155BDFC2" w:rsidR="001628EA" w:rsidRPr="0071356F" w:rsidRDefault="001628EA" w:rsidP="001628EA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300CCA" w:rsidRPr="00300CCA">
            <w:rPr>
              <w:szCs w:val="24"/>
            </w:rPr>
            <w:t>14/02/202</w:t>
          </w:r>
          <w:r w:rsidR="00300CCA">
            <w:rPr>
              <w:szCs w:val="24"/>
            </w:rPr>
            <w:t>4</w:t>
          </w:r>
        </w:p>
      </w:tc>
    </w:tr>
  </w:tbl>
  <w:p w14:paraId="3D878F30" w14:textId="77777777" w:rsidR="007622CC" w:rsidRDefault="007622CC" w:rsidP="00CA7166">
    <w:pPr>
      <w:rPr>
        <w:rFonts w:cs="Arial"/>
        <w:b/>
        <w:color w:val="0070C0"/>
        <w:u w:val="single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1D6BF" w14:textId="77777777" w:rsidR="007622CC" w:rsidRDefault="007622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5161038"/>
    <w:multiLevelType w:val="multilevel"/>
    <w:tmpl w:val="CFB83F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96C6D10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54444C"/>
    <w:multiLevelType w:val="multilevel"/>
    <w:tmpl w:val="CBB0CF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7AD508F"/>
    <w:multiLevelType w:val="multilevel"/>
    <w:tmpl w:val="3380FCA2"/>
    <w:lvl w:ilvl="0">
      <w:start w:val="1"/>
      <w:numFmt w:val="decimal"/>
      <w:lvlText w:val="%1."/>
      <w:lvlJc w:val="left"/>
      <w:pPr>
        <w:ind w:left="50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5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11" w:hanging="1800"/>
      </w:pPr>
      <w:rPr>
        <w:rFonts w:hint="default"/>
      </w:rPr>
    </w:lvl>
  </w:abstractNum>
  <w:abstractNum w:abstractNumId="13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5" w15:restartNumberingAfterBreak="0">
    <w:nsid w:val="2E547892"/>
    <w:multiLevelType w:val="hybridMultilevel"/>
    <w:tmpl w:val="D0F0211C"/>
    <w:lvl w:ilvl="0" w:tplc="9FE6DC9C">
      <w:start w:val="3"/>
      <w:numFmt w:val="decimal"/>
      <w:lvlText w:val="%1"/>
      <w:lvlJc w:val="left"/>
      <w:pPr>
        <w:ind w:left="5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7" w:hanging="360"/>
      </w:pPr>
    </w:lvl>
    <w:lvl w:ilvl="2" w:tplc="0C0A001B" w:tentative="1">
      <w:start w:val="1"/>
      <w:numFmt w:val="lowerRoman"/>
      <w:lvlText w:val="%3."/>
      <w:lvlJc w:val="right"/>
      <w:pPr>
        <w:ind w:left="1947" w:hanging="180"/>
      </w:pPr>
    </w:lvl>
    <w:lvl w:ilvl="3" w:tplc="0C0A000F" w:tentative="1">
      <w:start w:val="1"/>
      <w:numFmt w:val="decimal"/>
      <w:lvlText w:val="%4."/>
      <w:lvlJc w:val="left"/>
      <w:pPr>
        <w:ind w:left="2667" w:hanging="360"/>
      </w:pPr>
    </w:lvl>
    <w:lvl w:ilvl="4" w:tplc="0C0A0019" w:tentative="1">
      <w:start w:val="1"/>
      <w:numFmt w:val="lowerLetter"/>
      <w:lvlText w:val="%5."/>
      <w:lvlJc w:val="left"/>
      <w:pPr>
        <w:ind w:left="3387" w:hanging="360"/>
      </w:pPr>
    </w:lvl>
    <w:lvl w:ilvl="5" w:tplc="0C0A001B" w:tentative="1">
      <w:start w:val="1"/>
      <w:numFmt w:val="lowerRoman"/>
      <w:lvlText w:val="%6."/>
      <w:lvlJc w:val="right"/>
      <w:pPr>
        <w:ind w:left="4107" w:hanging="180"/>
      </w:pPr>
    </w:lvl>
    <w:lvl w:ilvl="6" w:tplc="0C0A000F" w:tentative="1">
      <w:start w:val="1"/>
      <w:numFmt w:val="decimal"/>
      <w:lvlText w:val="%7."/>
      <w:lvlJc w:val="left"/>
      <w:pPr>
        <w:ind w:left="4827" w:hanging="360"/>
      </w:pPr>
    </w:lvl>
    <w:lvl w:ilvl="7" w:tplc="0C0A0019" w:tentative="1">
      <w:start w:val="1"/>
      <w:numFmt w:val="lowerLetter"/>
      <w:lvlText w:val="%8."/>
      <w:lvlJc w:val="left"/>
      <w:pPr>
        <w:ind w:left="5547" w:hanging="360"/>
      </w:pPr>
    </w:lvl>
    <w:lvl w:ilvl="8" w:tplc="0C0A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FF552D"/>
    <w:multiLevelType w:val="hybridMultilevel"/>
    <w:tmpl w:val="098C973E"/>
    <w:lvl w:ilvl="0" w:tplc="249CCDEA">
      <w:start w:val="4"/>
      <w:numFmt w:val="decimal"/>
      <w:lvlText w:val="%1"/>
      <w:lvlJc w:val="left"/>
      <w:pPr>
        <w:ind w:left="5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7" w:hanging="360"/>
      </w:pPr>
    </w:lvl>
    <w:lvl w:ilvl="2" w:tplc="0C0A001B" w:tentative="1">
      <w:start w:val="1"/>
      <w:numFmt w:val="lowerRoman"/>
      <w:lvlText w:val="%3."/>
      <w:lvlJc w:val="right"/>
      <w:pPr>
        <w:ind w:left="1947" w:hanging="180"/>
      </w:pPr>
    </w:lvl>
    <w:lvl w:ilvl="3" w:tplc="0C0A000F" w:tentative="1">
      <w:start w:val="1"/>
      <w:numFmt w:val="decimal"/>
      <w:lvlText w:val="%4."/>
      <w:lvlJc w:val="left"/>
      <w:pPr>
        <w:ind w:left="2667" w:hanging="360"/>
      </w:pPr>
    </w:lvl>
    <w:lvl w:ilvl="4" w:tplc="0C0A0019" w:tentative="1">
      <w:start w:val="1"/>
      <w:numFmt w:val="lowerLetter"/>
      <w:lvlText w:val="%5."/>
      <w:lvlJc w:val="left"/>
      <w:pPr>
        <w:ind w:left="3387" w:hanging="360"/>
      </w:pPr>
    </w:lvl>
    <w:lvl w:ilvl="5" w:tplc="0C0A001B" w:tentative="1">
      <w:start w:val="1"/>
      <w:numFmt w:val="lowerRoman"/>
      <w:lvlText w:val="%6."/>
      <w:lvlJc w:val="right"/>
      <w:pPr>
        <w:ind w:left="4107" w:hanging="180"/>
      </w:pPr>
    </w:lvl>
    <w:lvl w:ilvl="6" w:tplc="0C0A000F" w:tentative="1">
      <w:start w:val="1"/>
      <w:numFmt w:val="decimal"/>
      <w:lvlText w:val="%7."/>
      <w:lvlJc w:val="left"/>
      <w:pPr>
        <w:ind w:left="4827" w:hanging="360"/>
      </w:pPr>
    </w:lvl>
    <w:lvl w:ilvl="7" w:tplc="0C0A0019" w:tentative="1">
      <w:start w:val="1"/>
      <w:numFmt w:val="lowerLetter"/>
      <w:lvlText w:val="%8."/>
      <w:lvlJc w:val="left"/>
      <w:pPr>
        <w:ind w:left="5547" w:hanging="360"/>
      </w:pPr>
    </w:lvl>
    <w:lvl w:ilvl="8" w:tplc="0C0A001B" w:tentative="1">
      <w:start w:val="1"/>
      <w:numFmt w:val="lowerRoman"/>
      <w:lvlText w:val="%9."/>
      <w:lvlJc w:val="right"/>
      <w:pPr>
        <w:ind w:left="6267" w:hanging="18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4446643B"/>
    <w:multiLevelType w:val="multilevel"/>
    <w:tmpl w:val="0302DF5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5F032E80"/>
    <w:multiLevelType w:val="multilevel"/>
    <w:tmpl w:val="4914FCF0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5AF4988"/>
    <w:multiLevelType w:val="multilevel"/>
    <w:tmpl w:val="48C28A96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9565371"/>
    <w:multiLevelType w:val="multilevel"/>
    <w:tmpl w:val="C6240F2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6E410D3C"/>
    <w:multiLevelType w:val="multilevel"/>
    <w:tmpl w:val="CDF4BFD0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5411BE9"/>
    <w:multiLevelType w:val="multilevel"/>
    <w:tmpl w:val="DCF8D6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8D6052A"/>
    <w:multiLevelType w:val="hybridMultilevel"/>
    <w:tmpl w:val="65060C5E"/>
    <w:lvl w:ilvl="0" w:tplc="00CAC5B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3F760C"/>
    <w:multiLevelType w:val="multilevel"/>
    <w:tmpl w:val="19A40F2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40219129">
    <w:abstractNumId w:val="29"/>
  </w:num>
  <w:num w:numId="2" w16cid:durableId="188643629">
    <w:abstractNumId w:val="25"/>
  </w:num>
  <w:num w:numId="3" w16cid:durableId="1284386082">
    <w:abstractNumId w:val="10"/>
  </w:num>
  <w:num w:numId="4" w16cid:durableId="1998456592">
    <w:abstractNumId w:val="33"/>
  </w:num>
  <w:num w:numId="5" w16cid:durableId="1749109235">
    <w:abstractNumId w:val="28"/>
  </w:num>
  <w:num w:numId="6" w16cid:durableId="1183743763">
    <w:abstractNumId w:val="8"/>
  </w:num>
  <w:num w:numId="7" w16cid:durableId="954336099">
    <w:abstractNumId w:val="22"/>
  </w:num>
  <w:num w:numId="8" w16cid:durableId="841436063">
    <w:abstractNumId w:val="36"/>
  </w:num>
  <w:num w:numId="9" w16cid:durableId="1681929933">
    <w:abstractNumId w:val="31"/>
  </w:num>
  <w:num w:numId="10" w16cid:durableId="1396275512">
    <w:abstractNumId w:val="7"/>
  </w:num>
  <w:num w:numId="11" w16cid:durableId="1803889261">
    <w:abstractNumId w:val="12"/>
  </w:num>
  <w:num w:numId="12" w16cid:durableId="1264997107">
    <w:abstractNumId w:val="20"/>
  </w:num>
  <w:num w:numId="13" w16cid:durableId="1579559145">
    <w:abstractNumId w:val="15"/>
  </w:num>
  <w:num w:numId="14" w16cid:durableId="967971337">
    <w:abstractNumId w:val="34"/>
  </w:num>
  <w:num w:numId="15" w16cid:durableId="1746950039">
    <w:abstractNumId w:val="21"/>
  </w:num>
  <w:num w:numId="16" w16cid:durableId="811949123">
    <w:abstractNumId w:val="30"/>
  </w:num>
  <w:num w:numId="17" w16cid:durableId="1863206953">
    <w:abstractNumId w:val="6"/>
  </w:num>
  <w:num w:numId="18" w16cid:durableId="375014067">
    <w:abstractNumId w:val="32"/>
  </w:num>
  <w:num w:numId="19" w16cid:durableId="1973900186">
    <w:abstractNumId w:val="18"/>
  </w:num>
  <w:num w:numId="20" w16cid:durableId="1145971137">
    <w:abstractNumId w:val="11"/>
  </w:num>
  <w:num w:numId="21" w16cid:durableId="1918248427">
    <w:abstractNumId w:val="24"/>
  </w:num>
  <w:num w:numId="22" w16cid:durableId="1933732155">
    <w:abstractNumId w:val="17"/>
  </w:num>
  <w:num w:numId="23" w16cid:durableId="1615213720">
    <w:abstractNumId w:val="23"/>
  </w:num>
  <w:num w:numId="24" w16cid:durableId="491529074">
    <w:abstractNumId w:val="4"/>
  </w:num>
  <w:num w:numId="25" w16cid:durableId="557857230">
    <w:abstractNumId w:val="27"/>
  </w:num>
  <w:num w:numId="26" w16cid:durableId="1166095977">
    <w:abstractNumId w:val="16"/>
  </w:num>
  <w:num w:numId="27" w16cid:durableId="427240300">
    <w:abstractNumId w:val="19"/>
  </w:num>
  <w:num w:numId="28" w16cid:durableId="620722761">
    <w:abstractNumId w:val="35"/>
  </w:num>
  <w:num w:numId="29" w16cid:durableId="1008946368">
    <w:abstractNumId w:val="13"/>
  </w:num>
  <w:num w:numId="30" w16cid:durableId="1142576760">
    <w:abstractNumId w:val="5"/>
  </w:num>
  <w:num w:numId="31" w16cid:durableId="403184555">
    <w:abstractNumId w:val="1"/>
  </w:num>
  <w:num w:numId="32" w16cid:durableId="525019269">
    <w:abstractNumId w:val="9"/>
  </w:num>
  <w:num w:numId="33" w16cid:durableId="549920474">
    <w:abstractNumId w:val="3"/>
  </w:num>
  <w:num w:numId="34" w16cid:durableId="426462896">
    <w:abstractNumId w:val="2"/>
  </w:num>
  <w:num w:numId="35" w16cid:durableId="2067340514">
    <w:abstractNumId w:val="0"/>
  </w:num>
  <w:num w:numId="36" w16cid:durableId="1328509387">
    <w:abstractNumId w:val="14"/>
  </w:num>
  <w:num w:numId="37" w16cid:durableId="3250115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49A"/>
    <w:rsid w:val="00010E3C"/>
    <w:rsid w:val="00022FC5"/>
    <w:rsid w:val="00084FB3"/>
    <w:rsid w:val="00141B17"/>
    <w:rsid w:val="001628EA"/>
    <w:rsid w:val="001B7C2B"/>
    <w:rsid w:val="001C46FB"/>
    <w:rsid w:val="0021756B"/>
    <w:rsid w:val="002672A8"/>
    <w:rsid w:val="002C649A"/>
    <w:rsid w:val="00300CCA"/>
    <w:rsid w:val="003143AF"/>
    <w:rsid w:val="0038691A"/>
    <w:rsid w:val="00431FFA"/>
    <w:rsid w:val="0046016B"/>
    <w:rsid w:val="00475F86"/>
    <w:rsid w:val="004B7FEF"/>
    <w:rsid w:val="00512080"/>
    <w:rsid w:val="005A679C"/>
    <w:rsid w:val="00650A13"/>
    <w:rsid w:val="00744E07"/>
    <w:rsid w:val="007622CC"/>
    <w:rsid w:val="00766D98"/>
    <w:rsid w:val="007F0709"/>
    <w:rsid w:val="008D5570"/>
    <w:rsid w:val="00963713"/>
    <w:rsid w:val="00967338"/>
    <w:rsid w:val="009C7036"/>
    <w:rsid w:val="00A34FD9"/>
    <w:rsid w:val="00AC172A"/>
    <w:rsid w:val="00AE18AA"/>
    <w:rsid w:val="00B051F5"/>
    <w:rsid w:val="00BA46D1"/>
    <w:rsid w:val="00BE0583"/>
    <w:rsid w:val="00C362AC"/>
    <w:rsid w:val="00C47B0E"/>
    <w:rsid w:val="00C53F2B"/>
    <w:rsid w:val="00C57504"/>
    <w:rsid w:val="00CA3777"/>
    <w:rsid w:val="00CA7166"/>
    <w:rsid w:val="00CB44DB"/>
    <w:rsid w:val="00D175F8"/>
    <w:rsid w:val="00D523C3"/>
    <w:rsid w:val="00D86168"/>
    <w:rsid w:val="00D91309"/>
    <w:rsid w:val="00DA7C24"/>
    <w:rsid w:val="00DF464A"/>
    <w:rsid w:val="00EB6C69"/>
    <w:rsid w:val="00EF2549"/>
    <w:rsid w:val="00FD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F8490"/>
  <w15:docId w15:val="{A92D741D-BAE4-4A01-8820-414470E2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79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5A679C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5A679C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5A679C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5A679C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  <w:rsid w:val="005A679C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5A679C"/>
  </w:style>
  <w:style w:type="character" w:customStyle="1" w:styleId="Titulo1Car">
    <w:name w:val="Titulo1 Car"/>
    <w:basedOn w:val="Fuentedeprrafopredeter"/>
    <w:link w:val="Titulo1"/>
    <w:qFormat/>
    <w:rsid w:val="005A679C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5A679C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5A679C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5A679C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5A679C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A679C"/>
  </w:style>
  <w:style w:type="character" w:styleId="Nmerodepgina">
    <w:name w:val="page number"/>
    <w:basedOn w:val="Fuentedeprrafopredeter"/>
    <w:qFormat/>
    <w:rsid w:val="005A679C"/>
  </w:style>
  <w:style w:type="character" w:styleId="Hipervnculo">
    <w:name w:val="Hyperlink"/>
    <w:basedOn w:val="Fuentedeprrafopredeter"/>
    <w:uiPriority w:val="99"/>
    <w:unhideWhenUsed/>
    <w:rsid w:val="005A679C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5A679C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5A679C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5A679C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5A679C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A679C"/>
    <w:rPr>
      <w:rFonts w:ascii="Segoe UI" w:hAnsi="Segoe UI" w:cs="Segoe UI"/>
      <w:sz w:val="18"/>
      <w:szCs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qFormat/>
    <w:rsid w:val="00FE6200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6D2EB8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6D2EB8"/>
    <w:rPr>
      <w:rFonts w:ascii="Arial" w:hAnsi="Arial"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6D2EB8"/>
    <w:rPr>
      <w:rFonts w:ascii="Arial" w:hAnsi="Arial"/>
      <w:b/>
      <w:bCs/>
      <w:sz w:val="20"/>
      <w:szCs w:val="20"/>
    </w:rPr>
  </w:style>
  <w:style w:type="character" w:customStyle="1" w:styleId="Enlacedelndice">
    <w:name w:val="Enlace del índice"/>
    <w:qFormat/>
    <w:rsid w:val="005A679C"/>
  </w:style>
  <w:style w:type="paragraph" w:styleId="Ttulo">
    <w:name w:val="Title"/>
    <w:basedOn w:val="Normal"/>
    <w:next w:val="Textoindependiente"/>
    <w:rsid w:val="005A679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5A679C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5A679C"/>
    <w:rPr>
      <w:rFonts w:cs="Lucida Sans"/>
    </w:rPr>
  </w:style>
  <w:style w:type="paragraph" w:styleId="Descripcin">
    <w:name w:val="caption"/>
    <w:basedOn w:val="Normal"/>
    <w:qFormat/>
    <w:rsid w:val="005A679C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5A679C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5A679C"/>
    <w:pPr>
      <w:numPr>
        <w:numId w:val="15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5A679C"/>
    <w:pPr>
      <w:numPr>
        <w:numId w:val="18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5A679C"/>
  </w:style>
  <w:style w:type="paragraph" w:styleId="TtuloTDC">
    <w:name w:val="TOC Heading"/>
    <w:basedOn w:val="Ttulo1"/>
    <w:next w:val="Normal"/>
    <w:uiPriority w:val="39"/>
    <w:unhideWhenUsed/>
    <w:qFormat/>
    <w:rsid w:val="005A679C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5A679C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A679C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5A679C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5A679C"/>
  </w:style>
  <w:style w:type="paragraph" w:customStyle="1" w:styleId="Titulo2">
    <w:name w:val="Titulo2"/>
    <w:basedOn w:val="Normal"/>
    <w:next w:val="Normal"/>
    <w:link w:val="Titulo2Car"/>
    <w:qFormat/>
    <w:rsid w:val="005A679C"/>
    <w:pPr>
      <w:numPr>
        <w:numId w:val="19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5A679C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5A679C"/>
    <w:pPr>
      <w:numPr>
        <w:numId w:val="16"/>
      </w:numPr>
    </w:pPr>
    <w:rPr>
      <w:b/>
    </w:rPr>
  </w:style>
  <w:style w:type="paragraph" w:customStyle="1" w:styleId="Cabeceraypie">
    <w:name w:val="Cabecera y pie"/>
    <w:basedOn w:val="Normal"/>
    <w:qFormat/>
    <w:rsid w:val="005A679C"/>
  </w:style>
  <w:style w:type="paragraph" w:styleId="Encabezado">
    <w:name w:val="header"/>
    <w:basedOn w:val="Normal"/>
    <w:link w:val="EncabezadoCar"/>
    <w:unhideWhenUsed/>
    <w:rsid w:val="005A679C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A679C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5A679C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5A679C"/>
    <w:pPr>
      <w:numPr>
        <w:numId w:val="36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5A679C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A679C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5A679C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rsid w:val="00FE6200"/>
    <w:pPr>
      <w:spacing w:after="120" w:line="48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6D2EB8"/>
    <w:pPr>
      <w:spacing w:line="240" w:lineRule="auto"/>
    </w:pPr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6D2EB8"/>
    <w:rPr>
      <w:b/>
      <w:bCs/>
    </w:rPr>
  </w:style>
  <w:style w:type="paragraph" w:customStyle="1" w:styleId="Contenidodelmarco">
    <w:name w:val="Contenido del marco"/>
    <w:basedOn w:val="Normal"/>
    <w:qFormat/>
    <w:rsid w:val="005A679C"/>
  </w:style>
  <w:style w:type="paragraph" w:customStyle="1" w:styleId="Contenidodelatabla">
    <w:name w:val="Contenido de la tabla"/>
    <w:basedOn w:val="Normal"/>
    <w:qFormat/>
    <w:rsid w:val="005A679C"/>
    <w:pPr>
      <w:widowControl w:val="0"/>
      <w:suppressLineNumbers/>
      <w:jc w:val="left"/>
    </w:pPr>
  </w:style>
  <w:style w:type="table" w:styleId="Tablaconcuadrcula">
    <w:name w:val="Table Grid"/>
    <w:basedOn w:val="Tablanormal"/>
    <w:uiPriority w:val="39"/>
    <w:rsid w:val="005A679C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5A679C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5A679C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679C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5A679C"/>
    <w:pPr>
      <w:numPr>
        <w:numId w:val="30"/>
      </w:numPr>
      <w:tabs>
        <w:tab w:val="clear" w:pos="926"/>
        <w:tab w:val="num" w:pos="709"/>
      </w:tabs>
      <w:ind w:left="709" w:hanging="567"/>
    </w:pPr>
  </w:style>
  <w:style w:type="paragraph" w:customStyle="1" w:styleId="Ttulodelatabla">
    <w:name w:val="Título de la tabla"/>
    <w:basedOn w:val="Contenidodelatabla"/>
    <w:qFormat/>
    <w:rsid w:val="005A679C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5A679C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679C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5A679C"/>
    <w:rPr>
      <w:rFonts w:ascii="Arial" w:hAnsi="Arial"/>
    </w:rPr>
  </w:style>
  <w:style w:type="paragraph" w:customStyle="1" w:styleId="paragraph">
    <w:name w:val="paragraph"/>
    <w:basedOn w:val="Normal"/>
    <w:rsid w:val="005A679C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5A679C"/>
  </w:style>
  <w:style w:type="character" w:customStyle="1" w:styleId="eop">
    <w:name w:val="eop"/>
    <w:basedOn w:val="Fuentedeprrafopredeter"/>
    <w:rsid w:val="005A679C"/>
  </w:style>
  <w:style w:type="paragraph" w:customStyle="1" w:styleId="TituloportadaSP">
    <w:name w:val="Titulo portada SP"/>
    <w:basedOn w:val="Normal"/>
    <w:link w:val="TituloportadaSPCar"/>
    <w:qFormat/>
    <w:rsid w:val="005A679C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5A679C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5A679C"/>
    <w:pPr>
      <w:numPr>
        <w:numId w:val="29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5A679C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5A679C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5A679C"/>
    <w:pPr>
      <w:numPr>
        <w:numId w:val="31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5A679C"/>
    <w:pPr>
      <w:numPr>
        <w:numId w:val="3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5A679C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5A679C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5A679C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customXml" Target="../customXml/item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02B748EF-DC96-40DE-8F3D-D2231E5104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DD64BB-F619-428E-9BDD-56A13426D7DE}"/>
</file>

<file path=customXml/itemProps3.xml><?xml version="1.0" encoding="utf-8"?>
<ds:datastoreItem xmlns:ds="http://schemas.openxmlformats.org/officeDocument/2006/customXml" ds:itemID="{81D1563A-E0D1-4AB2-83A3-A2C3396246B6}"/>
</file>

<file path=customXml/itemProps4.xml><?xml version="1.0" encoding="utf-8"?>
<ds:datastoreItem xmlns:ds="http://schemas.openxmlformats.org/officeDocument/2006/customXml" ds:itemID="{242DADF5-C6DB-4731-A98C-F615E3C7A1A9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164</TotalTime>
  <Pages>23</Pages>
  <Words>3361</Words>
  <Characters>18486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Fernando Pujol Herrero</cp:lastModifiedBy>
  <cp:revision>52</cp:revision>
  <cp:lastPrinted>2020-07-16T08:34:00Z</cp:lastPrinted>
  <dcterms:created xsi:type="dcterms:W3CDTF">2021-04-14T08:52:00Z</dcterms:created>
  <dcterms:modified xsi:type="dcterms:W3CDTF">2024-02-14T12:13:00Z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