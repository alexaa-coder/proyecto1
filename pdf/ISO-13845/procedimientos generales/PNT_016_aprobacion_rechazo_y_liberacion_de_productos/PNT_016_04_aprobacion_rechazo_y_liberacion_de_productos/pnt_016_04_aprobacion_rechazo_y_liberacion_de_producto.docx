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BD1D98" w:rsidR="009E4BE9" w:rsidP="009E4BE9" w:rsidRDefault="009E4BE9" w14:paraId="071F8FF9" w14:textId="32DFB024">
      <w:pPr>
        <w:ind w:left="708" w:hanging="708"/>
        <w:jc w:val="center"/>
        <w:rPr>
          <w:szCs w:val="24"/>
        </w:rPr>
      </w:pPr>
    </w:p>
    <w:p w:rsidR="009E4BE9" w:rsidP="009E4BE9" w:rsidRDefault="00BD1D98" w14:paraId="60E2E53F" w14:textId="5D1D721F">
      <w:pPr>
        <w:ind w:left="708" w:hanging="708"/>
        <w:jc w:val="center"/>
        <w:rPr>
          <w:szCs w:val="24"/>
        </w:rPr>
      </w:pPr>
      <w:r w:rsidRPr="00BD1D98">
        <w:rPr>
          <w:szCs w:val="24"/>
        </w:rPr>
        <w:tab/>
      </w:r>
    </w:p>
    <w:p w:rsidRPr="00BD1D98" w:rsidR="00BD1D98" w:rsidP="009E4BE9" w:rsidRDefault="00BD1D98" w14:paraId="4DAFE7E7" w14:textId="77777777">
      <w:pPr>
        <w:ind w:left="708" w:hanging="708"/>
        <w:jc w:val="center"/>
        <w:rPr>
          <w:szCs w:val="24"/>
        </w:rPr>
      </w:pPr>
    </w:p>
    <w:p w:rsidRPr="00BD1D98" w:rsidR="00305CFD" w:rsidP="009E4BE9" w:rsidRDefault="00305CFD" w14:paraId="66144F10" w14:textId="77777777">
      <w:pPr>
        <w:ind w:left="708" w:hanging="708"/>
        <w:jc w:val="center"/>
        <w:rPr>
          <w:szCs w:val="24"/>
        </w:rPr>
      </w:pPr>
    </w:p>
    <w:p w:rsidRPr="00BD1D98" w:rsidR="009E4BE9" w:rsidP="00EF327B" w:rsidRDefault="009E4BE9" w14:paraId="36BE4355" w14:textId="396B9E0D">
      <w:pPr>
        <w:pStyle w:val="TituloportadaSP"/>
      </w:pPr>
      <w:r w:rsidRPr="00BD1D98">
        <w:t>APROBACION, RECHAZO Y LIBERACION DE PRODUCTOS</w:t>
      </w:r>
    </w:p>
    <w:p w:rsidRPr="00BD1D98" w:rsidR="009E4BE9" w:rsidP="009E4BE9" w:rsidRDefault="009E4BE9" w14:paraId="3C29D67E" w14:textId="77777777">
      <w:pPr>
        <w:rPr>
          <w:szCs w:val="24"/>
        </w:rPr>
      </w:pPr>
    </w:p>
    <w:p w:rsidRPr="00BD1D98" w:rsidR="00067996" w:rsidP="008365F7" w:rsidRDefault="00067996" w14:paraId="414F94E8" w14:textId="77777777">
      <w:pPr>
        <w:rPr>
          <w:szCs w:val="24"/>
        </w:rPr>
      </w:pPr>
    </w:p>
    <w:p w:rsidRPr="00BD1D98" w:rsidR="00C80FB1" w:rsidP="008365F7" w:rsidRDefault="00C80FB1" w14:paraId="2510510A" w14:textId="77777777">
      <w:pPr>
        <w:rPr>
          <w:szCs w:val="24"/>
        </w:rPr>
      </w:pPr>
    </w:p>
    <w:p w:rsidRPr="00BD1D98" w:rsidR="00C80FB1" w:rsidP="008365F7" w:rsidRDefault="00C80FB1" w14:paraId="7E01AE6B" w14:textId="77777777">
      <w:pPr>
        <w:rPr>
          <w:szCs w:val="24"/>
        </w:rPr>
      </w:pPr>
    </w:p>
    <w:p w:rsidRPr="00BD1D98" w:rsidR="00C80FB1" w:rsidP="008365F7" w:rsidRDefault="00C80FB1" w14:paraId="218D2B25" w14:textId="77777777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ook w:val="04A0" w:firstRow="1" w:lastRow="0" w:firstColumn="1" w:lastColumn="0" w:noHBand="0" w:noVBand="1"/>
      </w:tblPr>
      <w:tblGrid>
        <w:gridCol w:w="1844"/>
        <w:gridCol w:w="2596"/>
        <w:gridCol w:w="2597"/>
        <w:gridCol w:w="2597"/>
      </w:tblGrid>
      <w:tr w:rsidRPr="00BD1D98" w:rsidR="006D678C" w:rsidTr="00BD1D98" w14:paraId="127B64EE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BD1D98" w:rsidR="006D678C" w:rsidP="00F26BE3" w:rsidRDefault="006D678C" w14:paraId="6C5487E3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6" w:type="dxa"/>
            <w:shd w:val="clear" w:color="auto" w:fill="4D868E"/>
          </w:tcPr>
          <w:p w:rsidRPr="00BD1D98" w:rsidR="006D678C" w:rsidP="00F26BE3" w:rsidRDefault="006D678C" w14:paraId="01EDEF3A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7" w:type="dxa"/>
            <w:shd w:val="clear" w:color="auto" w:fill="4D868E"/>
          </w:tcPr>
          <w:p w:rsidRPr="00BD1D98" w:rsidR="006D678C" w:rsidP="00F26BE3" w:rsidRDefault="006D678C" w14:paraId="1FFF3CF1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:rsidRPr="00BD1D98" w:rsidR="006D678C" w:rsidP="00F26BE3" w:rsidRDefault="006D678C" w14:paraId="1DD1BE39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Aprobado por:</w:t>
            </w:r>
          </w:p>
        </w:tc>
      </w:tr>
      <w:tr w:rsidRPr="00BD1D98" w:rsidR="006E7DDB" w:rsidTr="00BD1D98" w14:paraId="5D0ECEA1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BD1D98" w:rsidR="006E7DDB" w:rsidP="006E7DDB" w:rsidRDefault="006E7DDB" w14:paraId="22DBB83C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6" w:type="dxa"/>
          </w:tcPr>
          <w:p w:rsidRPr="00BD1D98" w:rsidR="006E7DDB" w:rsidP="006E7DDB" w:rsidRDefault="006E7DDB" w14:paraId="62378AFF" w14:textId="52EB2D67">
            <w:pPr>
              <w:pStyle w:val="Cabeceraypie"/>
            </w:pPr>
            <w:r>
              <w:t>Garantía de Calidad</w:t>
            </w:r>
          </w:p>
        </w:tc>
        <w:tc>
          <w:tcPr>
            <w:tcW w:w="2597" w:type="dxa"/>
          </w:tcPr>
          <w:p w:rsidRPr="00BD1D98" w:rsidR="006E7DDB" w:rsidP="006E7DDB" w:rsidRDefault="006E7DDB" w14:paraId="07DC3121" w14:textId="775455A7">
            <w:pPr>
              <w:pStyle w:val="Cabeceraypie"/>
            </w:pPr>
            <w:r>
              <w:t xml:space="preserve">Sistemas y ciberseguridad </w:t>
            </w:r>
          </w:p>
        </w:tc>
        <w:tc>
          <w:tcPr>
            <w:tcW w:w="2597" w:type="dxa"/>
          </w:tcPr>
          <w:p w:rsidRPr="00BD1D98" w:rsidR="006E7DDB" w:rsidP="006E7DDB" w:rsidRDefault="006E7DDB" w14:paraId="25558652" w14:textId="7861EFCB">
            <w:pPr>
              <w:pStyle w:val="Cabeceraypie"/>
            </w:pPr>
            <w:r>
              <w:t>Garantía de Calidad</w:t>
            </w:r>
          </w:p>
        </w:tc>
      </w:tr>
      <w:tr w:rsidRPr="00BD1D98" w:rsidR="006E7DDB" w:rsidTr="00BD1D98" w14:paraId="7279CECC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BD1D98" w:rsidR="006E7DDB" w:rsidP="006E7DDB" w:rsidRDefault="006E7DDB" w14:paraId="1C19E456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6" w:type="dxa"/>
          </w:tcPr>
          <w:p w:rsidRPr="00BD1D98" w:rsidR="006E7DDB" w:rsidP="006E7DDB" w:rsidRDefault="006E7DDB" w14:paraId="285975A9" w14:textId="0C95E008">
            <w:pPr>
              <w:pStyle w:val="Cabeceraypie"/>
            </w:pPr>
            <w:r>
              <w:t>Iván Pérez</w:t>
            </w:r>
          </w:p>
        </w:tc>
        <w:tc>
          <w:tcPr>
            <w:tcW w:w="2597" w:type="dxa"/>
          </w:tcPr>
          <w:p w:rsidRPr="00BD1D98" w:rsidR="006E7DDB" w:rsidP="006E7DDB" w:rsidRDefault="006E7DDB" w14:paraId="0B0393A3" w14:textId="6CC049E7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:rsidRPr="00BD1D98" w:rsidR="006E7DDB" w:rsidP="006E7DDB" w:rsidRDefault="006E7DDB" w14:paraId="23439362" w14:textId="27E00932">
            <w:pPr>
              <w:pStyle w:val="Cabeceraypie"/>
            </w:pPr>
            <w:r>
              <w:t>Fernando Pozo</w:t>
            </w:r>
          </w:p>
        </w:tc>
      </w:tr>
      <w:tr w:rsidRPr="00BD1D98" w:rsidR="006E7DDB" w:rsidTr="00BD1D98" w14:paraId="0A9180D5" w14:textId="77777777">
        <w:trPr>
          <w:trHeight w:val="850"/>
        </w:trPr>
        <w:tc>
          <w:tcPr>
            <w:tcW w:w="1844" w:type="dxa"/>
            <w:shd w:val="clear" w:color="auto" w:fill="4D868E"/>
          </w:tcPr>
          <w:p w:rsidRPr="00BD1D98" w:rsidR="006E7DDB" w:rsidP="006E7DDB" w:rsidRDefault="006E7DDB" w14:paraId="45FF4ACA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6" w:type="dxa"/>
          </w:tcPr>
          <w:p w:rsidRPr="00BD1D98" w:rsidR="006E7DDB" w:rsidP="006E7DDB" w:rsidRDefault="006E7DDB" w14:paraId="6DE509C3" w14:textId="77777777">
            <w:pPr>
              <w:pStyle w:val="Cabeceraypie"/>
            </w:pPr>
          </w:p>
        </w:tc>
        <w:tc>
          <w:tcPr>
            <w:tcW w:w="2597" w:type="dxa"/>
          </w:tcPr>
          <w:p w:rsidRPr="00BD1D98" w:rsidR="006E7DDB" w:rsidP="006E7DDB" w:rsidRDefault="006E7DDB" w14:paraId="06B46AA4" w14:textId="77777777">
            <w:pPr>
              <w:pStyle w:val="Cabeceraypie"/>
            </w:pPr>
          </w:p>
        </w:tc>
        <w:tc>
          <w:tcPr>
            <w:tcW w:w="2597" w:type="dxa"/>
          </w:tcPr>
          <w:p w:rsidRPr="00BD1D98" w:rsidR="006E7DDB" w:rsidP="006E7DDB" w:rsidRDefault="006E7DDB" w14:paraId="526BBF2A" w14:textId="77777777">
            <w:pPr>
              <w:pStyle w:val="Cabeceraypie"/>
            </w:pPr>
          </w:p>
        </w:tc>
      </w:tr>
      <w:tr w:rsidRPr="00BD1D98" w:rsidR="006E7DDB" w:rsidTr="00BD1D98" w14:paraId="7147F639" w14:textId="77777777">
        <w:trPr>
          <w:trHeight w:val="461"/>
        </w:trPr>
        <w:tc>
          <w:tcPr>
            <w:tcW w:w="1844" w:type="dxa"/>
            <w:shd w:val="clear" w:color="auto" w:fill="4D868E"/>
          </w:tcPr>
          <w:p w:rsidRPr="00BD1D98" w:rsidR="006E7DDB" w:rsidP="006E7DDB" w:rsidRDefault="006E7DDB" w14:paraId="0B08254D" w14:textId="77777777">
            <w:pPr>
              <w:pStyle w:val="Piedepgina"/>
              <w:rPr>
                <w:rFonts w:ascii="Roboto Light" w:hAnsi="Roboto Light" w:cs="Open Sans"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6" w:type="dxa"/>
          </w:tcPr>
          <w:p w:rsidRPr="00C63FFE" w:rsidR="006E7DDB" w:rsidP="006E7DDB" w:rsidRDefault="006E7DDB" w14:paraId="528BBE1C" w14:textId="0ED60FD1">
            <w:pPr>
              <w:pStyle w:val="Cabeceraypie"/>
              <w:rPr>
                <w:highlight w:val="yellow"/>
              </w:rPr>
            </w:pPr>
          </w:p>
        </w:tc>
        <w:tc>
          <w:tcPr>
            <w:tcW w:w="2597" w:type="dxa"/>
          </w:tcPr>
          <w:p w:rsidRPr="00C63FFE" w:rsidR="006E7DDB" w:rsidP="006E7DDB" w:rsidRDefault="006E7DDB" w14:paraId="5609086B" w14:textId="45297B19">
            <w:pPr>
              <w:pStyle w:val="Cabeceraypie"/>
              <w:rPr>
                <w:highlight w:val="yellow"/>
              </w:rPr>
            </w:pPr>
          </w:p>
        </w:tc>
        <w:tc>
          <w:tcPr>
            <w:tcW w:w="2597" w:type="dxa"/>
          </w:tcPr>
          <w:p w:rsidRPr="00116563" w:rsidR="006E7DDB" w:rsidP="006E7DDB" w:rsidRDefault="006E7DDB" w14:paraId="3394DF51" w14:textId="6364546F">
            <w:pPr>
              <w:pStyle w:val="Cabeceraypie"/>
            </w:pPr>
          </w:p>
        </w:tc>
      </w:tr>
    </w:tbl>
    <w:p w:rsidRPr="00BD1D98" w:rsidR="00C80FB1" w:rsidP="008365F7" w:rsidRDefault="00C80FB1" w14:paraId="3FBCF00D" w14:textId="77777777">
      <w:pPr>
        <w:rPr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</w:tblGrid>
      <w:tr w:rsidRPr="00BD1D98" w:rsidR="001E6FFD" w:rsidTr="00CA1873" w14:paraId="7F43660C" w14:textId="7777777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:rsidRPr="00BD1D98" w:rsidR="001E6FFD" w:rsidP="001E0D2A" w:rsidRDefault="001E6FFD" w14:paraId="49731AFA" w14:textId="77777777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Valido hasta:</w:t>
            </w:r>
          </w:p>
        </w:tc>
        <w:tc>
          <w:tcPr>
            <w:tcW w:w="2693" w:type="dxa"/>
            <w:vAlign w:val="center"/>
          </w:tcPr>
          <w:p w:rsidRPr="00BD1D98" w:rsidR="001E6FFD" w:rsidP="00CA1873" w:rsidRDefault="006E7DDB" w14:paraId="5FDEBE9D" w14:textId="22D0F9EE">
            <w:pPr>
              <w:jc w:val="left"/>
              <w:rPr>
                <w:szCs w:val="24"/>
              </w:rPr>
            </w:pPr>
            <w:r w:rsidRPr="006E7DDB">
              <w:rPr>
                <w:szCs w:val="24"/>
              </w:rPr>
              <w:t>02/06/202</w:t>
            </w:r>
            <w:r>
              <w:rPr>
                <w:szCs w:val="24"/>
              </w:rPr>
              <w:t>8</w:t>
            </w:r>
          </w:p>
        </w:tc>
      </w:tr>
    </w:tbl>
    <w:p w:rsidRPr="00BD1D98" w:rsidR="006D678C" w:rsidRDefault="006D678C" w14:paraId="42484993" w14:textId="47DC63BD">
      <w:pPr>
        <w:spacing w:line="259" w:lineRule="auto"/>
        <w:jc w:val="left"/>
        <w:rPr>
          <w:szCs w:val="24"/>
        </w:rPr>
      </w:pPr>
      <w:r w:rsidRPr="00BD1D98">
        <w:rPr>
          <w:szCs w:val="24"/>
        </w:rPr>
        <w:br w:type="page"/>
      </w:r>
    </w:p>
    <w:p w:rsidRPr="00BD1D98" w:rsidR="00222E9E" w:rsidP="008365F7" w:rsidRDefault="00222E9E" w14:paraId="6CEB18C8" w14:textId="77777777">
      <w:pPr>
        <w:rPr>
          <w:szCs w:val="24"/>
        </w:rPr>
      </w:pPr>
    </w:p>
    <w:p w:rsidRPr="00BD1D98" w:rsidR="00222E9E" w:rsidP="008365F7" w:rsidRDefault="00222E9E" w14:paraId="6A3B5E12" w14:textId="4D97731A">
      <w:pPr>
        <w:rPr>
          <w:szCs w:val="24"/>
        </w:rPr>
      </w:pPr>
    </w:p>
    <w:p w:rsidRPr="00BD1D98" w:rsidR="006D678C" w:rsidP="008365F7" w:rsidRDefault="006D678C" w14:paraId="3C4BAA7D" w14:textId="3DD85BBF">
      <w:pPr>
        <w:rPr>
          <w:szCs w:val="24"/>
        </w:rPr>
      </w:pPr>
    </w:p>
    <w:p w:rsidRPr="00BD1D98" w:rsidR="006D678C" w:rsidP="008365F7" w:rsidRDefault="006D678C" w14:paraId="30447C2A" w14:textId="77777777">
      <w:pPr>
        <w:rPr>
          <w:szCs w:val="24"/>
        </w:rPr>
      </w:pPr>
    </w:p>
    <w:p w:rsidRPr="00BD1D98" w:rsidR="00C80FB1" w:rsidP="008365F7" w:rsidRDefault="00C80FB1" w14:paraId="0294D84C" w14:textId="77777777">
      <w:pPr>
        <w:rPr>
          <w:szCs w:val="24"/>
        </w:rPr>
      </w:pPr>
    </w:p>
    <w:p w:rsidRPr="00BD1D98" w:rsidR="00C80FB1" w:rsidP="008365F7" w:rsidRDefault="00C80FB1" w14:paraId="233A8379" w14:textId="77777777">
      <w:pPr>
        <w:rPr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270"/>
        <w:gridCol w:w="4821"/>
        <w:gridCol w:w="1725"/>
        <w:gridCol w:w="1818"/>
      </w:tblGrid>
      <w:tr w:rsidRPr="00BD1D98" w:rsidR="00C80FB1" w:rsidTr="15A4380A" w14:paraId="253A1D19" w14:textId="77777777">
        <w:trPr>
          <w:trHeight w:val="646"/>
        </w:trPr>
        <w:tc>
          <w:tcPr>
            <w:tcW w:w="9634" w:type="dxa"/>
            <w:gridSpan w:val="4"/>
            <w:shd w:val="clear" w:color="auto" w:fill="4D868E"/>
            <w:tcMar/>
            <w:vAlign w:val="center"/>
          </w:tcPr>
          <w:p w:rsidRPr="00BD1D98" w:rsidR="00C80FB1" w:rsidP="00C80FB1" w:rsidRDefault="00C80FB1" w14:paraId="16D284B7" w14:textId="77777777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HISTORIAL DEL DOCUMENTO</w:t>
            </w:r>
          </w:p>
        </w:tc>
      </w:tr>
      <w:tr w:rsidRPr="00BD1D98" w:rsidR="00C80FB1" w:rsidTr="15A4380A" w14:paraId="410A3D7B" w14:textId="77777777">
        <w:trPr>
          <w:trHeight w:val="672"/>
        </w:trPr>
        <w:tc>
          <w:tcPr>
            <w:tcW w:w="1270" w:type="dxa"/>
            <w:shd w:val="clear" w:color="auto" w:fill="4D868E"/>
            <w:tcMar/>
            <w:vAlign w:val="center"/>
          </w:tcPr>
          <w:p w:rsidRPr="00EF327B" w:rsidR="00C80FB1" w:rsidP="00C80FB1" w:rsidRDefault="00EF327B" w14:paraId="417B1FE6" w14:textId="5ACA4BB6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VERSIÓN</w:t>
            </w:r>
          </w:p>
        </w:tc>
        <w:tc>
          <w:tcPr>
            <w:tcW w:w="4821" w:type="dxa"/>
            <w:shd w:val="clear" w:color="auto" w:fill="4D868E"/>
            <w:tcMar/>
            <w:vAlign w:val="center"/>
          </w:tcPr>
          <w:p w:rsidRPr="00EF327B" w:rsidR="00C80FB1" w:rsidP="00C80FB1" w:rsidRDefault="00EF327B" w14:paraId="2B838FE6" w14:textId="064D5AC3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CAUSAS DE LA MODIFICACIÓN</w:t>
            </w:r>
          </w:p>
        </w:tc>
        <w:tc>
          <w:tcPr>
            <w:tcW w:w="1725" w:type="dxa"/>
            <w:shd w:val="clear" w:color="auto" w:fill="4D868E"/>
            <w:tcMar/>
            <w:vAlign w:val="center"/>
          </w:tcPr>
          <w:p w:rsidRPr="00EF327B" w:rsidR="00C80FB1" w:rsidP="00C80FB1" w:rsidRDefault="00EF327B" w14:paraId="7134401F" w14:textId="6918BD9C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FECHA ENTRADA EN VIGOR</w:t>
            </w:r>
          </w:p>
        </w:tc>
        <w:tc>
          <w:tcPr>
            <w:tcW w:w="1818" w:type="dxa"/>
            <w:shd w:val="clear" w:color="auto" w:fill="4D868E"/>
            <w:tcMar/>
            <w:vAlign w:val="center"/>
          </w:tcPr>
          <w:p w:rsidRPr="00EF327B" w:rsidR="00C80FB1" w:rsidP="00C80FB1" w:rsidRDefault="00EF327B" w14:paraId="7C8CCFBB" w14:textId="308698AA">
            <w:pPr>
              <w:jc w:val="center"/>
              <w:rPr>
                <w:b/>
                <w:szCs w:val="24"/>
              </w:rPr>
            </w:pPr>
            <w:r w:rsidRPr="00EF327B">
              <w:rPr>
                <w:b/>
                <w:szCs w:val="24"/>
              </w:rPr>
              <w:t>SUSTITUYE A (CÓDIGO, REVISIÓN)</w:t>
            </w:r>
          </w:p>
        </w:tc>
      </w:tr>
      <w:tr w:rsidRPr="00BD1D98" w:rsidR="00C80FB1" w:rsidTr="15A4380A" w14:paraId="3C5E8E5A" w14:textId="77777777">
        <w:trPr>
          <w:trHeight w:val="646"/>
        </w:trPr>
        <w:tc>
          <w:tcPr>
            <w:tcW w:w="1270" w:type="dxa"/>
            <w:tcMar/>
            <w:vAlign w:val="center"/>
          </w:tcPr>
          <w:p w:rsidRPr="00BD1D98" w:rsidR="00C80FB1" w:rsidP="00C80FB1" w:rsidRDefault="00934010" w14:paraId="40E57DF6" w14:textId="74E268E3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0</w:t>
            </w:r>
            <w:r w:rsidRPr="00BD1D98" w:rsidR="006D678C">
              <w:rPr>
                <w:szCs w:val="24"/>
              </w:rPr>
              <w:t>1</w:t>
            </w:r>
          </w:p>
        </w:tc>
        <w:tc>
          <w:tcPr>
            <w:tcW w:w="4821" w:type="dxa"/>
            <w:tcMar/>
            <w:vAlign w:val="center"/>
          </w:tcPr>
          <w:p w:rsidRPr="00BD1D98" w:rsidR="00C80FB1" w:rsidP="00C80FB1" w:rsidRDefault="00B15C37" w14:paraId="3F1E1DE2" w14:textId="78E5ECCE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Edicion inicial</w:t>
            </w:r>
          </w:p>
        </w:tc>
        <w:tc>
          <w:tcPr>
            <w:tcW w:w="1725" w:type="dxa"/>
            <w:tcMar/>
            <w:vAlign w:val="center"/>
          </w:tcPr>
          <w:p w:rsidRPr="00BD1D98" w:rsidR="00C80FB1" w:rsidP="00C80FB1" w:rsidRDefault="00BF6B6E" w14:paraId="016D46F0" w14:textId="71858D6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22/02/2024</w:t>
            </w:r>
          </w:p>
        </w:tc>
        <w:tc>
          <w:tcPr>
            <w:tcW w:w="1818" w:type="dxa"/>
            <w:tcMar/>
            <w:vAlign w:val="center"/>
          </w:tcPr>
          <w:p w:rsidRPr="00BD1D98" w:rsidR="00C80FB1" w:rsidP="00C80FB1" w:rsidRDefault="00796876" w14:paraId="584724E0" w14:textId="77777777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N/A</w:t>
            </w:r>
          </w:p>
        </w:tc>
      </w:tr>
      <w:tr w:rsidRPr="00BD1D98" w:rsidR="00DE1EC0" w:rsidTr="15A4380A" w14:paraId="0F1601F7" w14:textId="77777777">
        <w:trPr>
          <w:trHeight w:val="646"/>
        </w:trPr>
        <w:tc>
          <w:tcPr>
            <w:tcW w:w="1270" w:type="dxa"/>
            <w:tcMar/>
            <w:vAlign w:val="center"/>
          </w:tcPr>
          <w:p w:rsidRPr="00BD1D98" w:rsidR="00DE1EC0" w:rsidP="00C80FB1" w:rsidRDefault="00DE1EC0" w14:paraId="006E018F" w14:textId="31AE59C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02</w:t>
            </w:r>
          </w:p>
        </w:tc>
        <w:tc>
          <w:tcPr>
            <w:tcW w:w="4821" w:type="dxa"/>
            <w:tcMar/>
            <w:vAlign w:val="center"/>
          </w:tcPr>
          <w:p w:rsidRPr="00BD1D98" w:rsidR="00DE1EC0" w:rsidP="00C80FB1" w:rsidRDefault="00DE1EC0" w14:paraId="173E7C41" w14:textId="0B4D9E9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Actualización departamentos de Spika</w:t>
            </w:r>
            <w:r w:rsidR="00856EFB">
              <w:rPr>
                <w:szCs w:val="24"/>
              </w:rPr>
              <w:t xml:space="preserve">, deficinición de procedimientos de </w:t>
            </w:r>
            <w:r w:rsidRPr="00906BF3" w:rsidR="00906BF3">
              <w:rPr>
                <w:szCs w:val="24"/>
              </w:rPr>
              <w:t xml:space="preserve"> reproducibilidad del software</w:t>
            </w:r>
            <w:r w:rsidR="00906BF3">
              <w:rPr>
                <w:szCs w:val="24"/>
              </w:rPr>
              <w:t xml:space="preserve">, </w:t>
            </w:r>
            <w:r w:rsidRPr="00906BF3" w:rsidR="00906BF3">
              <w:rPr>
                <w:szCs w:val="24"/>
              </w:rPr>
              <w:t>proceso de descarga e instalación</w:t>
            </w:r>
            <w:r w:rsidR="00CD50FA">
              <w:rPr>
                <w:szCs w:val="24"/>
              </w:rPr>
              <w:t>, verificación del etiquetado y correcto funcionamiento en los anexos.</w:t>
            </w:r>
          </w:p>
        </w:tc>
        <w:tc>
          <w:tcPr>
            <w:tcW w:w="1725" w:type="dxa"/>
            <w:tcMar/>
            <w:vAlign w:val="center"/>
          </w:tcPr>
          <w:p w:rsidR="00DE1EC0" w:rsidP="00C80FB1" w:rsidRDefault="00DE1EC0" w14:paraId="53319105" w14:textId="7B0AFC3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15/07/2024</w:t>
            </w:r>
          </w:p>
        </w:tc>
        <w:tc>
          <w:tcPr>
            <w:tcW w:w="1818" w:type="dxa"/>
            <w:tcMar/>
            <w:vAlign w:val="center"/>
          </w:tcPr>
          <w:p w:rsidRPr="00BD1D98" w:rsidR="00DE1EC0" w:rsidP="00C80FB1" w:rsidRDefault="00DE1EC0" w14:paraId="2F955621" w14:textId="293AADD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PNT-016.01</w:t>
            </w:r>
          </w:p>
        </w:tc>
      </w:tr>
      <w:tr w:rsidRPr="00BD1D98" w:rsidR="001E1E7E" w:rsidTr="15A4380A" w14:paraId="7D8FA1CA" w14:textId="77777777">
        <w:trPr>
          <w:trHeight w:val="646"/>
        </w:trPr>
        <w:tc>
          <w:tcPr>
            <w:tcW w:w="1270" w:type="dxa"/>
            <w:tcMar/>
            <w:vAlign w:val="center"/>
          </w:tcPr>
          <w:p w:rsidR="001E1E7E" w:rsidP="00C80FB1" w:rsidRDefault="001E1E7E" w14:paraId="66A274FA" w14:textId="26DC7DC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03</w:t>
            </w:r>
          </w:p>
        </w:tc>
        <w:tc>
          <w:tcPr>
            <w:tcW w:w="4821" w:type="dxa"/>
            <w:tcMar/>
            <w:vAlign w:val="center"/>
          </w:tcPr>
          <w:p w:rsidRPr="00BA74F4" w:rsidR="00BA74F4" w:rsidP="00BA74F4" w:rsidRDefault="00BA74F4" w14:paraId="6EBDF13A" w14:textId="77777777">
            <w:pPr>
              <w:jc w:val="center"/>
              <w:rPr>
                <w:szCs w:val="24"/>
              </w:rPr>
            </w:pPr>
            <w:r w:rsidRPr="00BA74F4">
              <w:rPr>
                <w:szCs w:val="24"/>
              </w:rPr>
              <w:t>Modificación del anexo 1 para incluir la versión del software y actualizar la reglamentación aplicable</w:t>
            </w:r>
          </w:p>
          <w:p w:rsidR="001E1E7E" w:rsidP="00BA74F4" w:rsidRDefault="00BA74F4" w14:paraId="016E84B3" w14:textId="07DC300A">
            <w:pPr>
              <w:jc w:val="center"/>
              <w:rPr>
                <w:szCs w:val="24"/>
              </w:rPr>
            </w:pPr>
            <w:r w:rsidRPr="00BA74F4">
              <w:rPr>
                <w:szCs w:val="24"/>
              </w:rPr>
              <w:t>Modificación del anexo 4 y 5 para incluir la firma del técnico responsable</w:t>
            </w:r>
          </w:p>
        </w:tc>
        <w:tc>
          <w:tcPr>
            <w:tcW w:w="1725" w:type="dxa"/>
            <w:tcMar/>
            <w:vAlign w:val="center"/>
          </w:tcPr>
          <w:p w:rsidR="001E1E7E" w:rsidP="00C80FB1" w:rsidRDefault="00116563" w14:paraId="07E56D65" w14:textId="79CE3EBE">
            <w:pPr>
              <w:jc w:val="center"/>
              <w:rPr>
                <w:szCs w:val="24"/>
              </w:rPr>
            </w:pPr>
            <w:r w:rsidRPr="00116563">
              <w:rPr>
                <w:szCs w:val="24"/>
              </w:rPr>
              <w:t>20</w:t>
            </w:r>
            <w:r w:rsidRPr="00116563" w:rsidR="001E1E7E">
              <w:rPr>
                <w:szCs w:val="24"/>
              </w:rPr>
              <w:t>/08/2024</w:t>
            </w:r>
          </w:p>
        </w:tc>
        <w:tc>
          <w:tcPr>
            <w:tcW w:w="1818" w:type="dxa"/>
            <w:tcMar/>
            <w:vAlign w:val="center"/>
          </w:tcPr>
          <w:p w:rsidR="001E1E7E" w:rsidP="00C80FB1" w:rsidRDefault="001E1E7E" w14:paraId="07A26F2C" w14:textId="5A3A2C65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PNT-016.02</w:t>
            </w:r>
          </w:p>
        </w:tc>
      </w:tr>
      <w:tr w:rsidRPr="00BD1D98" w:rsidR="00F108CB" w:rsidTr="15A4380A" w14:paraId="4BA8DEA9" w14:textId="77777777">
        <w:trPr>
          <w:trHeight w:val="646"/>
        </w:trPr>
        <w:tc>
          <w:tcPr>
            <w:tcW w:w="1270" w:type="dxa"/>
            <w:tcMar/>
            <w:vAlign w:val="center"/>
          </w:tcPr>
          <w:p w:rsidR="00F108CB" w:rsidP="00C80FB1" w:rsidRDefault="00F108CB" w14:paraId="13332817" w14:textId="5680891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04</w:t>
            </w:r>
          </w:p>
        </w:tc>
        <w:tc>
          <w:tcPr>
            <w:tcW w:w="4821" w:type="dxa"/>
            <w:tcMar/>
            <w:vAlign w:val="center"/>
          </w:tcPr>
          <w:p w:rsidRPr="00BA74F4" w:rsidR="00F108CB" w:rsidP="00BA74F4" w:rsidRDefault="00AE4BB7" w14:paraId="2C95B5ED" w14:textId="1D3F86EB">
            <w:pPr>
              <w:jc w:val="center"/>
              <w:rPr>
                <w:szCs w:val="24"/>
              </w:rPr>
            </w:pPr>
            <w:r w:rsidRPr="00AE4BB7">
              <w:rPr>
                <w:szCs w:val="24"/>
              </w:rPr>
              <w:t>Cambio en los departamentos de Spika</w:t>
            </w:r>
          </w:p>
        </w:tc>
        <w:tc>
          <w:tcPr>
            <w:tcW w:w="1725" w:type="dxa"/>
            <w:tcMar/>
            <w:vAlign w:val="center"/>
          </w:tcPr>
          <w:p w:rsidRPr="00116563" w:rsidR="00F108CB" w:rsidP="00C80FB1" w:rsidRDefault="00F108CB" w14:paraId="06710816" w14:textId="55877BF2">
            <w:pPr>
              <w:jc w:val="center"/>
            </w:pPr>
            <w:r w:rsidR="3CF964BA">
              <w:rPr/>
              <w:t>02/06/2025</w:t>
            </w:r>
          </w:p>
        </w:tc>
        <w:tc>
          <w:tcPr>
            <w:tcW w:w="1818" w:type="dxa"/>
            <w:tcMar/>
            <w:vAlign w:val="center"/>
          </w:tcPr>
          <w:p w:rsidR="00F108CB" w:rsidP="00C80FB1" w:rsidRDefault="00F108CB" w14:paraId="394FF64E" w14:textId="3BA35156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PNT-016.03</w:t>
            </w:r>
          </w:p>
        </w:tc>
      </w:tr>
    </w:tbl>
    <w:p w:rsidRPr="00BD1D98" w:rsidR="006D678C" w:rsidP="008365F7" w:rsidRDefault="006D678C" w14:paraId="014626C0" w14:textId="459D7CA4">
      <w:pPr>
        <w:rPr>
          <w:szCs w:val="24"/>
        </w:rPr>
      </w:pPr>
    </w:p>
    <w:p w:rsidRPr="00BD1D98" w:rsidR="006D678C" w:rsidRDefault="006D678C" w14:paraId="45C36ABB" w14:textId="77777777">
      <w:pPr>
        <w:spacing w:line="259" w:lineRule="auto"/>
        <w:jc w:val="left"/>
        <w:rPr>
          <w:szCs w:val="24"/>
        </w:rPr>
      </w:pPr>
      <w:r w:rsidRPr="00BD1D98">
        <w:rPr>
          <w:szCs w:val="24"/>
        </w:rPr>
        <w:br w:type="page"/>
      </w:r>
    </w:p>
    <w:p w:rsidR="00067996" w:rsidP="008365F7" w:rsidRDefault="00067996" w14:paraId="32E2E5FA" w14:textId="77777777">
      <w:pPr>
        <w:rPr>
          <w:szCs w:val="24"/>
        </w:rPr>
      </w:pPr>
    </w:p>
    <w:p w:rsidRPr="00BD1D98" w:rsidR="00EF327B" w:rsidP="008365F7" w:rsidRDefault="00EF327B" w14:paraId="17E502C8" w14:textId="77777777">
      <w:pPr>
        <w:rPr>
          <w:szCs w:val="24"/>
        </w:rPr>
      </w:pPr>
    </w:p>
    <w:sdt>
      <w:sdtPr>
        <w:id w:val="2117920800"/>
        <w:docPartObj>
          <w:docPartGallery w:val="Table of Contents"/>
          <w:docPartUnique/>
        </w:docPartObj>
      </w:sdtPr>
      <w:sdtContent>
        <w:p w:rsidR="00EF327B" w:rsidP="7DD3A5A5" w:rsidRDefault="00EF327B" w14:paraId="74095415" w14:textId="63B0E7A9" w14:noSpellErr="1">
          <w:pPr>
            <w:pStyle w:val="TtuloTDC"/>
            <w:jc w:val="center"/>
            <w:rPr>
              <w:lang w:val="es-ES"/>
            </w:rPr>
          </w:pPr>
          <w:r w:rsidRPr="7DD3A5A5" w:rsidR="00EF327B">
            <w:rPr>
              <w:lang w:val="es-ES"/>
            </w:rPr>
            <w:t>Contenido</w:t>
          </w:r>
        </w:p>
        <w:p w:rsidR="008C7E33" w:rsidP="7DD3A5A5" w:rsidRDefault="00EF327B" w14:paraId="716160D3" w14:textId="25F9B3A8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376634818">
            <w:r w:rsidRPr="7DD3A5A5" w:rsidR="7DD3A5A5">
              <w:rPr>
                <w:rStyle w:val="Hipervnculo"/>
              </w:rPr>
              <w:t>1.</w:t>
            </w:r>
            <w:r>
              <w:tab/>
            </w:r>
            <w:r w:rsidRPr="7DD3A5A5" w:rsidR="7DD3A5A5">
              <w:rPr>
                <w:rStyle w:val="Hipervnculo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_Toc1376634818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8C7E33" w:rsidP="7DD3A5A5" w:rsidRDefault="008C7E33" w14:paraId="3FCC690D" w14:textId="342F3FDF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969234451">
            <w:r w:rsidRPr="7DD3A5A5" w:rsidR="7DD3A5A5">
              <w:rPr>
                <w:rStyle w:val="Hipervnculo"/>
              </w:rPr>
              <w:t>2.</w:t>
            </w:r>
            <w:r>
              <w:tab/>
            </w:r>
            <w:r w:rsidRPr="7DD3A5A5" w:rsidR="7DD3A5A5">
              <w:rPr>
                <w:rStyle w:val="Hipervnculo"/>
              </w:rPr>
              <w:t>Alcance</w:t>
            </w:r>
            <w:r>
              <w:tab/>
            </w:r>
            <w:r>
              <w:fldChar w:fldCharType="begin"/>
            </w:r>
            <w:r>
              <w:instrText xml:space="preserve">PAGEREF _Toc969234451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8C7E33" w:rsidP="7DD3A5A5" w:rsidRDefault="008C7E33" w14:paraId="1FE6EEDE" w14:textId="55320146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1995816372">
            <w:r w:rsidRPr="7DD3A5A5" w:rsidR="7DD3A5A5">
              <w:rPr>
                <w:rStyle w:val="Hipervnculo"/>
              </w:rPr>
              <w:t>3.</w:t>
            </w:r>
            <w:r>
              <w:tab/>
            </w:r>
            <w:r w:rsidRPr="7DD3A5A5" w:rsidR="7DD3A5A5">
              <w:rPr>
                <w:rStyle w:val="Hipervnculo"/>
              </w:rPr>
              <w:t>Responsabilidades y Departamentos afectados</w:t>
            </w:r>
            <w:r>
              <w:tab/>
            </w:r>
            <w:r>
              <w:fldChar w:fldCharType="begin"/>
            </w:r>
            <w:r>
              <w:instrText xml:space="preserve">PAGEREF _Toc1995816372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8C7E33" w:rsidP="7DD3A5A5" w:rsidRDefault="008C7E33" w14:paraId="796677A3" w14:textId="7A4EADF4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1570906014">
            <w:r w:rsidRPr="7DD3A5A5" w:rsidR="7DD3A5A5">
              <w:rPr>
                <w:rStyle w:val="Hipervnculo"/>
              </w:rPr>
              <w:t>4.</w:t>
            </w:r>
            <w:r>
              <w:tab/>
            </w:r>
            <w:r w:rsidRPr="7DD3A5A5" w:rsidR="7DD3A5A5">
              <w:rPr>
                <w:rStyle w:val="Hipervnculo"/>
              </w:rPr>
              <w:t>Definiciones y Acrónimos</w:t>
            </w:r>
            <w:r>
              <w:tab/>
            </w:r>
            <w:r>
              <w:fldChar w:fldCharType="begin"/>
            </w:r>
            <w:r>
              <w:instrText xml:space="preserve">PAGEREF _Toc1570906014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8C7E33" w:rsidP="7DD3A5A5" w:rsidRDefault="008C7E33" w14:paraId="6B08A2DF" w14:textId="7E32CAE5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604830372">
            <w:r w:rsidRPr="7DD3A5A5" w:rsidR="7DD3A5A5">
              <w:rPr>
                <w:rStyle w:val="Hipervnculo"/>
              </w:rPr>
              <w:t>5.</w:t>
            </w:r>
            <w:r>
              <w:tab/>
            </w:r>
            <w:r w:rsidRPr="7DD3A5A5" w:rsidR="7DD3A5A5">
              <w:rPr>
                <w:rStyle w:val="Hipervnculo"/>
              </w:rPr>
              <w:t>Procedimiento</w:t>
            </w:r>
            <w:r>
              <w:tab/>
            </w:r>
            <w:r>
              <w:fldChar w:fldCharType="begin"/>
            </w:r>
            <w:r>
              <w:instrText xml:space="preserve">PAGEREF _Toc604830372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8C7E33" w:rsidP="7DD3A5A5" w:rsidRDefault="008C7E33" w14:paraId="455D2C30" w14:textId="17B6F8D4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44942891">
            <w:r w:rsidRPr="7DD3A5A5" w:rsidR="7DD3A5A5">
              <w:rPr>
                <w:rStyle w:val="Hipervnculo"/>
              </w:rPr>
              <w:t>5.1.</w:t>
            </w:r>
            <w:r>
              <w:tab/>
            </w:r>
            <w:r w:rsidRPr="7DD3A5A5" w:rsidR="7DD3A5A5">
              <w:rPr>
                <w:rStyle w:val="Hipervnculo"/>
              </w:rPr>
              <w:t>Producto intermedio</w:t>
            </w:r>
            <w:r>
              <w:tab/>
            </w:r>
            <w:r>
              <w:fldChar w:fldCharType="begin"/>
            </w:r>
            <w:r>
              <w:instrText xml:space="preserve">PAGEREF _Toc44942891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8C7E33" w:rsidP="7DD3A5A5" w:rsidRDefault="008C7E33" w14:paraId="22750BED" w14:textId="1D556E6D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191008654">
            <w:r w:rsidRPr="7DD3A5A5" w:rsidR="7DD3A5A5">
              <w:rPr>
                <w:rStyle w:val="Hipervnculo"/>
              </w:rPr>
              <w:t>5.2.</w:t>
            </w:r>
            <w:r>
              <w:tab/>
            </w:r>
            <w:r w:rsidRPr="7DD3A5A5" w:rsidR="7DD3A5A5">
              <w:rPr>
                <w:rStyle w:val="Hipervnculo"/>
              </w:rPr>
              <w:t>Productos terminados</w:t>
            </w:r>
            <w:r>
              <w:tab/>
            </w:r>
            <w:r>
              <w:fldChar w:fldCharType="begin"/>
            </w:r>
            <w:r>
              <w:instrText xml:space="preserve">PAGEREF _Toc191008654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8C7E33" w:rsidP="7DD3A5A5" w:rsidRDefault="008C7E33" w14:paraId="7F573871" w14:textId="7C41DEE8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403063809">
            <w:r w:rsidRPr="7DD3A5A5" w:rsidR="7DD3A5A5">
              <w:rPr>
                <w:rStyle w:val="Hipervnculo"/>
              </w:rPr>
              <w:t>5.3.</w:t>
            </w:r>
            <w:r>
              <w:tab/>
            </w:r>
            <w:r w:rsidRPr="7DD3A5A5" w:rsidR="7DD3A5A5">
              <w:rPr>
                <w:rStyle w:val="Hipervnculo"/>
              </w:rPr>
              <w:t>Productos rechazados</w:t>
            </w:r>
            <w:r>
              <w:tab/>
            </w:r>
            <w:r>
              <w:fldChar w:fldCharType="begin"/>
            </w:r>
            <w:r>
              <w:instrText xml:space="preserve">PAGEREF _Toc403063809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8C7E33" w:rsidP="7DD3A5A5" w:rsidRDefault="008C7E33" w14:paraId="501D53D7" w14:textId="386BEBF7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732467759">
            <w:r w:rsidRPr="7DD3A5A5" w:rsidR="7DD3A5A5">
              <w:rPr>
                <w:rStyle w:val="Hipervnculo"/>
              </w:rPr>
              <w:t>5.4.</w:t>
            </w:r>
            <w:r>
              <w:tab/>
            </w:r>
            <w:r w:rsidRPr="7DD3A5A5" w:rsidR="7DD3A5A5">
              <w:rPr>
                <w:rStyle w:val="Hipervnculo"/>
              </w:rPr>
              <w:t>Muestreo de productos</w:t>
            </w:r>
            <w:r>
              <w:tab/>
            </w:r>
            <w:r>
              <w:fldChar w:fldCharType="begin"/>
            </w:r>
            <w:r>
              <w:instrText xml:space="preserve">PAGEREF _Toc732467759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8C7E33" w:rsidP="7DD3A5A5" w:rsidRDefault="008C7E33" w14:paraId="102644A3" w14:textId="15796879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2135220584">
            <w:r w:rsidRPr="7DD3A5A5" w:rsidR="7DD3A5A5">
              <w:rPr>
                <w:rStyle w:val="Hipervnculo"/>
              </w:rPr>
              <w:t>6.</w:t>
            </w:r>
            <w:r>
              <w:tab/>
            </w:r>
            <w:r w:rsidRPr="7DD3A5A5" w:rsidR="7DD3A5A5">
              <w:rPr>
                <w:rStyle w:val="Hipervnculo"/>
              </w:rPr>
              <w:t>Distribución del Procedimiento</w:t>
            </w:r>
            <w:r>
              <w:tab/>
            </w:r>
            <w:r>
              <w:fldChar w:fldCharType="begin"/>
            </w:r>
            <w:r>
              <w:instrText xml:space="preserve">PAGEREF _Toc2135220584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8C7E33" w:rsidP="7DD3A5A5" w:rsidRDefault="008C7E33" w14:paraId="2723D96A" w14:textId="4F824311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1234417703">
            <w:r w:rsidRPr="7DD3A5A5" w:rsidR="7DD3A5A5">
              <w:rPr>
                <w:rStyle w:val="Hipervnculo"/>
              </w:rPr>
              <w:t>7.</w:t>
            </w:r>
            <w:r>
              <w:tab/>
            </w:r>
            <w:r w:rsidRPr="7DD3A5A5" w:rsidR="7DD3A5A5">
              <w:rPr>
                <w:rStyle w:val="Hipervnculo"/>
              </w:rPr>
              <w:t>Anexos</w:t>
            </w:r>
            <w:r>
              <w:tab/>
            </w:r>
            <w:r>
              <w:fldChar w:fldCharType="begin"/>
            </w:r>
            <w:r>
              <w:instrText xml:space="preserve">PAGEREF _Toc1234417703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8C7E33" w:rsidP="7DD3A5A5" w:rsidRDefault="008C7E33" w14:paraId="255873D4" w14:textId="53A750F5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896824749">
            <w:r w:rsidRPr="7DD3A5A5" w:rsidR="7DD3A5A5">
              <w:rPr>
                <w:rStyle w:val="Hipervnculo"/>
              </w:rPr>
              <w:t>8.</w:t>
            </w:r>
            <w:r>
              <w:tab/>
            </w:r>
            <w:r w:rsidRPr="7DD3A5A5" w:rsidR="7DD3A5A5">
              <w:rPr>
                <w:rStyle w:val="Hipervnculo"/>
              </w:rPr>
              <w:t>Documentación relacionada</w:t>
            </w:r>
            <w:r>
              <w:tab/>
            </w:r>
            <w:r>
              <w:fldChar w:fldCharType="begin"/>
            </w:r>
            <w:r>
              <w:instrText xml:space="preserve">PAGEREF _Toc896824749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8C7E33" w:rsidP="7DD3A5A5" w:rsidRDefault="008C7E33" w14:paraId="4D6047F5" w14:textId="1400B128">
          <w:pPr>
            <w:pStyle w:val="TDC1"/>
            <w:tabs>
              <w:tab w:val="left" w:leader="none" w:pos="480"/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663766990">
            <w:r w:rsidRPr="7DD3A5A5" w:rsidR="7DD3A5A5">
              <w:rPr>
                <w:rStyle w:val="Hipervnculo"/>
              </w:rPr>
              <w:t>9.</w:t>
            </w:r>
            <w:r>
              <w:tab/>
            </w:r>
            <w:r w:rsidRPr="7DD3A5A5" w:rsidR="7DD3A5A5">
              <w:rPr>
                <w:rStyle w:val="Hipervnculo"/>
              </w:rPr>
              <w:t>Formación</w:t>
            </w:r>
            <w:r>
              <w:tab/>
            </w:r>
            <w:r>
              <w:fldChar w:fldCharType="begin"/>
            </w:r>
            <w:r>
              <w:instrText xml:space="preserve">PAGEREF _Toc663766990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8</w:t>
            </w:r>
            <w:r>
              <w:fldChar w:fldCharType="end"/>
            </w:r>
          </w:hyperlink>
        </w:p>
        <w:p w:rsidR="008C7E33" w:rsidP="7DD3A5A5" w:rsidRDefault="008C7E33" w14:paraId="01B567D6" w14:textId="70170AB6">
          <w:pPr>
            <w:pStyle w:val="TDC1"/>
            <w:tabs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201421976">
            <w:r w:rsidRPr="7DD3A5A5" w:rsidR="7DD3A5A5">
              <w:rPr>
                <w:rStyle w:val="Hipervnculo"/>
              </w:rPr>
              <w:t>Modelo de certificado liberación</w:t>
            </w:r>
            <w:r>
              <w:tab/>
            </w:r>
            <w:r>
              <w:fldChar w:fldCharType="begin"/>
            </w:r>
            <w:r>
              <w:instrText xml:space="preserve">PAGEREF _Toc201421976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008C7E33" w:rsidP="7DD3A5A5" w:rsidRDefault="008C7E33" w14:paraId="275D2A73" w14:textId="2459E6EE">
          <w:pPr>
            <w:pStyle w:val="TDC1"/>
            <w:tabs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2078805042">
            <w:r w:rsidRPr="7DD3A5A5" w:rsidR="7DD3A5A5">
              <w:rPr>
                <w:rStyle w:val="Hipervnculo"/>
              </w:rPr>
              <w:t>Reproducibilidad del software</w:t>
            </w:r>
            <w:r>
              <w:tab/>
            </w:r>
            <w:r>
              <w:fldChar w:fldCharType="begin"/>
            </w:r>
            <w:r>
              <w:instrText xml:space="preserve">PAGEREF _Toc2078805042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008C7E33" w:rsidP="7DD3A5A5" w:rsidRDefault="008C7E33" w14:paraId="3C324FFA" w14:textId="2AA6A2D5">
          <w:pPr>
            <w:pStyle w:val="TDC1"/>
            <w:tabs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2126824404">
            <w:r w:rsidRPr="7DD3A5A5" w:rsidR="7DD3A5A5">
              <w:rPr>
                <w:rStyle w:val="Hipervnculo"/>
              </w:rPr>
              <w:t>Descarga e instalación del software</w:t>
            </w:r>
            <w:r>
              <w:tab/>
            </w:r>
            <w:r>
              <w:fldChar w:fldCharType="begin"/>
            </w:r>
            <w:r>
              <w:instrText xml:space="preserve">PAGEREF _Toc2126824404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008C7E33" w:rsidP="7DD3A5A5" w:rsidRDefault="008C7E33" w14:paraId="7132FE43" w14:textId="69749534">
          <w:pPr>
            <w:pStyle w:val="TDC1"/>
            <w:tabs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887874995">
            <w:r w:rsidRPr="7DD3A5A5" w:rsidR="7DD3A5A5">
              <w:rPr>
                <w:rStyle w:val="Hipervnculo"/>
              </w:rPr>
              <w:t>Etiquetado del software</w:t>
            </w:r>
            <w:r>
              <w:tab/>
            </w:r>
            <w:r>
              <w:fldChar w:fldCharType="begin"/>
            </w:r>
            <w:r>
              <w:instrText xml:space="preserve">PAGEREF _Toc887874995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13</w:t>
            </w:r>
            <w:r>
              <w:fldChar w:fldCharType="end"/>
            </w:r>
          </w:hyperlink>
        </w:p>
        <w:p w:rsidR="008C7E33" w:rsidP="7DD3A5A5" w:rsidRDefault="008C7E33" w14:paraId="4C514561" w14:textId="6F3A154A">
          <w:pPr>
            <w:pStyle w:val="TDC1"/>
            <w:tabs>
              <w:tab w:val="right" w:leader="dot" w:pos="9615"/>
            </w:tabs>
            <w:rPr>
              <w:rStyle w:val="Hipervnculo"/>
              <w:noProof/>
              <w:kern w:val="2"/>
              <w:lang w:val="es-ES"/>
              <w14:ligatures w14:val="standardContextual"/>
            </w:rPr>
          </w:pPr>
          <w:hyperlink w:anchor="_Toc26645786">
            <w:r w:rsidRPr="7DD3A5A5" w:rsidR="7DD3A5A5">
              <w:rPr>
                <w:rStyle w:val="Hipervnculo"/>
              </w:rPr>
              <w:t>Revisión y aprobación del Responsable Técnico</w:t>
            </w:r>
            <w:r>
              <w:tab/>
            </w:r>
            <w:r>
              <w:fldChar w:fldCharType="begin"/>
            </w:r>
            <w:r>
              <w:instrText xml:space="preserve">PAGEREF _Toc26645786 \h</w:instrText>
            </w:r>
            <w:r>
              <w:fldChar w:fldCharType="separate"/>
            </w:r>
            <w:r w:rsidRPr="7DD3A5A5" w:rsidR="7DD3A5A5">
              <w:rPr>
                <w:rStyle w:val="Hipervnculo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EF327B" w:rsidRDefault="00EF327B" w14:paraId="24EBA1BE" w14:textId="64DF6996" w14:noSpellErr="1"/>
    <w:p w:rsidRPr="00BD1D98" w:rsidR="00C80FB1" w:rsidP="00443F2D" w:rsidRDefault="00C80FB1" w14:paraId="230E0C70" w14:textId="77777777">
      <w:pPr>
        <w:rPr>
          <w:bCs/>
          <w:szCs w:val="24"/>
        </w:rPr>
      </w:pPr>
    </w:p>
    <w:p w:rsidRPr="00BD1D98" w:rsidR="00EB099E" w:rsidRDefault="00EB099E" w14:paraId="31176C51" w14:textId="2DB23CE3">
      <w:pPr>
        <w:spacing w:line="259" w:lineRule="auto"/>
        <w:jc w:val="left"/>
        <w:rPr>
          <w:b/>
          <w:bCs/>
          <w:color w:val="0083B3" w:themeColor="accent5" w:themeShade="BF"/>
          <w:szCs w:val="24"/>
        </w:rPr>
      </w:pPr>
      <w:r w:rsidRPr="00BD1D98">
        <w:rPr>
          <w:b/>
          <w:bCs/>
          <w:color w:val="0083B3" w:themeColor="accent5" w:themeShade="BF"/>
          <w:szCs w:val="24"/>
        </w:rPr>
        <w:br w:type="page"/>
      </w:r>
    </w:p>
    <w:p w:rsidRPr="00BD1D98" w:rsidR="00402A64" w:rsidP="00EF327B" w:rsidRDefault="00402A64" w14:paraId="6AA32242" w14:textId="77777777" w14:noSpellErr="1">
      <w:pPr>
        <w:pStyle w:val="Titulo1SP"/>
        <w:rPr/>
      </w:pPr>
      <w:bookmarkStart w:name="_Toc1376634818" w:id="1654920880"/>
      <w:r w:rsidR="00402A64">
        <w:rPr/>
        <w:t>Objetivo</w:t>
      </w:r>
      <w:bookmarkEnd w:id="1654920880"/>
    </w:p>
    <w:p w:rsidRPr="00BD1D98" w:rsidR="00C816EF" w:rsidP="00C816EF" w:rsidRDefault="00C816EF" w14:paraId="5EA24BAD" w14:textId="1E8E63DB">
      <w:pPr>
        <w:rPr>
          <w:szCs w:val="24"/>
        </w:rPr>
      </w:pPr>
      <w:r w:rsidRPr="00BD1D98">
        <w:rPr>
          <w:szCs w:val="24"/>
        </w:rPr>
        <w:t xml:space="preserve">El objetivo del presente procedimiento es </w:t>
      </w:r>
      <w:r w:rsidRPr="00BD1D98" w:rsidR="000415E4">
        <w:rPr>
          <w:szCs w:val="24"/>
        </w:rPr>
        <w:t>establecer las pautas</w:t>
      </w:r>
      <w:r w:rsidRPr="00BD1D98" w:rsidR="00B15C37">
        <w:rPr>
          <w:szCs w:val="24"/>
        </w:rPr>
        <w:t xml:space="preserve"> </w:t>
      </w:r>
      <w:r w:rsidRPr="00BD1D98" w:rsidR="000415E4">
        <w:rPr>
          <w:szCs w:val="24"/>
        </w:rPr>
        <w:t xml:space="preserve">en la sistemática para asegurar el cumplimiento de </w:t>
      </w:r>
      <w:r w:rsidRPr="00BD1D98" w:rsidR="009E4BE9">
        <w:rPr>
          <w:szCs w:val="24"/>
        </w:rPr>
        <w:t xml:space="preserve">todos los productos </w:t>
      </w:r>
      <w:r w:rsidRPr="00BD1D98" w:rsidR="000415E4">
        <w:rPr>
          <w:szCs w:val="24"/>
        </w:rPr>
        <w:t xml:space="preserve">con las especificaciones aprobadas. </w:t>
      </w:r>
    </w:p>
    <w:p w:rsidRPr="00BD1D98" w:rsidR="000415E4" w:rsidP="00C816EF" w:rsidRDefault="000415E4" w14:paraId="36021BE5" w14:textId="5C74F58C">
      <w:pPr>
        <w:rPr>
          <w:color w:val="0083B3" w:themeColor="accent5" w:themeShade="BF"/>
          <w:szCs w:val="24"/>
        </w:rPr>
      </w:pPr>
      <w:r w:rsidRPr="00BD1D98">
        <w:rPr>
          <w:szCs w:val="24"/>
        </w:rPr>
        <w:t xml:space="preserve">Con este procedimiento se pretende evitar que productos no cumplan las condiciones citadas y sean empleados de manera errónea en el proceso productivo o se comercialicen. </w:t>
      </w:r>
    </w:p>
    <w:p w:rsidRPr="00BD1D98" w:rsidR="00402A64" w:rsidP="00EF327B" w:rsidRDefault="00402A64" w14:paraId="133E24EF" w14:textId="63CA7724" w14:noSpellErr="1">
      <w:pPr>
        <w:pStyle w:val="Titulo1SP"/>
        <w:rPr/>
      </w:pPr>
      <w:bookmarkStart w:name="_Toc969234451" w:id="355659421"/>
      <w:r w:rsidR="00402A64">
        <w:rPr/>
        <w:t>Alcance</w:t>
      </w:r>
      <w:bookmarkEnd w:id="355659421"/>
    </w:p>
    <w:p w:rsidRPr="00BD1D98" w:rsidR="00C816EF" w:rsidP="00C816EF" w:rsidRDefault="00B15C37" w14:paraId="243F9442" w14:textId="3E7D5993">
      <w:pPr>
        <w:rPr>
          <w:szCs w:val="24"/>
        </w:rPr>
      </w:pPr>
      <w:r w:rsidRPr="00BD1D98">
        <w:rPr>
          <w:szCs w:val="24"/>
        </w:rPr>
        <w:t>El presente procedimiento aplica a</w:t>
      </w:r>
      <w:r w:rsidRPr="00BD1D98" w:rsidR="000415E4">
        <w:rPr>
          <w:szCs w:val="24"/>
        </w:rPr>
        <w:t xml:space="preserve"> todos los </w:t>
      </w:r>
      <w:r w:rsidRPr="00BD1D98" w:rsidR="009E4BE9">
        <w:rPr>
          <w:szCs w:val="24"/>
        </w:rPr>
        <w:t xml:space="preserve">productos </w:t>
      </w:r>
      <w:r w:rsidR="00BD1D98">
        <w:rPr>
          <w:szCs w:val="24"/>
        </w:rPr>
        <w:t xml:space="preserve">sanitarios que se liberan en las instalaciones de Spika Tech, en adelante Spika, </w:t>
      </w:r>
      <w:r w:rsidRPr="00BD1D98" w:rsidR="009E4BE9">
        <w:rPr>
          <w:szCs w:val="24"/>
        </w:rPr>
        <w:t xml:space="preserve">independientemente del estado en el proceso productivo que se encuentre. </w:t>
      </w:r>
    </w:p>
    <w:p w:rsidRPr="00BD1D98" w:rsidR="00402A64" w:rsidP="00EF327B" w:rsidRDefault="00587710" w14:paraId="362774EE" w14:textId="74F9FFAE" w14:noSpellErr="1">
      <w:pPr>
        <w:pStyle w:val="Titulo1SP"/>
        <w:rPr>
          <w:rFonts w:ascii="Roboto Light" w:hAnsi="Roboto Light"/>
          <w:sz w:val="24"/>
          <w:szCs w:val="24"/>
        </w:rPr>
      </w:pPr>
      <w:r w:rsidRPr="7DD3A5A5" w:rsidR="00587710">
        <w:rPr>
          <w:rFonts w:ascii="Roboto Light" w:hAnsi="Roboto Light"/>
          <w:sz w:val="24"/>
          <w:szCs w:val="24"/>
        </w:rPr>
        <w:t xml:space="preserve"> </w:t>
      </w:r>
      <w:bookmarkStart w:name="_Toc1995816372" w:id="1682329615"/>
      <w:r w:rsidR="00402A64">
        <w:rPr/>
        <w:t xml:space="preserve">Responsabilidades y </w:t>
      </w:r>
      <w:r w:rsidR="006D678C">
        <w:rPr/>
        <w:t>Departamentos</w:t>
      </w:r>
      <w:r w:rsidR="00E025C5">
        <w:rPr/>
        <w:t xml:space="preserve"> a</w:t>
      </w:r>
      <w:r w:rsidR="00402A64">
        <w:rPr/>
        <w:t>fectad</w:t>
      </w:r>
      <w:r w:rsidR="006D678C">
        <w:rPr/>
        <w:t>os</w:t>
      </w:r>
      <w:bookmarkEnd w:id="1682329615"/>
    </w:p>
    <w:p w:rsidRPr="00BD1D98" w:rsidR="00B15C37" w:rsidP="007F31A7" w:rsidRDefault="00B15C37" w14:paraId="08894B37" w14:textId="5BF9F110">
      <w:pPr>
        <w:rPr>
          <w:szCs w:val="24"/>
        </w:rPr>
      </w:pPr>
      <w:r w:rsidRPr="00BD1D98">
        <w:rPr>
          <w:szCs w:val="24"/>
        </w:rPr>
        <w:t xml:space="preserve">Es responsabilidad del </w:t>
      </w:r>
      <w:r w:rsidRPr="00BD1D98" w:rsidR="001F2AC4">
        <w:rPr>
          <w:szCs w:val="24"/>
        </w:rPr>
        <w:t>Técnico Responsable</w:t>
      </w:r>
      <w:r w:rsidRPr="00BD1D98">
        <w:rPr>
          <w:szCs w:val="24"/>
        </w:rPr>
        <w:t xml:space="preserve"> </w:t>
      </w:r>
      <w:r w:rsidRPr="00BD1D98" w:rsidR="007F31A7">
        <w:rPr>
          <w:szCs w:val="24"/>
        </w:rPr>
        <w:t xml:space="preserve">asegurar que los materiales y productos cumplan las especificaciones aprobadas. Teniendo la potestad de aprobarlos o rechazarlos según corresponda. </w:t>
      </w:r>
    </w:p>
    <w:p w:rsidRPr="00BD1D98" w:rsidR="001F2AC4" w:rsidP="001F2AC4" w:rsidRDefault="00402A64" w14:paraId="5D3DF700" w14:textId="77777777">
      <w:pPr>
        <w:rPr>
          <w:bCs/>
          <w:szCs w:val="24"/>
        </w:rPr>
      </w:pPr>
      <w:r w:rsidRPr="00BD1D98">
        <w:rPr>
          <w:bCs/>
          <w:szCs w:val="24"/>
        </w:rPr>
        <w:t>L</w:t>
      </w:r>
      <w:r w:rsidRPr="00BD1D98" w:rsidR="00033CF8">
        <w:rPr>
          <w:bCs/>
          <w:szCs w:val="24"/>
        </w:rPr>
        <w:t xml:space="preserve">os departamentos </w:t>
      </w:r>
      <w:r w:rsidRPr="00BD1D98">
        <w:rPr>
          <w:bCs/>
          <w:szCs w:val="24"/>
        </w:rPr>
        <w:t>afectad</w:t>
      </w:r>
      <w:r w:rsidRPr="00BD1D98" w:rsidR="00033CF8">
        <w:rPr>
          <w:bCs/>
          <w:szCs w:val="24"/>
        </w:rPr>
        <w:t>o</w:t>
      </w:r>
      <w:r w:rsidRPr="00BD1D98">
        <w:rPr>
          <w:bCs/>
          <w:szCs w:val="24"/>
        </w:rPr>
        <w:t xml:space="preserve">s son </w:t>
      </w:r>
      <w:r w:rsidRPr="00BD1D98" w:rsidR="00033CF8">
        <w:rPr>
          <w:bCs/>
          <w:szCs w:val="24"/>
        </w:rPr>
        <w:t>los señalados</w:t>
      </w:r>
      <w:r w:rsidRPr="00BD1D98">
        <w:rPr>
          <w:bCs/>
          <w:szCs w:val="24"/>
        </w:rPr>
        <w:t xml:space="preserve"> </w:t>
      </w:r>
      <w:r w:rsidRPr="00BD1D98" w:rsidR="00C4600B">
        <w:rPr>
          <w:bCs/>
          <w:szCs w:val="24"/>
        </w:rPr>
        <w:t xml:space="preserve">en la </w:t>
      </w:r>
      <w:r w:rsidRPr="00BD1D98" w:rsidR="00650D9F">
        <w:rPr>
          <w:bCs/>
          <w:szCs w:val="24"/>
        </w:rPr>
        <w:t>siguiente tabla</w:t>
      </w:r>
      <w:r w:rsidRPr="00BD1D98">
        <w:rPr>
          <w:bCs/>
          <w:szCs w:val="24"/>
        </w:rPr>
        <w:t>:</w:t>
      </w:r>
    </w:p>
    <w:p w:rsidR="001F2AC4" w:rsidP="001F2AC4" w:rsidRDefault="001F2AC4" w14:paraId="51D6138E" w14:textId="77777777">
      <w:pPr>
        <w:rPr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Pr="00AE4BB7" w:rsidR="00AE4BB7" w:rsidTr="00AE4BB7" w14:paraId="321BAD78" w14:textId="77777777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AE4BB7" w:rsidR="00AE4BB7" w:rsidP="00397C3C" w:rsidRDefault="00AE4BB7" w14:paraId="0170461C" w14:textId="77777777">
            <w:pPr>
              <w:pStyle w:val="Cabeceraypie"/>
            </w:pPr>
            <w:r w:rsidRPr="00AE4BB7">
              <w:t>Departamento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D868E"/>
            <w:hideMark/>
          </w:tcPr>
          <w:p w:rsidRPr="00AE4BB7" w:rsidR="00AE4BB7" w:rsidP="00397C3C" w:rsidRDefault="00AE4BB7" w14:paraId="4B3E5A51" w14:textId="77777777">
            <w:pPr>
              <w:pStyle w:val="Cabeceraypie"/>
            </w:pPr>
            <w:r w:rsidRPr="00AE4BB7">
              <w:t>Aplica</w:t>
            </w:r>
          </w:p>
        </w:tc>
      </w:tr>
      <w:tr w:rsidRPr="00AE4BB7" w:rsidR="00AE4BB7" w:rsidTr="00AE4BB7" w14:paraId="70803F1F" w14:textId="77777777">
        <w:trPr>
          <w:trHeight w:val="92"/>
          <w:jc w:val="center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E4BB7" w:rsidR="00AE4BB7" w:rsidP="00397C3C" w:rsidRDefault="00AE4BB7" w14:paraId="6ADAA3F1" w14:textId="77777777">
            <w:pPr>
              <w:pStyle w:val="Cabeceraypie"/>
            </w:pP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hideMark/>
          </w:tcPr>
          <w:p w:rsidRPr="00AE4BB7" w:rsidR="00AE4BB7" w:rsidP="00397C3C" w:rsidRDefault="00AE4BB7" w14:paraId="60D03C1A" w14:textId="77777777">
            <w:pPr>
              <w:pStyle w:val="Cabeceraypie"/>
            </w:pPr>
            <w:r w:rsidRPr="00AE4BB7">
              <w:t>Si</w:t>
            </w:r>
          </w:p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D9D9D"/>
            <w:hideMark/>
          </w:tcPr>
          <w:p w:rsidRPr="00AE4BB7" w:rsidR="00AE4BB7" w:rsidP="00397C3C" w:rsidRDefault="00AE4BB7" w14:paraId="2F9E8C7C" w14:textId="77777777">
            <w:pPr>
              <w:pStyle w:val="Cabeceraypie"/>
            </w:pPr>
            <w:r w:rsidRPr="00AE4BB7">
              <w:t>No</w:t>
            </w:r>
          </w:p>
        </w:tc>
      </w:tr>
      <w:tr w:rsidRPr="00AE4BB7" w:rsidR="00AE4BB7" w:rsidTr="00AE4BB7" w14:paraId="0AB532F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E4BB7" w:rsidR="00AE4BB7" w:rsidP="00397C3C" w:rsidRDefault="00AE4BB7" w14:paraId="03026C72" w14:textId="77777777">
            <w:pPr>
              <w:pStyle w:val="Cabeceraypie"/>
            </w:pPr>
            <w:r w:rsidRPr="00AE4BB7">
              <w:t>Dirección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AE4BB7" w:rsidR="00AE4BB7" w:rsidP="00397C3C" w:rsidRDefault="00AE4BB7" w14:paraId="0F06FF59" w14:textId="77777777">
                <w:pPr>
                  <w:pStyle w:val="Cabeceraypie"/>
                  <w:rPr>
                    <w:lang w:val="es-ES"/>
                  </w:rPr>
                </w:pPr>
                <w:r w:rsidRPr="00AE4BB7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AE4BB7" w:rsidR="00AE4BB7" w:rsidP="00397C3C" w:rsidRDefault="00AE4BB7" w14:paraId="1A7EBA13" w14:textId="77777777">
                <w:pPr>
                  <w:pStyle w:val="Cabeceraypie"/>
                  <w:rPr>
                    <w:lang w:val="es-ES"/>
                  </w:rPr>
                </w:pPr>
                <w:r w:rsidRPr="00AE4BB7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Pr="00AE4BB7" w:rsidR="00397C3C" w:rsidTr="00AE4BB7" w14:paraId="7181D6AD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AE4BB7" w:rsidR="00397C3C" w:rsidP="00397C3C" w:rsidRDefault="00397C3C" w14:paraId="59D56AC5" w14:textId="33818021">
            <w:pPr>
              <w:pStyle w:val="Cabeceraypie"/>
            </w:pPr>
            <w:r>
              <w:t>Medio ambiente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-13541645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97C3C" w:rsidP="00397C3C" w:rsidRDefault="00397C3C" w14:paraId="6B6DDC9C" w14:textId="2DF79E9C">
                <w:pPr>
                  <w:pStyle w:val="Cabeceraypie"/>
                  <w:rPr>
                    <w:lang w:val="es-ES"/>
                  </w:rPr>
                </w:pPr>
                <w:r w:rsidRPr="00E905F6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-11273877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97C3C" w:rsidP="00397C3C" w:rsidRDefault="00397C3C" w14:paraId="70B52CBA" w14:textId="0F8C91AE">
                <w:pPr>
                  <w:pStyle w:val="Cabeceraypie"/>
                  <w:rPr>
                    <w:lang w:val="es-ES"/>
                  </w:rPr>
                </w:pPr>
                <w:r w:rsidRPr="00E905F6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Pr="00AE4BB7" w:rsidR="00AE4BB7" w:rsidTr="00AE4BB7" w14:paraId="70D27D6F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E4BB7" w:rsidR="00AE4BB7" w:rsidP="00397C3C" w:rsidRDefault="00AE4BB7" w14:paraId="6471BD58" w14:textId="2EA75E18">
            <w:pPr>
              <w:pStyle w:val="Cabeceraypie"/>
            </w:pPr>
            <w:r w:rsidRPr="00AE4BB7">
              <w:t>Garantía de Calidad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AE4BB7" w:rsidR="00AE4BB7" w:rsidP="00397C3C" w:rsidRDefault="00AE4BB7" w14:paraId="7A79C3F7" w14:textId="77777777">
                <w:pPr>
                  <w:pStyle w:val="Cabeceraypie"/>
                  <w:rPr>
                    <w:lang w:val="es-ES"/>
                  </w:rPr>
                </w:pPr>
                <w:r w:rsidRPr="00AE4BB7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AE4BB7" w:rsidR="00AE4BB7" w:rsidP="00397C3C" w:rsidRDefault="00AE4BB7" w14:paraId="2C5FC342" w14:textId="77777777">
                <w:pPr>
                  <w:pStyle w:val="Cabeceraypie"/>
                  <w:rPr>
                    <w:lang w:val="es-ES"/>
                  </w:rPr>
                </w:pPr>
                <w:r w:rsidRPr="00AE4BB7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Pr="00AE4BB7" w:rsidR="00AE4BB7" w:rsidTr="00AE4BB7" w14:paraId="59463CFB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E4BB7" w:rsidR="00AE4BB7" w:rsidP="00397C3C" w:rsidRDefault="00AE4BB7" w14:paraId="56230FF2" w14:textId="77777777">
            <w:pPr>
              <w:pStyle w:val="Cabeceraypie"/>
            </w:pPr>
            <w:r w:rsidRPr="00AE4BB7">
              <w:t>Sistemas y Ciberseguridad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AE4BB7" w:rsidR="00AE4BB7" w:rsidP="00397C3C" w:rsidRDefault="00AE4BB7" w14:paraId="1A27A43D" w14:textId="77777777">
                <w:pPr>
                  <w:pStyle w:val="Cabeceraypie"/>
                  <w:rPr>
                    <w:lang w:val="es-ES"/>
                  </w:rPr>
                </w:pPr>
                <w:r w:rsidRPr="00AE4BB7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AE4BB7" w:rsidR="00AE4BB7" w:rsidP="00397C3C" w:rsidRDefault="00AE4BB7" w14:paraId="7DD46C28" w14:textId="77777777">
                <w:pPr>
                  <w:pStyle w:val="Cabeceraypie"/>
                  <w:rPr>
                    <w:lang w:val="es-ES"/>
                  </w:rPr>
                </w:pPr>
                <w:r w:rsidRPr="00AE4BB7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Pr="00AE4BB7" w:rsidR="00AE4BB7" w:rsidTr="00AE4BB7" w14:paraId="63F17374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E4BB7" w:rsidR="00AE4BB7" w:rsidP="00397C3C" w:rsidRDefault="00AE4BB7" w14:paraId="769E4C29" w14:textId="77777777">
            <w:pPr>
              <w:pStyle w:val="Cabeceraypie"/>
            </w:pPr>
            <w:r w:rsidRPr="00AE4BB7">
              <w:t>Investigación y Desarrollo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AE4BB7" w:rsidR="00AE4BB7" w:rsidP="00397C3C" w:rsidRDefault="00AE4BB7" w14:paraId="31DCBF13" w14:textId="77777777">
                <w:pPr>
                  <w:pStyle w:val="Cabeceraypie"/>
                  <w:rPr>
                    <w:lang w:val="es-ES"/>
                  </w:rPr>
                </w:pPr>
                <w:r w:rsidRPr="00AE4BB7">
                  <w:rPr>
                    <w:rFonts w:ascii="Segoe UI Symbol" w:hAnsi="Segoe UI Symbol" w:cs="Segoe UI Symbol"/>
                    <w:lang w:val="es-ES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rPr>
                <w:lang w:val="es-ES"/>
              </w:r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AE4BB7" w:rsidR="00AE4BB7" w:rsidP="00397C3C" w:rsidRDefault="00AE4BB7" w14:paraId="7C9B113E" w14:textId="77777777">
                <w:pPr>
                  <w:pStyle w:val="Cabeceraypie"/>
                  <w:rPr>
                    <w:lang w:val="es-ES"/>
                  </w:rPr>
                </w:pPr>
                <w:r w:rsidRPr="00AE4BB7">
                  <w:rPr>
                    <w:rFonts w:ascii="Segoe UI Symbol" w:hAnsi="Segoe UI Symbol" w:cs="Segoe UI Symbol"/>
                    <w:lang w:val="es-ES"/>
                  </w:rPr>
                  <w:t>☐</w:t>
                </w:r>
              </w:p>
            </w:sdtContent>
          </w:sdt>
        </w:tc>
      </w:tr>
      <w:tr w:rsidRPr="00AE4BB7" w:rsidR="00AE4BB7" w:rsidTr="00AE4BB7" w14:paraId="30AB9000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AE4BB7" w:rsidR="00AE4BB7" w:rsidP="00397C3C" w:rsidRDefault="00AE4BB7" w14:paraId="40E713C4" w14:textId="77777777">
            <w:pPr>
              <w:pStyle w:val="Cabeceraypie"/>
            </w:pPr>
            <w:r w:rsidRPr="00AE4BB7">
              <w:t>Marketing y Ventas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AE4BB7" w:rsidR="00AE4BB7" w:rsidP="00397C3C" w:rsidRDefault="00AE4BB7" w14:paraId="7BEE0BE2" w14:textId="77777777">
                <w:pPr>
                  <w:pStyle w:val="Cabeceraypie"/>
                </w:pPr>
                <w:r w:rsidRPr="00AE4BB7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sdt>
            <w:sdt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Pr="00AE4BB7" w:rsidR="00AE4BB7" w:rsidP="00397C3C" w:rsidRDefault="00AE4BB7" w14:paraId="764ADA74" w14:textId="77777777">
                <w:pPr>
                  <w:pStyle w:val="Cabeceraypie"/>
                </w:pPr>
                <w:r w:rsidRPr="00AE4BB7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  <w:tr w:rsidRPr="00AE4BB7" w:rsidR="00397C3C" w:rsidTr="00AE4BB7" w14:paraId="377D12C2" w14:textId="77777777">
        <w:trPr>
          <w:jc w:val="center"/>
        </w:trPr>
        <w:tc>
          <w:tcPr>
            <w:tcW w:w="32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AE4BB7" w:rsidR="00397C3C" w:rsidP="00397C3C" w:rsidRDefault="00397C3C" w14:paraId="30B19753" w14:textId="074EACCD">
            <w:pPr>
              <w:pStyle w:val="Cabeceraypie"/>
            </w:pPr>
            <w:r>
              <w:lastRenderedPageBreak/>
              <w:t>Gestión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16828602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97C3C" w:rsidP="00397C3C" w:rsidRDefault="00397C3C" w14:paraId="28070945" w14:textId="189D3F22">
                <w:pPr>
                  <w:pStyle w:val="Cabeceraypie"/>
                </w:pPr>
                <w:r w:rsidRPr="00E905F6">
                  <w:rPr>
                    <w:rFonts w:ascii="Segoe UI Symbol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sdt>
            <w:sdtPr>
              <w:id w:val="-9799176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397C3C" w:rsidP="00397C3C" w:rsidRDefault="00397C3C" w14:paraId="30FB65CC" w14:textId="638BAB87">
                <w:pPr>
                  <w:pStyle w:val="Cabeceraypie"/>
                </w:pPr>
                <w:r w:rsidRPr="00E905F6">
                  <w:rPr>
                    <w:rFonts w:ascii="Segoe UI Symbol" w:hAnsi="Segoe UI Symbol" w:cs="Segoe UI Symbol"/>
                  </w:rPr>
                  <w:t>☐</w:t>
                </w:r>
              </w:p>
            </w:sdtContent>
          </w:sdt>
        </w:tc>
      </w:tr>
    </w:tbl>
    <w:p w:rsidRPr="00BD1D98" w:rsidR="00AE4BB7" w:rsidP="001F2AC4" w:rsidRDefault="00AE4BB7" w14:paraId="733CDA99" w14:textId="77777777">
      <w:pPr>
        <w:rPr>
          <w:szCs w:val="24"/>
        </w:rPr>
      </w:pPr>
    </w:p>
    <w:p w:rsidRPr="00BD1D98" w:rsidR="00402A64" w:rsidP="00EF327B" w:rsidRDefault="00067996" w14:paraId="7D191EBD" w14:textId="77777777" w14:noSpellErr="1">
      <w:pPr>
        <w:pStyle w:val="Titulo1SP"/>
        <w:rPr/>
      </w:pPr>
      <w:bookmarkStart w:name="_Toc1570906014" w:id="672556068"/>
      <w:r w:rsidR="00067996">
        <w:rPr/>
        <w:t>D</w:t>
      </w:r>
      <w:r w:rsidR="00402A64">
        <w:rPr/>
        <w:t>efiniciones y Acrónimos</w:t>
      </w:r>
      <w:bookmarkEnd w:id="672556068"/>
    </w:p>
    <w:p w:rsidRPr="00BD1D98" w:rsidR="007F31A7" w:rsidP="00EF327B" w:rsidRDefault="007F31A7" w14:paraId="339349D8" w14:textId="6020B87D">
      <w:pPr>
        <w:pStyle w:val="Listavietas1"/>
      </w:pPr>
      <w:r w:rsidRPr="005C5D76">
        <w:rPr>
          <w:u w:val="single"/>
        </w:rPr>
        <w:t>Producto Intermedio</w:t>
      </w:r>
      <w:r w:rsidRPr="00BD1D98">
        <w:t>: Material elaborado parcialmente que debe pasar aún por otras fases de la producción antes de convertirse en producto a final.</w:t>
      </w:r>
    </w:p>
    <w:p w:rsidRPr="00BD1D98" w:rsidR="007F31A7" w:rsidP="00EF327B" w:rsidRDefault="007F31A7" w14:paraId="603A7595" w14:textId="7F4A17D6">
      <w:pPr>
        <w:pStyle w:val="Listavietas1"/>
      </w:pPr>
      <w:r w:rsidRPr="00BD1D98">
        <w:rPr>
          <w:u w:val="single"/>
        </w:rPr>
        <w:t>Producto Terminado</w:t>
      </w:r>
      <w:r w:rsidRPr="00BD1D98">
        <w:t>: se entiende que es aquel que ha pasado por todas las fases de producción, incluyendo su acondicionamiento en el envase final.</w:t>
      </w:r>
    </w:p>
    <w:p w:rsidRPr="00BD1D98" w:rsidR="007F31A7" w:rsidP="00EF327B" w:rsidRDefault="007F31A7" w14:paraId="314FED5F" w14:textId="49AC33AE">
      <w:pPr>
        <w:pStyle w:val="Listavietas1"/>
      </w:pPr>
      <w:r w:rsidRPr="00BD1D98">
        <w:rPr>
          <w:u w:val="single"/>
        </w:rPr>
        <w:t>Especificaciones</w:t>
      </w:r>
      <w:r w:rsidRPr="00BD1D98">
        <w:t>: Describen de forma detallada los requisitos que tienen que cumplir los productos o materiales utilizados u obtenidos durante la fabricación. Sirven como base de la evaluación de la calidad.</w:t>
      </w:r>
    </w:p>
    <w:p w:rsidRPr="00BD1D98" w:rsidR="00B43EFB" w:rsidP="00EF327B" w:rsidRDefault="00402A64" w14:paraId="469B96FE" w14:textId="77777777" w14:noSpellErr="1">
      <w:pPr>
        <w:pStyle w:val="Titulo1SP"/>
        <w:rPr>
          <w:rFonts w:ascii="Roboto Light" w:hAnsi="Roboto Light"/>
          <w:sz w:val="24"/>
          <w:szCs w:val="24"/>
        </w:rPr>
      </w:pPr>
      <w:bookmarkStart w:name="_Toc604830372" w:id="864520831"/>
      <w:r w:rsidR="00402A64">
        <w:rPr/>
        <w:t>Procedimiento</w:t>
      </w:r>
      <w:bookmarkEnd w:id="864520831"/>
    </w:p>
    <w:p w:rsidRPr="00BD1D98" w:rsidR="007523F7" w:rsidP="00EF327B" w:rsidRDefault="0042644A" w14:paraId="702BF43D" w14:textId="409F2FFA" w14:noSpellErr="1">
      <w:pPr>
        <w:pStyle w:val="Titulo2SP"/>
        <w:rPr/>
      </w:pPr>
      <w:bookmarkStart w:name="_Toc44942891" w:id="1331786748"/>
      <w:r w:rsidR="0042644A">
        <w:rPr/>
        <w:t>Producto intermedio</w:t>
      </w:r>
      <w:bookmarkEnd w:id="1331786748"/>
    </w:p>
    <w:p w:rsidRPr="00BD1D98" w:rsidR="00B15C37" w:rsidP="00B15C37" w:rsidRDefault="0042644A" w14:paraId="39921599" w14:textId="0E4654A1">
      <w:pPr>
        <w:tabs>
          <w:tab w:val="left" w:pos="-2977"/>
        </w:tabs>
        <w:spacing w:after="120" w:line="288" w:lineRule="auto"/>
        <w:ind w:right="119"/>
        <w:rPr>
          <w:szCs w:val="24"/>
        </w:rPr>
      </w:pPr>
      <w:r w:rsidRPr="00BD1D98">
        <w:rPr>
          <w:szCs w:val="24"/>
        </w:rPr>
        <w:t xml:space="preserve">Los productos intermedios serán </w:t>
      </w:r>
      <w:r w:rsidRPr="00BD1D98" w:rsidR="001F2AC4">
        <w:rPr>
          <w:szCs w:val="24"/>
        </w:rPr>
        <w:t>comprobados</w:t>
      </w:r>
      <w:r w:rsidRPr="00BD1D98">
        <w:rPr>
          <w:szCs w:val="24"/>
        </w:rPr>
        <w:t xml:space="preserve"> frente a sus especificaciones. De la misma manera se ubicarán en</w:t>
      </w:r>
      <w:r w:rsidRPr="00BD1D98" w:rsidR="00D739E0">
        <w:rPr>
          <w:szCs w:val="24"/>
        </w:rPr>
        <w:t xml:space="preserve"> la </w:t>
      </w:r>
      <w:r w:rsidR="00BD1D98">
        <w:rPr>
          <w:szCs w:val="24"/>
        </w:rPr>
        <w:t>ruta</w:t>
      </w:r>
      <w:r w:rsidRPr="00BD1D98" w:rsidR="001F2AC4">
        <w:rPr>
          <w:szCs w:val="24"/>
        </w:rPr>
        <w:t xml:space="preserve"> </w:t>
      </w:r>
      <w:r w:rsidRPr="00156C11" w:rsidR="00156C11">
        <w:rPr>
          <w:szCs w:val="24"/>
        </w:rPr>
        <w:t xml:space="preserve">https://github.com/SpikaTechSL/VRCardio-VHET360-Visualization </w:t>
      </w:r>
      <w:r w:rsidR="00E0695E">
        <w:rPr>
          <w:szCs w:val="24"/>
        </w:rPr>
        <w:t xml:space="preserve">(ruta sólo accesible para miembros de la empresa al tratarse de un repositorio privado) </w:t>
      </w:r>
      <w:r w:rsidRPr="00BD1D98">
        <w:rPr>
          <w:szCs w:val="24"/>
        </w:rPr>
        <w:t xml:space="preserve">hasta que se produzca su liberación por el Técnico Responsable. </w:t>
      </w:r>
    </w:p>
    <w:p w:rsidRPr="00BD1D98" w:rsidR="0042644A" w:rsidP="00B15C37" w:rsidRDefault="0042644A" w14:paraId="16399016" w14:textId="3E0B7430">
      <w:pPr>
        <w:tabs>
          <w:tab w:val="left" w:pos="-2977"/>
        </w:tabs>
        <w:spacing w:after="120" w:line="288" w:lineRule="auto"/>
        <w:ind w:right="119"/>
        <w:rPr>
          <w:szCs w:val="24"/>
        </w:rPr>
      </w:pPr>
      <w:r w:rsidRPr="00BD1D98">
        <w:rPr>
          <w:szCs w:val="24"/>
        </w:rPr>
        <w:t xml:space="preserve">Si el producto se corresponde en todos y cada uno de sus parámetros se dictaminará como </w:t>
      </w:r>
      <w:r w:rsidRPr="00BD1D98">
        <w:rPr>
          <w:b/>
          <w:bCs/>
          <w:szCs w:val="24"/>
        </w:rPr>
        <w:t>APROBADO</w:t>
      </w:r>
      <w:r w:rsidRPr="00BD1D98">
        <w:rPr>
          <w:szCs w:val="24"/>
        </w:rPr>
        <w:t>. Si por el contrario existe alguna discrepancia entre las especificaciones y los resultados obtenidos se abrirá un informe de No Conformidad para dictaminar si:</w:t>
      </w:r>
    </w:p>
    <w:p w:rsidRPr="00BD1D98" w:rsidR="0042644A" w:rsidP="00EF327B" w:rsidRDefault="0042644A" w14:paraId="7920D519" w14:textId="0CB492C9">
      <w:pPr>
        <w:pStyle w:val="Listavietas1"/>
      </w:pPr>
      <w:r w:rsidRPr="00BD1D98">
        <w:t xml:space="preserve">La discrepancia es un defecto menor que no afecta a la calidad del producto en </w:t>
      </w:r>
      <w:r w:rsidRPr="00BD1D98" w:rsidR="001F2AC4">
        <w:t>sí</w:t>
      </w:r>
      <w:r w:rsidRPr="00BD1D98">
        <w:t xml:space="preserve"> misma, podrá aprobarse el producto.</w:t>
      </w:r>
    </w:p>
    <w:p w:rsidRPr="00BD1D98" w:rsidR="0042644A" w:rsidP="00EF327B" w:rsidRDefault="217705D9" w14:paraId="152FFD87" w14:textId="4A241406">
      <w:pPr>
        <w:pStyle w:val="Listavietas1"/>
      </w:pPr>
      <w:r>
        <w:t xml:space="preserve">La discrepancia es un defecto mayor que puede afectar a la calidad, se dictaminará como </w:t>
      </w:r>
      <w:r w:rsidRPr="217705D9">
        <w:rPr>
          <w:b/>
          <w:bCs/>
        </w:rPr>
        <w:t xml:space="preserve">RECHAZADO/OBSOLETO, </w:t>
      </w:r>
      <w:r>
        <w:t>se identificará como tal y se ubicará en la ruta</w:t>
      </w:r>
      <w:r w:rsidRPr="00156C11" w:rsidR="00156C11">
        <w:t>https://github.com/SpikaTechSL/VRCardio-VHET360-Visualization</w:t>
      </w:r>
      <w:r w:rsidR="00156C11">
        <w:t xml:space="preserve"> </w:t>
      </w:r>
      <w:r w:rsidR="007C159F">
        <w:rPr>
          <w:szCs w:val="24"/>
        </w:rPr>
        <w:t>(ruta sólo accesible para miembros de la empresa al tratarse de un repositorio privado)</w:t>
      </w:r>
      <w:r>
        <w:t xml:space="preserve">. </w:t>
      </w:r>
    </w:p>
    <w:p w:rsidR="217705D9" w:rsidP="217705D9" w:rsidRDefault="217705D9" w14:paraId="05A4628D" w14:textId="7AA8AA48">
      <w:pPr>
        <w:spacing w:after="120" w:line="288" w:lineRule="auto"/>
        <w:ind w:right="119"/>
      </w:pPr>
      <w:r>
        <w:t xml:space="preserve">En el tiempo trascurrido desde que se reciben los dispositivos de adquisición de datos por el fabricante y el personal de Spika revisa toda la información, el producto permanece en cuarentena y se identifica fiscamente con una etiqueta naranja. </w:t>
      </w:r>
    </w:p>
    <w:p w:rsidRPr="217705D9" w:rsidR="004E2840" w:rsidP="004E2840" w:rsidRDefault="008D549E" w14:paraId="493FB41E" w14:textId="531680F9">
      <w:pPr>
        <w:spacing w:after="120" w:line="288" w:lineRule="auto"/>
        <w:ind w:right="119"/>
        <w:rPr>
          <w:spacing w:val="-3"/>
        </w:rPr>
      </w:pPr>
      <w:r w:rsidRPr="217705D9">
        <w:rPr>
          <w:spacing w:val="-3"/>
        </w:rPr>
        <w:lastRenderedPageBreak/>
        <w:t xml:space="preserve">El dictamen del producto intermedio de sofware realizará siguiendo el modelo de certificado del </w:t>
      </w:r>
      <w:r w:rsidRPr="217705D9">
        <w:rPr>
          <w:b/>
          <w:bCs/>
          <w:spacing w:val="-3"/>
        </w:rPr>
        <w:t xml:space="preserve">Anexo </w:t>
      </w:r>
      <w:r w:rsidRPr="217705D9" w:rsidR="001F2AC4">
        <w:rPr>
          <w:b/>
          <w:bCs/>
          <w:spacing w:val="-3"/>
        </w:rPr>
        <w:t>1</w:t>
      </w:r>
      <w:r w:rsidRPr="00BD1D98" w:rsidR="001F2AC4">
        <w:rPr>
          <w:spacing w:val="-3"/>
          <w:szCs w:val="24"/>
        </w:rPr>
        <w:t>.</w:t>
      </w:r>
      <w:r w:rsidRPr="217705D9" w:rsidR="00BD1D98">
        <w:rPr>
          <w:spacing w:val="-3"/>
        </w:rPr>
        <w:t xml:space="preserve"> </w:t>
      </w:r>
      <w:r w:rsidR="008173D7">
        <w:rPr>
          <w:spacing w:val="-3"/>
        </w:rPr>
        <w:t xml:space="preserve">El </w:t>
      </w:r>
      <w:r w:rsidRPr="217705D9" w:rsidR="00BD1D98">
        <w:rPr>
          <w:spacing w:val="-3"/>
        </w:rPr>
        <w:t>producto VR Cardio se compone de</w:t>
      </w:r>
      <w:r w:rsidR="008173D7">
        <w:rPr>
          <w:spacing w:val="-3"/>
        </w:rPr>
        <w:t xml:space="preserve"> un</w:t>
      </w:r>
      <w:r w:rsidRPr="217705D9" w:rsidR="00BD1D98">
        <w:rPr>
          <w:spacing w:val="-3"/>
        </w:rPr>
        <w:t xml:space="preserve"> software</w:t>
      </w:r>
      <w:r w:rsidR="008173D7">
        <w:rPr>
          <w:spacing w:val="-3"/>
        </w:rPr>
        <w:t xml:space="preserve">, el cual es liberado </w:t>
      </w:r>
      <w:r w:rsidR="00B62949">
        <w:rPr>
          <w:spacing w:val="-3"/>
        </w:rPr>
        <w:t>por el personal correspondiente de Spika y es aprobado por el Responsable Técnico</w:t>
      </w:r>
      <w:r w:rsidR="004E2840">
        <w:rPr>
          <w:spacing w:val="-3"/>
        </w:rPr>
        <w:t>, sigui</w:t>
      </w:r>
      <w:r w:rsidR="00106C4A">
        <w:rPr>
          <w:spacing w:val="-3"/>
        </w:rPr>
        <w:t>e</w:t>
      </w:r>
      <w:r w:rsidR="004E2840">
        <w:rPr>
          <w:spacing w:val="-3"/>
        </w:rPr>
        <w:t xml:space="preserve">ndo el certificado del </w:t>
      </w:r>
      <w:r w:rsidRPr="004E2840" w:rsidR="004E2840">
        <w:rPr>
          <w:b/>
          <w:bCs/>
          <w:spacing w:val="-3"/>
        </w:rPr>
        <w:t>Anexo 1</w:t>
      </w:r>
      <w:r w:rsidR="004E2840">
        <w:rPr>
          <w:spacing w:val="-3"/>
        </w:rPr>
        <w:t>.</w:t>
      </w:r>
      <w:r w:rsidRPr="217705D9" w:rsidR="00BD1D98">
        <w:rPr>
          <w:spacing w:val="-3"/>
        </w:rPr>
        <w:t xml:space="preserve"> </w:t>
      </w:r>
    </w:p>
    <w:p w:rsidRPr="00BD1D98" w:rsidR="00BD1D98" w:rsidP="217705D9" w:rsidRDefault="00BD1D98" w14:paraId="04A251A5" w14:textId="2B33363C">
      <w:pPr>
        <w:spacing w:after="120" w:line="288" w:lineRule="auto"/>
        <w:ind w:right="119"/>
      </w:pPr>
      <w:r w:rsidRPr="217705D9">
        <w:rPr>
          <w:spacing w:val="-3"/>
        </w:rPr>
        <w:t xml:space="preserve">  </w:t>
      </w:r>
    </w:p>
    <w:p w:rsidRPr="00BD1D98" w:rsidR="00F551F0" w:rsidP="00EF327B" w:rsidRDefault="0042644A" w14:paraId="019410BA" w14:textId="51490648" w14:noSpellErr="1">
      <w:pPr>
        <w:pStyle w:val="Titulo2SP"/>
        <w:rPr/>
      </w:pPr>
      <w:bookmarkStart w:name="_Toc191008654" w:id="321792175"/>
      <w:r w:rsidR="0042644A">
        <w:rPr/>
        <w:t>Productos terminados</w:t>
      </w:r>
      <w:bookmarkEnd w:id="321792175"/>
    </w:p>
    <w:p w:rsidRPr="00BD1D98" w:rsidR="008D549E" w:rsidP="217705D9" w:rsidRDefault="217705D9" w14:paraId="7E7B51D5" w14:textId="3FC2B56D">
      <w:pPr>
        <w:pStyle w:val="Sangra3detindependiente"/>
        <w:spacing w:line="288" w:lineRule="auto"/>
        <w:ind w:left="0" w:right="119"/>
        <w:rPr>
          <w:sz w:val="24"/>
          <w:szCs w:val="24"/>
        </w:rPr>
      </w:pPr>
      <w:r w:rsidRPr="217705D9">
        <w:rPr>
          <w:sz w:val="24"/>
          <w:szCs w:val="24"/>
        </w:rPr>
        <w:t xml:space="preserve">Una vez finalizado el producto, se debe revisar el </w:t>
      </w:r>
      <w:r w:rsidR="008C47C9">
        <w:rPr>
          <w:sz w:val="24"/>
          <w:szCs w:val="24"/>
        </w:rPr>
        <w:t>compilado</w:t>
      </w:r>
      <w:r w:rsidRPr="217705D9">
        <w:rPr>
          <w:sz w:val="24"/>
          <w:szCs w:val="24"/>
        </w:rPr>
        <w:t xml:space="preserve"> si se ha realizado conforme a las especificaciones del producto, los datos variables corresponden y el producto intermedio está debidamente aprobado, en ese caso se dictaminará la aprobación y liberación del producto para la venta. </w:t>
      </w:r>
    </w:p>
    <w:p w:rsidRPr="00BD1D98" w:rsidR="008D549E" w:rsidP="00EB099E" w:rsidRDefault="008D549E" w14:paraId="25654DCF" w14:textId="77777777">
      <w:pPr>
        <w:pStyle w:val="Sangra3detindependiente"/>
        <w:tabs>
          <w:tab w:val="left" w:pos="-2977"/>
        </w:tabs>
        <w:spacing w:line="288" w:lineRule="auto"/>
        <w:ind w:left="0" w:right="119"/>
        <w:rPr>
          <w:sz w:val="24"/>
          <w:szCs w:val="24"/>
        </w:rPr>
      </w:pPr>
      <w:r w:rsidRPr="00BD1D98">
        <w:rPr>
          <w:sz w:val="24"/>
          <w:szCs w:val="24"/>
        </w:rPr>
        <w:t>Si existieran discrepancias se debe iniciar un informe de No Conformidad</w:t>
      </w:r>
      <w:r w:rsidRPr="00BD1D98" w:rsidR="00EB099E">
        <w:rPr>
          <w:sz w:val="24"/>
          <w:szCs w:val="24"/>
        </w:rPr>
        <w:t xml:space="preserve"> </w:t>
      </w:r>
      <w:r w:rsidRPr="00BD1D98">
        <w:rPr>
          <w:sz w:val="24"/>
          <w:szCs w:val="24"/>
        </w:rPr>
        <w:t>para:</w:t>
      </w:r>
    </w:p>
    <w:p w:rsidRPr="00BD1D98" w:rsidR="008D549E" w:rsidP="00EF327B" w:rsidRDefault="217705D9" w14:paraId="5C29E2EA" w14:textId="381FEC95">
      <w:pPr>
        <w:pStyle w:val="Listavietas1"/>
      </w:pPr>
      <w:r>
        <w:t xml:space="preserve">Dictaminar si la discrepancia es menor sin afectar a la calidad del producto y su resultado final, bajo autorización del Técnico Responsable es que el producto es </w:t>
      </w:r>
      <w:r w:rsidRPr="217705D9">
        <w:rPr>
          <w:b/>
          <w:bCs/>
        </w:rPr>
        <w:t xml:space="preserve">APTO </w:t>
      </w:r>
      <w:r>
        <w:t>para liberarse y suministrar al mercado.</w:t>
      </w:r>
    </w:p>
    <w:p w:rsidRPr="00BD1D98" w:rsidR="00EB099E" w:rsidP="00EF327B" w:rsidRDefault="008D549E" w14:paraId="274818A7" w14:textId="01CC2BF4">
      <w:pPr>
        <w:pStyle w:val="Listavietas1"/>
      </w:pPr>
      <w:r w:rsidRPr="00BD1D98">
        <w:t xml:space="preserve">Dictaminar si la discrepancia es mayor afectando negativamente a la seguridad o el producto debe reprocesarse antes de proceder a su venta, podrá ser </w:t>
      </w:r>
      <w:r w:rsidRPr="00BD1D98">
        <w:rPr>
          <w:b/>
          <w:bCs/>
        </w:rPr>
        <w:t>RECHAZADO</w:t>
      </w:r>
      <w:r w:rsidRPr="00BD1D98">
        <w:t xml:space="preserve"> o </w:t>
      </w:r>
      <w:r w:rsidRPr="00BD1D98">
        <w:rPr>
          <w:b/>
          <w:bCs/>
        </w:rPr>
        <w:t>APROBADO</w:t>
      </w:r>
      <w:r w:rsidRPr="00BD1D98">
        <w:t xml:space="preserve"> tras el reprocesado. En ambos casos, bajo supervisión y aprobación del T. Responsable. </w:t>
      </w:r>
    </w:p>
    <w:p w:rsidR="00AF2EB8" w:rsidP="217705D9" w:rsidRDefault="00E258D1" w14:paraId="46BD4265" w14:textId="7EFB104B">
      <w:pPr>
        <w:spacing w:after="120" w:line="288" w:lineRule="auto"/>
        <w:ind w:right="119"/>
      </w:pPr>
      <w:r w:rsidRPr="217705D9">
        <w:t>Para dictaminar al producto</w:t>
      </w:r>
      <w:r w:rsidR="00AF2EB8">
        <w:t xml:space="preserve"> y poder liberarlo a mercado, es necesario que:</w:t>
      </w:r>
    </w:p>
    <w:p w:rsidR="00AF2EB8" w:rsidP="00AF2EB8" w:rsidRDefault="00AF2EB8" w14:paraId="06888D88" w14:textId="0A400D50">
      <w:pPr>
        <w:pStyle w:val="Prrafodelista"/>
        <w:numPr>
          <w:ilvl w:val="0"/>
          <w:numId w:val="50"/>
        </w:numPr>
        <w:spacing w:after="120" w:line="288" w:lineRule="auto"/>
        <w:ind w:right="119"/>
      </w:pPr>
      <w:r>
        <w:t>Las versiones intermedias seas a</w:t>
      </w:r>
      <w:r w:rsidR="00B45D94">
        <w:t xml:space="preserve">probadas según se indica en el </w:t>
      </w:r>
      <w:r w:rsidRPr="00B45D94" w:rsidR="00B45D94">
        <w:rPr>
          <w:b/>
          <w:bCs/>
        </w:rPr>
        <w:t>Anexo 1</w:t>
      </w:r>
      <w:r w:rsidR="00B45D94">
        <w:t>.</w:t>
      </w:r>
    </w:p>
    <w:p w:rsidR="00B45D94" w:rsidP="003E6024" w:rsidRDefault="00B45D94" w14:paraId="28AC0752" w14:textId="34BD98EB">
      <w:pPr>
        <w:pStyle w:val="Prrafodelista"/>
        <w:numPr>
          <w:ilvl w:val="0"/>
          <w:numId w:val="50"/>
        </w:numPr>
        <w:spacing w:after="120" w:line="288" w:lineRule="auto"/>
        <w:ind w:right="119"/>
      </w:pPr>
      <w:r>
        <w:t xml:space="preserve">La versión final realizada cumpla el procedimiento de </w:t>
      </w:r>
      <w:r w:rsidRPr="003E6024" w:rsidR="003E6024">
        <w:t xml:space="preserve"> reproducibilidad del software</w:t>
      </w:r>
      <w:r w:rsidR="003E6024">
        <w:t xml:space="preserve"> </w:t>
      </w:r>
      <w:r w:rsidR="00586CF6">
        <w:t>(</w:t>
      </w:r>
      <w:r w:rsidRPr="00586CF6" w:rsidR="00586CF6">
        <w:rPr>
          <w:b/>
          <w:bCs/>
        </w:rPr>
        <w:t>Anexo 2</w:t>
      </w:r>
      <w:r w:rsidR="00586CF6">
        <w:rPr>
          <w:b/>
          <w:bCs/>
        </w:rPr>
        <w:t>)</w:t>
      </w:r>
      <w:r w:rsidR="00586CF6">
        <w:t xml:space="preserve"> </w:t>
      </w:r>
      <w:r w:rsidR="003E6024">
        <w:t>que asegure que el software liberado puede ser suministrado en el punto de uso sin deformación o cambios no</w:t>
      </w:r>
      <w:r w:rsidR="00586CF6">
        <w:t xml:space="preserve"> </w:t>
      </w:r>
      <w:r w:rsidR="003E6024">
        <w:t>autorizados y con correcta instalación</w:t>
      </w:r>
      <w:r w:rsidR="006E7F25">
        <w:t>.</w:t>
      </w:r>
    </w:p>
    <w:p w:rsidR="00586CF6" w:rsidP="003E6024" w:rsidRDefault="00586CF6" w14:paraId="7551FD1D" w14:textId="7D5EC8F2">
      <w:pPr>
        <w:pStyle w:val="Prrafodelista"/>
        <w:numPr>
          <w:ilvl w:val="0"/>
          <w:numId w:val="50"/>
        </w:numPr>
        <w:spacing w:after="120" w:line="288" w:lineRule="auto"/>
        <w:ind w:right="119"/>
        <w:rPr>
          <w:b/>
          <w:bCs/>
        </w:rPr>
      </w:pPr>
      <w:r>
        <w:t xml:space="preserve">El software pueda ser descargado e instalado </w:t>
      </w:r>
      <w:r w:rsidR="008F6E68">
        <w:t xml:space="preserve">siguiendo lo marcado en el </w:t>
      </w:r>
      <w:r w:rsidRPr="008F6E68" w:rsidR="008F6E68">
        <w:rPr>
          <w:b/>
          <w:bCs/>
        </w:rPr>
        <w:t>Anexo 3</w:t>
      </w:r>
      <w:r w:rsidR="006E7F25">
        <w:rPr>
          <w:b/>
          <w:bCs/>
        </w:rPr>
        <w:t>.</w:t>
      </w:r>
    </w:p>
    <w:p w:rsidR="006A0A13" w:rsidP="003E6024" w:rsidRDefault="006A0A13" w14:paraId="7BFCBF77" w14:textId="384FD7F6">
      <w:pPr>
        <w:pStyle w:val="Prrafodelista"/>
        <w:numPr>
          <w:ilvl w:val="0"/>
          <w:numId w:val="50"/>
        </w:numPr>
        <w:spacing w:after="120" w:line="288" w:lineRule="auto"/>
        <w:ind w:right="119"/>
        <w:rPr>
          <w:b/>
          <w:bCs/>
        </w:rPr>
      </w:pPr>
      <w:r w:rsidRPr="002C5744">
        <w:t xml:space="preserve">El etiquetado del software cumple </w:t>
      </w:r>
      <w:r w:rsidRPr="002C5744" w:rsidR="002C5744">
        <w:t>con los requisitos reglamentarios</w:t>
      </w:r>
      <w:r w:rsidR="002C5744">
        <w:rPr>
          <w:b/>
          <w:bCs/>
        </w:rPr>
        <w:t xml:space="preserve"> (Anexo 4)</w:t>
      </w:r>
      <w:r w:rsidR="006E7F25">
        <w:rPr>
          <w:b/>
          <w:bCs/>
        </w:rPr>
        <w:t>.</w:t>
      </w:r>
    </w:p>
    <w:p w:rsidRPr="008F6E68" w:rsidR="002D445C" w:rsidP="003E6024" w:rsidRDefault="002D445C" w14:paraId="1E7FE8CD" w14:textId="6A1CCF82">
      <w:pPr>
        <w:pStyle w:val="Prrafodelista"/>
        <w:numPr>
          <w:ilvl w:val="0"/>
          <w:numId w:val="50"/>
        </w:numPr>
        <w:spacing w:after="120" w:line="288" w:lineRule="auto"/>
        <w:ind w:right="119"/>
        <w:rPr>
          <w:b/>
          <w:bCs/>
        </w:rPr>
      </w:pPr>
      <w:r w:rsidRPr="00AB764F">
        <w:t xml:space="preserve">El responsable técnico ha revisado </w:t>
      </w:r>
      <w:r w:rsidRPr="00AB764F" w:rsidR="00AB764F">
        <w:t xml:space="preserve">todos los procedimientos mencionados anteriormente para asegurar el correcto funcionamiento del software y pueda ser liberado en el mercado </w:t>
      </w:r>
      <w:r w:rsidR="00AB764F">
        <w:rPr>
          <w:b/>
          <w:bCs/>
        </w:rPr>
        <w:t>(Anexo 5)</w:t>
      </w:r>
      <w:r w:rsidR="006E7F25">
        <w:rPr>
          <w:b/>
          <w:bCs/>
        </w:rPr>
        <w:t>.</w:t>
      </w:r>
    </w:p>
    <w:p w:rsidR="00900B9D" w:rsidP="217705D9" w:rsidRDefault="00900B9D" w14:paraId="566DBC23" w14:textId="77777777">
      <w:pPr>
        <w:spacing w:after="120" w:line="288" w:lineRule="auto"/>
        <w:ind w:right="119"/>
      </w:pPr>
    </w:p>
    <w:p w:rsidRPr="00BD1D98" w:rsidR="00E258D1" w:rsidP="00EF327B" w:rsidRDefault="00E258D1" w14:paraId="03332A68" w14:textId="7D111F54" w14:noSpellErr="1">
      <w:pPr>
        <w:pStyle w:val="Titulo2SP"/>
        <w:rPr/>
      </w:pPr>
      <w:bookmarkStart w:name="_Toc403063809" w:id="619591520"/>
      <w:r w:rsidR="00E258D1">
        <w:rPr/>
        <w:t>Productos rechazados</w:t>
      </w:r>
      <w:bookmarkEnd w:id="619591520"/>
    </w:p>
    <w:p w:rsidRPr="00BD1D98" w:rsidR="00E258D1" w:rsidP="00E258D1" w:rsidRDefault="001F2AC4" w14:paraId="66BFF9A8" w14:textId="69C3EBA0">
      <w:pPr>
        <w:rPr>
          <w:szCs w:val="24"/>
        </w:rPr>
      </w:pPr>
      <w:r w:rsidRPr="00BD1D98">
        <w:rPr>
          <w:szCs w:val="24"/>
        </w:rPr>
        <w:t xml:space="preserve">Todo producto que </w:t>
      </w:r>
      <w:r w:rsidRPr="00BD1D98" w:rsidR="00E258D1">
        <w:rPr>
          <w:szCs w:val="24"/>
        </w:rPr>
        <w:t>obtenga el dictamen de rechazado debe:</w:t>
      </w:r>
    </w:p>
    <w:p w:rsidRPr="00BD1D98" w:rsidR="00E258D1" w:rsidP="00470D4D" w:rsidRDefault="217705D9" w14:paraId="067E93F6" w14:textId="74530F35">
      <w:pPr>
        <w:pStyle w:val="Listavietas1"/>
        <w:jc w:val="left"/>
      </w:pPr>
      <w:r>
        <w:t xml:space="preserve">El software obsoleto/rechazado, se ubica en: </w:t>
      </w:r>
      <w:hyperlink w:history="1" r:id="rId11">
        <w:r w:rsidRPr="00470D4D" w:rsidR="00470D4D">
          <w:rPr>
            <w:rStyle w:val="Hipervnculo"/>
            <w:color w:val="000000" w:themeColor="text1"/>
          </w:rPr>
          <w:t>https://github.com/SpikaTechSL/VRCardio-VHET360-Visualization/releases</w:t>
        </w:r>
      </w:hyperlink>
      <w:r w:rsidR="00470D4D">
        <w:t xml:space="preserve"> </w:t>
      </w:r>
      <w:r w:rsidR="00470D4D">
        <w:rPr>
          <w:szCs w:val="24"/>
        </w:rPr>
        <w:t>(ruta sólo accesible para miembros de la empresa al tratarse de un repositorio privado)</w:t>
      </w:r>
      <w:r w:rsidR="00470D4D">
        <w:t>.</w:t>
      </w:r>
    </w:p>
    <w:p w:rsidRPr="00BD1D98" w:rsidR="00E258D1" w:rsidP="00EF327B" w:rsidRDefault="00E27C68" w14:paraId="14EBE7CF" w14:textId="7626732E" w14:noSpellErr="1">
      <w:pPr>
        <w:pStyle w:val="Titulo2SP"/>
        <w:rPr/>
      </w:pPr>
      <w:bookmarkStart w:name="_Toc732467759" w:id="1623582687"/>
      <w:r w:rsidR="00E27C68">
        <w:rPr/>
        <w:t>Muestreo de productos</w:t>
      </w:r>
      <w:bookmarkEnd w:id="1623582687"/>
    </w:p>
    <w:p w:rsidRPr="00BD1D98" w:rsidR="00A37A86" w:rsidP="217705D9" w:rsidRDefault="217705D9" w14:paraId="13AC0F1F" w14:textId="618335F8">
      <w:pPr>
        <w:pStyle w:val="Sangra3detindependiente"/>
        <w:spacing w:before="60" w:after="60" w:line="288" w:lineRule="auto"/>
        <w:ind w:left="0" w:right="119"/>
        <w:rPr>
          <w:sz w:val="24"/>
          <w:szCs w:val="24"/>
        </w:rPr>
      </w:pPr>
      <w:r w:rsidRPr="217705D9">
        <w:rPr>
          <w:sz w:val="24"/>
          <w:szCs w:val="24"/>
        </w:rPr>
        <w:t xml:space="preserve">En SPIKA no se realiza muestro del producto debido a que el dispositivo no se fabrica en serie todavía.  </w:t>
      </w:r>
    </w:p>
    <w:p w:rsidRPr="00BD1D98" w:rsidR="00443F2D" w:rsidP="00EF327B" w:rsidRDefault="00402A64" w14:paraId="69A1ECA6" w14:textId="77777777" w14:noSpellErr="1">
      <w:pPr>
        <w:pStyle w:val="Titulo1SP"/>
        <w:rPr/>
      </w:pPr>
      <w:bookmarkStart w:name="_Toc2135220584" w:id="628521846"/>
      <w:r w:rsidR="00402A64">
        <w:rPr/>
        <w:t>Distribución del Procedimiento</w:t>
      </w:r>
      <w:bookmarkEnd w:id="628521846"/>
    </w:p>
    <w:p w:rsidRPr="00BD1D98" w:rsidR="00B86D43" w:rsidP="00B86D43" w:rsidRDefault="00B86D43" w14:paraId="04009624" w14:textId="6D4525F6">
      <w:pPr>
        <w:rPr>
          <w:szCs w:val="24"/>
        </w:rPr>
      </w:pPr>
      <w:r w:rsidRPr="00BD1D98">
        <w:rPr>
          <w:iCs/>
          <w:szCs w:val="24"/>
        </w:rPr>
        <w:t xml:space="preserve">El personal perteneciente a los </w:t>
      </w:r>
      <w:r w:rsidRPr="00BD1D98" w:rsidR="00033CF8">
        <w:rPr>
          <w:szCs w:val="24"/>
        </w:rPr>
        <w:t>departamentos</w:t>
      </w:r>
      <w:r w:rsidRPr="00BD1D98">
        <w:rPr>
          <w:szCs w:val="24"/>
        </w:rPr>
        <w:t xml:space="preserve"> indicados en el Apartado 3 (Responsabilidades y </w:t>
      </w:r>
      <w:r w:rsidRPr="00BD1D98" w:rsidR="00033CF8">
        <w:rPr>
          <w:szCs w:val="24"/>
        </w:rPr>
        <w:t>Departamentos</w:t>
      </w:r>
      <w:r w:rsidRPr="00BD1D98">
        <w:rPr>
          <w:szCs w:val="24"/>
        </w:rPr>
        <w:t xml:space="preserve"> afectad</w:t>
      </w:r>
      <w:r w:rsidRPr="00BD1D98" w:rsidR="00033CF8">
        <w:rPr>
          <w:szCs w:val="24"/>
        </w:rPr>
        <w:t>o</w:t>
      </w:r>
      <w:r w:rsidRPr="00BD1D98">
        <w:rPr>
          <w:szCs w:val="24"/>
        </w:rPr>
        <w:t>s),</w:t>
      </w:r>
      <w:r w:rsidRPr="00BD1D98" w:rsidR="00033CF8">
        <w:rPr>
          <w:szCs w:val="24"/>
        </w:rPr>
        <w:t xml:space="preserve"> se les debe proporcionar copia </w:t>
      </w:r>
      <w:r w:rsidRPr="00BD1D98" w:rsidR="0079584A">
        <w:rPr>
          <w:szCs w:val="24"/>
        </w:rPr>
        <w:t>del presente procedimiento.</w:t>
      </w:r>
      <w:r w:rsidRPr="00BD1D98">
        <w:rPr>
          <w:szCs w:val="24"/>
        </w:rPr>
        <w:t xml:space="preserve"> Además, la copia controlada nº1 será entregada a</w:t>
      </w:r>
      <w:r w:rsidRPr="00BD1D98" w:rsidR="0079584A">
        <w:rPr>
          <w:szCs w:val="24"/>
        </w:rPr>
        <w:t>l</w:t>
      </w:r>
      <w:r w:rsidRPr="00BD1D98">
        <w:rPr>
          <w:szCs w:val="24"/>
        </w:rPr>
        <w:t xml:space="preserve"> </w:t>
      </w:r>
      <w:r w:rsidRPr="00BD1D98" w:rsidR="0079584A">
        <w:rPr>
          <w:szCs w:val="24"/>
        </w:rPr>
        <w:t>Archivo</w:t>
      </w:r>
      <w:r w:rsidRPr="00BD1D98">
        <w:rPr>
          <w:szCs w:val="24"/>
        </w:rPr>
        <w:t xml:space="preserve"> para su archivo en papel.</w:t>
      </w:r>
    </w:p>
    <w:p w:rsidRPr="00BD1D98" w:rsidR="003F3851" w:rsidP="003F3851" w:rsidRDefault="00B86D43" w14:paraId="258CA3E5" w14:textId="77777777">
      <w:pPr>
        <w:rPr>
          <w:szCs w:val="24"/>
        </w:rPr>
      </w:pPr>
      <w:r w:rsidRPr="00BD1D98">
        <w:rPr>
          <w:szCs w:val="24"/>
        </w:rPr>
        <w:t>Copias controladas a emitir: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2"/>
        <w:gridCol w:w="6237"/>
      </w:tblGrid>
      <w:tr w:rsidRPr="00BD1D98" w:rsidR="003F3851" w:rsidTr="00EF327B" w14:paraId="71A4E077" w14:textId="77777777">
        <w:trPr>
          <w:jc w:val="center"/>
        </w:trPr>
        <w:tc>
          <w:tcPr>
            <w:tcW w:w="2842" w:type="dxa"/>
            <w:shd w:val="clear" w:color="auto" w:fill="9D9D9D" w:themeFill="accent4"/>
          </w:tcPr>
          <w:p w:rsidRPr="00BD1D98" w:rsidR="003F3851" w:rsidP="003F3851" w:rsidRDefault="003F3851" w14:paraId="1F78403D" w14:textId="77777777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7" w:type="dxa"/>
            <w:shd w:val="clear" w:color="auto" w:fill="9D9D9D" w:themeFill="accent4"/>
            <w:vAlign w:val="center"/>
          </w:tcPr>
          <w:p w:rsidRPr="00BD1D98" w:rsidR="003F3851" w:rsidP="003F3851" w:rsidRDefault="003F3851" w14:paraId="634538E7" w14:textId="0A844259">
            <w:pPr>
              <w:pStyle w:val="Textoindependiente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BD1D98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Pr="00BD1D98" w:rsidR="003F3851" w:rsidTr="00326505" w14:paraId="0517977B" w14:textId="77777777">
        <w:trPr>
          <w:jc w:val="center"/>
        </w:trPr>
        <w:tc>
          <w:tcPr>
            <w:tcW w:w="2842" w:type="dxa"/>
          </w:tcPr>
          <w:p w:rsidRPr="00BD1D98" w:rsidR="003F3851" w:rsidP="006B7467" w:rsidRDefault="003F3851" w14:paraId="5D441A4F" w14:textId="77777777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1</w:t>
            </w:r>
          </w:p>
        </w:tc>
        <w:tc>
          <w:tcPr>
            <w:tcW w:w="6237" w:type="dxa"/>
          </w:tcPr>
          <w:p w:rsidRPr="00BD1D98" w:rsidR="003F3851" w:rsidP="006B7467" w:rsidRDefault="0079584A" w14:paraId="18B223E4" w14:textId="1BB2833A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Archivo</w:t>
            </w:r>
          </w:p>
        </w:tc>
      </w:tr>
    </w:tbl>
    <w:p w:rsidRPr="00BD1D98" w:rsidR="0063517C" w:rsidRDefault="0063517C" w14:paraId="7BF75E5A" w14:textId="5271D70E">
      <w:pPr>
        <w:spacing w:line="259" w:lineRule="auto"/>
        <w:jc w:val="left"/>
        <w:rPr>
          <w:szCs w:val="24"/>
        </w:rPr>
      </w:pPr>
    </w:p>
    <w:p w:rsidRPr="00BD1D98" w:rsidR="00443F2D" w:rsidP="00EF327B" w:rsidRDefault="00402A64" w14:paraId="0173E49A" w14:textId="77777777" w14:noSpellErr="1">
      <w:pPr>
        <w:pStyle w:val="Titulo1SP"/>
        <w:rPr/>
      </w:pPr>
      <w:bookmarkStart w:name="_Toc1234417703" w:id="710062990"/>
      <w:r w:rsidR="00402A64">
        <w:rPr/>
        <w:t>Anexos</w:t>
      </w:r>
      <w:bookmarkEnd w:id="71006299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8363"/>
      </w:tblGrid>
      <w:tr w:rsidRPr="00BD1D98" w:rsidR="001F2AC4" w:rsidTr="00EF327B" w14:paraId="39FFD0D5" w14:textId="77777777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:rsidRPr="00BD1D98" w:rsidR="001F2AC4" w:rsidP="00C31231" w:rsidRDefault="001F2AC4" w14:paraId="561586AA" w14:textId="77777777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:rsidRPr="00BD1D98" w:rsidR="001F2AC4" w:rsidP="00C31231" w:rsidRDefault="001F2AC4" w14:paraId="1EDDB1EF" w14:textId="77777777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TÍTULO</w:t>
            </w:r>
          </w:p>
        </w:tc>
      </w:tr>
      <w:tr w:rsidRPr="00BD1D98" w:rsidR="001F2AC4" w:rsidTr="00CA1873" w14:paraId="796458F7" w14:textId="77777777">
        <w:trPr>
          <w:trHeight w:val="454"/>
        </w:trPr>
        <w:tc>
          <w:tcPr>
            <w:tcW w:w="988" w:type="dxa"/>
            <w:vAlign w:val="center"/>
          </w:tcPr>
          <w:p w:rsidRPr="00BD1D98" w:rsidR="001F2AC4" w:rsidP="00CA1873" w:rsidRDefault="001F2AC4" w14:paraId="25FB5179" w14:textId="19D90825">
            <w:pPr>
              <w:spacing w:before="0" w:line="240" w:lineRule="auto"/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1/01</w:t>
            </w:r>
          </w:p>
        </w:tc>
        <w:tc>
          <w:tcPr>
            <w:tcW w:w="8363" w:type="dxa"/>
            <w:vAlign w:val="center"/>
          </w:tcPr>
          <w:p w:rsidRPr="00BD1D98" w:rsidR="001F2AC4" w:rsidP="00CA1873" w:rsidRDefault="001F2AC4" w14:paraId="26E9FB8F" w14:textId="1805BE86">
            <w:pPr>
              <w:spacing w:before="0" w:line="240" w:lineRule="auto"/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Modelo certificado</w:t>
            </w:r>
          </w:p>
        </w:tc>
      </w:tr>
      <w:tr w:rsidRPr="00BD1D98" w:rsidR="00A37A86" w:rsidTr="00CA1873" w14:paraId="487D450D" w14:textId="77777777">
        <w:trPr>
          <w:trHeight w:val="454"/>
        </w:trPr>
        <w:tc>
          <w:tcPr>
            <w:tcW w:w="988" w:type="dxa"/>
            <w:vAlign w:val="center"/>
          </w:tcPr>
          <w:p w:rsidRPr="00BD1D98" w:rsidR="00A37A86" w:rsidP="00CA1873" w:rsidRDefault="00A37A86" w14:paraId="157E321B" w14:textId="458098A9">
            <w:pPr>
              <w:spacing w:before="0" w:line="240" w:lineRule="auto"/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2/01</w:t>
            </w:r>
          </w:p>
        </w:tc>
        <w:tc>
          <w:tcPr>
            <w:tcW w:w="8363" w:type="dxa"/>
            <w:vAlign w:val="center"/>
          </w:tcPr>
          <w:p w:rsidRPr="00BD1D98" w:rsidR="00A37A86" w:rsidP="00CA1873" w:rsidRDefault="006E7F25" w14:paraId="2554FD11" w14:textId="26E9C00E">
            <w:pPr>
              <w:spacing w:before="0" w:line="240" w:lineRule="auto"/>
              <w:jc w:val="center"/>
              <w:rPr>
                <w:szCs w:val="24"/>
              </w:rPr>
            </w:pPr>
            <w:r>
              <w:t>Reproducibilidad del software</w:t>
            </w:r>
          </w:p>
        </w:tc>
      </w:tr>
      <w:tr w:rsidRPr="00BD1D98" w:rsidR="006E7F25" w:rsidTr="00CA1873" w14:paraId="59547D54" w14:textId="77777777">
        <w:trPr>
          <w:trHeight w:val="454"/>
        </w:trPr>
        <w:tc>
          <w:tcPr>
            <w:tcW w:w="988" w:type="dxa"/>
            <w:vAlign w:val="center"/>
          </w:tcPr>
          <w:p w:rsidRPr="00BD1D98" w:rsidR="006E7F25" w:rsidP="00CA1873" w:rsidRDefault="006E7F25" w14:paraId="33EA7769" w14:textId="396263ED">
            <w:pPr>
              <w:spacing w:before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3/01</w:t>
            </w:r>
          </w:p>
        </w:tc>
        <w:tc>
          <w:tcPr>
            <w:tcW w:w="8363" w:type="dxa"/>
            <w:vAlign w:val="center"/>
          </w:tcPr>
          <w:p w:rsidRPr="00BD1D98" w:rsidR="006E7F25" w:rsidP="00CA1873" w:rsidRDefault="006E7F25" w14:paraId="44F3D58E" w14:textId="31182894">
            <w:pPr>
              <w:spacing w:before="0" w:line="240" w:lineRule="auto"/>
              <w:jc w:val="center"/>
              <w:rPr>
                <w:szCs w:val="24"/>
              </w:rPr>
            </w:pPr>
            <w:r>
              <w:t>Descarga e instalación del software</w:t>
            </w:r>
          </w:p>
        </w:tc>
      </w:tr>
      <w:tr w:rsidRPr="00BD1D98" w:rsidR="006E7F25" w:rsidTr="00CA1873" w14:paraId="384D1148" w14:textId="77777777">
        <w:trPr>
          <w:trHeight w:val="454"/>
        </w:trPr>
        <w:tc>
          <w:tcPr>
            <w:tcW w:w="988" w:type="dxa"/>
            <w:vAlign w:val="center"/>
          </w:tcPr>
          <w:p w:rsidRPr="00BD1D98" w:rsidR="006E7F25" w:rsidP="00CA1873" w:rsidRDefault="006E7F25" w14:paraId="564AA1F1" w14:textId="4309DDD6">
            <w:pPr>
              <w:spacing w:before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4/01</w:t>
            </w:r>
          </w:p>
        </w:tc>
        <w:tc>
          <w:tcPr>
            <w:tcW w:w="8363" w:type="dxa"/>
            <w:vAlign w:val="center"/>
          </w:tcPr>
          <w:p w:rsidRPr="00BD1D98" w:rsidR="006E7F25" w:rsidP="00CA1873" w:rsidRDefault="006E7F25" w14:paraId="08336F9A" w14:textId="260EFC39">
            <w:pPr>
              <w:spacing w:before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Etiquetado del software</w:t>
            </w:r>
          </w:p>
        </w:tc>
      </w:tr>
      <w:tr w:rsidRPr="00BD1D98" w:rsidR="006E7F25" w:rsidTr="00CA1873" w14:paraId="6B174271" w14:textId="77777777">
        <w:trPr>
          <w:trHeight w:val="454"/>
        </w:trPr>
        <w:tc>
          <w:tcPr>
            <w:tcW w:w="988" w:type="dxa"/>
            <w:vAlign w:val="center"/>
          </w:tcPr>
          <w:p w:rsidRPr="00BD1D98" w:rsidR="006E7F25" w:rsidP="00CA1873" w:rsidRDefault="006E7F25" w14:paraId="70F8E70B" w14:textId="6104517A">
            <w:pPr>
              <w:spacing w:before="0" w:line="24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5/01</w:t>
            </w:r>
          </w:p>
        </w:tc>
        <w:tc>
          <w:tcPr>
            <w:tcW w:w="8363" w:type="dxa"/>
            <w:vAlign w:val="center"/>
          </w:tcPr>
          <w:p w:rsidRPr="00BD1D98" w:rsidR="006E7F25" w:rsidP="00CA1873" w:rsidRDefault="006E7F25" w14:paraId="17C491BA" w14:textId="714D65B4">
            <w:pPr>
              <w:spacing w:before="0" w:line="240" w:lineRule="auto"/>
              <w:jc w:val="center"/>
              <w:rPr>
                <w:szCs w:val="24"/>
              </w:rPr>
            </w:pPr>
            <w:r>
              <w:t>Revisión y aprobación del Responsable Técnico</w:t>
            </w:r>
          </w:p>
        </w:tc>
      </w:tr>
    </w:tbl>
    <w:p w:rsidR="006E7F25" w:rsidP="002C2C87" w:rsidRDefault="006E7F25" w14:paraId="0A34EDEC" w14:textId="77777777" w14:noSpellErr="1">
      <w:pPr>
        <w:pStyle w:val="Titulo1SP"/>
        <w:numPr>
          <w:ilvl w:val="0"/>
          <w:numId w:val="0"/>
        </w:numPr>
      </w:pPr>
    </w:p>
    <w:p w:rsidRPr="00BD1D98" w:rsidR="00443F2D" w:rsidP="006E7F25" w:rsidRDefault="00402A64" w14:paraId="56F5959E" w14:textId="7C169A93" w14:noSpellErr="1">
      <w:pPr>
        <w:pStyle w:val="Titulo1SP"/>
        <w:rPr/>
      </w:pPr>
      <w:bookmarkStart w:name="_Toc896824749" w:id="1952268759"/>
      <w:r w:rsidR="00402A64">
        <w:rPr/>
        <w:t>Documentación relacionada</w:t>
      </w:r>
      <w:bookmarkEnd w:id="1952268759"/>
    </w:p>
    <w:tbl>
      <w:tblPr>
        <w:tblStyle w:val="Tablaconcuadrcula"/>
        <w:tblW w:w="9889" w:type="dxa"/>
        <w:tblLook w:val="04A0" w:firstRow="1" w:lastRow="0" w:firstColumn="1" w:lastColumn="0" w:noHBand="0" w:noVBand="1"/>
      </w:tblPr>
      <w:tblGrid>
        <w:gridCol w:w="1836"/>
        <w:gridCol w:w="8053"/>
      </w:tblGrid>
      <w:tr w:rsidRPr="00BD1D98" w:rsidR="00EB099E" w:rsidTr="00EF327B" w14:paraId="7A6E15FE" w14:textId="77777777">
        <w:tc>
          <w:tcPr>
            <w:tcW w:w="1836" w:type="dxa"/>
            <w:shd w:val="clear" w:color="auto" w:fill="9D9D9D" w:themeFill="accent4"/>
          </w:tcPr>
          <w:p w:rsidRPr="00BD1D98" w:rsidR="0079584A" w:rsidP="00EF327B" w:rsidRDefault="0079584A" w14:paraId="238E6577" w14:textId="06A37862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Código</w:t>
            </w:r>
          </w:p>
        </w:tc>
        <w:tc>
          <w:tcPr>
            <w:tcW w:w="8053" w:type="dxa"/>
            <w:shd w:val="clear" w:color="auto" w:fill="9D9D9D" w:themeFill="accent4"/>
          </w:tcPr>
          <w:p w:rsidRPr="00BD1D98" w:rsidR="0079584A" w:rsidP="00067996" w:rsidRDefault="0079584A" w14:paraId="536590BA" w14:textId="77777777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TÍTULO</w:t>
            </w:r>
          </w:p>
        </w:tc>
      </w:tr>
      <w:tr w:rsidRPr="00BD1D98" w:rsidR="00602909" w:rsidTr="0079584A" w14:paraId="49B04610" w14:textId="77777777">
        <w:tc>
          <w:tcPr>
            <w:tcW w:w="1836" w:type="dxa"/>
          </w:tcPr>
          <w:p w:rsidRPr="00BD1D98" w:rsidR="00602909" w:rsidP="00602909" w:rsidRDefault="00602909" w14:paraId="6C4EBD16" w14:textId="458FF5DF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N/A</w:t>
            </w:r>
          </w:p>
        </w:tc>
        <w:tc>
          <w:tcPr>
            <w:tcW w:w="8053" w:type="dxa"/>
          </w:tcPr>
          <w:p w:rsidRPr="00BD1D98" w:rsidR="00602909" w:rsidP="00602909" w:rsidRDefault="00602909" w14:paraId="0952D489" w14:textId="3ED840C2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Reglamento (UE) 2017/745 del Parlamento Europeo y del Consejo sobre los productos sanitarios, por el que se modifican la Directiva 2001/83/CE, el Reglamento (CE) n.o 178/2002</w:t>
            </w:r>
          </w:p>
        </w:tc>
      </w:tr>
      <w:tr w:rsidRPr="00BD1D98" w:rsidR="00602909" w:rsidTr="0079584A" w14:paraId="4AB75BCE" w14:textId="77777777">
        <w:tc>
          <w:tcPr>
            <w:tcW w:w="1836" w:type="dxa"/>
          </w:tcPr>
          <w:p w:rsidRPr="00BD1D98" w:rsidR="00602909" w:rsidP="00602909" w:rsidRDefault="00602909" w14:paraId="0D3F86D1" w14:textId="093916AA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N/A</w:t>
            </w:r>
          </w:p>
        </w:tc>
        <w:tc>
          <w:tcPr>
            <w:tcW w:w="8053" w:type="dxa"/>
          </w:tcPr>
          <w:p w:rsidRPr="00BD1D98" w:rsidR="00602909" w:rsidP="00602909" w:rsidRDefault="00602909" w14:paraId="5923BA85" w14:textId="6E273678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Reglamento (CE) n.o 1223/2009 y por el que se derogan las Directivas 90/385/CEE y 93/42/CEE del Consejo</w:t>
            </w:r>
          </w:p>
        </w:tc>
      </w:tr>
      <w:tr w:rsidRPr="00BD1D98" w:rsidR="00602909" w:rsidTr="0079584A" w14:paraId="4A602DAC" w14:textId="77777777">
        <w:tc>
          <w:tcPr>
            <w:tcW w:w="1836" w:type="dxa"/>
          </w:tcPr>
          <w:p w:rsidRPr="00BD1D98" w:rsidR="00602909" w:rsidP="00602909" w:rsidRDefault="001F2AC4" w14:paraId="019D291A" w14:textId="0A6A8064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MQ</w:t>
            </w:r>
            <w:r w:rsidRPr="00BD1D98" w:rsidR="00602909">
              <w:rPr>
                <w:szCs w:val="24"/>
              </w:rPr>
              <w:t>-01</w:t>
            </w:r>
          </w:p>
        </w:tc>
        <w:tc>
          <w:tcPr>
            <w:tcW w:w="8053" w:type="dxa"/>
          </w:tcPr>
          <w:p w:rsidRPr="00BD1D98" w:rsidR="00602909" w:rsidP="00602909" w:rsidRDefault="00602909" w14:paraId="053E8425" w14:textId="4D38F695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Manual de Calidad</w:t>
            </w:r>
          </w:p>
        </w:tc>
      </w:tr>
      <w:tr w:rsidRPr="00BD1D98" w:rsidR="00602909" w:rsidTr="0079584A" w14:paraId="7D36D8C8" w14:textId="77777777">
        <w:tc>
          <w:tcPr>
            <w:tcW w:w="1836" w:type="dxa"/>
          </w:tcPr>
          <w:p w:rsidRPr="00BD1D98" w:rsidR="00602909" w:rsidP="00602909" w:rsidRDefault="00A37A86" w14:paraId="0A7CB9CB" w14:textId="0B1A9A0D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PNT</w:t>
            </w:r>
            <w:r w:rsidRPr="00BD1D98" w:rsidR="001F2AC4">
              <w:rPr>
                <w:szCs w:val="24"/>
              </w:rPr>
              <w:t>-015</w:t>
            </w:r>
          </w:p>
        </w:tc>
        <w:tc>
          <w:tcPr>
            <w:tcW w:w="8053" w:type="dxa"/>
          </w:tcPr>
          <w:p w:rsidRPr="00BD1D98" w:rsidR="00602909" w:rsidP="00602909" w:rsidRDefault="00602909" w14:paraId="39153248" w14:textId="394E24CD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Trazabilidad e identificación de productos y procesos</w:t>
            </w:r>
          </w:p>
        </w:tc>
      </w:tr>
      <w:tr w:rsidRPr="00BD1D98" w:rsidR="00602909" w:rsidTr="0079584A" w14:paraId="03EC0088" w14:textId="77777777">
        <w:tc>
          <w:tcPr>
            <w:tcW w:w="1836" w:type="dxa"/>
          </w:tcPr>
          <w:p w:rsidRPr="00BD1D98" w:rsidR="00602909" w:rsidP="001F2AC4" w:rsidRDefault="00A37A86" w14:paraId="28F088F5" w14:textId="4C46B065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PNT</w:t>
            </w:r>
            <w:r w:rsidRPr="00BD1D98" w:rsidR="00602909">
              <w:rPr>
                <w:szCs w:val="24"/>
              </w:rPr>
              <w:t>-</w:t>
            </w:r>
            <w:r w:rsidRPr="00BD1D98" w:rsidR="001F2AC4">
              <w:rPr>
                <w:szCs w:val="24"/>
              </w:rPr>
              <w:t>004</w:t>
            </w:r>
          </w:p>
        </w:tc>
        <w:tc>
          <w:tcPr>
            <w:tcW w:w="8053" w:type="dxa"/>
          </w:tcPr>
          <w:p w:rsidRPr="00BD1D98" w:rsidR="00602909" w:rsidP="00602909" w:rsidRDefault="00602909" w14:paraId="2EC2D82D" w14:textId="555EBA88">
            <w:pPr>
              <w:jc w:val="center"/>
              <w:rPr>
                <w:szCs w:val="24"/>
              </w:rPr>
            </w:pPr>
            <w:r w:rsidRPr="00BD1D98">
              <w:rPr>
                <w:szCs w:val="24"/>
              </w:rPr>
              <w:t>Gestion de No Conformidades</w:t>
            </w:r>
          </w:p>
        </w:tc>
      </w:tr>
    </w:tbl>
    <w:p w:rsidRPr="00BD1D98" w:rsidR="00222E9E" w:rsidP="00EF327B" w:rsidRDefault="00222E9E" w14:paraId="1E83115D" w14:textId="77777777" w14:noSpellErr="1">
      <w:pPr>
        <w:pStyle w:val="Titulo1SP"/>
        <w:rPr/>
      </w:pPr>
      <w:bookmarkStart w:name="_Toc663766990" w:id="1618403687"/>
      <w:r w:rsidR="00222E9E">
        <w:rPr/>
        <w:t>Formación</w:t>
      </w:r>
      <w:bookmarkEnd w:id="1618403687"/>
    </w:p>
    <w:p w:rsidRPr="00BD1D98" w:rsidR="00222E9E" w:rsidP="00222E9E" w:rsidRDefault="00222E9E" w14:paraId="253DD043" w14:textId="5F78681B">
      <w:pPr>
        <w:rPr>
          <w:szCs w:val="24"/>
        </w:rPr>
      </w:pPr>
      <w:r w:rsidRPr="00BD1D98">
        <w:rPr>
          <w:szCs w:val="24"/>
        </w:rPr>
        <w:t>La presente versión requiere que l</w:t>
      </w:r>
      <w:r w:rsidRPr="00BD1D98" w:rsidR="0079584A">
        <w:rPr>
          <w:szCs w:val="24"/>
        </w:rPr>
        <w:t>os departamentos afectados indicados en el apartado 3</w:t>
      </w:r>
      <w:r w:rsidRPr="00BD1D98">
        <w:rPr>
          <w:szCs w:val="24"/>
        </w:rPr>
        <w:t xml:space="preserve"> reciban la formación que a continuación se indica: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6"/>
      </w:tblGrid>
      <w:tr w:rsidRPr="00BD1D98" w:rsidR="00222E9E" w:rsidTr="00EF327B" w14:paraId="264FA4E9" w14:textId="77777777">
        <w:tc>
          <w:tcPr>
            <w:tcW w:w="1555" w:type="dxa"/>
            <w:shd w:val="clear" w:color="auto" w:fill="9D9D9D" w:themeFill="accent4"/>
          </w:tcPr>
          <w:p w:rsidRPr="00BD1D98" w:rsidR="00222E9E" w:rsidP="00C31231" w:rsidRDefault="00222E9E" w14:paraId="4F6B6C03" w14:textId="77777777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:rsidRPr="00BD1D98" w:rsidR="00222E9E" w:rsidP="00C31231" w:rsidRDefault="00222E9E" w14:paraId="671B887A" w14:textId="77777777">
            <w:pPr>
              <w:jc w:val="center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>Tipo formación</w:t>
            </w:r>
          </w:p>
        </w:tc>
      </w:tr>
      <w:tr w:rsidRPr="00BD1D98" w:rsidR="0063517C" w:rsidTr="00222E9E" w14:paraId="1EE1CECA" w14:textId="77777777">
        <w:sdt>
          <w:sdtPr>
            <w:rPr>
              <w:szCs w:val="24"/>
            </w:rPr>
            <w:id w:val="-15167615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5" w:type="dxa"/>
              </w:tcPr>
              <w:p w:rsidRPr="00BD1D98" w:rsidR="0063517C" w:rsidP="0063517C" w:rsidRDefault="00EB099E" w14:paraId="58764A65" w14:textId="5B9806B6">
                <w:pPr>
                  <w:jc w:val="center"/>
                  <w:rPr>
                    <w:szCs w:val="24"/>
                  </w:rPr>
                </w:pPr>
                <w:r w:rsidRPr="00BD1D98">
                  <w:rPr>
                    <w:rFonts w:ascii="Segoe UI Symbol" w:hAnsi="Segoe UI Symbol" w:eastAsia="MS Gothic" w:cs="Segoe UI Symbol"/>
                    <w:szCs w:val="24"/>
                  </w:rPr>
                  <w:t>☒</w:t>
                </w:r>
              </w:p>
            </w:tc>
          </w:sdtContent>
        </w:sdt>
        <w:tc>
          <w:tcPr>
            <w:tcW w:w="7796" w:type="dxa"/>
          </w:tcPr>
          <w:p w:rsidRPr="00BD1D98" w:rsidR="0063517C" w:rsidP="0063517C" w:rsidRDefault="0063517C" w14:paraId="4D10F708" w14:textId="5E379246">
            <w:pPr>
              <w:jc w:val="left"/>
              <w:rPr>
                <w:szCs w:val="24"/>
              </w:rPr>
            </w:pPr>
            <w:r w:rsidRPr="00BD1D98">
              <w:rPr>
                <w:b/>
                <w:szCs w:val="24"/>
              </w:rPr>
              <w:t xml:space="preserve">Teórica </w:t>
            </w:r>
            <w:r w:rsidRPr="00BD1D98">
              <w:rPr>
                <w:szCs w:val="24"/>
              </w:rPr>
              <w:t xml:space="preserve">(lectura y comprensión del procedimiento) </w:t>
            </w:r>
          </w:p>
        </w:tc>
      </w:tr>
      <w:tr w:rsidRPr="00BD1D98" w:rsidR="0063517C" w:rsidTr="002E058B" w14:paraId="2115CD65" w14:textId="77777777">
        <w:sdt>
          <w:sdtPr>
            <w:rPr>
              <w:szCs w:val="24"/>
            </w:rPr>
            <w:id w:val="11356728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555" w:type="dxa"/>
                <w:tc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</w:tcBorders>
              </w:tcPr>
              <w:p w:rsidRPr="00BD1D98" w:rsidR="0063517C" w:rsidP="0063517C" w:rsidRDefault="002E058B" w14:paraId="57C6EFE7" w14:textId="755A0B1F">
                <w:pPr>
                  <w:jc w:val="center"/>
                  <w:rPr>
                    <w:szCs w:val="24"/>
                  </w:rPr>
                </w:pPr>
                <w:r w:rsidRPr="00BD1D98">
                  <w:rPr>
                    <w:rFonts w:ascii="Segoe UI Symbol" w:hAnsi="Segoe UI Symbol" w:eastAsia="MS Gothic" w:cs="Segoe UI Symbol"/>
                    <w:szCs w:val="24"/>
                  </w:rPr>
                  <w:t>☐</w:t>
                </w:r>
              </w:p>
            </w:tc>
          </w:sdtContent>
        </w:sdt>
        <w:tc>
          <w:tcPr>
            <w:tcW w:w="779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:rsidRPr="00BD1D98" w:rsidR="0063517C" w:rsidP="0063517C" w:rsidRDefault="0063517C" w14:paraId="05EE4691" w14:textId="585780B2">
            <w:pPr>
              <w:jc w:val="left"/>
              <w:rPr>
                <w:b/>
                <w:szCs w:val="24"/>
              </w:rPr>
            </w:pPr>
            <w:r w:rsidRPr="00BD1D98">
              <w:rPr>
                <w:b/>
                <w:szCs w:val="24"/>
              </w:rPr>
              <w:t xml:space="preserve">Teórico – Práctica </w:t>
            </w:r>
            <w:r w:rsidRPr="00BD1D98">
              <w:rPr>
                <w:szCs w:val="24"/>
              </w:rPr>
              <w:t xml:space="preserve">(En caso de seleccionar esta opción, </w:t>
            </w:r>
            <w:r w:rsidRPr="00BD1D98">
              <w:rPr>
                <w:szCs w:val="24"/>
                <w:u w:val="single"/>
              </w:rPr>
              <w:t>contactar con el Técnico Responsable)</w:t>
            </w:r>
          </w:p>
        </w:tc>
      </w:tr>
    </w:tbl>
    <w:p w:rsidRPr="00BD1D98" w:rsidR="0082705A" w:rsidP="00602909" w:rsidRDefault="0082705A" w14:paraId="5609B987" w14:textId="70E5A300">
      <w:pPr>
        <w:rPr>
          <w:szCs w:val="24"/>
        </w:rPr>
      </w:pPr>
      <w:r w:rsidRPr="00BD1D98">
        <w:rPr>
          <w:szCs w:val="24"/>
        </w:rPr>
        <w:br w:type="page"/>
      </w:r>
    </w:p>
    <w:p w:rsidR="0082705A" w:rsidP="0082705A" w:rsidRDefault="0082705A" w14:paraId="54C366D9" w14:textId="4F16E0A3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>Anexo 1_VERSION_0</w:t>
      </w:r>
      <w:r w:rsidR="003301DA">
        <w:rPr>
          <w:b/>
          <w:bCs/>
          <w:szCs w:val="24"/>
        </w:rPr>
        <w:t>4</w:t>
      </w:r>
    </w:p>
    <w:p w:rsidR="00E82003" w:rsidP="003301DA" w:rsidRDefault="00E82003" w14:paraId="1E9B9FE0" w14:textId="5E3898EC" w14:noSpellErr="1">
      <w:pPr>
        <w:pStyle w:val="Titulo1SP"/>
        <w:numPr>
          <w:ilvl w:val="0"/>
          <w:numId w:val="0"/>
        </w:numPr>
        <w:ind w:left="360" w:hanging="360"/>
      </w:pPr>
      <w:bookmarkStart w:name="_Toc201421976" w:id="1854750726"/>
      <w:r w:rsidR="00E82003">
        <w:rPr/>
        <w:t>Modelo de certificado liberación</w:t>
      </w:r>
      <w:bookmarkEnd w:id="1854750726"/>
      <w:r w:rsidR="00E82003">
        <w:rPr/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803"/>
        <w:gridCol w:w="1327"/>
        <w:gridCol w:w="733"/>
        <w:gridCol w:w="1156"/>
        <w:gridCol w:w="3209"/>
      </w:tblGrid>
      <w:tr w:rsidR="00E82003" w:rsidTr="00F72E05" w14:paraId="1BEF8CFE" w14:textId="77777777">
        <w:trPr>
          <w:trHeight w:val="1032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E82003" w:rsidP="00E82003" w:rsidRDefault="00E82003" w14:paraId="224A6ACA" w14:textId="3FB466B8">
            <w:r w:rsidRPr="007D6B57">
              <w:rPr>
                <w:rFonts w:cs="Arial"/>
                <w:noProof/>
                <w:sz w:val="20"/>
                <w:lang w:eastAsia="es-ES"/>
              </w:rPr>
              <w:drawing>
                <wp:inline distT="0" distB="0" distL="0" distR="0" wp14:anchorId="06D57990" wp14:editId="46A53F30">
                  <wp:extent cx="1427480" cy="560070"/>
                  <wp:effectExtent l="0" t="0" r="0" b="8890"/>
                  <wp:docPr id="690115736" name="Imagen 690115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56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8F0" w:rsidTr="00F72E05" w14:paraId="667D8208" w14:textId="77777777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Pr="009928F0" w:rsidR="009928F0" w:rsidP="009928F0" w:rsidRDefault="009928F0" w14:paraId="76D1B79A" w14:textId="3CFF061C">
            <w:pPr>
              <w:jc w:val="center"/>
              <w:rPr>
                <w:b/>
                <w:bCs/>
              </w:rPr>
            </w:pPr>
            <w:r w:rsidRPr="009928F0">
              <w:rPr>
                <w:b/>
                <w:bCs/>
              </w:rPr>
              <w:t>CERTIFICADO DE LIBERACIÓN</w:t>
            </w:r>
          </w:p>
        </w:tc>
      </w:tr>
      <w:tr w:rsidR="00A86546" w:rsidTr="00F72E05" w14:paraId="45327A7D" w14:textId="77777777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86546" w:rsidP="00E82003" w:rsidRDefault="00A86546" w14:paraId="1D144A9D" w14:textId="77777777">
            <w:r>
              <w:t>Producto:</w:t>
            </w:r>
          </w:p>
          <w:p w:rsidR="00933B5A" w:rsidP="00E82003" w:rsidRDefault="00933B5A" w14:paraId="5140FCE3" w14:textId="523C479B">
            <w:r>
              <w:t>Versión software</w:t>
            </w:r>
            <w:r w:rsidR="00116563">
              <w:t xml:space="preserve"> liberada</w:t>
            </w:r>
            <w:r>
              <w:t>:</w:t>
            </w:r>
          </w:p>
        </w:tc>
      </w:tr>
      <w:tr w:rsidR="00A86546" w:rsidTr="00F72E05" w14:paraId="18661B02" w14:textId="77777777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A86546" w:rsidP="00E82003" w:rsidRDefault="00A86546" w14:paraId="3FB83215" w14:textId="68448B9B">
            <w:r>
              <w:t>Fecha de fabricación:</w:t>
            </w:r>
          </w:p>
        </w:tc>
      </w:tr>
      <w:tr w:rsidR="00290118" w:rsidTr="00F72E05" w14:paraId="3E911044" w14:textId="77777777"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90118" w:rsidP="00E82003" w:rsidRDefault="00290118" w14:paraId="6C6A216C" w14:textId="1CAADB61">
            <w:r>
              <w:t>Fecha de liberación:</w:t>
            </w:r>
          </w:p>
        </w:tc>
      </w:tr>
      <w:tr w:rsidR="00290118" w:rsidTr="00F72E05" w14:paraId="0CDC084F" w14:textId="77777777">
        <w:tc>
          <w:tcPr>
            <w:tcW w:w="3209" w:type="dxa"/>
            <w:gridSpan w:val="2"/>
            <w:tcBorders>
              <w:top w:val="nil"/>
            </w:tcBorders>
            <w:shd w:val="clear" w:color="auto" w:fill="9D9D9D" w:themeFill="accent4"/>
            <w:vAlign w:val="center"/>
          </w:tcPr>
          <w:p w:rsidR="00290118" w:rsidP="00C2146A" w:rsidRDefault="00036937" w14:paraId="11A0134E" w14:textId="10DF0D76">
            <w:pPr>
              <w:pStyle w:val="Cabeceraypie"/>
            </w:pPr>
            <w:r w:rsidRPr="00036937">
              <w:t>Determinación</w:t>
            </w:r>
          </w:p>
        </w:tc>
        <w:tc>
          <w:tcPr>
            <w:tcW w:w="3216" w:type="dxa"/>
            <w:gridSpan w:val="3"/>
            <w:tcBorders>
              <w:top w:val="nil"/>
            </w:tcBorders>
            <w:shd w:val="clear" w:color="auto" w:fill="9D9D9D" w:themeFill="accent4"/>
            <w:vAlign w:val="center"/>
          </w:tcPr>
          <w:p w:rsidR="00290118" w:rsidP="00C2146A" w:rsidRDefault="00036937" w14:paraId="45115FDE" w14:textId="14AA63E3">
            <w:pPr>
              <w:pStyle w:val="Cabeceraypie"/>
            </w:pPr>
            <w:r w:rsidRPr="00036937">
              <w:t>Especificación / Criterio de Aceptación</w:t>
            </w:r>
          </w:p>
        </w:tc>
        <w:tc>
          <w:tcPr>
            <w:tcW w:w="3209" w:type="dxa"/>
            <w:tcBorders>
              <w:top w:val="nil"/>
            </w:tcBorders>
            <w:shd w:val="clear" w:color="auto" w:fill="9D9D9D" w:themeFill="accent4"/>
            <w:vAlign w:val="center"/>
          </w:tcPr>
          <w:p w:rsidR="00290118" w:rsidP="00C2146A" w:rsidRDefault="00036937" w14:paraId="52291373" w14:textId="5B91A6CA">
            <w:pPr>
              <w:pStyle w:val="Cabeceraypie"/>
            </w:pPr>
            <w:r>
              <w:t>Resultado</w:t>
            </w:r>
          </w:p>
        </w:tc>
      </w:tr>
      <w:tr w:rsidR="00290118" w:rsidTr="00F72E05" w14:paraId="3343EDA7" w14:textId="77777777">
        <w:tc>
          <w:tcPr>
            <w:tcW w:w="3209" w:type="dxa"/>
            <w:gridSpan w:val="2"/>
          </w:tcPr>
          <w:p w:rsidRPr="00116ED5" w:rsidR="00290118" w:rsidP="00C2146A" w:rsidRDefault="00CC4632" w14:paraId="670BCA93" w14:textId="5586D1C4">
            <w:pPr>
              <w:pStyle w:val="Cabeceraypie"/>
              <w:rPr>
                <w:sz w:val="22"/>
                <w:szCs w:val="18"/>
              </w:rPr>
            </w:pPr>
            <w:r w:rsidRPr="00CC4632">
              <w:rPr>
                <w:sz w:val="22"/>
                <w:szCs w:val="18"/>
              </w:rPr>
              <w:t>Revisión de documentación técnica</w:t>
            </w:r>
          </w:p>
        </w:tc>
        <w:tc>
          <w:tcPr>
            <w:tcW w:w="3216" w:type="dxa"/>
            <w:gridSpan w:val="3"/>
          </w:tcPr>
          <w:p w:rsidRPr="00116ED5" w:rsidR="00290118" w:rsidP="00C2146A" w:rsidRDefault="00C532F0" w14:paraId="4A674C15" w14:textId="4744ECB4">
            <w:pPr>
              <w:pStyle w:val="Cabeceraypie"/>
              <w:rPr>
                <w:sz w:val="22"/>
                <w:szCs w:val="18"/>
              </w:rPr>
            </w:pPr>
            <w:r w:rsidRPr="00C532F0">
              <w:rPr>
                <w:sz w:val="22"/>
                <w:szCs w:val="18"/>
              </w:rPr>
              <w:t>Documentación completa y actualizada</w:t>
            </w:r>
          </w:p>
        </w:tc>
        <w:tc>
          <w:tcPr>
            <w:tcW w:w="3209" w:type="dxa"/>
          </w:tcPr>
          <w:p w:rsidRPr="00116ED5" w:rsidR="00290118" w:rsidP="00C2146A" w:rsidRDefault="00290118" w14:paraId="77DEA3EF" w14:textId="77777777">
            <w:pPr>
              <w:pStyle w:val="Cabeceraypie"/>
              <w:rPr>
                <w:sz w:val="22"/>
                <w:szCs w:val="18"/>
              </w:rPr>
            </w:pPr>
          </w:p>
        </w:tc>
      </w:tr>
      <w:tr w:rsidR="00290118" w:rsidTr="00F72E05" w14:paraId="223E324A" w14:textId="77777777">
        <w:tc>
          <w:tcPr>
            <w:tcW w:w="3209" w:type="dxa"/>
            <w:gridSpan w:val="2"/>
          </w:tcPr>
          <w:p w:rsidRPr="00116ED5" w:rsidR="00290118" w:rsidP="00C2146A" w:rsidRDefault="00036937" w14:paraId="52D5942D" w14:textId="69796000">
            <w:pPr>
              <w:pStyle w:val="Cabeceraypie"/>
              <w:rPr>
                <w:sz w:val="22"/>
                <w:szCs w:val="18"/>
              </w:rPr>
            </w:pPr>
            <w:r w:rsidRPr="00036937">
              <w:rPr>
                <w:sz w:val="22"/>
                <w:szCs w:val="18"/>
              </w:rPr>
              <w:t>Verificación funcional del software</w:t>
            </w:r>
          </w:p>
        </w:tc>
        <w:tc>
          <w:tcPr>
            <w:tcW w:w="3216" w:type="dxa"/>
            <w:gridSpan w:val="3"/>
          </w:tcPr>
          <w:p w:rsidRPr="00116ED5" w:rsidR="00290118" w:rsidP="00C2146A" w:rsidRDefault="00C532F0" w14:paraId="66A26CD2" w14:textId="6190BFC6">
            <w:pPr>
              <w:pStyle w:val="Cabeceraypie"/>
              <w:rPr>
                <w:sz w:val="22"/>
                <w:szCs w:val="18"/>
              </w:rPr>
            </w:pPr>
            <w:r w:rsidRPr="00C532F0">
              <w:rPr>
                <w:sz w:val="22"/>
                <w:szCs w:val="18"/>
              </w:rPr>
              <w:t>Todas las funciones críticas probadas y verificadas</w:t>
            </w:r>
          </w:p>
        </w:tc>
        <w:tc>
          <w:tcPr>
            <w:tcW w:w="3209" w:type="dxa"/>
          </w:tcPr>
          <w:p w:rsidRPr="00116ED5" w:rsidR="00290118" w:rsidP="00C2146A" w:rsidRDefault="00290118" w14:paraId="00359267" w14:textId="77777777">
            <w:pPr>
              <w:pStyle w:val="Cabeceraypie"/>
              <w:rPr>
                <w:sz w:val="22"/>
                <w:szCs w:val="18"/>
              </w:rPr>
            </w:pPr>
          </w:p>
        </w:tc>
      </w:tr>
      <w:tr w:rsidR="00290118" w:rsidTr="00F72E05" w14:paraId="617F57B0" w14:textId="77777777">
        <w:tc>
          <w:tcPr>
            <w:tcW w:w="3209" w:type="dxa"/>
            <w:gridSpan w:val="2"/>
          </w:tcPr>
          <w:p w:rsidRPr="00116ED5" w:rsidR="00290118" w:rsidP="00C2146A" w:rsidRDefault="00C03F10" w14:paraId="3253163B" w14:textId="3EE73B18">
            <w:pPr>
              <w:pStyle w:val="Cabeceraypie"/>
              <w:rPr>
                <w:sz w:val="22"/>
                <w:szCs w:val="18"/>
              </w:rPr>
            </w:pPr>
            <w:r w:rsidRPr="00C03F10">
              <w:rPr>
                <w:sz w:val="22"/>
                <w:szCs w:val="18"/>
              </w:rPr>
              <w:t>Validación del software</w:t>
            </w:r>
          </w:p>
        </w:tc>
        <w:tc>
          <w:tcPr>
            <w:tcW w:w="3216" w:type="dxa"/>
            <w:gridSpan w:val="3"/>
          </w:tcPr>
          <w:p w:rsidRPr="00116ED5" w:rsidR="00290118" w:rsidP="00C2146A" w:rsidRDefault="00C532F0" w14:paraId="3888A934" w14:textId="2DC2BF12">
            <w:pPr>
              <w:pStyle w:val="Cabeceraypie"/>
              <w:rPr>
                <w:sz w:val="22"/>
                <w:szCs w:val="18"/>
              </w:rPr>
            </w:pPr>
            <w:r w:rsidRPr="00C532F0">
              <w:rPr>
                <w:sz w:val="22"/>
                <w:szCs w:val="18"/>
              </w:rPr>
              <w:t>Cumple con el plan de validación y criterios definidos</w:t>
            </w:r>
          </w:p>
        </w:tc>
        <w:tc>
          <w:tcPr>
            <w:tcW w:w="3209" w:type="dxa"/>
          </w:tcPr>
          <w:p w:rsidRPr="00116ED5" w:rsidR="00290118" w:rsidP="00C2146A" w:rsidRDefault="00290118" w14:paraId="6DD00C93" w14:textId="77777777">
            <w:pPr>
              <w:pStyle w:val="Cabeceraypie"/>
              <w:rPr>
                <w:sz w:val="22"/>
                <w:szCs w:val="18"/>
              </w:rPr>
            </w:pPr>
          </w:p>
        </w:tc>
      </w:tr>
      <w:tr w:rsidR="00C03F10" w:rsidTr="00F72E05" w14:paraId="3C68A53E" w14:textId="77777777">
        <w:tc>
          <w:tcPr>
            <w:tcW w:w="3209" w:type="dxa"/>
            <w:gridSpan w:val="2"/>
          </w:tcPr>
          <w:p w:rsidRPr="00C03F10" w:rsidR="00C03F10" w:rsidP="00C2146A" w:rsidRDefault="00C03F10" w14:paraId="49A6395D" w14:textId="4EF0C862">
            <w:pPr>
              <w:pStyle w:val="Cabeceraypie"/>
              <w:rPr>
                <w:sz w:val="22"/>
                <w:szCs w:val="18"/>
              </w:rPr>
            </w:pPr>
            <w:r w:rsidRPr="00C03F10">
              <w:rPr>
                <w:sz w:val="22"/>
                <w:szCs w:val="18"/>
              </w:rPr>
              <w:t>Control de versiones y gestión de cambios</w:t>
            </w:r>
          </w:p>
        </w:tc>
        <w:tc>
          <w:tcPr>
            <w:tcW w:w="3216" w:type="dxa"/>
            <w:gridSpan w:val="3"/>
          </w:tcPr>
          <w:p w:rsidRPr="00116ED5" w:rsidR="00C03F10" w:rsidP="00C2146A" w:rsidRDefault="00C532F0" w14:paraId="08F38FF0" w14:textId="1502B9A8">
            <w:pPr>
              <w:pStyle w:val="Cabeceraypie"/>
              <w:rPr>
                <w:sz w:val="22"/>
                <w:szCs w:val="18"/>
              </w:rPr>
            </w:pPr>
            <w:r w:rsidRPr="00C532F0">
              <w:rPr>
                <w:sz w:val="22"/>
                <w:szCs w:val="18"/>
              </w:rPr>
              <w:t>Historial de cambios documentado</w:t>
            </w:r>
          </w:p>
        </w:tc>
        <w:tc>
          <w:tcPr>
            <w:tcW w:w="3209" w:type="dxa"/>
          </w:tcPr>
          <w:p w:rsidRPr="00116ED5" w:rsidR="00C03F10" w:rsidP="00C2146A" w:rsidRDefault="00C03F10" w14:paraId="02E593ED" w14:textId="77777777">
            <w:pPr>
              <w:pStyle w:val="Cabeceraypie"/>
              <w:rPr>
                <w:sz w:val="22"/>
                <w:szCs w:val="18"/>
              </w:rPr>
            </w:pPr>
          </w:p>
        </w:tc>
      </w:tr>
      <w:tr w:rsidR="00C03F10" w:rsidTr="00F72E05" w14:paraId="1A210642" w14:textId="77777777">
        <w:tc>
          <w:tcPr>
            <w:tcW w:w="3209" w:type="dxa"/>
            <w:gridSpan w:val="2"/>
          </w:tcPr>
          <w:p w:rsidRPr="00C03F10" w:rsidR="00C03F10" w:rsidP="00C2146A" w:rsidRDefault="00C03F10" w14:paraId="0F6F56D9" w14:textId="531070D3">
            <w:pPr>
              <w:pStyle w:val="Cabeceraypie"/>
              <w:rPr>
                <w:sz w:val="22"/>
                <w:szCs w:val="18"/>
              </w:rPr>
            </w:pPr>
            <w:r w:rsidRPr="00C03F10">
              <w:rPr>
                <w:sz w:val="22"/>
                <w:szCs w:val="18"/>
              </w:rPr>
              <w:t>Revisión de riesgos (Análisis de riesgos actualizado</w:t>
            </w:r>
            <w:r>
              <w:rPr>
                <w:sz w:val="22"/>
                <w:szCs w:val="18"/>
              </w:rPr>
              <w:t>)</w:t>
            </w:r>
          </w:p>
        </w:tc>
        <w:tc>
          <w:tcPr>
            <w:tcW w:w="3216" w:type="dxa"/>
            <w:gridSpan w:val="3"/>
          </w:tcPr>
          <w:p w:rsidRPr="00116ED5" w:rsidR="00C03F10" w:rsidP="00C2146A" w:rsidRDefault="00C2146A" w14:paraId="3D636DD7" w14:textId="67F84329">
            <w:pPr>
              <w:pStyle w:val="Cabeceraypie"/>
              <w:rPr>
                <w:sz w:val="22"/>
                <w:szCs w:val="18"/>
              </w:rPr>
            </w:pPr>
            <w:r w:rsidRPr="00C2146A">
              <w:rPr>
                <w:sz w:val="22"/>
                <w:szCs w:val="18"/>
              </w:rPr>
              <w:t>Riesgos aceptables tras mitigación</w:t>
            </w:r>
          </w:p>
        </w:tc>
        <w:tc>
          <w:tcPr>
            <w:tcW w:w="3209" w:type="dxa"/>
          </w:tcPr>
          <w:p w:rsidRPr="00116ED5" w:rsidR="00C03F10" w:rsidP="00C2146A" w:rsidRDefault="00C03F10" w14:paraId="2A79B4FD" w14:textId="77777777">
            <w:pPr>
              <w:pStyle w:val="Cabeceraypie"/>
              <w:rPr>
                <w:sz w:val="22"/>
                <w:szCs w:val="18"/>
              </w:rPr>
            </w:pPr>
          </w:p>
        </w:tc>
      </w:tr>
      <w:tr w:rsidR="00170770" w:rsidTr="00F72E05" w14:paraId="3C2D934D" w14:textId="77777777">
        <w:trPr>
          <w:trHeight w:val="1835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535C48" w:rsidP="00E82003" w:rsidRDefault="00170770" w14:paraId="644F74A4" w14:textId="54528DBD">
            <w:pPr>
              <w:rPr>
                <w:sz w:val="22"/>
                <w:szCs w:val="18"/>
              </w:rPr>
            </w:pPr>
            <w:r w:rsidRPr="00116ED5">
              <w:rPr>
                <w:sz w:val="22"/>
                <w:szCs w:val="18"/>
              </w:rPr>
              <w:t>Por la presente, certifico que todas las estapas de liberación de este producto</w:t>
            </w:r>
            <w:r w:rsidRPr="00116ED5" w:rsidR="00B554CD">
              <w:rPr>
                <w:sz w:val="22"/>
                <w:szCs w:val="18"/>
              </w:rPr>
              <w:t xml:space="preserve"> se han realizado en cumplimiento con los requisitos de</w:t>
            </w:r>
            <w:r w:rsidR="00535C48">
              <w:rPr>
                <w:sz w:val="22"/>
                <w:szCs w:val="18"/>
              </w:rPr>
              <w:t xml:space="preserve">l </w:t>
            </w:r>
            <w:r w:rsidRPr="00105520" w:rsidR="00105520">
              <w:rPr>
                <w:sz w:val="22"/>
                <w:szCs w:val="18"/>
              </w:rPr>
              <w:t>Reglamento (UE) 2017/745 del Parlamento Europeo y del Consejo de 5 de abril de 2017 sobre los productos sanitarios</w:t>
            </w:r>
            <w:r w:rsidR="00105520">
              <w:rPr>
                <w:sz w:val="22"/>
                <w:szCs w:val="18"/>
              </w:rPr>
              <w:t>.</w:t>
            </w:r>
          </w:p>
          <w:p w:rsidRPr="00116ED5" w:rsidR="00170770" w:rsidP="00E82003" w:rsidRDefault="00425C32" w14:paraId="4D61B0AC" w14:textId="0C098567">
            <w:pPr>
              <w:rPr>
                <w:sz w:val="22"/>
                <w:szCs w:val="18"/>
              </w:rPr>
            </w:pPr>
            <w:r w:rsidRPr="00116ED5">
              <w:rPr>
                <w:sz w:val="22"/>
                <w:szCs w:val="18"/>
              </w:rPr>
              <w:t>Cualquier no conformidad, si la hubiere</w:t>
            </w:r>
            <w:r w:rsidRPr="00116ED5" w:rsidR="00F27872">
              <w:rPr>
                <w:sz w:val="22"/>
                <w:szCs w:val="18"/>
              </w:rPr>
              <w:t>, ha sido completamente evaluada y aprobada por elpersonal autorizado.</w:t>
            </w:r>
          </w:p>
          <w:p w:rsidR="00F27872" w:rsidP="00E82003" w:rsidRDefault="00F27872" w14:paraId="4AA878C2" w14:textId="0451E0C3">
            <w:r w:rsidRPr="00116ED5">
              <w:rPr>
                <w:sz w:val="22"/>
                <w:szCs w:val="18"/>
              </w:rPr>
              <w:t xml:space="preserve">Se </w:t>
            </w:r>
            <w:r w:rsidRPr="00116ED5" w:rsidR="00DB3B04">
              <w:rPr>
                <w:sz w:val="22"/>
                <w:szCs w:val="18"/>
              </w:rPr>
              <w:t>concluye que el lote indicado es aprobado para su liberación</w:t>
            </w:r>
          </w:p>
        </w:tc>
      </w:tr>
      <w:tr w:rsidR="00DB3B04" w:rsidTr="00F72E05" w14:paraId="3A3B6DB6" w14:textId="77777777">
        <w:trPr>
          <w:trHeight w:val="407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DB3B04" w:rsidP="00DB3B04" w:rsidRDefault="00DB3B04" w14:paraId="1080DA17" w14:textId="66A8E851">
            <w:pPr>
              <w:jc w:val="center"/>
            </w:pPr>
            <w:r>
              <w:t>RESULTADO</w:t>
            </w:r>
            <w:r w:rsidR="008766EA">
              <w:t>:</w:t>
            </w:r>
          </w:p>
        </w:tc>
      </w:tr>
      <w:tr w:rsidR="008766EA" w:rsidTr="00F72E05" w14:paraId="046486E0" w14:textId="77777777">
        <w:trPr>
          <w:trHeight w:val="407"/>
        </w:trPr>
        <w:sdt>
          <w:sdtPr>
            <w:id w:val="-17202766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406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8766EA" w:rsidP="00F72E05" w:rsidRDefault="00F72E05" w14:paraId="4533DB59" w14:textId="37CEB757">
                <w:pPr>
                  <w:jc w:val="right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21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66EA" w:rsidP="00F72E05" w:rsidRDefault="00F72E05" w14:paraId="7172B281" w14:textId="51CBC4A3">
            <w:pPr>
              <w:jc w:val="left"/>
            </w:pPr>
            <w:r>
              <w:t>CONFORME</w:t>
            </w:r>
          </w:p>
        </w:tc>
        <w:sdt>
          <w:sdtPr>
            <w:id w:val="6154108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33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="008766EA" w:rsidP="00F72E05" w:rsidRDefault="00F72E05" w14:paraId="58370283" w14:textId="66C8FFAF">
                <w:pPr>
                  <w:jc w:val="right"/>
                </w:pPr>
                <w:r>
                  <w:rPr>
                    <w:rFonts w:hint="eastAsia" w:ascii="MS Gothic" w:hAnsi="MS Gothic" w:eastAsia="MS Gothic"/>
                  </w:rPr>
                  <w:t>☐</w:t>
                </w:r>
              </w:p>
            </w:tc>
          </w:sdtContent>
        </w:sdt>
        <w:tc>
          <w:tcPr>
            <w:tcW w:w="436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766EA" w:rsidP="00F72E05" w:rsidRDefault="00F72E05" w14:paraId="1104E8D2" w14:textId="6383FC95">
            <w:pPr>
              <w:jc w:val="left"/>
            </w:pPr>
            <w:r>
              <w:t>NO CONFORME</w:t>
            </w:r>
          </w:p>
        </w:tc>
      </w:tr>
      <w:tr w:rsidR="008766EA" w:rsidTr="00F72E05" w14:paraId="75A134E1" w14:textId="77777777">
        <w:trPr>
          <w:trHeight w:val="407"/>
        </w:trPr>
        <w:tc>
          <w:tcPr>
            <w:tcW w:w="9634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F72E05" w:rsidP="00C2146A" w:rsidRDefault="00F72E05" w14:paraId="0F77D5B6" w14:textId="4D89E2D8">
            <w:pPr>
              <w:jc w:val="center"/>
            </w:pPr>
            <w:r>
              <w:t>Fdo: Técnico Responsable</w:t>
            </w:r>
          </w:p>
          <w:p w:rsidR="001D4013" w:rsidP="001D4013" w:rsidRDefault="001D4013" w14:paraId="4BF3B4FF" w14:textId="77777777"/>
          <w:p w:rsidR="00F72E05" w:rsidP="00DB3B04" w:rsidRDefault="00116ED5" w14:paraId="4A248222" w14:textId="7B878598">
            <w:pPr>
              <w:jc w:val="center"/>
            </w:pPr>
            <w:r>
              <w:t>Indicar nombre y apellidos</w:t>
            </w:r>
          </w:p>
        </w:tc>
      </w:tr>
    </w:tbl>
    <w:p w:rsidR="00C2146A" w:rsidP="00A27BBD" w:rsidRDefault="00C2146A" w14:paraId="2B5A7633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575A2B5B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21DA7489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4F07EF0E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62ECD31C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6C909FCA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06F597AE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27A83FDC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1D9ED60F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5ADBDC20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5D5BB985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5FB1F449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0FCD5517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4155A17B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3D7FF4C4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098A0B47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04D27431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20CE3DDD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50D4509D" w14:textId="77777777">
      <w:pPr>
        <w:jc w:val="right"/>
        <w:rPr>
          <w:b/>
          <w:bCs/>
          <w:szCs w:val="24"/>
        </w:rPr>
      </w:pPr>
    </w:p>
    <w:p w:rsidR="00C2146A" w:rsidP="00A27BBD" w:rsidRDefault="00C2146A" w14:paraId="72F92977" w14:textId="77777777">
      <w:pPr>
        <w:jc w:val="right"/>
        <w:rPr>
          <w:b/>
          <w:bCs/>
          <w:szCs w:val="24"/>
        </w:rPr>
      </w:pPr>
    </w:p>
    <w:p w:rsidR="00A27BBD" w:rsidP="00A27BBD" w:rsidRDefault="00A27BBD" w14:paraId="735AF587" w14:textId="7E147C80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 xml:space="preserve">Anexo </w:t>
      </w:r>
      <w:r w:rsidR="00465F3C">
        <w:rPr>
          <w:b/>
          <w:bCs/>
          <w:szCs w:val="24"/>
        </w:rPr>
        <w:t>2</w:t>
      </w:r>
      <w:r w:rsidRPr="00BD1D98">
        <w:rPr>
          <w:b/>
          <w:bCs/>
          <w:szCs w:val="24"/>
        </w:rPr>
        <w:t>_VERSION_0</w:t>
      </w:r>
      <w:r w:rsidR="003301DA">
        <w:rPr>
          <w:b/>
          <w:bCs/>
          <w:szCs w:val="24"/>
        </w:rPr>
        <w:t>4</w:t>
      </w:r>
    </w:p>
    <w:p w:rsidR="005260DC" w:rsidP="003301DA" w:rsidRDefault="005260DC" w14:paraId="174FF570" w14:textId="6751B1B9" w14:noSpellErr="1">
      <w:pPr>
        <w:pStyle w:val="Titulo1SP"/>
        <w:numPr>
          <w:ilvl w:val="0"/>
          <w:numId w:val="0"/>
        </w:numPr>
        <w:ind w:left="360" w:hanging="360"/>
      </w:pPr>
      <w:bookmarkStart w:name="_Toc2078805042" w:id="1863257076"/>
      <w:r w:rsidR="005260DC">
        <w:rPr/>
        <w:t>Reproducibilidad del software</w:t>
      </w:r>
      <w:bookmarkEnd w:id="186325707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0038E7" w:rsidTr="00983CD4" w14:paraId="43C19AF5" w14:textId="77777777">
        <w:tc>
          <w:tcPr>
            <w:tcW w:w="3209" w:type="dxa"/>
            <w:vAlign w:val="center"/>
          </w:tcPr>
          <w:p w:rsidR="000038E7" w:rsidP="000038E7" w:rsidRDefault="000038E7" w14:paraId="03A8D324" w14:textId="5172374C">
            <w:pPr>
              <w:pStyle w:val="Cabeceraypie"/>
            </w:pPr>
            <w:r>
              <w:rPr>
                <w:rStyle w:val="Textoennegrita"/>
              </w:rPr>
              <w:t>Tarea</w:t>
            </w:r>
          </w:p>
        </w:tc>
        <w:tc>
          <w:tcPr>
            <w:tcW w:w="3209" w:type="dxa"/>
            <w:vAlign w:val="center"/>
          </w:tcPr>
          <w:p w:rsidR="000038E7" w:rsidP="000038E7" w:rsidRDefault="000038E7" w14:paraId="7EB8C40C" w14:textId="25C030E2">
            <w:pPr>
              <w:pStyle w:val="Cabeceraypie"/>
            </w:pPr>
            <w:r>
              <w:rPr>
                <w:rStyle w:val="Textoennegrita"/>
              </w:rPr>
              <w:t>Resultado Esperado</w:t>
            </w:r>
          </w:p>
        </w:tc>
        <w:tc>
          <w:tcPr>
            <w:tcW w:w="3209" w:type="dxa"/>
            <w:vAlign w:val="center"/>
          </w:tcPr>
          <w:p w:rsidR="000038E7" w:rsidP="000038E7" w:rsidRDefault="000038E7" w14:paraId="1145F480" w14:textId="27C7B3A9">
            <w:pPr>
              <w:pStyle w:val="Cabeceraypie"/>
            </w:pPr>
            <w:r>
              <w:rPr>
                <w:rStyle w:val="Textoennegrita"/>
              </w:rPr>
              <w:t>Cumplimiento (SI/NO)</w:t>
            </w:r>
          </w:p>
        </w:tc>
      </w:tr>
      <w:tr w:rsidR="000038E7" w:rsidTr="00983CD4" w14:paraId="3A68B4FD" w14:textId="77777777">
        <w:tc>
          <w:tcPr>
            <w:tcW w:w="3209" w:type="dxa"/>
            <w:vAlign w:val="center"/>
          </w:tcPr>
          <w:p w:rsidR="000038E7" w:rsidP="000038E7" w:rsidRDefault="000038E7" w14:paraId="75627547" w14:textId="5CB5895E">
            <w:pPr>
              <w:pStyle w:val="Cabeceraypie"/>
            </w:pPr>
            <w:r>
              <w:t>Compilación del software en entorno controlado</w:t>
            </w:r>
          </w:p>
        </w:tc>
        <w:tc>
          <w:tcPr>
            <w:tcW w:w="3209" w:type="dxa"/>
            <w:vAlign w:val="center"/>
          </w:tcPr>
          <w:p w:rsidR="000038E7" w:rsidP="000038E7" w:rsidRDefault="000038E7" w14:paraId="5D3A218C" w14:textId="7A9645EA">
            <w:pPr>
              <w:pStyle w:val="Cabeceraypie"/>
            </w:pPr>
            <w:r>
              <w:t>Software compilado sin errores</w:t>
            </w:r>
          </w:p>
        </w:tc>
        <w:tc>
          <w:tcPr>
            <w:tcW w:w="3209" w:type="dxa"/>
            <w:vAlign w:val="center"/>
          </w:tcPr>
          <w:p w:rsidR="000038E7" w:rsidP="000038E7" w:rsidRDefault="000038E7" w14:paraId="1A25E256" w14:textId="72052BE0">
            <w:pPr>
              <w:pStyle w:val="Cabeceraypie"/>
            </w:pPr>
          </w:p>
        </w:tc>
      </w:tr>
      <w:tr w:rsidR="000038E7" w:rsidTr="00983CD4" w14:paraId="2A4529FD" w14:textId="77777777">
        <w:tc>
          <w:tcPr>
            <w:tcW w:w="3209" w:type="dxa"/>
            <w:vAlign w:val="center"/>
          </w:tcPr>
          <w:p w:rsidR="000038E7" w:rsidP="000038E7" w:rsidRDefault="000038E7" w14:paraId="45E674E3" w14:textId="5445CAC2">
            <w:pPr>
              <w:pStyle w:val="Cabeceraypie"/>
            </w:pPr>
            <w:r>
              <w:t>Pruebas de integridad en diferentes entornos</w:t>
            </w:r>
          </w:p>
        </w:tc>
        <w:tc>
          <w:tcPr>
            <w:tcW w:w="3209" w:type="dxa"/>
            <w:vAlign w:val="center"/>
          </w:tcPr>
          <w:p w:rsidR="000038E7" w:rsidP="000038E7" w:rsidRDefault="000038E7" w14:paraId="351EFCE9" w14:textId="1A601E8E">
            <w:pPr>
              <w:pStyle w:val="Cabeceraypie"/>
            </w:pPr>
            <w:r>
              <w:t>Software ejecutándose correctamente en todos los entornos</w:t>
            </w:r>
          </w:p>
        </w:tc>
        <w:tc>
          <w:tcPr>
            <w:tcW w:w="3209" w:type="dxa"/>
            <w:vAlign w:val="center"/>
          </w:tcPr>
          <w:p w:rsidR="000038E7" w:rsidP="000038E7" w:rsidRDefault="000038E7" w14:paraId="00D94553" w14:textId="77777777">
            <w:pPr>
              <w:pStyle w:val="Cabeceraypie"/>
            </w:pPr>
          </w:p>
        </w:tc>
      </w:tr>
      <w:tr w:rsidR="000038E7" w:rsidTr="00983CD4" w14:paraId="69A384E4" w14:textId="77777777">
        <w:tc>
          <w:tcPr>
            <w:tcW w:w="3209" w:type="dxa"/>
            <w:vAlign w:val="center"/>
          </w:tcPr>
          <w:p w:rsidR="000038E7" w:rsidP="000038E7" w:rsidRDefault="000038E7" w14:paraId="3A68A887" w14:textId="128B6EDB">
            <w:pPr>
              <w:pStyle w:val="Cabeceraypie"/>
            </w:pPr>
            <w:r>
              <w:t>Documentación de cambios</w:t>
            </w:r>
          </w:p>
        </w:tc>
        <w:tc>
          <w:tcPr>
            <w:tcW w:w="3209" w:type="dxa"/>
            <w:vAlign w:val="center"/>
          </w:tcPr>
          <w:p w:rsidR="000038E7" w:rsidP="000038E7" w:rsidRDefault="000038E7" w14:paraId="5C160B4F" w14:textId="4C782BCA">
            <w:pPr>
              <w:pStyle w:val="Cabeceraypie"/>
            </w:pPr>
            <w:r>
              <w:t>Registro detallado de todos los cambios autorizados y documentados</w:t>
            </w:r>
          </w:p>
        </w:tc>
        <w:tc>
          <w:tcPr>
            <w:tcW w:w="3209" w:type="dxa"/>
            <w:vAlign w:val="center"/>
          </w:tcPr>
          <w:p w:rsidR="000038E7" w:rsidP="000038E7" w:rsidRDefault="000038E7" w14:paraId="54BCCA23" w14:textId="77777777">
            <w:pPr>
              <w:pStyle w:val="Cabeceraypie"/>
            </w:pPr>
          </w:p>
        </w:tc>
      </w:tr>
      <w:tr w:rsidR="000038E7" w:rsidTr="00983CD4" w14:paraId="208E978D" w14:textId="77777777">
        <w:tc>
          <w:tcPr>
            <w:tcW w:w="3209" w:type="dxa"/>
            <w:vAlign w:val="center"/>
          </w:tcPr>
          <w:p w:rsidR="000038E7" w:rsidP="000038E7" w:rsidRDefault="000038E7" w14:paraId="412E1969" w14:textId="365E6ECC">
            <w:pPr>
              <w:pStyle w:val="Cabeceraypie"/>
            </w:pPr>
            <w:r>
              <w:t>Pruebas de instalación en entorno controlado</w:t>
            </w:r>
          </w:p>
        </w:tc>
        <w:tc>
          <w:tcPr>
            <w:tcW w:w="3209" w:type="dxa"/>
            <w:vAlign w:val="center"/>
          </w:tcPr>
          <w:p w:rsidR="000038E7" w:rsidP="000038E7" w:rsidRDefault="000038E7" w14:paraId="2091B148" w14:textId="612E673F">
            <w:pPr>
              <w:pStyle w:val="Cabeceraypie"/>
            </w:pPr>
            <w:r>
              <w:t>Instalación correcta del software sin errores documentada</w:t>
            </w:r>
          </w:p>
        </w:tc>
        <w:tc>
          <w:tcPr>
            <w:tcW w:w="3209" w:type="dxa"/>
            <w:vAlign w:val="center"/>
          </w:tcPr>
          <w:p w:rsidR="000038E7" w:rsidP="000038E7" w:rsidRDefault="000038E7" w14:paraId="104ACC5C" w14:textId="77777777">
            <w:pPr>
              <w:pStyle w:val="Cabeceraypie"/>
            </w:pPr>
          </w:p>
        </w:tc>
      </w:tr>
    </w:tbl>
    <w:p w:rsidR="002C2D16" w:rsidP="002C2D16" w:rsidRDefault="002C2D16" w14:paraId="61A26D07" w14:textId="77777777"/>
    <w:p w:rsidR="002C2D16" w:rsidP="002C2D16" w:rsidRDefault="002C2D16" w14:paraId="06E2F788" w14:textId="77777777">
      <w:r>
        <w:rPr>
          <w:rStyle w:val="Textoennegrita"/>
        </w:rPr>
        <w:t>Cumple con todos los criterios:</w:t>
      </w:r>
      <w:r>
        <w:t xml:space="preserve"> </w:t>
      </w:r>
    </w:p>
    <w:p w:rsidR="002C2D16" w:rsidP="002C2D16" w:rsidRDefault="002C2D16" w14:paraId="160DFA0C" w14:textId="700FE94B">
      <w:r>
        <w:rPr>
          <w:rStyle w:val="Textoennegrita"/>
        </w:rPr>
        <w:t>Resultado Final:</w:t>
      </w:r>
      <w:r>
        <w:t xml:space="preserve"> ______________(Aprobado / No Aprobado)</w:t>
      </w:r>
    </w:p>
    <w:p w:rsidRPr="002C2D16" w:rsidR="002C2D16" w:rsidP="002C2D16" w:rsidRDefault="002C2D16" w14:paraId="1DFBCD6C" w14:textId="5E6558C2">
      <w:pPr>
        <w:rPr>
          <w:b/>
          <w:bCs/>
        </w:rPr>
      </w:pPr>
      <w:r w:rsidRPr="002C2D16">
        <w:rPr>
          <w:b/>
          <w:bCs/>
        </w:rPr>
        <w:t>Firma:</w:t>
      </w:r>
    </w:p>
    <w:p w:rsidR="002C2D16" w:rsidP="00A14DC8" w:rsidRDefault="00A27BBD" w14:paraId="246BECBD" w14:textId="77777777">
      <w:pPr>
        <w:jc w:val="right"/>
      </w:pPr>
      <w:r w:rsidRPr="00BD1D98">
        <w:t xml:space="preserve"> </w:t>
      </w:r>
    </w:p>
    <w:p w:rsidR="002C2D16" w:rsidP="00A14DC8" w:rsidRDefault="002C2D16" w14:paraId="6DB81DA3" w14:textId="77777777">
      <w:pPr>
        <w:jc w:val="right"/>
      </w:pPr>
    </w:p>
    <w:p w:rsidR="002C2D16" w:rsidP="00A14DC8" w:rsidRDefault="002C2D16" w14:paraId="3AD2C484" w14:textId="77777777">
      <w:pPr>
        <w:jc w:val="right"/>
      </w:pPr>
    </w:p>
    <w:p w:rsidR="002C2D16" w:rsidP="00A14DC8" w:rsidRDefault="002C2D16" w14:paraId="54693AED" w14:textId="77777777">
      <w:pPr>
        <w:jc w:val="right"/>
      </w:pPr>
    </w:p>
    <w:p w:rsidR="002C2D16" w:rsidP="00A14DC8" w:rsidRDefault="002C2D16" w14:paraId="6682760A" w14:textId="77777777">
      <w:pPr>
        <w:jc w:val="right"/>
      </w:pPr>
    </w:p>
    <w:p w:rsidR="002C2D16" w:rsidP="00A14DC8" w:rsidRDefault="002C2D16" w14:paraId="68FB0469" w14:textId="77777777">
      <w:pPr>
        <w:jc w:val="right"/>
      </w:pPr>
    </w:p>
    <w:p w:rsidR="002C2D16" w:rsidP="00FE04F0" w:rsidRDefault="002C2D16" w14:paraId="0B3C582E" w14:textId="77777777"/>
    <w:p w:rsidR="00B93C2A" w:rsidP="00FE04F0" w:rsidRDefault="00B93C2A" w14:paraId="2A64DA70" w14:textId="77777777"/>
    <w:p w:rsidRPr="00A14DC8" w:rsidR="00A27BBD" w:rsidP="00A14DC8" w:rsidRDefault="00A14DC8" w14:paraId="038A314F" w14:textId="33B9FC7F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 xml:space="preserve">Anexo </w:t>
      </w:r>
      <w:r w:rsidR="00FE04F0">
        <w:rPr>
          <w:b/>
          <w:bCs/>
          <w:szCs w:val="24"/>
        </w:rPr>
        <w:t>3</w:t>
      </w:r>
      <w:r w:rsidRPr="00BD1D98">
        <w:rPr>
          <w:b/>
          <w:bCs/>
          <w:szCs w:val="24"/>
        </w:rPr>
        <w:t>_VERSION_0</w:t>
      </w:r>
      <w:r w:rsidR="003301DA">
        <w:rPr>
          <w:b/>
          <w:bCs/>
          <w:szCs w:val="24"/>
        </w:rPr>
        <w:t>4</w:t>
      </w:r>
    </w:p>
    <w:p w:rsidR="00A14DC8" w:rsidP="003301DA" w:rsidRDefault="00FE04F0" w14:paraId="6CB95F2A" w14:textId="3317D218" w14:noSpellErr="1">
      <w:pPr>
        <w:pStyle w:val="Titulo1SP"/>
        <w:numPr>
          <w:ilvl w:val="0"/>
          <w:numId w:val="0"/>
        </w:numPr>
        <w:ind w:left="360" w:hanging="360"/>
      </w:pPr>
      <w:bookmarkStart w:name="_Toc2126824404" w:id="326298886"/>
      <w:r w:rsidR="00FE04F0">
        <w:rPr/>
        <w:t>Descarga e instalación del software</w:t>
      </w:r>
      <w:bookmarkEnd w:id="32629888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14DC8" w:rsidTr="007C02E1" w14:paraId="6950471F" w14:textId="77777777">
        <w:tc>
          <w:tcPr>
            <w:tcW w:w="3209" w:type="dxa"/>
            <w:vAlign w:val="center"/>
          </w:tcPr>
          <w:p w:rsidR="00A14DC8" w:rsidP="007C02E1" w:rsidRDefault="00A14DC8" w14:paraId="1E84D1E9" w14:textId="77777777">
            <w:pPr>
              <w:pStyle w:val="Cabeceraypie"/>
            </w:pPr>
            <w:r>
              <w:rPr>
                <w:rStyle w:val="Textoennegrita"/>
              </w:rPr>
              <w:t>Tarea</w:t>
            </w:r>
          </w:p>
        </w:tc>
        <w:tc>
          <w:tcPr>
            <w:tcW w:w="3209" w:type="dxa"/>
            <w:vAlign w:val="center"/>
          </w:tcPr>
          <w:p w:rsidR="00A14DC8" w:rsidP="007C02E1" w:rsidRDefault="00A14DC8" w14:paraId="687590AA" w14:textId="77777777">
            <w:pPr>
              <w:pStyle w:val="Cabeceraypie"/>
            </w:pPr>
            <w:r>
              <w:rPr>
                <w:rStyle w:val="Textoennegrita"/>
              </w:rPr>
              <w:t>Resultado Esperado</w:t>
            </w:r>
          </w:p>
        </w:tc>
        <w:tc>
          <w:tcPr>
            <w:tcW w:w="3209" w:type="dxa"/>
            <w:vAlign w:val="center"/>
          </w:tcPr>
          <w:p w:rsidR="00A14DC8" w:rsidP="007C02E1" w:rsidRDefault="00A14DC8" w14:paraId="013BAC5E" w14:textId="77777777">
            <w:pPr>
              <w:pStyle w:val="Cabeceraypie"/>
            </w:pPr>
            <w:r>
              <w:rPr>
                <w:rStyle w:val="Textoennegrita"/>
              </w:rPr>
              <w:t>Cumplimiento (SI/NO)</w:t>
            </w:r>
          </w:p>
        </w:tc>
      </w:tr>
      <w:tr w:rsidR="00FE04F0" w:rsidTr="0006576D" w14:paraId="5786A30C" w14:textId="77777777">
        <w:tc>
          <w:tcPr>
            <w:tcW w:w="3209" w:type="dxa"/>
          </w:tcPr>
          <w:p w:rsidR="00FE04F0" w:rsidP="00FE04F0" w:rsidRDefault="00FE04F0" w14:paraId="47C55A36" w14:textId="297C0AD7">
            <w:pPr>
              <w:pStyle w:val="Cabeceraypie"/>
            </w:pPr>
            <w:r w:rsidRPr="00105037">
              <w:t>Distribución del software en medio seguro</w:t>
            </w:r>
          </w:p>
        </w:tc>
        <w:tc>
          <w:tcPr>
            <w:tcW w:w="3209" w:type="dxa"/>
          </w:tcPr>
          <w:p w:rsidR="00FE04F0" w:rsidP="00FE04F0" w:rsidRDefault="00FE04F0" w14:paraId="7922A8C6" w14:textId="4612E5A3">
            <w:pPr>
              <w:pStyle w:val="Cabeceraypie"/>
            </w:pPr>
            <w:r w:rsidRPr="00105037">
              <w:t>Software accesible solo por personal autorizado</w:t>
            </w:r>
          </w:p>
        </w:tc>
        <w:tc>
          <w:tcPr>
            <w:tcW w:w="3209" w:type="dxa"/>
          </w:tcPr>
          <w:p w:rsidR="00FE04F0" w:rsidP="00FE04F0" w:rsidRDefault="00FE04F0" w14:paraId="41B1A7FE" w14:textId="77777777">
            <w:pPr>
              <w:pStyle w:val="Cabeceraypie"/>
            </w:pPr>
          </w:p>
        </w:tc>
      </w:tr>
      <w:tr w:rsidR="00FE04F0" w:rsidTr="0006576D" w14:paraId="762F3101" w14:textId="77777777">
        <w:tc>
          <w:tcPr>
            <w:tcW w:w="3209" w:type="dxa"/>
          </w:tcPr>
          <w:p w:rsidR="00FE04F0" w:rsidP="00FE04F0" w:rsidRDefault="00FE04F0" w14:paraId="6329F327" w14:textId="55F5E122">
            <w:pPr>
              <w:pStyle w:val="Cabeceraypie"/>
            </w:pPr>
            <w:r w:rsidRPr="00105037">
              <w:t>Provisión de instrucciones de descarga</w:t>
            </w:r>
          </w:p>
        </w:tc>
        <w:tc>
          <w:tcPr>
            <w:tcW w:w="3209" w:type="dxa"/>
          </w:tcPr>
          <w:p w:rsidR="00FE04F0" w:rsidP="00FE04F0" w:rsidRDefault="00FE04F0" w14:paraId="5B61F94E" w14:textId="7F05F897">
            <w:pPr>
              <w:pStyle w:val="Cabeceraypie"/>
            </w:pPr>
            <w:r w:rsidRPr="00105037">
              <w:t>Instrucciones claras y detalladas proporcionadas</w:t>
            </w:r>
          </w:p>
        </w:tc>
        <w:tc>
          <w:tcPr>
            <w:tcW w:w="3209" w:type="dxa"/>
          </w:tcPr>
          <w:p w:rsidR="00FE04F0" w:rsidP="00FE04F0" w:rsidRDefault="00FE04F0" w14:paraId="58A612E1" w14:textId="77777777">
            <w:pPr>
              <w:pStyle w:val="Cabeceraypie"/>
            </w:pPr>
          </w:p>
        </w:tc>
      </w:tr>
      <w:tr w:rsidR="00FE04F0" w:rsidTr="0006576D" w14:paraId="1512FA10" w14:textId="77777777">
        <w:tc>
          <w:tcPr>
            <w:tcW w:w="3209" w:type="dxa"/>
          </w:tcPr>
          <w:p w:rsidR="00FE04F0" w:rsidP="00FE04F0" w:rsidRDefault="00FE04F0" w14:paraId="0B77E974" w14:textId="6B5555B6">
            <w:pPr>
              <w:pStyle w:val="Cabeceraypie"/>
            </w:pPr>
            <w:r w:rsidRPr="00105037">
              <w:t>Provisión de instrucciones de instalación</w:t>
            </w:r>
          </w:p>
        </w:tc>
        <w:tc>
          <w:tcPr>
            <w:tcW w:w="3209" w:type="dxa"/>
          </w:tcPr>
          <w:p w:rsidR="00FE04F0" w:rsidP="00FE04F0" w:rsidRDefault="00FE04F0" w14:paraId="1243C4CF" w14:textId="2438629B">
            <w:pPr>
              <w:pStyle w:val="Cabeceraypie"/>
            </w:pPr>
            <w:r w:rsidRPr="00105037">
              <w:t>Manual de instalación detallado con capturas de pantalla y descripciones</w:t>
            </w:r>
          </w:p>
        </w:tc>
        <w:tc>
          <w:tcPr>
            <w:tcW w:w="3209" w:type="dxa"/>
          </w:tcPr>
          <w:p w:rsidR="00FE04F0" w:rsidP="00FE04F0" w:rsidRDefault="00FE04F0" w14:paraId="4CE1FF7B" w14:textId="77777777">
            <w:pPr>
              <w:pStyle w:val="Cabeceraypie"/>
            </w:pPr>
          </w:p>
        </w:tc>
      </w:tr>
      <w:tr w:rsidR="00FE04F0" w:rsidTr="0006576D" w14:paraId="354C82E9" w14:textId="77777777">
        <w:tc>
          <w:tcPr>
            <w:tcW w:w="3209" w:type="dxa"/>
          </w:tcPr>
          <w:p w:rsidR="00FE04F0" w:rsidP="00FE04F0" w:rsidRDefault="00FE04F0" w14:paraId="12447714" w14:textId="222B889C">
            <w:pPr>
              <w:pStyle w:val="Cabeceraypie"/>
            </w:pPr>
            <w:r w:rsidRPr="00105037">
              <w:t>Pruebas de funcionamiento post-instalación</w:t>
            </w:r>
          </w:p>
        </w:tc>
        <w:tc>
          <w:tcPr>
            <w:tcW w:w="3209" w:type="dxa"/>
          </w:tcPr>
          <w:p w:rsidR="00FE04F0" w:rsidP="00FE04F0" w:rsidRDefault="00FE04F0" w14:paraId="6798E2E0" w14:textId="7B249A44">
            <w:pPr>
              <w:pStyle w:val="Cabeceraypie"/>
            </w:pPr>
            <w:r w:rsidRPr="00105037">
              <w:t>Software funcionando correctamente tras la instalación</w:t>
            </w:r>
          </w:p>
        </w:tc>
        <w:tc>
          <w:tcPr>
            <w:tcW w:w="3209" w:type="dxa"/>
          </w:tcPr>
          <w:p w:rsidR="00FE04F0" w:rsidP="00FE04F0" w:rsidRDefault="00FE04F0" w14:paraId="6F449672" w14:textId="77777777">
            <w:pPr>
              <w:pStyle w:val="Cabeceraypie"/>
            </w:pPr>
          </w:p>
        </w:tc>
      </w:tr>
      <w:tr w:rsidR="00FE04F0" w:rsidTr="0006576D" w14:paraId="3B2CB6AF" w14:textId="77777777">
        <w:tc>
          <w:tcPr>
            <w:tcW w:w="3209" w:type="dxa"/>
          </w:tcPr>
          <w:p w:rsidR="00FE04F0" w:rsidP="00FE04F0" w:rsidRDefault="00FE04F0" w14:paraId="140FEC44" w14:textId="7E0E5CC1">
            <w:pPr>
              <w:pStyle w:val="Cabeceraypie"/>
            </w:pPr>
            <w:r w:rsidRPr="00105037">
              <w:t>Información de soporte técnico proporcionada</w:t>
            </w:r>
          </w:p>
        </w:tc>
        <w:tc>
          <w:tcPr>
            <w:tcW w:w="3209" w:type="dxa"/>
          </w:tcPr>
          <w:p w:rsidR="00FE04F0" w:rsidP="00FE04F0" w:rsidRDefault="00FE04F0" w14:paraId="41E7A5E0" w14:textId="67632635">
            <w:pPr>
              <w:pStyle w:val="Cabeceraypie"/>
            </w:pPr>
            <w:r w:rsidRPr="00105037">
              <w:t>Datos de contacto para soporte técnico disponibles</w:t>
            </w:r>
          </w:p>
        </w:tc>
        <w:tc>
          <w:tcPr>
            <w:tcW w:w="3209" w:type="dxa"/>
          </w:tcPr>
          <w:p w:rsidR="00FE04F0" w:rsidP="00FE04F0" w:rsidRDefault="00FE04F0" w14:paraId="6ED34C8D" w14:textId="77777777">
            <w:pPr>
              <w:pStyle w:val="Cabeceraypie"/>
            </w:pPr>
          </w:p>
        </w:tc>
      </w:tr>
    </w:tbl>
    <w:p w:rsidR="002C2D16" w:rsidP="002C2D16" w:rsidRDefault="002C2D16" w14:paraId="6BB2AD4F" w14:textId="77777777">
      <w:pPr>
        <w:rPr>
          <w:rStyle w:val="Textoennegrita"/>
        </w:rPr>
      </w:pPr>
    </w:p>
    <w:p w:rsidR="002C2D16" w:rsidP="002C2D16" w:rsidRDefault="002C2D16" w14:paraId="7AABA1C5" w14:textId="2F83BB3C">
      <w:r>
        <w:rPr>
          <w:rStyle w:val="Textoennegrita"/>
        </w:rPr>
        <w:t>Cumple con todos los criterios:</w:t>
      </w:r>
      <w:r>
        <w:t xml:space="preserve"> </w:t>
      </w:r>
    </w:p>
    <w:p w:rsidR="002C2D16" w:rsidP="002C2D16" w:rsidRDefault="002C2D16" w14:paraId="2569F44F" w14:textId="77777777">
      <w:r>
        <w:rPr>
          <w:rStyle w:val="Textoennegrita"/>
        </w:rPr>
        <w:t>Resultado Final:</w:t>
      </w:r>
      <w:r>
        <w:t xml:space="preserve"> ______________(Aprobado / No Aprobado)</w:t>
      </w:r>
    </w:p>
    <w:p w:rsidRPr="002C2D16" w:rsidR="002C2D16" w:rsidP="002C2D16" w:rsidRDefault="002C2D16" w14:paraId="6CCE4A58" w14:textId="77777777">
      <w:pPr>
        <w:rPr>
          <w:b/>
          <w:bCs/>
        </w:rPr>
      </w:pPr>
      <w:r w:rsidRPr="002C2D16">
        <w:rPr>
          <w:b/>
          <w:bCs/>
        </w:rPr>
        <w:t>Firma:</w:t>
      </w:r>
    </w:p>
    <w:p w:rsidR="00A27BBD" w:rsidP="004751FA" w:rsidRDefault="00A27BBD" w14:paraId="71FF89EB" w14:textId="77777777">
      <w:pPr>
        <w:rPr>
          <w:b/>
          <w:bCs/>
          <w:szCs w:val="24"/>
        </w:rPr>
      </w:pPr>
    </w:p>
    <w:p w:rsidR="00940D27" w:rsidP="00940D27" w:rsidRDefault="00940D27" w14:paraId="6340C65F" w14:textId="77777777">
      <w:pPr>
        <w:jc w:val="right"/>
        <w:rPr>
          <w:b/>
          <w:bCs/>
          <w:szCs w:val="24"/>
        </w:rPr>
      </w:pPr>
    </w:p>
    <w:p w:rsidR="00940D27" w:rsidP="00940D27" w:rsidRDefault="00940D27" w14:paraId="742A77C2" w14:textId="77777777">
      <w:pPr>
        <w:jc w:val="right"/>
        <w:rPr>
          <w:b/>
          <w:bCs/>
          <w:szCs w:val="24"/>
        </w:rPr>
      </w:pPr>
    </w:p>
    <w:p w:rsidR="00940D27" w:rsidP="00940D27" w:rsidRDefault="00940D27" w14:paraId="11565210" w14:textId="77777777">
      <w:pPr>
        <w:jc w:val="right"/>
        <w:rPr>
          <w:b/>
          <w:bCs/>
          <w:szCs w:val="24"/>
        </w:rPr>
      </w:pPr>
    </w:p>
    <w:p w:rsidR="00940D27" w:rsidP="0094054E" w:rsidRDefault="00940D27" w14:paraId="142E025B" w14:textId="77777777">
      <w:pPr>
        <w:rPr>
          <w:b/>
          <w:bCs/>
          <w:szCs w:val="24"/>
        </w:rPr>
      </w:pPr>
    </w:p>
    <w:p w:rsidR="00B93C2A" w:rsidP="0094054E" w:rsidRDefault="00B93C2A" w14:paraId="3AAB4369" w14:textId="77777777">
      <w:pPr>
        <w:rPr>
          <w:b/>
          <w:bCs/>
          <w:szCs w:val="24"/>
        </w:rPr>
      </w:pPr>
    </w:p>
    <w:p w:rsidR="00B93C2A" w:rsidP="0094054E" w:rsidRDefault="00B93C2A" w14:paraId="3136CA7F" w14:textId="77777777">
      <w:pPr>
        <w:rPr>
          <w:b/>
          <w:bCs/>
          <w:szCs w:val="24"/>
        </w:rPr>
      </w:pPr>
    </w:p>
    <w:p w:rsidRPr="00A14DC8" w:rsidR="00940D27" w:rsidP="00940D27" w:rsidRDefault="00940D27" w14:paraId="0F01AAC0" w14:textId="52025B5E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 xml:space="preserve">Anexo </w:t>
      </w:r>
      <w:r>
        <w:rPr>
          <w:b/>
          <w:bCs/>
          <w:szCs w:val="24"/>
        </w:rPr>
        <w:t>4</w:t>
      </w:r>
      <w:r w:rsidRPr="00BD1D98">
        <w:rPr>
          <w:b/>
          <w:bCs/>
          <w:szCs w:val="24"/>
        </w:rPr>
        <w:t>_VERSION_0</w:t>
      </w:r>
      <w:r w:rsidR="003301DA">
        <w:rPr>
          <w:b/>
          <w:bCs/>
          <w:szCs w:val="24"/>
        </w:rPr>
        <w:t>4</w:t>
      </w:r>
    </w:p>
    <w:p w:rsidR="00940D27" w:rsidP="003301DA" w:rsidRDefault="00940D27" w14:paraId="4E00335C" w14:textId="20793A0A" w14:noSpellErr="1">
      <w:pPr>
        <w:pStyle w:val="Titulo1SP"/>
        <w:numPr>
          <w:ilvl w:val="0"/>
          <w:numId w:val="0"/>
        </w:numPr>
        <w:ind w:left="360" w:hanging="360"/>
      </w:pPr>
      <w:bookmarkStart w:name="_Toc887874995" w:id="967232061"/>
      <w:r w:rsidR="00940D27">
        <w:rPr/>
        <w:t>Etiquetado del software</w:t>
      </w:r>
      <w:bookmarkEnd w:id="96723206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40D27" w:rsidTr="007C02E1" w14:paraId="22A0A94F" w14:textId="77777777">
        <w:tc>
          <w:tcPr>
            <w:tcW w:w="3209" w:type="dxa"/>
            <w:vAlign w:val="center"/>
          </w:tcPr>
          <w:p w:rsidR="00940D27" w:rsidP="007C02E1" w:rsidRDefault="00940D27" w14:paraId="78BF1F51" w14:textId="77777777">
            <w:pPr>
              <w:pStyle w:val="Cabeceraypie"/>
            </w:pPr>
            <w:r>
              <w:rPr>
                <w:rStyle w:val="Textoennegrita"/>
              </w:rPr>
              <w:t>Tarea</w:t>
            </w:r>
          </w:p>
        </w:tc>
        <w:tc>
          <w:tcPr>
            <w:tcW w:w="3209" w:type="dxa"/>
            <w:vAlign w:val="center"/>
          </w:tcPr>
          <w:p w:rsidR="00940D27" w:rsidP="007C02E1" w:rsidRDefault="00940D27" w14:paraId="572170E4" w14:textId="77777777">
            <w:pPr>
              <w:pStyle w:val="Cabeceraypie"/>
            </w:pPr>
            <w:r>
              <w:rPr>
                <w:rStyle w:val="Textoennegrita"/>
              </w:rPr>
              <w:t>Resultado Esperado</w:t>
            </w:r>
          </w:p>
        </w:tc>
        <w:tc>
          <w:tcPr>
            <w:tcW w:w="3209" w:type="dxa"/>
            <w:vAlign w:val="center"/>
          </w:tcPr>
          <w:p w:rsidR="00940D27" w:rsidP="007C02E1" w:rsidRDefault="00940D27" w14:paraId="38F4CE71" w14:textId="77777777">
            <w:pPr>
              <w:pStyle w:val="Cabeceraypie"/>
            </w:pPr>
            <w:r>
              <w:rPr>
                <w:rStyle w:val="Textoennegrita"/>
              </w:rPr>
              <w:t>Cumplimiento (SI/NO)</w:t>
            </w:r>
          </w:p>
        </w:tc>
      </w:tr>
      <w:tr w:rsidR="00AE6DFA" w:rsidTr="007C02E1" w14:paraId="4D38B334" w14:textId="77777777">
        <w:tc>
          <w:tcPr>
            <w:tcW w:w="3209" w:type="dxa"/>
          </w:tcPr>
          <w:p w:rsidR="00AE6DFA" w:rsidP="00AE6DFA" w:rsidRDefault="00AE6DFA" w14:paraId="088BF087" w14:textId="7CD1CE14">
            <w:pPr>
              <w:pStyle w:val="Cabeceraypie"/>
            </w:pPr>
            <w:r w:rsidRPr="008A4A8F">
              <w:t>Identificación del producto</w:t>
            </w:r>
          </w:p>
        </w:tc>
        <w:tc>
          <w:tcPr>
            <w:tcW w:w="3209" w:type="dxa"/>
          </w:tcPr>
          <w:p w:rsidR="00AE6DFA" w:rsidP="00AE6DFA" w:rsidRDefault="00AE6DFA" w14:paraId="7B9720B0" w14:textId="67B02D4E">
            <w:pPr>
              <w:pStyle w:val="Cabeceraypie"/>
            </w:pPr>
            <w:r w:rsidRPr="008A4A8F">
              <w:t>Nombre, versión y fecha de lanzamiento claramente etiquetados</w:t>
            </w:r>
          </w:p>
        </w:tc>
        <w:tc>
          <w:tcPr>
            <w:tcW w:w="3209" w:type="dxa"/>
          </w:tcPr>
          <w:p w:rsidR="00AE6DFA" w:rsidP="00AE6DFA" w:rsidRDefault="00AE6DFA" w14:paraId="6FCE023C" w14:textId="77777777">
            <w:pPr>
              <w:pStyle w:val="Cabeceraypie"/>
            </w:pPr>
          </w:p>
        </w:tc>
      </w:tr>
      <w:tr w:rsidR="00AE6DFA" w:rsidTr="007C02E1" w14:paraId="58C0FF49" w14:textId="77777777">
        <w:tc>
          <w:tcPr>
            <w:tcW w:w="3209" w:type="dxa"/>
          </w:tcPr>
          <w:p w:rsidR="00AE6DFA" w:rsidP="00AE6DFA" w:rsidRDefault="00AE6DFA" w14:paraId="133FB207" w14:textId="26CF1275">
            <w:pPr>
              <w:pStyle w:val="Cabeceraypie"/>
            </w:pPr>
            <w:r w:rsidRPr="008A4A8F">
              <w:t>Información del fabricante</w:t>
            </w:r>
          </w:p>
        </w:tc>
        <w:tc>
          <w:tcPr>
            <w:tcW w:w="3209" w:type="dxa"/>
          </w:tcPr>
          <w:p w:rsidR="00AE6DFA" w:rsidP="00AE6DFA" w:rsidRDefault="00AE6DFA" w14:paraId="0D9D6BBF" w14:textId="3E0A8397">
            <w:pPr>
              <w:pStyle w:val="Cabeceraypie"/>
            </w:pPr>
            <w:r w:rsidRPr="008A4A8F">
              <w:t>Nombre, dirección y contacto del fabricante claramente etiquetados</w:t>
            </w:r>
          </w:p>
        </w:tc>
        <w:tc>
          <w:tcPr>
            <w:tcW w:w="3209" w:type="dxa"/>
          </w:tcPr>
          <w:p w:rsidR="00AE6DFA" w:rsidP="00AE6DFA" w:rsidRDefault="00AE6DFA" w14:paraId="6B3B3083" w14:textId="77777777">
            <w:pPr>
              <w:pStyle w:val="Cabeceraypie"/>
            </w:pPr>
          </w:p>
        </w:tc>
      </w:tr>
      <w:tr w:rsidR="00AE6DFA" w:rsidTr="007C02E1" w14:paraId="05D27608" w14:textId="77777777">
        <w:tc>
          <w:tcPr>
            <w:tcW w:w="3209" w:type="dxa"/>
          </w:tcPr>
          <w:p w:rsidR="00AE6DFA" w:rsidP="00AE6DFA" w:rsidRDefault="00AE6DFA" w14:paraId="7F0E6A5C" w14:textId="70B72FFD">
            <w:pPr>
              <w:pStyle w:val="Cabeceraypie"/>
            </w:pPr>
            <w:r w:rsidRPr="008A4A8F">
              <w:t>Requisitos del sistema</w:t>
            </w:r>
          </w:p>
        </w:tc>
        <w:tc>
          <w:tcPr>
            <w:tcW w:w="3209" w:type="dxa"/>
          </w:tcPr>
          <w:p w:rsidR="00AE6DFA" w:rsidP="00AE6DFA" w:rsidRDefault="00AE6DFA" w14:paraId="67133944" w14:textId="58FE5CDA">
            <w:pPr>
              <w:pStyle w:val="Cabeceraypie"/>
            </w:pPr>
            <w:r w:rsidRPr="008A4A8F">
              <w:t>Especificaciones mínimas y recomendadas claramente indicadas</w:t>
            </w:r>
          </w:p>
        </w:tc>
        <w:tc>
          <w:tcPr>
            <w:tcW w:w="3209" w:type="dxa"/>
          </w:tcPr>
          <w:p w:rsidR="00AE6DFA" w:rsidP="00AE6DFA" w:rsidRDefault="00AE6DFA" w14:paraId="6788CAA1" w14:textId="77777777">
            <w:pPr>
              <w:pStyle w:val="Cabeceraypie"/>
            </w:pPr>
          </w:p>
        </w:tc>
      </w:tr>
      <w:tr w:rsidR="00AE6DFA" w:rsidTr="007C02E1" w14:paraId="7A380AEA" w14:textId="77777777">
        <w:tc>
          <w:tcPr>
            <w:tcW w:w="3209" w:type="dxa"/>
          </w:tcPr>
          <w:p w:rsidR="00AE6DFA" w:rsidP="00AE6DFA" w:rsidRDefault="00AE6DFA" w14:paraId="7606C7D3" w14:textId="0AA7100E">
            <w:pPr>
              <w:pStyle w:val="Cabeceraypie"/>
            </w:pPr>
            <w:r w:rsidRPr="008A4A8F">
              <w:t>Instrucciones de uso</w:t>
            </w:r>
          </w:p>
        </w:tc>
        <w:tc>
          <w:tcPr>
            <w:tcW w:w="3209" w:type="dxa"/>
          </w:tcPr>
          <w:p w:rsidR="00AE6DFA" w:rsidP="00AE6DFA" w:rsidRDefault="00AE6DFA" w14:paraId="7D2CEF52" w14:textId="48471525">
            <w:pPr>
              <w:pStyle w:val="Cabeceraypie"/>
            </w:pPr>
            <w:r w:rsidRPr="008A4A8F">
              <w:t>Descripción del uso y enlaces a manuales proporcionados</w:t>
            </w:r>
          </w:p>
        </w:tc>
        <w:tc>
          <w:tcPr>
            <w:tcW w:w="3209" w:type="dxa"/>
          </w:tcPr>
          <w:p w:rsidR="00AE6DFA" w:rsidP="00AE6DFA" w:rsidRDefault="00AE6DFA" w14:paraId="3FE61ECA" w14:textId="77777777">
            <w:pPr>
              <w:pStyle w:val="Cabeceraypie"/>
            </w:pPr>
          </w:p>
        </w:tc>
      </w:tr>
      <w:tr w:rsidR="00AE6DFA" w:rsidTr="007C02E1" w14:paraId="6217450E" w14:textId="77777777">
        <w:tc>
          <w:tcPr>
            <w:tcW w:w="3209" w:type="dxa"/>
          </w:tcPr>
          <w:p w:rsidR="00AE6DFA" w:rsidP="00AE6DFA" w:rsidRDefault="00AE6DFA" w14:paraId="5307A38D" w14:textId="1145A7A2">
            <w:pPr>
              <w:pStyle w:val="Cabeceraypie"/>
            </w:pPr>
            <w:r w:rsidRPr="008A4A8F">
              <w:t>Advertencias y precauciones</w:t>
            </w:r>
          </w:p>
        </w:tc>
        <w:tc>
          <w:tcPr>
            <w:tcW w:w="3209" w:type="dxa"/>
          </w:tcPr>
          <w:p w:rsidR="00AE6DFA" w:rsidP="00AE6DFA" w:rsidRDefault="00AE6DFA" w14:paraId="671A2B77" w14:textId="0A8DEE75">
            <w:pPr>
              <w:pStyle w:val="Cabeceraypie"/>
            </w:pPr>
            <w:r w:rsidRPr="008A4A8F">
              <w:t>Advertencias y medidas de seguridad claramente indicadas</w:t>
            </w:r>
          </w:p>
        </w:tc>
        <w:tc>
          <w:tcPr>
            <w:tcW w:w="3209" w:type="dxa"/>
          </w:tcPr>
          <w:p w:rsidR="00AE6DFA" w:rsidP="00AE6DFA" w:rsidRDefault="00AE6DFA" w14:paraId="72026CDD" w14:textId="77777777">
            <w:pPr>
              <w:pStyle w:val="Cabeceraypie"/>
            </w:pPr>
          </w:p>
        </w:tc>
      </w:tr>
      <w:tr w:rsidR="00AE6DFA" w:rsidTr="007C02E1" w14:paraId="6D8E58F6" w14:textId="77777777">
        <w:tc>
          <w:tcPr>
            <w:tcW w:w="3209" w:type="dxa"/>
          </w:tcPr>
          <w:p w:rsidRPr="00105037" w:rsidR="00AE6DFA" w:rsidP="00AE6DFA" w:rsidRDefault="00AE6DFA" w14:paraId="28B144F9" w14:textId="0201B4C2">
            <w:pPr>
              <w:pStyle w:val="Cabeceraypie"/>
            </w:pPr>
            <w:r w:rsidRPr="008A4A8F">
              <w:t>Información legal</w:t>
            </w:r>
          </w:p>
        </w:tc>
        <w:tc>
          <w:tcPr>
            <w:tcW w:w="3209" w:type="dxa"/>
          </w:tcPr>
          <w:p w:rsidRPr="00105037" w:rsidR="00AE6DFA" w:rsidP="00AE6DFA" w:rsidRDefault="00AE6DFA" w14:paraId="33AFD887" w14:textId="16801713">
            <w:pPr>
              <w:pStyle w:val="Cabeceraypie"/>
            </w:pPr>
            <w:r w:rsidRPr="008A4A8F">
              <w:t>Licencia, derechos de autor y términos de uso claramente indicados</w:t>
            </w:r>
          </w:p>
        </w:tc>
        <w:tc>
          <w:tcPr>
            <w:tcW w:w="3209" w:type="dxa"/>
          </w:tcPr>
          <w:p w:rsidR="00AE6DFA" w:rsidP="00AE6DFA" w:rsidRDefault="00AE6DFA" w14:paraId="7C12853C" w14:textId="77777777">
            <w:pPr>
              <w:pStyle w:val="Cabeceraypie"/>
            </w:pPr>
          </w:p>
        </w:tc>
      </w:tr>
    </w:tbl>
    <w:p w:rsidR="00940D27" w:rsidP="00940D27" w:rsidRDefault="00940D27" w14:paraId="59947528" w14:textId="77777777">
      <w:r>
        <w:rPr>
          <w:rStyle w:val="Textoennegrita"/>
        </w:rPr>
        <w:t>Cumple con todos los criterios:</w:t>
      </w:r>
      <w:r>
        <w:t xml:space="preserve"> </w:t>
      </w:r>
    </w:p>
    <w:p w:rsidR="00940D27" w:rsidP="00940D27" w:rsidRDefault="00940D27" w14:paraId="2F5F77F1" w14:textId="77777777">
      <w:r>
        <w:rPr>
          <w:rStyle w:val="Textoennegrita"/>
        </w:rPr>
        <w:t>Resultado Final:</w:t>
      </w:r>
      <w:r>
        <w:t xml:space="preserve"> ______________(Aprobado / No Aprobado)</w:t>
      </w:r>
    </w:p>
    <w:p w:rsidR="00940D27" w:rsidP="00940D27" w:rsidRDefault="00940D27" w14:paraId="7C892E6A" w14:textId="77777777">
      <w:pPr>
        <w:rPr>
          <w:b/>
          <w:bCs/>
        </w:rPr>
      </w:pPr>
      <w:r w:rsidRPr="002C2D16">
        <w:rPr>
          <w:b/>
          <w:bCs/>
        </w:rPr>
        <w:t>Firma:</w:t>
      </w:r>
    </w:p>
    <w:p w:rsidR="00D10BED" w:rsidP="00D10BED" w:rsidRDefault="00D10BED" w14:paraId="4891A81B" w14:textId="77777777">
      <w:pPr>
        <w:jc w:val="center"/>
      </w:pPr>
      <w:r>
        <w:t>Fdo: Técnico Responsable</w:t>
      </w:r>
    </w:p>
    <w:p w:rsidR="00D10BED" w:rsidP="00D10BED" w:rsidRDefault="00D10BED" w14:paraId="16EAF55E" w14:textId="77777777"/>
    <w:p w:rsidR="00D10BED" w:rsidP="00D10BED" w:rsidRDefault="00D10BED" w14:paraId="4ED3DDA8" w14:textId="77777777"/>
    <w:p w:rsidRPr="00A27677" w:rsidR="00AE6DFA" w:rsidP="00A27677" w:rsidRDefault="00D10BED" w14:paraId="02A42C1A" w14:textId="47E1D575">
      <w:pPr>
        <w:jc w:val="center"/>
        <w:rPr>
          <w:b/>
          <w:bCs/>
        </w:rPr>
      </w:pPr>
      <w:r>
        <w:t>Indicar nombre y apellidos</w:t>
      </w:r>
    </w:p>
    <w:p w:rsidRPr="00A14DC8" w:rsidR="00AE6DFA" w:rsidP="00AE6DFA" w:rsidRDefault="00AE6DFA" w14:paraId="1B41FF46" w14:textId="787E2D17">
      <w:pPr>
        <w:jc w:val="right"/>
        <w:rPr>
          <w:b/>
          <w:bCs/>
          <w:szCs w:val="24"/>
        </w:rPr>
      </w:pPr>
      <w:r w:rsidRPr="00BD1D98">
        <w:rPr>
          <w:b/>
          <w:bCs/>
          <w:szCs w:val="24"/>
        </w:rPr>
        <w:lastRenderedPageBreak/>
        <w:t xml:space="preserve">Anexo </w:t>
      </w:r>
      <w:r>
        <w:rPr>
          <w:b/>
          <w:bCs/>
          <w:szCs w:val="24"/>
        </w:rPr>
        <w:t>5</w:t>
      </w:r>
      <w:r w:rsidRPr="00BD1D98">
        <w:rPr>
          <w:b/>
          <w:bCs/>
          <w:szCs w:val="24"/>
        </w:rPr>
        <w:t>_VERSION_0</w:t>
      </w:r>
      <w:r w:rsidR="003301DA">
        <w:rPr>
          <w:b/>
          <w:bCs/>
          <w:szCs w:val="24"/>
        </w:rPr>
        <w:t>4</w:t>
      </w:r>
    </w:p>
    <w:p w:rsidR="00AE6DFA" w:rsidP="003301DA" w:rsidRDefault="00A4397C" w14:paraId="4DEAD3E8" w14:textId="54443047" w14:noSpellErr="1">
      <w:pPr>
        <w:pStyle w:val="Titulo1SP"/>
        <w:numPr>
          <w:ilvl w:val="0"/>
          <w:numId w:val="0"/>
        </w:numPr>
        <w:ind w:left="360" w:hanging="360"/>
      </w:pPr>
      <w:bookmarkStart w:name="_Toc26645786" w:id="2083967880"/>
      <w:r w:rsidR="00A4397C">
        <w:rPr/>
        <w:t>Revisión y aprobación del Responsable Técnico</w:t>
      </w:r>
      <w:bookmarkEnd w:id="208396788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E6DFA" w:rsidTr="007C02E1" w14:paraId="694DA71A" w14:textId="77777777">
        <w:tc>
          <w:tcPr>
            <w:tcW w:w="3209" w:type="dxa"/>
            <w:vAlign w:val="center"/>
          </w:tcPr>
          <w:p w:rsidR="00AE6DFA" w:rsidP="007C02E1" w:rsidRDefault="00AE6DFA" w14:paraId="44D03CF4" w14:textId="77777777">
            <w:pPr>
              <w:pStyle w:val="Cabeceraypie"/>
            </w:pPr>
            <w:r>
              <w:rPr>
                <w:rStyle w:val="Textoennegrita"/>
              </w:rPr>
              <w:t>Tarea</w:t>
            </w:r>
          </w:p>
        </w:tc>
        <w:tc>
          <w:tcPr>
            <w:tcW w:w="3209" w:type="dxa"/>
            <w:vAlign w:val="center"/>
          </w:tcPr>
          <w:p w:rsidR="00AE6DFA" w:rsidP="007C02E1" w:rsidRDefault="00AE6DFA" w14:paraId="03BF3609" w14:textId="77777777">
            <w:pPr>
              <w:pStyle w:val="Cabeceraypie"/>
            </w:pPr>
            <w:r>
              <w:rPr>
                <w:rStyle w:val="Textoennegrita"/>
              </w:rPr>
              <w:t>Resultado Esperado</w:t>
            </w:r>
          </w:p>
        </w:tc>
        <w:tc>
          <w:tcPr>
            <w:tcW w:w="3209" w:type="dxa"/>
            <w:vAlign w:val="center"/>
          </w:tcPr>
          <w:p w:rsidR="00AE6DFA" w:rsidP="007C02E1" w:rsidRDefault="00AE6DFA" w14:paraId="59889F21" w14:textId="77777777">
            <w:pPr>
              <w:pStyle w:val="Cabeceraypie"/>
            </w:pPr>
            <w:r>
              <w:rPr>
                <w:rStyle w:val="Textoennegrita"/>
              </w:rPr>
              <w:t>Cumplimiento (SI/NO)</w:t>
            </w:r>
          </w:p>
        </w:tc>
      </w:tr>
      <w:tr w:rsidR="008C7E33" w:rsidTr="007C02E1" w14:paraId="552DC954" w14:textId="77777777">
        <w:tc>
          <w:tcPr>
            <w:tcW w:w="3209" w:type="dxa"/>
          </w:tcPr>
          <w:p w:rsidR="008C7E33" w:rsidP="008C7E33" w:rsidRDefault="008C7E33" w14:paraId="631082C9" w14:textId="664EB911">
            <w:pPr>
              <w:pStyle w:val="Cabeceraypie"/>
            </w:pPr>
            <w:r w:rsidRPr="003C0A8B">
              <w:t>Revisión de documentación</w:t>
            </w:r>
          </w:p>
        </w:tc>
        <w:tc>
          <w:tcPr>
            <w:tcW w:w="3209" w:type="dxa"/>
          </w:tcPr>
          <w:p w:rsidR="008C7E33" w:rsidP="008C7E33" w:rsidRDefault="008C7E33" w14:paraId="0B7639E8" w14:textId="32FF90AF">
            <w:pPr>
              <w:pStyle w:val="Cabeceraypie"/>
            </w:pPr>
            <w:r w:rsidRPr="003C0A8B">
              <w:t>Documentación completa y correctamente archivada</w:t>
            </w:r>
          </w:p>
        </w:tc>
        <w:tc>
          <w:tcPr>
            <w:tcW w:w="3209" w:type="dxa"/>
          </w:tcPr>
          <w:p w:rsidR="008C7E33" w:rsidP="008C7E33" w:rsidRDefault="008C7E33" w14:paraId="51982770" w14:textId="77777777">
            <w:pPr>
              <w:pStyle w:val="Cabeceraypie"/>
            </w:pPr>
          </w:p>
        </w:tc>
      </w:tr>
      <w:tr w:rsidR="008C7E33" w:rsidTr="007C02E1" w14:paraId="419B4E40" w14:textId="77777777">
        <w:tc>
          <w:tcPr>
            <w:tcW w:w="3209" w:type="dxa"/>
          </w:tcPr>
          <w:p w:rsidR="008C7E33" w:rsidP="008C7E33" w:rsidRDefault="008C7E33" w14:paraId="58918CF5" w14:textId="6DF32159">
            <w:pPr>
              <w:pStyle w:val="Cabeceraypie"/>
            </w:pPr>
            <w:r w:rsidRPr="003C0A8B">
              <w:t>Validación del producto final</w:t>
            </w:r>
          </w:p>
        </w:tc>
        <w:tc>
          <w:tcPr>
            <w:tcW w:w="3209" w:type="dxa"/>
          </w:tcPr>
          <w:p w:rsidR="008C7E33" w:rsidP="008C7E33" w:rsidRDefault="008C7E33" w14:paraId="62D96CFE" w14:textId="4DB5CC28">
            <w:pPr>
              <w:pStyle w:val="Cabeceraypie"/>
            </w:pPr>
            <w:r w:rsidRPr="003C0A8B">
              <w:t>Producto final cumpliendo todas las especificaciones y requisitos</w:t>
            </w:r>
          </w:p>
        </w:tc>
        <w:tc>
          <w:tcPr>
            <w:tcW w:w="3209" w:type="dxa"/>
          </w:tcPr>
          <w:p w:rsidR="008C7E33" w:rsidP="008C7E33" w:rsidRDefault="008C7E33" w14:paraId="4A372BE2" w14:textId="77777777">
            <w:pPr>
              <w:pStyle w:val="Cabeceraypie"/>
            </w:pPr>
          </w:p>
        </w:tc>
      </w:tr>
      <w:tr w:rsidR="008C7E33" w:rsidTr="007C02E1" w14:paraId="1DE28985" w14:textId="77777777">
        <w:tc>
          <w:tcPr>
            <w:tcW w:w="3209" w:type="dxa"/>
          </w:tcPr>
          <w:p w:rsidR="008C7E33" w:rsidP="008C7E33" w:rsidRDefault="008C7E33" w14:paraId="7E15BC39" w14:textId="2B6E1CEB">
            <w:pPr>
              <w:pStyle w:val="Cabeceraypie"/>
            </w:pPr>
            <w:r w:rsidRPr="003C0A8B">
              <w:t>Autorización para liberación</w:t>
            </w:r>
          </w:p>
        </w:tc>
        <w:tc>
          <w:tcPr>
            <w:tcW w:w="3209" w:type="dxa"/>
          </w:tcPr>
          <w:p w:rsidR="008C7E33" w:rsidP="008C7E33" w:rsidRDefault="008C7E33" w14:paraId="22E2C1C8" w14:textId="65A438A0">
            <w:pPr>
              <w:pStyle w:val="Cabeceraypie"/>
            </w:pPr>
            <w:r w:rsidRPr="003C0A8B">
              <w:t>Declaración de conformidad emitida y producto autorizado para liberación</w:t>
            </w:r>
          </w:p>
        </w:tc>
        <w:tc>
          <w:tcPr>
            <w:tcW w:w="3209" w:type="dxa"/>
          </w:tcPr>
          <w:p w:rsidR="008C7E33" w:rsidP="008C7E33" w:rsidRDefault="008C7E33" w14:paraId="7030DEDC" w14:textId="77777777">
            <w:pPr>
              <w:pStyle w:val="Cabeceraypie"/>
            </w:pPr>
          </w:p>
        </w:tc>
      </w:tr>
      <w:tr w:rsidR="008C7E33" w:rsidTr="007C02E1" w14:paraId="692EEC59" w14:textId="77777777">
        <w:tc>
          <w:tcPr>
            <w:tcW w:w="3209" w:type="dxa"/>
          </w:tcPr>
          <w:p w:rsidR="008C7E33" w:rsidP="008C7E33" w:rsidRDefault="008C7E33" w14:paraId="16C286DD" w14:textId="439F43B8">
            <w:pPr>
              <w:pStyle w:val="Cabeceraypie"/>
            </w:pPr>
            <w:r w:rsidRPr="003C0A8B">
              <w:t>Registro de aprobación</w:t>
            </w:r>
          </w:p>
        </w:tc>
        <w:tc>
          <w:tcPr>
            <w:tcW w:w="3209" w:type="dxa"/>
          </w:tcPr>
          <w:p w:rsidR="008C7E33" w:rsidP="008C7E33" w:rsidRDefault="008C7E33" w14:paraId="3FBC9411" w14:textId="23217995">
            <w:pPr>
              <w:pStyle w:val="Cabeceraypie"/>
            </w:pPr>
            <w:r w:rsidRPr="003C0A8B">
              <w:t>Registro de aprobación con firma, fecha y comentarios relevantes</w:t>
            </w:r>
          </w:p>
        </w:tc>
        <w:tc>
          <w:tcPr>
            <w:tcW w:w="3209" w:type="dxa"/>
          </w:tcPr>
          <w:p w:rsidR="008C7E33" w:rsidP="008C7E33" w:rsidRDefault="008C7E33" w14:paraId="40892A77" w14:textId="77777777">
            <w:pPr>
              <w:pStyle w:val="Cabeceraypie"/>
            </w:pPr>
          </w:p>
        </w:tc>
      </w:tr>
    </w:tbl>
    <w:p w:rsidR="00AE6DFA" w:rsidP="00AE6DFA" w:rsidRDefault="00AE6DFA" w14:paraId="415B6884" w14:textId="77777777">
      <w:pPr>
        <w:rPr>
          <w:rStyle w:val="Textoennegrita"/>
        </w:rPr>
      </w:pPr>
    </w:p>
    <w:p w:rsidR="00AE6DFA" w:rsidP="00AE6DFA" w:rsidRDefault="00AE6DFA" w14:paraId="6AC559D5" w14:textId="77777777">
      <w:r>
        <w:rPr>
          <w:rStyle w:val="Textoennegrita"/>
        </w:rPr>
        <w:t>Cumple con todos los criterios:</w:t>
      </w:r>
      <w:r>
        <w:t xml:space="preserve"> </w:t>
      </w:r>
    </w:p>
    <w:p w:rsidR="00AE6DFA" w:rsidP="00AE6DFA" w:rsidRDefault="00AE6DFA" w14:paraId="30141DF7" w14:textId="77777777">
      <w:r>
        <w:rPr>
          <w:rStyle w:val="Textoennegrita"/>
        </w:rPr>
        <w:t>Resultado Final:</w:t>
      </w:r>
      <w:r>
        <w:t xml:space="preserve"> ______________(Aprobado / No Aprobado)</w:t>
      </w:r>
    </w:p>
    <w:p w:rsidR="00AE6DFA" w:rsidP="00AE6DFA" w:rsidRDefault="00AE6DFA" w14:paraId="0ECE61A1" w14:textId="77777777">
      <w:pPr>
        <w:rPr>
          <w:b/>
          <w:bCs/>
        </w:rPr>
      </w:pPr>
      <w:r w:rsidRPr="002C2D16">
        <w:rPr>
          <w:b/>
          <w:bCs/>
        </w:rPr>
        <w:t>Firma:</w:t>
      </w:r>
    </w:p>
    <w:p w:rsidR="00A27677" w:rsidP="00A27677" w:rsidRDefault="00A27677" w14:paraId="19B27BD8" w14:textId="77777777">
      <w:pPr>
        <w:jc w:val="center"/>
      </w:pPr>
      <w:r>
        <w:t>Fdo: Técnico Responsable</w:t>
      </w:r>
    </w:p>
    <w:p w:rsidR="00A27677" w:rsidP="00A27677" w:rsidRDefault="00A27677" w14:paraId="6F45CB95" w14:textId="77777777"/>
    <w:p w:rsidR="00A27677" w:rsidP="00A27677" w:rsidRDefault="00A27677" w14:paraId="63A00338" w14:textId="77777777"/>
    <w:p w:rsidRPr="002C2D16" w:rsidR="00A27677" w:rsidP="00A27677" w:rsidRDefault="00A27677" w14:paraId="0D7D4450" w14:textId="0CA8715C">
      <w:pPr>
        <w:jc w:val="center"/>
        <w:rPr>
          <w:b/>
          <w:bCs/>
        </w:rPr>
      </w:pPr>
      <w:r>
        <w:t>Indicar nombre y apellidos</w:t>
      </w:r>
    </w:p>
    <w:p w:rsidRPr="004751FA" w:rsidR="00AE6DFA" w:rsidP="004751FA" w:rsidRDefault="00AE6DFA" w14:paraId="1CB65E07" w14:textId="77777777">
      <w:pPr>
        <w:rPr>
          <w:b/>
          <w:bCs/>
          <w:szCs w:val="24"/>
        </w:rPr>
      </w:pPr>
    </w:p>
    <w:sectPr w:rsidRPr="004751FA" w:rsidR="00AE6DFA" w:rsidSect="004909C0">
      <w:headerReference w:type="default" r:id="rId13"/>
      <w:footerReference w:type="default" r:id="rId14"/>
      <w:pgSz w:w="11906" w:h="16838" w:orient="portrait"/>
      <w:pgMar w:top="1134" w:right="851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607E" w:rsidP="00402A64" w:rsidRDefault="0060607E" w14:paraId="7C205319" w14:textId="77777777">
      <w:pPr>
        <w:spacing w:after="0"/>
      </w:pPr>
      <w:r>
        <w:separator/>
      </w:r>
    </w:p>
  </w:endnote>
  <w:endnote w:type="continuationSeparator" w:id="0">
    <w:p w:rsidR="0060607E" w:rsidP="00402A64" w:rsidRDefault="0060607E" w14:paraId="2AD93F95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D1D98" w:rsidR="00BD1D98" w:rsidP="00BD1D98" w:rsidRDefault="00BD1D98" w14:paraId="5BFB4DB9" w14:textId="794B4C3A">
    <w:pPr>
      <w:pStyle w:val="Piedepgina"/>
      <w:jc w:val="right"/>
      <w:rPr>
        <w:sz w:val="24"/>
        <w:szCs w:val="24"/>
      </w:rPr>
    </w:pPr>
    <w:r w:rsidRPr="00BD1D98">
      <w:rPr>
        <w:sz w:val="24"/>
        <w:szCs w:val="24"/>
      </w:rPr>
      <w:t xml:space="preserve">Página </w:t>
    </w:r>
    <w:r w:rsidRPr="00BD1D98">
      <w:rPr>
        <w:b/>
        <w:bCs/>
        <w:sz w:val="24"/>
        <w:szCs w:val="24"/>
      </w:rPr>
      <w:fldChar w:fldCharType="begin"/>
    </w:r>
    <w:r w:rsidRPr="00BD1D98">
      <w:rPr>
        <w:b/>
        <w:bCs/>
        <w:sz w:val="24"/>
        <w:szCs w:val="24"/>
      </w:rPr>
      <w:instrText>PAGE  \* Arabic  \* MERGEFORMAT</w:instrText>
    </w:r>
    <w:r w:rsidRPr="00BD1D98">
      <w:rPr>
        <w:b/>
        <w:bCs/>
        <w:sz w:val="24"/>
        <w:szCs w:val="24"/>
      </w:rPr>
      <w:fldChar w:fldCharType="separate"/>
    </w:r>
    <w:r w:rsidR="00857038">
      <w:rPr>
        <w:b/>
        <w:bCs/>
        <w:noProof/>
        <w:sz w:val="24"/>
        <w:szCs w:val="24"/>
      </w:rPr>
      <w:t>3</w:t>
    </w:r>
    <w:r w:rsidRPr="00BD1D98">
      <w:rPr>
        <w:b/>
        <w:bCs/>
        <w:sz w:val="24"/>
        <w:szCs w:val="24"/>
      </w:rPr>
      <w:fldChar w:fldCharType="end"/>
    </w:r>
    <w:r w:rsidRPr="00BD1D98">
      <w:rPr>
        <w:sz w:val="24"/>
        <w:szCs w:val="24"/>
      </w:rPr>
      <w:t xml:space="preserve"> de </w:t>
    </w:r>
    <w:r w:rsidRPr="00BD1D98">
      <w:rPr>
        <w:b/>
        <w:bCs/>
        <w:sz w:val="24"/>
        <w:szCs w:val="24"/>
      </w:rPr>
      <w:fldChar w:fldCharType="begin"/>
    </w:r>
    <w:r w:rsidRPr="00BD1D98">
      <w:rPr>
        <w:b/>
        <w:bCs/>
        <w:sz w:val="24"/>
        <w:szCs w:val="24"/>
      </w:rPr>
      <w:instrText>NUMPAGES  \* Arabic  \* MERGEFORMAT</w:instrText>
    </w:r>
    <w:r w:rsidRPr="00BD1D98">
      <w:rPr>
        <w:b/>
        <w:bCs/>
        <w:sz w:val="24"/>
        <w:szCs w:val="24"/>
      </w:rPr>
      <w:fldChar w:fldCharType="separate"/>
    </w:r>
    <w:r w:rsidR="00857038">
      <w:rPr>
        <w:b/>
        <w:bCs/>
        <w:noProof/>
        <w:sz w:val="24"/>
        <w:szCs w:val="24"/>
      </w:rPr>
      <w:t>10</w:t>
    </w:r>
    <w:r w:rsidRPr="00BD1D98"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607E" w:rsidP="00402A64" w:rsidRDefault="0060607E" w14:paraId="0ED9BB4D" w14:textId="77777777">
      <w:pPr>
        <w:spacing w:after="0"/>
      </w:pPr>
      <w:r>
        <w:separator/>
      </w:r>
    </w:p>
  </w:footnote>
  <w:footnote w:type="continuationSeparator" w:id="0">
    <w:p w:rsidR="0060607E" w:rsidP="00402A64" w:rsidRDefault="0060607E" w14:paraId="77481D1B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Pr="001C0EDF" w:rsidR="00BD1D98" w:rsidTr="00A02AC7" w14:paraId="42E3540A" w14:textId="77777777">
      <w:tc>
        <w:tcPr>
          <w:tcW w:w="2694" w:type="dxa"/>
          <w:vMerge w:val="restart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D1D98" w:rsidP="00BD1D98" w:rsidRDefault="00BD1D98" w14:paraId="4D432C9D" w14:textId="7777777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8A76BC5" wp14:editId="49DE4E97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color="000000" w:sz="4" w:space="0"/>
            <w:left w:val="single" w:color="000000" w:sz="4" w:space="0"/>
            <w:bottom w:val="single" w:color="auto" w:sz="4" w:space="0"/>
          </w:tcBorders>
        </w:tcPr>
        <w:p w:rsidRPr="0071356F" w:rsidR="00BD1D98" w:rsidP="00BD1D98" w:rsidRDefault="00BD1D98" w14:paraId="25136DCF" w14:textId="587812AD">
          <w:pPr>
            <w:pStyle w:val="Contenidodelatabla"/>
            <w:rPr>
              <w:szCs w:val="24"/>
            </w:rPr>
          </w:pPr>
          <w:r>
            <w:rPr>
              <w:szCs w:val="24"/>
            </w:rPr>
            <w:t>APROBACION, RECHAZO Y LIBERACION DE PRODUCTOS</w:t>
          </w:r>
        </w:p>
      </w:tc>
      <w:tc>
        <w:tcPr>
          <w:tcW w:w="3544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D1D98" w:rsidP="00BD1D98" w:rsidRDefault="00BD1D98" w14:paraId="756871D1" w14:textId="56876EEE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016.0</w:t>
          </w:r>
          <w:r w:rsidR="00F108CB">
            <w:rPr>
              <w:szCs w:val="24"/>
            </w:rPr>
            <w:t>4</w:t>
          </w:r>
        </w:p>
      </w:tc>
    </w:tr>
    <w:tr w:rsidRPr="001C0EDF" w:rsidR="00BD1D98" w:rsidTr="00A02AC7" w14:paraId="722B0D3A" w14:textId="77777777">
      <w:tc>
        <w:tcPr>
          <w:tcW w:w="2694" w:type="dxa"/>
          <w:vMerge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:rsidRPr="001C0EDF" w:rsidR="00BD1D98" w:rsidP="00BD1D98" w:rsidRDefault="00BD1D98" w14:paraId="261BD9E1" w14:textId="7777777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color="auto" w:sz="4" w:space="0"/>
            <w:left w:val="single" w:color="000000" w:sz="4" w:space="0"/>
            <w:bottom w:val="single" w:color="000000" w:sz="4" w:space="0"/>
          </w:tcBorders>
        </w:tcPr>
        <w:p w:rsidRPr="0071356F" w:rsidR="00BD1D98" w:rsidP="00BD1D98" w:rsidRDefault="00A02AC7" w14:paraId="158242D7" w14:textId="4A91C990">
          <w:pPr>
            <w:pStyle w:val="Contenidodelatabla"/>
            <w:jc w:val="center"/>
            <w:rPr>
              <w:szCs w:val="24"/>
            </w:rPr>
          </w:pPr>
          <w:r w:rsidRPr="00A02AC7">
            <w:rPr>
              <w:szCs w:val="24"/>
            </w:rPr>
            <w:t xml:space="preserve">USO </w:t>
          </w:r>
          <w:r w:rsidRPr="00B3724A" w:rsidR="00B3724A">
            <w:rPr>
              <w:bCs/>
              <w:szCs w:val="24"/>
            </w:rPr>
            <w:t>OFICIAL</w:t>
          </w:r>
          <w:r w:rsidRPr="00B3724A" w:rsidR="00B3724A">
            <w:rPr>
              <w:b/>
              <w:szCs w:val="24"/>
            </w:rPr>
            <w:t xml:space="preserve"> </w:t>
          </w:r>
          <w:r w:rsidRPr="00A02AC7">
            <w:rPr>
              <w:szCs w:val="24"/>
            </w:rPr>
            <w:t>INTERNO</w:t>
          </w:r>
        </w:p>
      </w:tc>
      <w:tc>
        <w:tcPr>
          <w:tcW w:w="3544" w:type="dxa"/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71356F" w:rsidR="00BD1D98" w:rsidP="00BD1D98" w:rsidRDefault="00BD1D98" w14:paraId="414AEB20" w14:textId="36F4D674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Fecha de vigor</w:t>
          </w:r>
          <w:r w:rsidRPr="00116563">
            <w:rPr>
              <w:szCs w:val="24"/>
            </w:rPr>
            <w:t xml:space="preserve">: </w:t>
          </w:r>
          <w:r w:rsidRPr="006E7DDB" w:rsidR="006E7DDB">
            <w:rPr>
              <w:szCs w:val="24"/>
            </w:rPr>
            <w:t>02/06/2025</w:t>
          </w:r>
        </w:p>
      </w:tc>
    </w:tr>
  </w:tbl>
  <w:p w:rsidRPr="00AC6519" w:rsidR="00C31231" w:rsidP="00842758" w:rsidRDefault="00C31231" w14:paraId="6F0FFFF8" w14:textId="77777777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2" w15:restartNumberingAfterBreak="0">
    <w:nsid w:val="01FF4525"/>
    <w:multiLevelType w:val="hybridMultilevel"/>
    <w:tmpl w:val="B76051BC"/>
    <w:lvl w:ilvl="0" w:tplc="3B6AB772">
      <w:start w:val="1"/>
      <w:numFmt w:val="decimal"/>
      <w:lvlText w:val="%1.1.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6370D59"/>
    <w:multiLevelType w:val="hybridMultilevel"/>
    <w:tmpl w:val="7112625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083D34DF"/>
    <w:multiLevelType w:val="hybridMultilevel"/>
    <w:tmpl w:val="A770EA9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D9F2D6D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0431981"/>
    <w:multiLevelType w:val="hybridMultilevel"/>
    <w:tmpl w:val="EE20D1F4"/>
    <w:lvl w:ilvl="0" w:tplc="FFFFFFFF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151A4A7F"/>
    <w:multiLevelType w:val="hybridMultilevel"/>
    <w:tmpl w:val="68CA6EFC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1E531751"/>
    <w:multiLevelType w:val="hybridMultilevel"/>
    <w:tmpl w:val="8506DED6"/>
    <w:lvl w:ilvl="0" w:tplc="FFFFFFFF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1EED11C1"/>
    <w:multiLevelType w:val="hybridMultilevel"/>
    <w:tmpl w:val="E96086E2"/>
    <w:lvl w:ilvl="0" w:tplc="FFFFFFFF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2043897"/>
    <w:multiLevelType w:val="hybridMultilevel"/>
    <w:tmpl w:val="FCFCD942"/>
    <w:lvl w:ilvl="0" w:tplc="941A202E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27F34F84"/>
    <w:multiLevelType w:val="hybridMultilevel"/>
    <w:tmpl w:val="9864A05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hint="default" w:ascii="Wingdings" w:hAnsi="Wingdings"/>
      </w:rPr>
    </w:lvl>
  </w:abstractNum>
  <w:abstractNum w:abstractNumId="22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3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39FF33DA"/>
    <w:multiLevelType w:val="hybridMultilevel"/>
    <w:tmpl w:val="FD9E303C"/>
    <w:lvl w:ilvl="0" w:tplc="AC5A67C6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43972795"/>
    <w:multiLevelType w:val="hybridMultilevel"/>
    <w:tmpl w:val="3D381C1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7E6AAF"/>
    <w:multiLevelType w:val="hybridMultilevel"/>
    <w:tmpl w:val="D5329950"/>
    <w:lvl w:ilvl="0" w:tplc="FF947494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570CB3"/>
    <w:multiLevelType w:val="hybridMultilevel"/>
    <w:tmpl w:val="EECA7052"/>
    <w:lvl w:ilvl="0" w:tplc="0C0A000F">
      <w:start w:val="1"/>
      <w:numFmt w:val="decimal"/>
      <w:lvlText w:val="%1."/>
      <w:lvlJc w:val="left"/>
      <w:pPr>
        <w:ind w:left="4968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56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64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71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78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85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92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100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10728" w:hanging="360"/>
      </w:pPr>
      <w:rPr>
        <w:rFonts w:hint="default" w:ascii="Wingdings" w:hAnsi="Wingdings"/>
      </w:rPr>
    </w:lvl>
  </w:abstractNum>
  <w:abstractNum w:abstractNumId="31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hint="default" w:ascii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3" w15:restartNumberingAfterBreak="0">
    <w:nsid w:val="5A09676F"/>
    <w:multiLevelType w:val="hybridMultilevel"/>
    <w:tmpl w:val="A4F82BFE"/>
    <w:lvl w:ilvl="0" w:tplc="FFFFFFFF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5B03529D"/>
    <w:multiLevelType w:val="hybridMultilevel"/>
    <w:tmpl w:val="D5E65672"/>
    <w:lvl w:ilvl="0" w:tplc="A85C761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5" w15:restartNumberingAfterBreak="0">
    <w:nsid w:val="5E8A10C5"/>
    <w:multiLevelType w:val="hybridMultilevel"/>
    <w:tmpl w:val="EF6A503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7" w15:restartNumberingAfterBreak="0">
    <w:nsid w:val="62E3652D"/>
    <w:multiLevelType w:val="hybridMultilevel"/>
    <w:tmpl w:val="33941DFE"/>
    <w:lvl w:ilvl="0" w:tplc="7E40C6A4">
      <w:numFmt w:val="bullet"/>
      <w:lvlText w:val="-"/>
      <w:lvlJc w:val="left"/>
      <w:pPr>
        <w:ind w:left="720" w:hanging="360"/>
      </w:pPr>
      <w:rPr>
        <w:rFonts w:hint="default" w:ascii="Roboto Light" w:hAnsi="Roboto Light" w:cs="Open Sans" w:eastAsiaTheme="minorHAns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hint="default" w:ascii="Arial" w:hAnsi="Arial" w:cs="Arial"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39" w15:restartNumberingAfterBreak="0">
    <w:nsid w:val="660507FD"/>
    <w:multiLevelType w:val="hybridMultilevel"/>
    <w:tmpl w:val="5FB04CB8"/>
    <w:lvl w:ilvl="0" w:tplc="08EA3E16">
      <w:start w:val="6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Arial Unicode MS" w:cs="Times New Roman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67D110BF"/>
    <w:multiLevelType w:val="hybridMultilevel"/>
    <w:tmpl w:val="943065C0"/>
    <w:lvl w:ilvl="0" w:tplc="0C0A0001">
      <w:start w:val="1"/>
      <w:numFmt w:val="bullet"/>
      <w:lvlText w:val=""/>
      <w:lvlJc w:val="left"/>
      <w:pPr>
        <w:ind w:left="4968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5688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6408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7128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7848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8568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9288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10008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10728" w:hanging="360"/>
      </w:pPr>
      <w:rPr>
        <w:rFonts w:hint="default" w:ascii="Wingdings" w:hAnsi="Wingdings"/>
      </w:rPr>
    </w:lvl>
  </w:abstractNum>
  <w:abstractNum w:abstractNumId="41" w15:restartNumberingAfterBreak="0">
    <w:nsid w:val="67F43941"/>
    <w:multiLevelType w:val="hybridMultilevel"/>
    <w:tmpl w:val="18D02BC8"/>
    <w:lvl w:ilvl="0" w:tplc="FFA87214">
      <w:start w:val="1"/>
      <w:numFmt w:val="decimal"/>
      <w:lvlText w:val="%1."/>
      <w:lvlJc w:val="left"/>
      <w:pPr>
        <w:ind w:left="720" w:hanging="360"/>
      </w:pPr>
    </w:lvl>
    <w:lvl w:ilvl="1" w:tplc="52CCCF24">
      <w:start w:val="5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AF193C"/>
    <w:multiLevelType w:val="multilevel"/>
    <w:tmpl w:val="95EE584C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70ED79F8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6" w15:restartNumberingAfterBreak="0">
    <w:nsid w:val="75FA549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78B516EA"/>
    <w:multiLevelType w:val="hybridMultilevel"/>
    <w:tmpl w:val="3F7A74FE"/>
    <w:lvl w:ilvl="0" w:tplc="E51E671E">
      <w:start w:val="1"/>
      <w:numFmt w:val="upperLetter"/>
      <w:lvlText w:val="%1.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48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9" w15:restartNumberingAfterBreak="0">
    <w:nsid w:val="7CBA380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74178">
    <w:abstractNumId w:val="29"/>
  </w:num>
  <w:num w:numId="2" w16cid:durableId="1893223575">
    <w:abstractNumId w:val="2"/>
  </w:num>
  <w:num w:numId="3" w16cid:durableId="575407601">
    <w:abstractNumId w:val="0"/>
  </w:num>
  <w:num w:numId="4" w16cid:durableId="61296632">
    <w:abstractNumId w:val="19"/>
  </w:num>
  <w:num w:numId="5" w16cid:durableId="208764505">
    <w:abstractNumId w:val="41"/>
  </w:num>
  <w:num w:numId="6" w16cid:durableId="1658917954">
    <w:abstractNumId w:val="26"/>
  </w:num>
  <w:num w:numId="7" w16cid:durableId="634726153">
    <w:abstractNumId w:val="46"/>
  </w:num>
  <w:num w:numId="8" w16cid:durableId="558712146">
    <w:abstractNumId w:val="42"/>
  </w:num>
  <w:num w:numId="9" w16cid:durableId="1669939346">
    <w:abstractNumId w:val="28"/>
  </w:num>
  <w:num w:numId="10" w16cid:durableId="553929992">
    <w:abstractNumId w:val="15"/>
  </w:num>
  <w:num w:numId="11" w16cid:durableId="1312448437">
    <w:abstractNumId w:val="33"/>
  </w:num>
  <w:num w:numId="12" w16cid:durableId="1814328949">
    <w:abstractNumId w:val="13"/>
  </w:num>
  <w:num w:numId="13" w16cid:durableId="185366910">
    <w:abstractNumId w:val="16"/>
  </w:num>
  <w:num w:numId="14" w16cid:durableId="829710844">
    <w:abstractNumId w:val="11"/>
  </w:num>
  <w:num w:numId="15" w16cid:durableId="490996412">
    <w:abstractNumId w:val="39"/>
  </w:num>
  <w:num w:numId="16" w16cid:durableId="1692873861">
    <w:abstractNumId w:val="44"/>
  </w:num>
  <w:num w:numId="17" w16cid:durableId="1892811049">
    <w:abstractNumId w:val="9"/>
  </w:num>
  <w:num w:numId="18" w16cid:durableId="1100681950">
    <w:abstractNumId w:val="3"/>
  </w:num>
  <w:num w:numId="19" w16cid:durableId="1412659862">
    <w:abstractNumId w:val="49"/>
  </w:num>
  <w:num w:numId="20" w16cid:durableId="1278214266">
    <w:abstractNumId w:val="30"/>
  </w:num>
  <w:num w:numId="21" w16cid:durableId="754322663">
    <w:abstractNumId w:val="47"/>
  </w:num>
  <w:num w:numId="22" w16cid:durableId="1918126716">
    <w:abstractNumId w:val="4"/>
  </w:num>
  <w:num w:numId="23" w16cid:durableId="603877000">
    <w:abstractNumId w:val="6"/>
  </w:num>
  <w:num w:numId="24" w16cid:durableId="149299783">
    <w:abstractNumId w:val="35"/>
  </w:num>
  <w:num w:numId="25" w16cid:durableId="1941374907">
    <w:abstractNumId w:val="40"/>
  </w:num>
  <w:num w:numId="26" w16cid:durableId="2146893939">
    <w:abstractNumId w:val="34"/>
  </w:num>
  <w:num w:numId="27" w16cid:durableId="85424099">
    <w:abstractNumId w:val="17"/>
  </w:num>
  <w:num w:numId="28" w16cid:durableId="1746950039">
    <w:abstractNumId w:val="27"/>
  </w:num>
  <w:num w:numId="29" w16cid:durableId="811949123">
    <w:abstractNumId w:val="43"/>
  </w:num>
  <w:num w:numId="30" w16cid:durableId="1863206953">
    <w:abstractNumId w:val="12"/>
  </w:num>
  <w:num w:numId="31" w16cid:durableId="375014067">
    <w:abstractNumId w:val="45"/>
  </w:num>
  <w:num w:numId="32" w16cid:durableId="1973900186">
    <w:abstractNumId w:val="24"/>
  </w:num>
  <w:num w:numId="33" w16cid:durableId="1145971137">
    <w:abstractNumId w:val="18"/>
  </w:num>
  <w:num w:numId="34" w16cid:durableId="1918248427">
    <w:abstractNumId w:val="32"/>
  </w:num>
  <w:num w:numId="35" w16cid:durableId="1933732155">
    <w:abstractNumId w:val="23"/>
  </w:num>
  <w:num w:numId="36" w16cid:durableId="1615213720">
    <w:abstractNumId w:val="31"/>
  </w:num>
  <w:num w:numId="37" w16cid:durableId="491529074">
    <w:abstractNumId w:val="8"/>
  </w:num>
  <w:num w:numId="38" w16cid:durableId="557857230">
    <w:abstractNumId w:val="38"/>
  </w:num>
  <w:num w:numId="39" w16cid:durableId="1166095977">
    <w:abstractNumId w:val="22"/>
  </w:num>
  <w:num w:numId="40" w16cid:durableId="427240300">
    <w:abstractNumId w:val="25"/>
  </w:num>
  <w:num w:numId="41" w16cid:durableId="620722761">
    <w:abstractNumId w:val="48"/>
  </w:num>
  <w:num w:numId="42" w16cid:durableId="1008946368">
    <w:abstractNumId w:val="20"/>
  </w:num>
  <w:num w:numId="43" w16cid:durableId="1142576760">
    <w:abstractNumId w:val="10"/>
  </w:num>
  <w:num w:numId="44" w16cid:durableId="403184555">
    <w:abstractNumId w:val="1"/>
  </w:num>
  <w:num w:numId="45" w16cid:durableId="525019269">
    <w:abstractNumId w:val="14"/>
  </w:num>
  <w:num w:numId="46" w16cid:durableId="549920474">
    <w:abstractNumId w:val="7"/>
  </w:num>
  <w:num w:numId="47" w16cid:durableId="426462896">
    <w:abstractNumId w:val="5"/>
  </w:num>
  <w:num w:numId="48" w16cid:durableId="1328509387">
    <w:abstractNumId w:val="21"/>
  </w:num>
  <w:num w:numId="49" w16cid:durableId="325011520">
    <w:abstractNumId w:val="36"/>
  </w:num>
  <w:num w:numId="50" w16cid:durableId="1580939715">
    <w:abstractNumId w:val="3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6BF"/>
    <w:rsid w:val="000038E7"/>
    <w:rsid w:val="00007FBB"/>
    <w:rsid w:val="00024512"/>
    <w:rsid w:val="000260B5"/>
    <w:rsid w:val="00033CF8"/>
    <w:rsid w:val="00036937"/>
    <w:rsid w:val="000373A6"/>
    <w:rsid w:val="000415E4"/>
    <w:rsid w:val="0005237A"/>
    <w:rsid w:val="00067996"/>
    <w:rsid w:val="00080772"/>
    <w:rsid w:val="00087615"/>
    <w:rsid w:val="000A61BC"/>
    <w:rsid w:val="000A64D0"/>
    <w:rsid w:val="000B0AD0"/>
    <w:rsid w:val="000B4291"/>
    <w:rsid w:val="000E761A"/>
    <w:rsid w:val="000F473C"/>
    <w:rsid w:val="00102411"/>
    <w:rsid w:val="00105520"/>
    <w:rsid w:val="00106C4A"/>
    <w:rsid w:val="00107095"/>
    <w:rsid w:val="00112F69"/>
    <w:rsid w:val="00116563"/>
    <w:rsid w:val="00116ED5"/>
    <w:rsid w:val="00131553"/>
    <w:rsid w:val="00137FD6"/>
    <w:rsid w:val="00140A21"/>
    <w:rsid w:val="00140A29"/>
    <w:rsid w:val="00144638"/>
    <w:rsid w:val="00150940"/>
    <w:rsid w:val="00156C11"/>
    <w:rsid w:val="00170770"/>
    <w:rsid w:val="00175354"/>
    <w:rsid w:val="001C48A7"/>
    <w:rsid w:val="001D4013"/>
    <w:rsid w:val="001D6878"/>
    <w:rsid w:val="001E1E7E"/>
    <w:rsid w:val="001E2A5A"/>
    <w:rsid w:val="001E6FFD"/>
    <w:rsid w:val="001F2AC4"/>
    <w:rsid w:val="001F76D5"/>
    <w:rsid w:val="00216669"/>
    <w:rsid w:val="00222E9E"/>
    <w:rsid w:val="00233580"/>
    <w:rsid w:val="00236155"/>
    <w:rsid w:val="00281D46"/>
    <w:rsid w:val="0028715F"/>
    <w:rsid w:val="00287C7D"/>
    <w:rsid w:val="00290118"/>
    <w:rsid w:val="002A2592"/>
    <w:rsid w:val="002B0959"/>
    <w:rsid w:val="002B0A9A"/>
    <w:rsid w:val="002C2C87"/>
    <w:rsid w:val="002C2D16"/>
    <w:rsid w:val="002C5744"/>
    <w:rsid w:val="002D445C"/>
    <w:rsid w:val="002E03BD"/>
    <w:rsid w:val="002E058B"/>
    <w:rsid w:val="00305262"/>
    <w:rsid w:val="00305CFD"/>
    <w:rsid w:val="00323BAE"/>
    <w:rsid w:val="0032525B"/>
    <w:rsid w:val="00326505"/>
    <w:rsid w:val="003301DA"/>
    <w:rsid w:val="00350DFE"/>
    <w:rsid w:val="00360858"/>
    <w:rsid w:val="00385680"/>
    <w:rsid w:val="00386687"/>
    <w:rsid w:val="00397C3C"/>
    <w:rsid w:val="003A577B"/>
    <w:rsid w:val="003C166F"/>
    <w:rsid w:val="003C536E"/>
    <w:rsid w:val="003D32B9"/>
    <w:rsid w:val="003E6024"/>
    <w:rsid w:val="003F3452"/>
    <w:rsid w:val="003F3851"/>
    <w:rsid w:val="00400824"/>
    <w:rsid w:val="00402A64"/>
    <w:rsid w:val="00425C32"/>
    <w:rsid w:val="0042644A"/>
    <w:rsid w:val="00433DB6"/>
    <w:rsid w:val="00443F2D"/>
    <w:rsid w:val="00451EF6"/>
    <w:rsid w:val="00460BB1"/>
    <w:rsid w:val="00465F3C"/>
    <w:rsid w:val="00470D4D"/>
    <w:rsid w:val="004751FA"/>
    <w:rsid w:val="004879D9"/>
    <w:rsid w:val="004909C0"/>
    <w:rsid w:val="004A007E"/>
    <w:rsid w:val="004B523C"/>
    <w:rsid w:val="004E2840"/>
    <w:rsid w:val="0050605A"/>
    <w:rsid w:val="00513880"/>
    <w:rsid w:val="00517AB4"/>
    <w:rsid w:val="00520C32"/>
    <w:rsid w:val="005260DC"/>
    <w:rsid w:val="0053241E"/>
    <w:rsid w:val="00535C48"/>
    <w:rsid w:val="00542E30"/>
    <w:rsid w:val="00544E57"/>
    <w:rsid w:val="00554B56"/>
    <w:rsid w:val="0057220B"/>
    <w:rsid w:val="00586CF6"/>
    <w:rsid w:val="0058719F"/>
    <w:rsid w:val="00587710"/>
    <w:rsid w:val="00595B4A"/>
    <w:rsid w:val="005963DC"/>
    <w:rsid w:val="005B25DD"/>
    <w:rsid w:val="005C196A"/>
    <w:rsid w:val="005C5D76"/>
    <w:rsid w:val="005C76E2"/>
    <w:rsid w:val="005D05AA"/>
    <w:rsid w:val="005F0A94"/>
    <w:rsid w:val="005F6632"/>
    <w:rsid w:val="00602909"/>
    <w:rsid w:val="0060506A"/>
    <w:rsid w:val="0060607E"/>
    <w:rsid w:val="00607B21"/>
    <w:rsid w:val="0063517C"/>
    <w:rsid w:val="00650D9F"/>
    <w:rsid w:val="00671D2D"/>
    <w:rsid w:val="006846FE"/>
    <w:rsid w:val="006A0A13"/>
    <w:rsid w:val="006B26F8"/>
    <w:rsid w:val="006B7467"/>
    <w:rsid w:val="006D678C"/>
    <w:rsid w:val="006E7DDB"/>
    <w:rsid w:val="006E7F25"/>
    <w:rsid w:val="006F553C"/>
    <w:rsid w:val="00733D38"/>
    <w:rsid w:val="007411CF"/>
    <w:rsid w:val="007464CE"/>
    <w:rsid w:val="007523F7"/>
    <w:rsid w:val="00760E18"/>
    <w:rsid w:val="00773847"/>
    <w:rsid w:val="00783403"/>
    <w:rsid w:val="0079584A"/>
    <w:rsid w:val="00796876"/>
    <w:rsid w:val="007B56BF"/>
    <w:rsid w:val="007C159F"/>
    <w:rsid w:val="007F31A7"/>
    <w:rsid w:val="00802490"/>
    <w:rsid w:val="0080679D"/>
    <w:rsid w:val="0081242C"/>
    <w:rsid w:val="008173D7"/>
    <w:rsid w:val="00820641"/>
    <w:rsid w:val="0082705A"/>
    <w:rsid w:val="00831CDD"/>
    <w:rsid w:val="00832E6D"/>
    <w:rsid w:val="008365F7"/>
    <w:rsid w:val="008417D1"/>
    <w:rsid w:val="008418A2"/>
    <w:rsid w:val="00842758"/>
    <w:rsid w:val="00850D2C"/>
    <w:rsid w:val="00856EFB"/>
    <w:rsid w:val="00857038"/>
    <w:rsid w:val="0087195B"/>
    <w:rsid w:val="00871B90"/>
    <w:rsid w:val="008743A1"/>
    <w:rsid w:val="008766EA"/>
    <w:rsid w:val="00887C51"/>
    <w:rsid w:val="008A442E"/>
    <w:rsid w:val="008A7B21"/>
    <w:rsid w:val="008B6413"/>
    <w:rsid w:val="008B7F9F"/>
    <w:rsid w:val="008C47C9"/>
    <w:rsid w:val="008C7E33"/>
    <w:rsid w:val="008D549E"/>
    <w:rsid w:val="008D6B41"/>
    <w:rsid w:val="008F3254"/>
    <w:rsid w:val="008F6E68"/>
    <w:rsid w:val="00900B9D"/>
    <w:rsid w:val="00904A30"/>
    <w:rsid w:val="00906BF3"/>
    <w:rsid w:val="00920EA7"/>
    <w:rsid w:val="0093080C"/>
    <w:rsid w:val="00933B5A"/>
    <w:rsid w:val="00934010"/>
    <w:rsid w:val="0094054E"/>
    <w:rsid w:val="00940D27"/>
    <w:rsid w:val="00941C89"/>
    <w:rsid w:val="00946C3F"/>
    <w:rsid w:val="0096563A"/>
    <w:rsid w:val="009928F0"/>
    <w:rsid w:val="00996CFD"/>
    <w:rsid w:val="009978D3"/>
    <w:rsid w:val="009A4A0A"/>
    <w:rsid w:val="009D2B0D"/>
    <w:rsid w:val="009D671B"/>
    <w:rsid w:val="009E0C5D"/>
    <w:rsid w:val="009E3E39"/>
    <w:rsid w:val="009E4BE9"/>
    <w:rsid w:val="00A006BF"/>
    <w:rsid w:val="00A02AC7"/>
    <w:rsid w:val="00A05965"/>
    <w:rsid w:val="00A14BD1"/>
    <w:rsid w:val="00A14DC8"/>
    <w:rsid w:val="00A27677"/>
    <w:rsid w:val="00A27BBD"/>
    <w:rsid w:val="00A37A86"/>
    <w:rsid w:val="00A4397C"/>
    <w:rsid w:val="00A57678"/>
    <w:rsid w:val="00A6191B"/>
    <w:rsid w:val="00A86546"/>
    <w:rsid w:val="00AB764F"/>
    <w:rsid w:val="00AC5EF6"/>
    <w:rsid w:val="00AC6519"/>
    <w:rsid w:val="00AE1405"/>
    <w:rsid w:val="00AE4BB7"/>
    <w:rsid w:val="00AE6DFA"/>
    <w:rsid w:val="00AF2EB8"/>
    <w:rsid w:val="00B15C37"/>
    <w:rsid w:val="00B2240F"/>
    <w:rsid w:val="00B3724A"/>
    <w:rsid w:val="00B43EFB"/>
    <w:rsid w:val="00B45D94"/>
    <w:rsid w:val="00B554CD"/>
    <w:rsid w:val="00B60AE2"/>
    <w:rsid w:val="00B62949"/>
    <w:rsid w:val="00B700C6"/>
    <w:rsid w:val="00B72EF2"/>
    <w:rsid w:val="00B81F06"/>
    <w:rsid w:val="00B86D43"/>
    <w:rsid w:val="00B93C2A"/>
    <w:rsid w:val="00BA1C64"/>
    <w:rsid w:val="00BA74F4"/>
    <w:rsid w:val="00BB4EE7"/>
    <w:rsid w:val="00BD1D98"/>
    <w:rsid w:val="00BF6B6E"/>
    <w:rsid w:val="00C017A8"/>
    <w:rsid w:val="00C03F10"/>
    <w:rsid w:val="00C10A20"/>
    <w:rsid w:val="00C1600B"/>
    <w:rsid w:val="00C2146A"/>
    <w:rsid w:val="00C21643"/>
    <w:rsid w:val="00C31231"/>
    <w:rsid w:val="00C41D05"/>
    <w:rsid w:val="00C4600B"/>
    <w:rsid w:val="00C532F0"/>
    <w:rsid w:val="00C63FFE"/>
    <w:rsid w:val="00C64463"/>
    <w:rsid w:val="00C67DED"/>
    <w:rsid w:val="00C67EF9"/>
    <w:rsid w:val="00C7177A"/>
    <w:rsid w:val="00C80FB1"/>
    <w:rsid w:val="00C816EF"/>
    <w:rsid w:val="00C81D2A"/>
    <w:rsid w:val="00CA1873"/>
    <w:rsid w:val="00CA56E3"/>
    <w:rsid w:val="00CC337C"/>
    <w:rsid w:val="00CC4632"/>
    <w:rsid w:val="00CD50FA"/>
    <w:rsid w:val="00CD6C69"/>
    <w:rsid w:val="00CE3203"/>
    <w:rsid w:val="00CF4796"/>
    <w:rsid w:val="00D03E7D"/>
    <w:rsid w:val="00D077A3"/>
    <w:rsid w:val="00D10BED"/>
    <w:rsid w:val="00D2140E"/>
    <w:rsid w:val="00D31F27"/>
    <w:rsid w:val="00D33432"/>
    <w:rsid w:val="00D35084"/>
    <w:rsid w:val="00D739E0"/>
    <w:rsid w:val="00D81CE1"/>
    <w:rsid w:val="00DB2162"/>
    <w:rsid w:val="00DB3B04"/>
    <w:rsid w:val="00DB5984"/>
    <w:rsid w:val="00DD268B"/>
    <w:rsid w:val="00DD3540"/>
    <w:rsid w:val="00DE1EC0"/>
    <w:rsid w:val="00DE4C0B"/>
    <w:rsid w:val="00E025C5"/>
    <w:rsid w:val="00E04762"/>
    <w:rsid w:val="00E0695E"/>
    <w:rsid w:val="00E21CEC"/>
    <w:rsid w:val="00E258D1"/>
    <w:rsid w:val="00E26CBE"/>
    <w:rsid w:val="00E27C68"/>
    <w:rsid w:val="00E57D10"/>
    <w:rsid w:val="00E62656"/>
    <w:rsid w:val="00E63C26"/>
    <w:rsid w:val="00E82003"/>
    <w:rsid w:val="00EB099E"/>
    <w:rsid w:val="00EF2932"/>
    <w:rsid w:val="00EF327B"/>
    <w:rsid w:val="00F108CB"/>
    <w:rsid w:val="00F1662A"/>
    <w:rsid w:val="00F27872"/>
    <w:rsid w:val="00F369F5"/>
    <w:rsid w:val="00F43B61"/>
    <w:rsid w:val="00F43FCA"/>
    <w:rsid w:val="00F450B9"/>
    <w:rsid w:val="00F551F0"/>
    <w:rsid w:val="00F61952"/>
    <w:rsid w:val="00F629C0"/>
    <w:rsid w:val="00F66E70"/>
    <w:rsid w:val="00F72E05"/>
    <w:rsid w:val="00F754B3"/>
    <w:rsid w:val="00F90637"/>
    <w:rsid w:val="00F9504F"/>
    <w:rsid w:val="00FB0A33"/>
    <w:rsid w:val="00FB2A47"/>
    <w:rsid w:val="00FB2D62"/>
    <w:rsid w:val="00FB65B3"/>
    <w:rsid w:val="00FC014A"/>
    <w:rsid w:val="00FD1D9C"/>
    <w:rsid w:val="00FE04F0"/>
    <w:rsid w:val="00FF29CA"/>
    <w:rsid w:val="15A4380A"/>
    <w:rsid w:val="217705D9"/>
    <w:rsid w:val="3CF964BA"/>
    <w:rsid w:val="7D76EF39"/>
    <w:rsid w:val="7DD3A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89C3D4"/>
  <w15:docId w15:val="{79761BE7-DC00-4FCC-BEA3-D4B6C7E68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uiPriority="0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7677"/>
    <w:pPr>
      <w:suppressAutoHyphens/>
      <w:spacing w:before="12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A187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A187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A187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A187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itulo1" w:customStyle="1">
    <w:name w:val="Titulo1"/>
    <w:basedOn w:val="Normal"/>
    <w:next w:val="Normal"/>
    <w:link w:val="Titulo1Car"/>
    <w:rsid w:val="00CA1873"/>
    <w:pPr>
      <w:numPr>
        <w:numId w:val="28"/>
      </w:numPr>
    </w:pPr>
    <w:rPr>
      <w:rFonts w:ascii="Arial" w:hAnsi="Arial" w:cstheme="minorBidi"/>
      <w:b/>
      <w:sz w:val="28"/>
      <w:szCs w:val="22"/>
      <w:lang w:val="es-ES"/>
    </w:rPr>
  </w:style>
  <w:style w:type="paragraph" w:styleId="Titulo10" w:customStyle="1">
    <w:name w:val="Titulo_1"/>
    <w:basedOn w:val="Normal"/>
    <w:next w:val="Normal"/>
    <w:link w:val="Titulo1Car0"/>
    <w:autoRedefine/>
    <w:rsid w:val="00CA1873"/>
    <w:pPr>
      <w:numPr>
        <w:numId w:val="31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character" w:styleId="Titulo1Car" w:customStyle="1">
    <w:name w:val="Titulo1 Car"/>
    <w:basedOn w:val="Fuentedeprrafopredeter"/>
    <w:link w:val="Titulo1"/>
    <w:qFormat/>
    <w:rsid w:val="00CA1873"/>
    <w:rPr>
      <w:rFonts w:ascii="Arial" w:hAnsi="Arial"/>
      <w:b/>
      <w:sz w:val="28"/>
    </w:rPr>
  </w:style>
  <w:style w:type="character" w:styleId="Ttulo1Car" w:customStyle="1">
    <w:name w:val="Título 1 Car"/>
    <w:basedOn w:val="Fuentedeprrafopredeter"/>
    <w:link w:val="Ttulo1"/>
    <w:uiPriority w:val="9"/>
    <w:qFormat/>
    <w:rsid w:val="00CA1873"/>
    <w:rPr>
      <w:rFonts w:ascii="Roboto Light" w:hAnsi="Roboto Light" w:eastAsiaTheme="majorEastAsia" w:cstheme="majorBidi"/>
      <w:b/>
      <w:sz w:val="28"/>
      <w:szCs w:val="32"/>
      <w:lang w:val="hsb-DE"/>
    </w:rPr>
  </w:style>
  <w:style w:type="paragraph" w:styleId="TtuloTDC">
    <w:name w:val="TOC Heading"/>
    <w:basedOn w:val="Ttulo1"/>
    <w:next w:val="Normal"/>
    <w:uiPriority w:val="39"/>
    <w:unhideWhenUsed/>
    <w:qFormat/>
    <w:rsid w:val="00CA187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A1873"/>
    <w:pPr>
      <w:spacing w:after="100"/>
      <w:ind w:left="220"/>
    </w:pPr>
    <w:rPr>
      <w:rFonts w:cs="Times New Roman"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A1873"/>
    <w:pPr>
      <w:spacing w:after="100"/>
    </w:pPr>
    <w:rPr>
      <w:rFonts w:cs="Times New Roman" w:eastAsiaTheme="minorEastAsia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A1873"/>
    <w:pPr>
      <w:spacing w:after="100"/>
      <w:ind w:left="440"/>
    </w:pPr>
    <w:rPr>
      <w:rFonts w:cs="Times New Roman" w:eastAsiaTheme="minorEastAsia"/>
      <w:lang w:eastAsia="es-ES"/>
    </w:rPr>
  </w:style>
  <w:style w:type="paragraph" w:styleId="Sinespaciado">
    <w:name w:val="No Spacing"/>
    <w:uiPriority w:val="1"/>
    <w:rsid w:val="00CA1873"/>
    <w:pPr>
      <w:suppressAutoHyphens/>
      <w:spacing w:after="0" w:line="240" w:lineRule="auto"/>
    </w:pPr>
  </w:style>
  <w:style w:type="paragraph" w:styleId="Titulo2" w:customStyle="1">
    <w:name w:val="Titulo2"/>
    <w:basedOn w:val="Normal"/>
    <w:next w:val="Normal"/>
    <w:link w:val="Titulo2Car"/>
    <w:qFormat/>
    <w:rsid w:val="00CA1873"/>
    <w:pPr>
      <w:numPr>
        <w:numId w:val="32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A1873"/>
    <w:pPr>
      <w:ind w:left="720"/>
      <w:contextualSpacing/>
    </w:pPr>
  </w:style>
  <w:style w:type="character" w:styleId="Titulo1Car0" w:customStyle="1">
    <w:name w:val="Titulo_1 Car"/>
    <w:basedOn w:val="Fuentedeprrafopredeter"/>
    <w:link w:val="Titulo10"/>
    <w:qFormat/>
    <w:rsid w:val="00CA1873"/>
    <w:rPr>
      <w:rFonts w:ascii="Arial" w:hAnsi="Arial"/>
      <w:b/>
      <w:sz w:val="28"/>
    </w:rPr>
  </w:style>
  <w:style w:type="character" w:styleId="Titulo2Car" w:customStyle="1">
    <w:name w:val="Titulo2 Car"/>
    <w:basedOn w:val="Titulo1Car0"/>
    <w:link w:val="Titulo2"/>
    <w:qFormat/>
    <w:rsid w:val="00CA1873"/>
    <w:rPr>
      <w:rFonts w:ascii="Arial" w:hAnsi="Arial"/>
      <w:b/>
      <w:sz w:val="28"/>
    </w:rPr>
  </w:style>
  <w:style w:type="paragraph" w:styleId="Titulo4" w:customStyle="1">
    <w:name w:val="Titulo4"/>
    <w:basedOn w:val="Normal"/>
    <w:next w:val="Normal"/>
    <w:rsid w:val="00CA1873"/>
    <w:pPr>
      <w:numPr>
        <w:numId w:val="29"/>
      </w:numPr>
    </w:pPr>
    <w:rPr>
      <w:b/>
    </w:rPr>
  </w:style>
  <w:style w:type="paragraph" w:styleId="Encabezado">
    <w:name w:val="header"/>
    <w:basedOn w:val="Normal"/>
    <w:link w:val="EncabezadoCar"/>
    <w:unhideWhenUsed/>
    <w:rsid w:val="00CA187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styleId="EncabezadoCar" w:customStyle="1">
    <w:name w:val="Encabezado Car"/>
    <w:basedOn w:val="Fuentedeprrafopredeter"/>
    <w:link w:val="Encabezado"/>
    <w:qFormat/>
    <w:rsid w:val="00CA1873"/>
  </w:style>
  <w:style w:type="paragraph" w:styleId="Piedepgina">
    <w:name w:val="footer"/>
    <w:basedOn w:val="Normal"/>
    <w:link w:val="PiedepginaCar"/>
    <w:uiPriority w:val="99"/>
    <w:unhideWhenUsed/>
    <w:rsid w:val="00CA187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character" w:styleId="PiedepginaCar" w:customStyle="1">
    <w:name w:val="Pie de página Car"/>
    <w:basedOn w:val="Fuentedeprrafopredeter"/>
    <w:link w:val="Piedepgina"/>
    <w:uiPriority w:val="99"/>
    <w:qFormat/>
    <w:rsid w:val="00CA1873"/>
  </w:style>
  <w:style w:type="character" w:styleId="Nmerodepgina">
    <w:name w:val="page number"/>
    <w:basedOn w:val="Fuentedeprrafopredeter"/>
    <w:qFormat/>
    <w:rsid w:val="00CA1873"/>
  </w:style>
  <w:style w:type="paragraph" w:styleId="Vorspannberschrift" w:customStyle="1">
    <w:name w:val="Vorspann_Überschrift"/>
    <w:basedOn w:val="Normal"/>
    <w:next w:val="Normal"/>
    <w:rsid w:val="00CA187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A1873"/>
    <w:pPr>
      <w:numPr>
        <w:numId w:val="48"/>
      </w:numPr>
      <w:spacing w:after="0"/>
    </w:pPr>
    <w:rPr>
      <w:rFonts w:eastAsia="Times New Roman" w:cs="Times New Roman"/>
      <w:lang w:val="de-DE" w:eastAsia="de-DE"/>
    </w:rPr>
  </w:style>
  <w:style w:type="table" w:styleId="Tablaconcuadrcula">
    <w:name w:val="Table Grid"/>
    <w:basedOn w:val="Tablanormal"/>
    <w:uiPriority w:val="39"/>
    <w:rsid w:val="00CA1873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CA1873"/>
    <w:rPr>
      <w:color w:val="9D9D9D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qFormat/>
    <w:rsid w:val="00CA1873"/>
    <w:rPr>
      <w:rFonts w:ascii="Roboto Light" w:hAnsi="Roboto Light" w:eastAsiaTheme="majorEastAsia" w:cstheme="majorBidi"/>
      <w:b/>
      <w:sz w:val="24"/>
      <w:szCs w:val="26"/>
      <w:lang w:val="hsb-DE"/>
    </w:rPr>
  </w:style>
  <w:style w:type="character" w:styleId="Ttulo3Car" w:customStyle="1">
    <w:name w:val="Título 3 Car"/>
    <w:basedOn w:val="Fuentedeprrafopredeter"/>
    <w:link w:val="Ttulo3"/>
    <w:uiPriority w:val="9"/>
    <w:qFormat/>
    <w:rsid w:val="00CA1873"/>
    <w:rPr>
      <w:rFonts w:ascii="Roboto Light" w:hAnsi="Roboto Light" w:eastAsiaTheme="majorEastAsia" w:cstheme="majorBidi"/>
      <w:b/>
      <w:sz w:val="24"/>
      <w:szCs w:val="24"/>
      <w:lang w:val="hsb-DE"/>
    </w:rPr>
  </w:style>
  <w:style w:type="character" w:styleId="Ttulo4Car" w:customStyle="1">
    <w:name w:val="Título 4 Car"/>
    <w:basedOn w:val="Fuentedeprrafopredeter"/>
    <w:link w:val="Ttulo4"/>
    <w:uiPriority w:val="9"/>
    <w:qFormat/>
    <w:rsid w:val="00CA1873"/>
    <w:rPr>
      <w:rFonts w:ascii="Roboto Light" w:hAnsi="Roboto Light" w:eastAsiaTheme="majorEastAsia" w:cstheme="majorBidi"/>
      <w:iCs/>
      <w:sz w:val="24"/>
      <w:szCs w:val="20"/>
      <w:u w:val="single"/>
      <w:lang w:val="hsb-DE"/>
    </w:rPr>
  </w:style>
  <w:style w:type="paragraph" w:styleId="Textodebloque">
    <w:name w:val="Block Text"/>
    <w:basedOn w:val="Normal"/>
    <w:rsid w:val="00CA187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independiente">
    <w:name w:val="Body Text"/>
    <w:basedOn w:val="Normal"/>
    <w:link w:val="TextoindependienteCar"/>
    <w:rsid w:val="00CA1873"/>
    <w:pPr>
      <w:spacing w:after="120"/>
      <w:jc w:val="left"/>
    </w:pPr>
    <w:rPr>
      <w:rFonts w:ascii="Arial" w:hAnsi="Arial" w:eastAsia="Times New Roman" w:cs="Times New Roman"/>
      <w:sz w:val="22"/>
      <w:lang w:val="de-DE" w:eastAsia="de-DE"/>
    </w:rPr>
  </w:style>
  <w:style w:type="character" w:styleId="TextoindependienteCar" w:customStyle="1">
    <w:name w:val="Texto independiente Car"/>
    <w:basedOn w:val="Fuentedeprrafopredeter"/>
    <w:link w:val="Textoindependiente"/>
    <w:qFormat/>
    <w:rsid w:val="00CA1873"/>
    <w:rPr>
      <w:rFonts w:ascii="Arial" w:hAnsi="Arial" w:eastAsia="Times New Roman" w:cs="Times New Roman"/>
      <w:szCs w:val="20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A1873"/>
    <w:pPr>
      <w:spacing w:after="0"/>
    </w:pPr>
    <w:rPr>
      <w:rFonts w:ascii="Segoe UI" w:hAnsi="Segoe UI" w:cs="Segoe UI"/>
      <w:sz w:val="18"/>
      <w:szCs w:val="18"/>
      <w:lang w:val="es-ES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sid w:val="00CA1873"/>
    <w:rPr>
      <w:rFonts w:ascii="Segoe UI" w:hAnsi="Segoe UI" w:cs="Segoe UI"/>
      <w:sz w:val="18"/>
      <w:szCs w:val="18"/>
    </w:rPr>
  </w:style>
  <w:style w:type="table" w:styleId="TableNormal" w:customStyle="1">
    <w:name w:val="Table Normal"/>
    <w:uiPriority w:val="2"/>
    <w:semiHidden/>
    <w:unhideWhenUsed/>
    <w:qFormat/>
    <w:rsid w:val="00CA1873"/>
    <w:pPr>
      <w:suppressAutoHyphens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rsid w:val="00CA1873"/>
    <w:pPr>
      <w:widowControl w:val="0"/>
      <w:spacing w:after="0" w:line="240" w:lineRule="auto"/>
      <w:jc w:val="left"/>
    </w:pPr>
    <w:rPr>
      <w:rFonts w:ascii="Arial Narrow" w:hAnsi="Arial Narrow" w:eastAsia="Arial Narrow" w:cs="Arial Narrow"/>
      <w:lang w:val="es-CO" w:eastAsia="es-CO" w:bidi="es-CO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B15C37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rsid w:val="00B15C37"/>
    <w:rPr>
      <w:rFonts w:ascii="Arial" w:hAnsi="Arial"/>
      <w:sz w:val="16"/>
      <w:szCs w:val="16"/>
    </w:rPr>
  </w:style>
  <w:style w:type="paragraph" w:styleId="Contenidodelatabla" w:customStyle="1">
    <w:name w:val="Contenido de la tabla"/>
    <w:basedOn w:val="Normal"/>
    <w:qFormat/>
    <w:rsid w:val="00CA1873"/>
    <w:pPr>
      <w:widowControl w:val="0"/>
      <w:suppressLineNumbers/>
      <w:jc w:val="left"/>
    </w:pPr>
  </w:style>
  <w:style w:type="table" w:styleId="Tablaconcuadrcula1" w:customStyle="1">
    <w:name w:val="Tabla con cuadrícula1"/>
    <w:basedOn w:val="Tablanormal"/>
    <w:next w:val="Tablaconcuadrcula"/>
    <w:uiPriority w:val="39"/>
    <w:rsid w:val="00CA1873"/>
    <w:pPr>
      <w:suppressAutoHyphens/>
      <w:spacing w:before="120" w:after="0" w:line="240" w:lineRule="auto"/>
    </w:pPr>
    <w:rPr>
      <w:sz w:val="20"/>
      <w:szCs w:val="20"/>
      <w:lang w:val="de-DE" w:eastAsia="de-D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CA187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character" w:styleId="Enlacedelndice" w:customStyle="1">
    <w:name w:val="Enlace del índice"/>
    <w:qFormat/>
    <w:rsid w:val="00CA1873"/>
  </w:style>
  <w:style w:type="paragraph" w:styleId="Ttulo">
    <w:name w:val="Title"/>
    <w:basedOn w:val="Normal"/>
    <w:next w:val="Textoindependiente"/>
    <w:link w:val="TtuloCar"/>
    <w:rsid w:val="00CA1873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character" w:styleId="TtuloCar" w:customStyle="1">
    <w:name w:val="Título Car"/>
    <w:basedOn w:val="Fuentedeprrafopredeter"/>
    <w:link w:val="Ttulo"/>
    <w:rsid w:val="00EF327B"/>
    <w:rPr>
      <w:rFonts w:ascii="Liberation Sans" w:hAnsi="Liberation Sans" w:eastAsia="Microsoft YaHei" w:cs="Lucida Sans"/>
      <w:sz w:val="28"/>
      <w:szCs w:val="28"/>
      <w:lang w:val="hsb-DE"/>
    </w:rPr>
  </w:style>
  <w:style w:type="paragraph" w:styleId="Lista">
    <w:name w:val="List"/>
    <w:basedOn w:val="Textoindependiente"/>
    <w:rsid w:val="00CA1873"/>
    <w:rPr>
      <w:rFonts w:cs="Lucida Sans"/>
    </w:rPr>
  </w:style>
  <w:style w:type="paragraph" w:styleId="Descripcin">
    <w:name w:val="caption"/>
    <w:basedOn w:val="Normal"/>
    <w:qFormat/>
    <w:rsid w:val="00CA1873"/>
    <w:pPr>
      <w:suppressLineNumbers/>
      <w:spacing w:after="120"/>
    </w:pPr>
    <w:rPr>
      <w:rFonts w:cs="Lucida Sans"/>
      <w:i/>
      <w:iCs/>
      <w:szCs w:val="24"/>
    </w:rPr>
  </w:style>
  <w:style w:type="paragraph" w:styleId="ndice" w:customStyle="1">
    <w:name w:val="Índice"/>
    <w:basedOn w:val="Normal"/>
    <w:qFormat/>
    <w:rsid w:val="00CA1873"/>
    <w:pPr>
      <w:suppressLineNumbers/>
    </w:pPr>
    <w:rPr>
      <w:rFonts w:cs="Lucida San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EF327B"/>
    <w:pPr>
      <w:spacing w:before="0" w:after="0" w:line="240" w:lineRule="auto"/>
      <w:ind w:left="240" w:hanging="240"/>
    </w:pPr>
  </w:style>
  <w:style w:type="paragraph" w:styleId="Ttulodendice">
    <w:name w:val="index heading"/>
    <w:basedOn w:val="Ttulo"/>
    <w:rsid w:val="00CA1873"/>
  </w:style>
  <w:style w:type="paragraph" w:styleId="Cabeceraypie" w:customStyle="1">
    <w:name w:val="Cabecera y pie"/>
    <w:basedOn w:val="Normal"/>
    <w:qFormat/>
    <w:rsid w:val="00CA1873"/>
  </w:style>
  <w:style w:type="paragraph" w:styleId="Listavietas1" w:customStyle="1">
    <w:name w:val="Lista viñetas 1"/>
    <w:basedOn w:val="Prrafodelista"/>
    <w:link w:val="Listavietas1Car"/>
    <w:qFormat/>
    <w:rsid w:val="00CA1873"/>
    <w:pPr>
      <w:numPr>
        <w:numId w:val="43"/>
      </w:numPr>
      <w:tabs>
        <w:tab w:val="clear" w:pos="926"/>
        <w:tab w:val="num" w:pos="709"/>
      </w:tabs>
      <w:ind w:left="709" w:hanging="567"/>
    </w:pPr>
  </w:style>
  <w:style w:type="paragraph" w:styleId="Contenidodelmarco" w:customStyle="1">
    <w:name w:val="Contenido del marco"/>
    <w:basedOn w:val="Normal"/>
    <w:qFormat/>
    <w:rsid w:val="00CA1873"/>
  </w:style>
  <w:style w:type="paragraph" w:styleId="Ttulodelatabla" w:customStyle="1">
    <w:name w:val="Título de la tabla"/>
    <w:basedOn w:val="Contenidodelatabla"/>
    <w:qFormat/>
    <w:rsid w:val="00CA1873"/>
    <w:pPr>
      <w:jc w:val="center"/>
    </w:pPr>
    <w:rPr>
      <w:b/>
      <w:bCs/>
    </w:r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qFormat/>
    <w:rsid w:val="00CA187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A187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styleId="SangradetextonormalCar1" w:customStyle="1">
    <w:name w:val="Sangría de texto normal Car1"/>
    <w:basedOn w:val="Fuentedeprrafopredeter"/>
    <w:uiPriority w:val="99"/>
    <w:semiHidden/>
    <w:rsid w:val="00CA1873"/>
    <w:rPr>
      <w:rFonts w:ascii="Arial" w:hAnsi="Arial"/>
    </w:rPr>
  </w:style>
  <w:style w:type="paragraph" w:styleId="paragraph" w:customStyle="1">
    <w:name w:val="paragraph"/>
    <w:basedOn w:val="Normal"/>
    <w:rsid w:val="00CA187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Cs w:val="24"/>
      <w:lang w:eastAsia="es-ES"/>
    </w:rPr>
  </w:style>
  <w:style w:type="character" w:styleId="normaltextrun" w:customStyle="1">
    <w:name w:val="normaltextrun"/>
    <w:basedOn w:val="Fuentedeprrafopredeter"/>
    <w:rsid w:val="00CA1873"/>
  </w:style>
  <w:style w:type="character" w:styleId="eop" w:customStyle="1">
    <w:name w:val="eop"/>
    <w:basedOn w:val="Fuentedeprrafopredeter"/>
    <w:rsid w:val="00CA1873"/>
  </w:style>
  <w:style w:type="paragraph" w:styleId="TituloportadaSP" w:customStyle="1">
    <w:name w:val="Titulo portada SP"/>
    <w:basedOn w:val="Normal"/>
    <w:link w:val="TituloportadaSPCar"/>
    <w:qFormat/>
    <w:rsid w:val="00CA187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styleId="TituloportadaSPCar" w:customStyle="1">
    <w:name w:val="Titulo portada SP Car"/>
    <w:basedOn w:val="Fuentedeprrafopredeter"/>
    <w:link w:val="TituloportadaSP"/>
    <w:rsid w:val="00CA187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styleId="Titulo1SP" w:customStyle="1">
    <w:name w:val="Titulo 1 SP"/>
    <w:basedOn w:val="Ttulo1"/>
    <w:qFormat/>
    <w:rsid w:val="00CA1873"/>
    <w:pPr>
      <w:numPr>
        <w:numId w:val="42"/>
      </w:numPr>
      <w:spacing w:before="120" w:after="120" w:line="276" w:lineRule="auto"/>
    </w:pPr>
    <w:rPr>
      <w:rFonts w:ascii="Trebuchet MS" w:hAnsi="Trebuchet MS"/>
    </w:rPr>
  </w:style>
  <w:style w:type="paragraph" w:styleId="Titulo2SP" w:customStyle="1">
    <w:name w:val="Titulo 2 SP"/>
    <w:basedOn w:val="Titulo1SP"/>
    <w:qFormat/>
    <w:rsid w:val="00CA1873"/>
    <w:pPr>
      <w:numPr>
        <w:ilvl w:val="1"/>
      </w:numPr>
      <w:ind w:left="432"/>
    </w:pPr>
  </w:style>
  <w:style w:type="paragraph" w:styleId="Ttulo3SP" w:customStyle="1">
    <w:name w:val="Título 3 SP"/>
    <w:basedOn w:val="Titulo2SP"/>
    <w:qFormat/>
    <w:rsid w:val="00CA187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A1873"/>
    <w:pPr>
      <w:numPr>
        <w:numId w:val="44"/>
      </w:numPr>
      <w:contextualSpacing/>
    </w:pPr>
  </w:style>
  <w:style w:type="paragraph" w:styleId="Listavietas2" w:customStyle="1">
    <w:name w:val="Lista viñetas 2"/>
    <w:basedOn w:val="Normal"/>
    <w:link w:val="Listavietas2Car"/>
    <w:autoRedefine/>
    <w:qFormat/>
    <w:rsid w:val="00CA1873"/>
    <w:pPr>
      <w:numPr>
        <w:numId w:val="47"/>
      </w:numPr>
      <w:ind w:left="1072" w:hanging="505"/>
    </w:pPr>
  </w:style>
  <w:style w:type="character" w:styleId="PrrafodelistaCar" w:customStyle="1">
    <w:name w:val="Párrafo de lista Car"/>
    <w:basedOn w:val="Fuentedeprrafopredeter"/>
    <w:link w:val="Prrafodelista"/>
    <w:uiPriority w:val="34"/>
    <w:rsid w:val="00CA1873"/>
    <w:rPr>
      <w:rFonts w:ascii="Roboto Light" w:hAnsi="Roboto Light" w:cs="Open Sans"/>
      <w:sz w:val="24"/>
      <w:szCs w:val="20"/>
      <w:lang w:val="hsb-DE"/>
    </w:rPr>
  </w:style>
  <w:style w:type="character" w:styleId="Listavietas2Car" w:customStyle="1">
    <w:name w:val="Lista viñetas 2 Car"/>
    <w:basedOn w:val="Fuentedeprrafopredeter"/>
    <w:link w:val="Listavietas2"/>
    <w:rsid w:val="00CA1873"/>
    <w:rPr>
      <w:rFonts w:ascii="Roboto Light" w:hAnsi="Roboto Light" w:cs="Open Sans"/>
      <w:sz w:val="24"/>
      <w:szCs w:val="20"/>
      <w:lang w:val="hsb-DE"/>
    </w:rPr>
  </w:style>
  <w:style w:type="character" w:styleId="Listavietas1Car" w:customStyle="1">
    <w:name w:val="Lista viñetas 1 Car"/>
    <w:basedOn w:val="PrrafodelistaCar"/>
    <w:link w:val="Listavietas1"/>
    <w:rsid w:val="00CA1873"/>
    <w:rPr>
      <w:rFonts w:ascii="Roboto Light" w:hAnsi="Roboto Light" w:cs="Open Sans"/>
      <w:sz w:val="24"/>
      <w:szCs w:val="20"/>
      <w:lang w:val="hsb-DE"/>
    </w:rPr>
  </w:style>
  <w:style w:type="character" w:styleId="Mencinsinresolver">
    <w:name w:val="Unresolved Mention"/>
    <w:basedOn w:val="Fuentedeprrafopredeter"/>
    <w:uiPriority w:val="99"/>
    <w:semiHidden/>
    <w:unhideWhenUsed/>
    <w:rsid w:val="00E0695E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0038E7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C63FF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63FFE"/>
    <w:pPr>
      <w:spacing w:line="240" w:lineRule="auto"/>
    </w:pPr>
    <w:rPr>
      <w:sz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C63FFE"/>
    <w:rPr>
      <w:rFonts w:ascii="Roboto Light" w:hAnsi="Roboto Light" w:cs="Open Sans"/>
      <w:sz w:val="20"/>
      <w:szCs w:val="20"/>
      <w:lang w:val="hsb-D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3FFE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C63FFE"/>
    <w:rPr>
      <w:rFonts w:ascii="Roboto Light" w:hAnsi="Roboto Light" w:cs="Open Sans"/>
      <w:b/>
      <w:bCs/>
      <w:sz w:val="20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SpikaTechSL/VRCardio-VHET360-Visualization/releases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0FDDD4-4C01-4364-A24A-73222E1CA8D5}"/>
</file>

<file path=customXml/itemProps2.xml><?xml version="1.0" encoding="utf-8"?>
<ds:datastoreItem xmlns:ds="http://schemas.openxmlformats.org/officeDocument/2006/customXml" ds:itemID="{2D1EE610-FE99-465F-8A03-2C47A192E167}">
  <ds:schemaRefs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elements/1.1/"/>
    <ds:schemaRef ds:uri="9c84046b-1756-41ad-84ec-826e2bed40c8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268769F-E7C8-4066-B90B-0D3146D32F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FBB3A9-DC3C-4582-ABD8-3D7E1DD6485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Plantilla Spikatech.dotx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Ojalvo</dc:creator>
  <cp:lastModifiedBy>Iván Pérez Ciruelos</cp:lastModifiedBy>
  <cp:revision>137</cp:revision>
  <cp:lastPrinted>2021-06-10T10:14:00Z</cp:lastPrinted>
  <dcterms:created xsi:type="dcterms:W3CDTF">2021-03-23T15:57:00Z</dcterms:created>
  <dcterms:modified xsi:type="dcterms:W3CDTF">2025-05-30T18:16:16Z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