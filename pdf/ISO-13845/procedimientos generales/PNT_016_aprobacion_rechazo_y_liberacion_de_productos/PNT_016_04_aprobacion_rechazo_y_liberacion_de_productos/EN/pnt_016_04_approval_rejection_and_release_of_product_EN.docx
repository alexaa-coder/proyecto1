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BD1D98" w:rsidR="009E4BE9" w:rsidP="009E4BE9" w:rsidRDefault="009E4BE9" w14:paraId="071F8FF9" w14:textId="32DFB024">
      <w:pPr>
        <w:ind w:start="708" w:hanging="708"/>
        <w:jc w:val="center"/>
        <w:rPr>
          <w:szCs w:val="24"/>
        </w:rPr>
      </w:pPr>
    </w:p>
    <w:p w:rsidR="009E4BE9" w:rsidP="009E4BE9" w:rsidRDefault="00BD1D98" w14:paraId="60E2E53F" w14:textId="5D1D721F">
      <w:pPr>
        <w:ind w:start="708" w:hanging="708"/>
        <w:jc w:val="center"/>
        <w:rPr>
          <w:szCs w:val="24"/>
        </w:rPr>
      </w:pPr>
      <w:r w:rsidRPr="00BD1D98">
        <w:rPr>
          <w:szCs w:val="24"/>
        </w:rPr>
        <w:tab/>
      </w:r>
    </w:p>
    <w:p w:rsidRPr="00BD1D98" w:rsidR="00BD1D98" w:rsidP="009E4BE9" w:rsidRDefault="00BD1D98" w14:paraId="4DAFE7E7" w14:textId="77777777">
      <w:pPr>
        <w:ind w:start="708" w:hanging="708"/>
        <w:jc w:val="center"/>
        <w:rPr>
          <w:szCs w:val="24"/>
        </w:rPr>
      </w:pPr>
    </w:p>
    <w:p w:rsidRPr="00BD1D98" w:rsidR="00305CFD" w:rsidP="009E4BE9" w:rsidRDefault="00305CFD" w14:paraId="66144F10" w14:textId="77777777">
      <w:pPr>
        <w:ind w:start="708" w:hanging="708"/>
        <w:jc w:val="center"/>
        <w:rPr>
          <w:szCs w:val="24"/>
        </w:rPr>
      </w:pPr>
    </w:p>
    <w:p w:rsidRPr="00BD1D98" w:rsidR="009E4BE9" w:rsidP="00EF327B" w:rsidRDefault="009E4BE9" w14:paraId="36BE4355" w14:textId="396B9E0D">
      <w:pPr>
        <w:pStyle w:val="TituloportadaSP"/>
      </w:pPr>
      <w:r w:rsidRPr="00BD1D98">
        <w:t xml:space="preserve">APPROVAL, REJECTION AND RELEASE OF PRODUCTS</w:t>
      </w:r>
    </w:p>
    <w:p w:rsidRPr="00BD1D98" w:rsidR="009E4BE9" w:rsidP="009E4BE9" w:rsidRDefault="009E4BE9" w14:paraId="3C29D67E" w14:textId="77777777">
      <w:pPr>
        <w:rPr>
          <w:szCs w:val="24"/>
        </w:rPr>
      </w:pPr>
    </w:p>
    <w:p w:rsidRPr="00BD1D98" w:rsidR="00067996" w:rsidP="008365F7" w:rsidRDefault="00067996" w14:paraId="414F94E8" w14:textId="77777777">
      <w:pPr>
        <w:rPr>
          <w:szCs w:val="24"/>
        </w:rPr>
      </w:pPr>
    </w:p>
    <w:p w:rsidRPr="00BD1D98" w:rsidR="00C80FB1" w:rsidP="008365F7" w:rsidRDefault="00C80FB1" w14:paraId="2510510A" w14:textId="77777777">
      <w:pPr>
        <w:rPr>
          <w:szCs w:val="24"/>
        </w:rPr>
      </w:pPr>
    </w:p>
    <w:p w:rsidRPr="00BD1D98" w:rsidR="00C80FB1" w:rsidP="008365F7" w:rsidRDefault="00C80FB1" w14:paraId="7E01AE6B" w14:textId="77777777">
      <w:pPr>
        <w:rPr>
          <w:szCs w:val="24"/>
        </w:rPr>
      </w:pPr>
    </w:p>
    <w:p w:rsidRPr="00BD1D98" w:rsidR="00C80FB1" w:rsidP="008365F7" w:rsidRDefault="00C80FB1" w14:paraId="218D2B25" w14:textId="77777777">
      <w:pPr>
        <w:rPr>
          <w:szCs w:val="24"/>
        </w:rPr>
      </w:pPr>
    </w:p>
    <w:tbl>
      <w:tblPr>
        <w:tblStyle w:val="Tablaconcuadrcula"/>
        <w:tblW w:w="9634" w:type="dxa"/>
        <w:tblInd w:w="-431" w:type="dxa"/>
        <w:tblLook w:val="04a0"/>
      </w:tblPr>
      <w:tblGrid>
        <w:gridCol w:w="1844"/>
        <w:gridCol w:w="2596"/>
        <w:gridCol w:w="2597"/>
        <w:gridCol w:w="2597"/>
      </w:tblGrid>
      <w:tr w:rsidRPr="00BD1D98" w:rsidR="006D678C" w:rsidTr="00BD1D98" w14:paraId="127B64EE" w14:textId="77777777">
        <w:trPr>
          <w:trHeight w:val="461"/>
        </w:trPr>
        <w:tc>
          <w:tcPr>
            <w:tcW w:w="1844" w:type="dxa"/>
            <w:shd w:val="clear" w:color="auto" w:fill="4D868E"/>
          </w:tcPr>
          <w:p w:rsidRPr="00BD1D98" w:rsidR="006D678C" w:rsidP="00F26BE3" w:rsidRDefault="006D678C" w14:paraId="6C5487E3" w14:textId="77777777">
            <w:pPr>
              <w:pStyle w:val="Piedepgina"/>
              <w:rPr>
                <w:rFonts w:ascii="Roboto Light" w:hAnsi="Roboto Light" w:cs="Open Sans"/>
                <w:sz w:val="24"/>
                <w:szCs w:val="24"/>
              </w:rPr>
            </w:pPr>
            <w:r w:rsidRPr="00BD1D98">
              <w:rPr>
                <w:rFonts w:ascii="Roboto Light" w:hAnsi="Roboto Light" w:cs="Open Sans"/>
                <w:sz w:val="24"/>
                <w:szCs w:val="24"/>
              </w:rPr>
              <w:t xml:space="preserve">Function:</w:t>
            </w:r>
          </w:p>
        </w:tc>
        <w:tc>
          <w:tcPr>
            <w:tcW w:w="2596" w:type="dxa"/>
            <w:shd w:val="clear" w:color="auto" w:fill="4D868E"/>
          </w:tcPr>
          <w:p w:rsidRPr="00BD1D98" w:rsidR="006D678C" w:rsidP="00F26BE3" w:rsidRDefault="006D678C" w14:paraId="01EDEF3A" w14:textId="77777777">
            <w:pPr>
              <w:pStyle w:val="Piedepgina"/>
              <w:rPr>
                <w:rFonts w:ascii="Roboto Light" w:hAnsi="Roboto Light" w:cs="Open Sans"/>
                <w:sz w:val="24"/>
                <w:szCs w:val="24"/>
              </w:rPr>
            </w:pPr>
            <w:r w:rsidRPr="00BD1D98">
              <w:rPr>
                <w:rFonts w:ascii="Roboto Light" w:hAnsi="Roboto Light" w:cs="Open Sans"/>
                <w:sz w:val="24"/>
                <w:szCs w:val="24"/>
              </w:rPr>
              <w:t xml:space="preserve">Prepared by:</w:t>
            </w:r>
          </w:p>
        </w:tc>
        <w:tc>
          <w:tcPr>
            <w:tcW w:w="2597" w:type="dxa"/>
            <w:shd w:val="clear" w:color="auto" w:fill="4D868E"/>
          </w:tcPr>
          <w:p w:rsidRPr="00BD1D98" w:rsidR="006D678C" w:rsidP="00F26BE3" w:rsidRDefault="006D678C" w14:paraId="1FFF3CF1" w14:textId="77777777">
            <w:pPr>
              <w:pStyle w:val="Piedepgina"/>
              <w:rPr>
                <w:rFonts w:ascii="Roboto Light" w:hAnsi="Roboto Light" w:cs="Open Sans"/>
                <w:sz w:val="24"/>
                <w:szCs w:val="24"/>
              </w:rPr>
            </w:pPr>
            <w:r w:rsidRPr="00BD1D98">
              <w:rPr>
                <w:rFonts w:ascii="Roboto Light" w:hAnsi="Roboto Light" w:cs="Open Sans"/>
                <w:sz w:val="24"/>
                <w:szCs w:val="24"/>
              </w:rPr>
              <w:t xml:space="preserve">Reviewed by:</w:t>
            </w:r>
          </w:p>
        </w:tc>
        <w:tc>
          <w:tcPr>
            <w:tcW w:w="2597" w:type="dxa"/>
            <w:shd w:val="clear" w:color="auto" w:fill="4D868E"/>
          </w:tcPr>
          <w:p w:rsidRPr="00BD1D98" w:rsidR="006D678C" w:rsidP="00F26BE3" w:rsidRDefault="006D678C" w14:paraId="1DD1BE39" w14:textId="77777777">
            <w:pPr>
              <w:pStyle w:val="Piedepgina"/>
              <w:rPr>
                <w:rFonts w:ascii="Roboto Light" w:hAnsi="Roboto Light" w:cs="Open Sans"/>
                <w:sz w:val="24"/>
                <w:szCs w:val="24"/>
              </w:rPr>
            </w:pPr>
            <w:r w:rsidRPr="00BD1D98">
              <w:rPr>
                <w:rFonts w:ascii="Roboto Light" w:hAnsi="Roboto Light" w:cs="Open Sans"/>
                <w:sz w:val="24"/>
                <w:szCs w:val="24"/>
              </w:rPr>
              <w:t xml:space="preserve">Approved by:</w:t>
            </w:r>
          </w:p>
        </w:tc>
      </w:tr>
      <w:tr w:rsidRPr="00BD1D98" w:rsidR="006E7DDB" w:rsidTr="00BD1D98" w14:paraId="5D0ECEA1" w14:textId="77777777">
        <w:trPr>
          <w:trHeight w:val="461"/>
        </w:trPr>
        <w:tc>
          <w:tcPr>
            <w:tcW w:w="1844" w:type="dxa"/>
            <w:shd w:val="clear" w:color="auto" w:fill="4D868E"/>
          </w:tcPr>
          <w:p w:rsidRPr="00BD1D98" w:rsidR="006E7DDB" w:rsidP="006E7DDB" w:rsidRDefault="006E7DDB" w14:paraId="22DBB83C" w14:textId="77777777">
            <w:pPr>
              <w:pStyle w:val="Piedepgina"/>
              <w:rPr>
                <w:rFonts w:ascii="Roboto Light" w:hAnsi="Roboto Light" w:cs="Open Sans"/>
                <w:sz w:val="24"/>
                <w:szCs w:val="24"/>
              </w:rPr>
            </w:pPr>
            <w:r w:rsidRPr="00BD1D98">
              <w:rPr>
                <w:rFonts w:ascii="Roboto Light" w:hAnsi="Roboto Light" w:cs="Open Sans"/>
                <w:sz w:val="24"/>
                <w:szCs w:val="24"/>
              </w:rPr>
              <w:t xml:space="preserve">Department:</w:t>
            </w:r>
          </w:p>
        </w:tc>
        <w:tc>
          <w:tcPr>
            <w:tcW w:w="2596" w:type="dxa"/>
          </w:tcPr>
          <w:p w:rsidRPr="00BD1D98" w:rsidR="006E7DDB" w:rsidP="006E7DDB" w:rsidRDefault="006E7DDB" w14:paraId="62378AFF" w14:textId="52EB2D67">
            <w:pPr>
              <w:pStyle w:val="Cabeceraypie"/>
            </w:pPr>
            <w:r>
              <w:t xml:space="preserve">Quality Assurance</w:t>
            </w:r>
          </w:p>
        </w:tc>
        <w:tc>
          <w:tcPr>
            <w:tcW w:w="2597" w:type="dxa"/>
          </w:tcPr>
          <w:p w:rsidRPr="00BD1D98" w:rsidR="006E7DDB" w:rsidP="006E7DDB" w:rsidRDefault="006E7DDB" w14:paraId="07DC3121" w14:textId="775455A7">
            <w:pPr>
              <w:pStyle w:val="Cabeceraypie"/>
            </w:pPr>
            <w:r>
              <w:t xml:space="preserve">Systems and cybersecurity </w:t>
            </w:r>
          </w:p>
        </w:tc>
        <w:tc>
          <w:tcPr>
            <w:tcW w:w="2597" w:type="dxa"/>
          </w:tcPr>
          <w:p w:rsidRPr="00BD1D98" w:rsidR="006E7DDB" w:rsidP="006E7DDB" w:rsidRDefault="006E7DDB" w14:paraId="25558652" w14:textId="7861EFCB">
            <w:pPr>
              <w:pStyle w:val="Cabeceraypie"/>
            </w:pPr>
            <w:r>
              <w:t xml:space="preserve">Quality Assurance</w:t>
            </w:r>
          </w:p>
        </w:tc>
      </w:tr>
      <w:tr w:rsidRPr="00BD1D98" w:rsidR="006E7DDB" w:rsidTr="00BD1D98" w14:paraId="7279CECC" w14:textId="77777777">
        <w:trPr>
          <w:trHeight w:val="461"/>
        </w:trPr>
        <w:tc>
          <w:tcPr>
            <w:tcW w:w="1844" w:type="dxa"/>
            <w:shd w:val="clear" w:color="auto" w:fill="4D868E"/>
          </w:tcPr>
          <w:p w:rsidRPr="00BD1D98" w:rsidR="006E7DDB" w:rsidP="006E7DDB" w:rsidRDefault="006E7DDB" w14:paraId="1C19E456" w14:textId="77777777">
            <w:pPr>
              <w:pStyle w:val="Piedepgina"/>
              <w:rPr>
                <w:rFonts w:ascii="Roboto Light" w:hAnsi="Roboto Light" w:cs="Open Sans"/>
                <w:sz w:val="24"/>
                <w:szCs w:val="24"/>
              </w:rPr>
            </w:pPr>
            <w:r w:rsidRPr="00BD1D98">
              <w:rPr>
                <w:rFonts w:ascii="Roboto Light" w:hAnsi="Roboto Light" w:cs="Open Sans"/>
                <w:sz w:val="24"/>
                <w:szCs w:val="24"/>
              </w:rPr>
              <w:t xml:space="preserve">Name:</w:t>
            </w:r>
          </w:p>
        </w:tc>
        <w:tc>
          <w:tcPr>
            <w:tcW w:w="2596" w:type="dxa"/>
          </w:tcPr>
          <w:p w:rsidRPr="00BD1D98" w:rsidR="006E7DDB" w:rsidP="006E7DDB" w:rsidRDefault="006E7DDB" w14:paraId="285975A9" w14:textId="0C95E008">
            <w:pPr>
              <w:pStyle w:val="Cabeceraypie"/>
            </w:pPr>
            <w:r>
              <w:t xml:space="preserve">Iván Pérez</w:t>
            </w:r>
          </w:p>
        </w:tc>
        <w:tc>
          <w:tcPr>
            <w:tcW w:w="2597" w:type="dxa"/>
          </w:tcPr>
          <w:p w:rsidRPr="00BD1D98" w:rsidR="006E7DDB" w:rsidP="006E7DDB" w:rsidRDefault="006E7DDB" w14:paraId="0B0393A3" w14:textId="6CC049E7">
            <w:pPr>
              <w:pStyle w:val="Cabeceraypie"/>
            </w:pPr>
            <w:r>
              <w:t xml:space="preserve">David Pozo</w:t>
            </w:r>
          </w:p>
        </w:tc>
        <w:tc>
          <w:tcPr>
            <w:tcW w:w="2597" w:type="dxa"/>
          </w:tcPr>
          <w:p w:rsidRPr="00BD1D98" w:rsidR="006E7DDB" w:rsidP="006E7DDB" w:rsidRDefault="006E7DDB" w14:paraId="23439362" w14:textId="27E00932">
            <w:pPr>
              <w:pStyle w:val="Cabeceraypie"/>
            </w:pPr>
            <w:r>
              <w:t xml:space="preserve">Fernando Pozo</w:t>
            </w:r>
          </w:p>
        </w:tc>
      </w:tr>
      <w:tr w:rsidRPr="00BD1D98" w:rsidR="006E7DDB" w:rsidTr="00BD1D98" w14:paraId="0A9180D5" w14:textId="77777777">
        <w:trPr>
          <w:trHeight w:val="850"/>
        </w:trPr>
        <w:tc>
          <w:tcPr>
            <w:tcW w:w="1844" w:type="dxa"/>
            <w:shd w:val="clear" w:color="auto" w:fill="4D868E"/>
          </w:tcPr>
          <w:p w:rsidRPr="00BD1D98" w:rsidR="006E7DDB" w:rsidP="006E7DDB" w:rsidRDefault="006E7DDB" w14:paraId="45FF4ACA" w14:textId="77777777">
            <w:pPr>
              <w:pStyle w:val="Piedepgina"/>
              <w:rPr>
                <w:rFonts w:ascii="Roboto Light" w:hAnsi="Roboto Light" w:cs="Open Sans"/>
                <w:sz w:val="24"/>
                <w:szCs w:val="24"/>
              </w:rPr>
            </w:pPr>
            <w:r w:rsidRPr="00BD1D98">
              <w:rPr>
                <w:rFonts w:ascii="Roboto Light" w:hAnsi="Roboto Light" w:cs="Open Sans"/>
                <w:sz w:val="24"/>
                <w:szCs w:val="24"/>
              </w:rPr>
              <w:t xml:space="preserve">Signature:</w:t>
            </w:r>
          </w:p>
        </w:tc>
        <w:tc>
          <w:tcPr>
            <w:tcW w:w="2596" w:type="dxa"/>
          </w:tcPr>
          <w:p w:rsidRPr="00BD1D98" w:rsidR="006E7DDB" w:rsidP="006E7DDB" w:rsidRDefault="006E7DDB" w14:paraId="6DE509C3" w14:textId="77777777">
            <w:pPr>
              <w:pStyle w:val="Cabeceraypie"/>
            </w:pPr>
          </w:p>
        </w:tc>
        <w:tc>
          <w:tcPr>
            <w:tcW w:w="2597" w:type="dxa"/>
          </w:tcPr>
          <w:p w:rsidRPr="00BD1D98" w:rsidR="006E7DDB" w:rsidP="006E7DDB" w:rsidRDefault="006E7DDB" w14:paraId="06B46AA4" w14:textId="77777777">
            <w:pPr>
              <w:pStyle w:val="Cabeceraypie"/>
            </w:pPr>
          </w:p>
        </w:tc>
        <w:tc>
          <w:tcPr>
            <w:tcW w:w="2597" w:type="dxa"/>
          </w:tcPr>
          <w:p w:rsidRPr="00BD1D98" w:rsidR="006E7DDB" w:rsidP="006E7DDB" w:rsidRDefault="006E7DDB" w14:paraId="526BBF2A" w14:textId="77777777">
            <w:pPr>
              <w:pStyle w:val="Cabeceraypie"/>
            </w:pPr>
          </w:p>
        </w:tc>
      </w:tr>
      <w:tr w:rsidRPr="00BD1D98" w:rsidR="006E7DDB" w:rsidTr="00BD1D98" w14:paraId="7147F639" w14:textId="77777777">
        <w:trPr>
          <w:trHeight w:val="461"/>
        </w:trPr>
        <w:tc>
          <w:tcPr>
            <w:tcW w:w="1844" w:type="dxa"/>
            <w:shd w:val="clear" w:color="auto" w:fill="4D868E"/>
          </w:tcPr>
          <w:p w:rsidRPr="00BD1D98" w:rsidR="006E7DDB" w:rsidP="006E7DDB" w:rsidRDefault="006E7DDB" w14:paraId="0B08254D" w14:textId="77777777">
            <w:pPr>
              <w:pStyle w:val="Piedepgina"/>
              <w:rPr>
                <w:rFonts w:ascii="Roboto Light" w:hAnsi="Roboto Light" w:cs="Open Sans"/>
                <w:sz w:val="24"/>
                <w:szCs w:val="24"/>
              </w:rPr>
            </w:pPr>
            <w:r w:rsidRPr="00BD1D98">
              <w:rPr>
                <w:rFonts w:ascii="Roboto Light" w:hAnsi="Roboto Light" w:cs="Open Sans"/>
                <w:sz w:val="24"/>
                <w:szCs w:val="24"/>
              </w:rPr>
              <w:t xml:space="preserve">Date:</w:t>
            </w:r>
          </w:p>
        </w:tc>
        <w:tc>
          <w:tcPr>
            <w:tcW w:w="2596" w:type="dxa"/>
          </w:tcPr>
          <w:p w:rsidRPr="00C63FFE" w:rsidR="006E7DDB" w:rsidP="006E7DDB" w:rsidRDefault="006E7DDB" w14:paraId="528BBE1C" w14:textId="0ED60FD1">
            <w:pPr>
              <w:pStyle w:val="Cabeceraypie"/>
              <w:rPr>
                <w:highlight w:val="yellow"/>
              </w:rPr>
            </w:pPr>
          </w:p>
        </w:tc>
        <w:tc>
          <w:tcPr>
            <w:tcW w:w="2597" w:type="dxa"/>
          </w:tcPr>
          <w:p w:rsidRPr="00C63FFE" w:rsidR="006E7DDB" w:rsidP="006E7DDB" w:rsidRDefault="006E7DDB" w14:paraId="5609086B" w14:textId="45297B19">
            <w:pPr>
              <w:pStyle w:val="Cabeceraypie"/>
              <w:rPr>
                <w:highlight w:val="yellow"/>
              </w:rPr>
            </w:pPr>
          </w:p>
        </w:tc>
        <w:tc>
          <w:tcPr>
            <w:tcW w:w="2597" w:type="dxa"/>
          </w:tcPr>
          <w:p w:rsidRPr="00116563" w:rsidR="006E7DDB" w:rsidP="006E7DDB" w:rsidRDefault="006E7DDB" w14:paraId="3394DF51" w14:textId="6364546F">
            <w:pPr>
              <w:pStyle w:val="Cabeceraypie"/>
            </w:pPr>
          </w:p>
        </w:tc>
      </w:tr>
    </w:tbl>
    <w:p w:rsidRPr="00BD1D98" w:rsidR="00C80FB1" w:rsidP="008365F7" w:rsidRDefault="00C80FB1" w14:paraId="3FBCF00D" w14:textId="77777777">
      <w:pPr>
        <w:rPr>
          <w:szCs w:val="24"/>
        </w:rPr>
      </w:pPr>
    </w:p>
    <w:tbl>
      <w:tblPr>
        <w:tblStyle w:val="Tablaconcuadrcula"/>
        <w:tblW w:w="0" w:type="auto"/>
        <w:jc w:val="center"/>
        <w:tblLook w:val="04a0"/>
      </w:tblPr>
      <w:tblGrid>
        <w:gridCol w:w="1555"/>
        <w:gridCol w:w="2693"/>
      </w:tblGrid>
      <w:tr w:rsidRPr="00BD1D98" w:rsidR="001E6FFD" w:rsidTr="00CA1873" w14:paraId="7F43660C" w14:textId="77777777">
        <w:trPr>
          <w:trHeight w:val="937"/>
          <w:jc w:val="center"/>
        </w:trPr>
        <w:tc>
          <w:tcPr>
            <w:tcW w:w="1555" w:type="dxa"/>
            <w:shd w:val="clear" w:color="auto" w:fill="4D868E"/>
          </w:tcPr>
          <w:p w:rsidRPr="00BD1D98" w:rsidR="001E6FFD" w:rsidP="001E0D2A" w:rsidRDefault="001E6FFD" w14:paraId="49731AFA" w14:textId="77777777">
            <w:pPr>
              <w:jc w:val="center"/>
              <w:rPr>
                <w:szCs w:val="24"/>
              </w:rPr>
            </w:pPr>
            <w:r w:rsidRPr="00BD1D98">
              <w:rPr>
                <w:szCs w:val="24"/>
              </w:rPr>
              <w:t xml:space="preserve">Valid until:</w:t>
            </w:r>
          </w:p>
        </w:tc>
        <w:tc>
          <w:tcPr>
            <w:tcW w:w="2693" w:type="dxa"/>
            <w:vAlign w:val="center"/>
          </w:tcPr>
          <w:p w:rsidRPr="00BD1D98" w:rsidR="001E6FFD" w:rsidP="00CA1873" w:rsidRDefault="006E7DDB" w14:paraId="5FDEBE9D" w14:textId="22D0F9EE">
            <w:pPr>
              <w:jc w:val="left"/>
              <w:rPr>
                <w:szCs w:val="24"/>
              </w:rPr>
            </w:pPr>
            <w:r>
              <w:rPr>
                <w:szCs w:val="24"/>
              </w:rPr>
              <w:t xml:space="preserve">02/06/2028</w:t>
            </w:r>
          </w:p>
        </w:tc>
      </w:tr>
    </w:tbl>
    <w:p w:rsidRPr="00BD1D98" w:rsidR="006D678C" w:rsidRDefault="006D678C" w14:paraId="42484993" w14:textId="47DC63BD">
      <w:pPr>
        <w:spacing w:line="259" w:lineRule="auto"/>
        <w:jc w:val="left"/>
        <w:rPr>
          <w:szCs w:val="24"/>
        </w:rPr>
      </w:pPr>
      <w:r w:rsidRPr="00BD1D98">
        <w:rPr>
          <w:szCs w:val="24"/>
        </w:rPr>
        <w:br w:type="page"/>
      </w:r>
    </w:p>
    <w:p w:rsidRPr="00BD1D98" w:rsidR="00222E9E" w:rsidP="008365F7" w:rsidRDefault="00222E9E" w14:paraId="6CEB18C8" w14:textId="77777777">
      <w:pPr>
        <w:rPr>
          <w:szCs w:val="24"/>
        </w:rPr>
      </w:pPr>
    </w:p>
    <w:p w:rsidRPr="00BD1D98" w:rsidR="00222E9E" w:rsidP="008365F7" w:rsidRDefault="00222E9E" w14:paraId="6A3B5E12" w14:textId="4D97731A">
      <w:pPr>
        <w:rPr>
          <w:szCs w:val="24"/>
        </w:rPr>
      </w:pPr>
    </w:p>
    <w:p w:rsidRPr="00BD1D98" w:rsidR="006D678C" w:rsidP="008365F7" w:rsidRDefault="006D678C" w14:paraId="3C4BAA7D" w14:textId="3DD85BBF">
      <w:pPr>
        <w:rPr>
          <w:szCs w:val="24"/>
        </w:rPr>
      </w:pPr>
    </w:p>
    <w:p w:rsidRPr="00BD1D98" w:rsidR="006D678C" w:rsidP="008365F7" w:rsidRDefault="006D678C" w14:paraId="30447C2A" w14:textId="77777777">
      <w:pPr>
        <w:rPr>
          <w:szCs w:val="24"/>
        </w:rPr>
      </w:pPr>
    </w:p>
    <w:p w:rsidRPr="00BD1D98" w:rsidR="00C80FB1" w:rsidP="008365F7" w:rsidRDefault="00C80FB1" w14:paraId="0294D84C" w14:textId="77777777">
      <w:pPr>
        <w:rPr>
          <w:szCs w:val="24"/>
        </w:rPr>
      </w:pPr>
    </w:p>
    <w:p w:rsidRPr="00BD1D98" w:rsidR="00C80FB1" w:rsidP="008365F7" w:rsidRDefault="00C80FB1" w14:paraId="233A8379" w14:textId="77777777">
      <w:pPr>
        <w:rPr>
          <w:szCs w:val="24"/>
        </w:rPr>
      </w:pPr>
    </w:p>
    <w:tbl>
      <w:tblPr>
        <w:tblStyle w:val="Tablaconcuadrcula"/>
        <w:tblW w:w="9634" w:type="dxa"/>
        <w:tblLook w:val="04a0"/>
      </w:tblPr>
      <w:tblGrid>
        <w:gridCol w:w="1270"/>
        <w:gridCol w:w="4821"/>
        <w:gridCol w:w="1725"/>
        <w:gridCol w:w="1818"/>
      </w:tblGrid>
      <w:tr w:rsidRPr="00BD1D98" w:rsidR="00C80FB1" w:rsidTr="15A4380A" w14:paraId="253A1D19" w14:textId="77777777">
        <w:trPr>
          <w:trHeight w:val="646"/>
        </w:trPr>
        <w:tc>
          <w:tcPr>
            <w:tcW w:w="9634" w:type="dxa"/>
            <w:gridSpan w:val="4"/>
            <w:shd w:val="clear" w:color="auto" w:fill="4D868E"/>
            <w:tcMar/>
            <w:vAlign w:val="center"/>
          </w:tcPr>
          <w:p w:rsidRPr="00BD1D98" w:rsidR="00C80FB1" w:rsidP="00C80FB1" w:rsidRDefault="00C80FB1" w14:paraId="16D284B7" w14:textId="77777777">
            <w:pPr>
              <w:jc w:val="center"/>
              <w:rPr>
                <w:b/>
                <w:szCs w:val="24"/>
              </w:rPr>
            </w:pPr>
            <w:r w:rsidRPr="00BD1D98">
              <w:rPr>
                <w:b/>
                <w:szCs w:val="24"/>
              </w:rPr>
              <w:t xml:space="preserve">DOCUMENT HISTORY</w:t>
            </w:r>
          </w:p>
        </w:tc>
      </w:tr>
      <w:tr w:rsidRPr="00BD1D98" w:rsidR="00C80FB1" w:rsidTr="15A4380A" w14:paraId="410A3D7B" w14:textId="77777777">
        <w:trPr>
          <w:trHeight w:val="672"/>
        </w:trPr>
        <w:tc>
          <w:tcPr>
            <w:tcW w:w="1270" w:type="dxa"/>
            <w:shd w:val="clear" w:color="auto" w:fill="4D868E"/>
            <w:tcMar/>
            <w:vAlign w:val="center"/>
          </w:tcPr>
          <w:p w:rsidRPr="00EF327B" w:rsidR="00C80FB1" w:rsidP="00C80FB1" w:rsidRDefault="00EF327B" w14:paraId="417B1FE6" w14:textId="5ACA4BB6">
            <w:pPr>
              <w:jc w:val="center"/>
              <w:rPr>
                <w:b/>
                <w:szCs w:val="24"/>
              </w:rPr>
            </w:pPr>
            <w:r w:rsidRPr="00EF327B">
              <w:rPr>
                <w:b/>
                <w:szCs w:val="24"/>
              </w:rPr>
              <w:t xml:space="preserve">VERSION</w:t>
            </w:r>
          </w:p>
        </w:tc>
        <w:tc>
          <w:tcPr>
            <w:tcW w:w="4821" w:type="dxa"/>
            <w:shd w:val="clear" w:color="auto" w:fill="4D868E"/>
            <w:tcMar/>
            <w:vAlign w:val="center"/>
          </w:tcPr>
          <w:p w:rsidRPr="00EF327B" w:rsidR="00C80FB1" w:rsidP="00C80FB1" w:rsidRDefault="00EF327B" w14:paraId="2B838FE6" w14:textId="064D5AC3">
            <w:pPr>
              <w:jc w:val="center"/>
              <w:rPr>
                <w:b/>
                <w:szCs w:val="24"/>
              </w:rPr>
            </w:pPr>
            <w:r w:rsidRPr="00EF327B">
              <w:rPr>
                <w:b/>
                <w:szCs w:val="24"/>
              </w:rPr>
              <w:t xml:space="preserve">CAUSES OF CHANGE</w:t>
            </w:r>
          </w:p>
        </w:tc>
        <w:tc>
          <w:tcPr>
            <w:tcW w:w="1725" w:type="dxa"/>
            <w:shd w:val="clear" w:color="auto" w:fill="4D868E"/>
            <w:tcMar/>
            <w:vAlign w:val="center"/>
          </w:tcPr>
          <w:p w:rsidRPr="00EF327B" w:rsidR="00C80FB1" w:rsidP="00C80FB1" w:rsidRDefault="00EF327B" w14:paraId="7134401F" w14:textId="6918BD9C">
            <w:pPr>
              <w:jc w:val="center"/>
              <w:rPr>
                <w:b/>
                <w:szCs w:val="24"/>
              </w:rPr>
            </w:pPr>
            <w:r w:rsidRPr="00EF327B">
              <w:rPr>
                <w:b/>
                <w:szCs w:val="24"/>
              </w:rPr>
              <w:t xml:space="preserve">DATE OF ENTRY INTO FORCE</w:t>
            </w:r>
          </w:p>
        </w:tc>
        <w:tc>
          <w:tcPr>
            <w:tcW w:w="1818" w:type="dxa"/>
            <w:shd w:val="clear" w:color="auto" w:fill="4D868E"/>
            <w:tcMar/>
            <w:vAlign w:val="center"/>
          </w:tcPr>
          <w:p w:rsidRPr="00EF327B" w:rsidR="00C80FB1" w:rsidP="00C80FB1" w:rsidRDefault="00EF327B" w14:paraId="7C8CCFBB" w14:textId="308698AA">
            <w:pPr>
              <w:jc w:val="center"/>
              <w:rPr>
                <w:b/>
                <w:szCs w:val="24"/>
              </w:rPr>
            </w:pPr>
            <w:r w:rsidRPr="00EF327B">
              <w:rPr>
                <w:b/>
                <w:szCs w:val="24"/>
              </w:rPr>
              <w:t xml:space="preserve">REPLACES (CODE, REVISION)</w:t>
            </w:r>
          </w:p>
        </w:tc>
      </w:tr>
      <w:tr w:rsidRPr="00BD1D98" w:rsidR="00C80FB1" w:rsidTr="15A4380A" w14:paraId="3C5E8E5A" w14:textId="77777777">
        <w:trPr>
          <w:trHeight w:val="646"/>
        </w:trPr>
        <w:tc>
          <w:tcPr>
            <w:tcW w:w="1270" w:type="dxa"/>
            <w:tcMar/>
            <w:vAlign w:val="center"/>
          </w:tcPr>
          <w:p w:rsidRPr="00BD1D98" w:rsidR="00C80FB1" w:rsidP="00C80FB1" w:rsidRDefault="00934010" w14:paraId="40E57DF6" w14:textId="74E268E3">
            <w:pPr>
              <w:jc w:val="center"/>
              <w:rPr>
                <w:szCs w:val="24"/>
              </w:rPr>
            </w:pPr>
            <w:r w:rsidRPr="00BD1D98" w:rsidR="006D678C">
              <w:rPr>
                <w:szCs w:val="24"/>
              </w:rPr>
              <w:t xml:space="preserve">01</w:t>
            </w:r>
          </w:p>
        </w:tc>
        <w:tc>
          <w:tcPr>
            <w:tcW w:w="4821" w:type="dxa"/>
            <w:tcMar/>
            <w:vAlign w:val="center"/>
          </w:tcPr>
          <w:p w:rsidRPr="00BD1D98" w:rsidR="00C80FB1" w:rsidP="00C80FB1" w:rsidRDefault="00B15C37" w14:paraId="3F1E1DE2" w14:textId="78E5ECCE">
            <w:pPr>
              <w:jc w:val="center"/>
              <w:rPr>
                <w:szCs w:val="24"/>
              </w:rPr>
            </w:pPr>
            <w:r w:rsidRPr="00BD1D98">
              <w:rPr>
                <w:szCs w:val="24"/>
              </w:rPr>
              <w:t xml:space="preserve">Initial edition</w:t>
            </w:r>
          </w:p>
        </w:tc>
        <w:tc>
          <w:tcPr>
            <w:tcW w:w="1725" w:type="dxa"/>
            <w:tcMar/>
            <w:vAlign w:val="center"/>
          </w:tcPr>
          <w:p w:rsidRPr="00BD1D98" w:rsidR="00C80FB1" w:rsidP="00C80FB1" w:rsidRDefault="00BF6B6E" w14:paraId="016D46F0" w14:textId="71858D66">
            <w:pPr>
              <w:jc w:val="center"/>
              <w:rPr>
                <w:szCs w:val="24"/>
              </w:rPr>
            </w:pPr>
            <w:r>
              <w:rPr>
                <w:szCs w:val="24"/>
              </w:rPr>
              <w:t xml:space="preserve">22/02/2024</w:t>
            </w:r>
          </w:p>
        </w:tc>
        <w:tc>
          <w:tcPr>
            <w:tcW w:w="1818" w:type="dxa"/>
            <w:tcMar/>
            <w:vAlign w:val="center"/>
          </w:tcPr>
          <w:p w:rsidRPr="00BD1D98" w:rsidR="00C80FB1" w:rsidP="00C80FB1" w:rsidRDefault="00796876" w14:paraId="584724E0" w14:textId="77777777">
            <w:pPr>
              <w:jc w:val="center"/>
              <w:rPr>
                <w:szCs w:val="24"/>
              </w:rPr>
            </w:pPr>
            <w:r w:rsidRPr="00BD1D98">
              <w:rPr>
                <w:szCs w:val="24"/>
              </w:rPr>
              <w:t xml:space="preserve">N/A</w:t>
            </w:r>
          </w:p>
        </w:tc>
      </w:tr>
      <w:tr w:rsidRPr="00BD1D98" w:rsidR="00DE1EC0" w:rsidTr="15A4380A" w14:paraId="0F1601F7" w14:textId="77777777">
        <w:trPr>
          <w:trHeight w:val="646"/>
        </w:trPr>
        <w:tc>
          <w:tcPr>
            <w:tcW w:w="1270" w:type="dxa"/>
            <w:tcMar/>
            <w:vAlign w:val="center"/>
          </w:tcPr>
          <w:p w:rsidRPr="00BD1D98" w:rsidR="00DE1EC0" w:rsidP="00C80FB1" w:rsidRDefault="00DE1EC0" w14:paraId="006E018F" w14:textId="31AE59CF">
            <w:pPr>
              <w:jc w:val="center"/>
              <w:rPr>
                <w:szCs w:val="24"/>
              </w:rPr>
            </w:pPr>
            <w:r>
              <w:rPr>
                <w:szCs w:val="24"/>
              </w:rPr>
              <w:t xml:space="preserve">02</w:t>
            </w:r>
          </w:p>
        </w:tc>
        <w:tc>
          <w:tcPr>
            <w:tcW w:w="4821" w:type="dxa"/>
            <w:tcMar/>
            <w:vAlign w:val="center"/>
          </w:tcPr>
          <w:p w:rsidRPr="00BD1D98" w:rsidR="00DE1EC0" w:rsidP="00C80FB1" w:rsidRDefault="00DE1EC0" w14:paraId="173E7C41" w14:textId="0B4D9E91">
            <w:pPr>
              <w:jc w:val="center"/>
              <w:rPr>
                <w:szCs w:val="24"/>
              </w:rPr>
            </w:pPr>
            <w:r>
              <w:rPr>
                <w:szCs w:val="24"/>
              </w:rPr>
              <w:t xml:space="preserve">Updating of Spika departments</w:t>
            </w:r>
            <w:r w:rsidR="00856EFB">
              <w:rPr>
                <w:szCs w:val="24"/>
              </w:rPr>
              <w:t xml:space="preserve">, definition of </w:t>
            </w:r>
            <w:r w:rsidRPr="00906BF3" w:rsidR="00906BF3">
              <w:rPr>
                <w:szCs w:val="24"/>
              </w:rPr>
              <w:t xml:space="preserve">software reproducibility </w:t>
            </w:r>
            <w:r w:rsidR="00856EFB">
              <w:rPr>
                <w:szCs w:val="24"/>
              </w:rPr>
              <w:t xml:space="preserve">procedures</w:t>
            </w:r>
            <w:r w:rsidR="00906BF3">
              <w:rPr>
                <w:szCs w:val="24"/>
              </w:rPr>
              <w:t xml:space="preserve">, </w:t>
            </w:r>
            <w:r w:rsidRPr="00906BF3" w:rsidR="00906BF3">
              <w:rPr>
                <w:szCs w:val="24"/>
              </w:rPr>
              <w:t xml:space="preserve">downloading and installation process</w:t>
            </w:r>
            <w:r w:rsidR="00CD50FA">
              <w:rPr>
                <w:szCs w:val="24"/>
              </w:rPr>
              <w:t xml:space="preserve">, verification of labelling and correct functioning in the annexes.</w:t>
            </w:r>
          </w:p>
        </w:tc>
        <w:tc>
          <w:tcPr>
            <w:tcW w:w="1725" w:type="dxa"/>
            <w:tcMar/>
            <w:vAlign w:val="center"/>
          </w:tcPr>
          <w:p w:rsidR="00DE1EC0" w:rsidP="00C80FB1" w:rsidRDefault="00DE1EC0" w14:paraId="53319105" w14:textId="7B0AFC31">
            <w:pPr>
              <w:jc w:val="center"/>
              <w:rPr>
                <w:szCs w:val="24"/>
              </w:rPr>
            </w:pPr>
            <w:r>
              <w:rPr>
                <w:szCs w:val="24"/>
              </w:rPr>
              <w:t xml:space="preserve">15/07/2024</w:t>
            </w:r>
          </w:p>
        </w:tc>
        <w:tc>
          <w:tcPr>
            <w:tcW w:w="1818" w:type="dxa"/>
            <w:tcMar/>
            <w:vAlign w:val="center"/>
          </w:tcPr>
          <w:p w:rsidRPr="00BD1D98" w:rsidR="00DE1EC0" w:rsidP="00C80FB1" w:rsidRDefault="00DE1EC0" w14:paraId="2F955621" w14:textId="293AADD5">
            <w:pPr>
              <w:jc w:val="center"/>
              <w:rPr>
                <w:szCs w:val="24"/>
              </w:rPr>
            </w:pPr>
            <w:r>
              <w:rPr>
                <w:szCs w:val="24"/>
              </w:rPr>
              <w:t xml:space="preserve">PNT-016.01</w:t>
            </w:r>
          </w:p>
        </w:tc>
      </w:tr>
      <w:tr w:rsidRPr="00BD1D98" w:rsidR="001E1E7E" w:rsidTr="15A4380A" w14:paraId="7D8FA1CA" w14:textId="77777777">
        <w:trPr>
          <w:trHeight w:val="646"/>
        </w:trPr>
        <w:tc>
          <w:tcPr>
            <w:tcW w:w="1270" w:type="dxa"/>
            <w:tcMar/>
            <w:vAlign w:val="center"/>
          </w:tcPr>
          <w:p w:rsidR="001E1E7E" w:rsidP="00C80FB1" w:rsidRDefault="001E1E7E" w14:paraId="66A274FA" w14:textId="26DC7DC5">
            <w:pPr>
              <w:jc w:val="center"/>
              <w:rPr>
                <w:szCs w:val="24"/>
              </w:rPr>
            </w:pPr>
            <w:r>
              <w:rPr>
                <w:szCs w:val="24"/>
              </w:rPr>
              <w:t xml:space="preserve">03</w:t>
            </w:r>
          </w:p>
        </w:tc>
        <w:tc>
          <w:tcPr>
            <w:tcW w:w="4821" w:type="dxa"/>
            <w:tcMar/>
            <w:vAlign w:val="center"/>
          </w:tcPr>
          <w:p w:rsidRPr="00BA74F4" w:rsidR="00BA74F4" w:rsidP="00BA74F4" w:rsidRDefault="00BA74F4" w14:paraId="6EBDF13A" w14:textId="77777777">
            <w:pPr>
              <w:jc w:val="center"/>
              <w:rPr>
                <w:szCs w:val="24"/>
              </w:rPr>
            </w:pPr>
            <w:r w:rsidRPr="00BA74F4">
              <w:rPr>
                <w:szCs w:val="24"/>
              </w:rPr>
              <w:t xml:space="preserve">Amendment of Annex 1 to include the software version and update the applicable regulations.</w:t>
            </w:r>
          </w:p>
          <w:p w:rsidR="001E1E7E" w:rsidP="00BA74F4" w:rsidRDefault="00BA74F4" w14:paraId="016E84B3" w14:textId="07DC300A">
            <w:pPr>
              <w:jc w:val="center"/>
              <w:rPr>
                <w:szCs w:val="24"/>
              </w:rPr>
            </w:pPr>
            <w:r w:rsidRPr="00BA74F4">
              <w:rPr>
                <w:szCs w:val="24"/>
              </w:rPr>
              <w:t xml:space="preserve">Amendment of Annexes 4 and 5 to include the signature of the responsible technician.</w:t>
            </w:r>
          </w:p>
        </w:tc>
        <w:tc>
          <w:tcPr>
            <w:tcW w:w="1725" w:type="dxa"/>
            <w:tcMar/>
            <w:vAlign w:val="center"/>
          </w:tcPr>
          <w:p w:rsidR="001E1E7E" w:rsidP="00C80FB1" w:rsidRDefault="00116563" w14:paraId="07E56D65" w14:textId="79CE3EBE">
            <w:pPr>
              <w:jc w:val="center"/>
              <w:rPr>
                <w:szCs w:val="24"/>
              </w:rPr>
            </w:pPr>
            <w:r w:rsidRPr="00116563" w:rsidR="001E1E7E">
              <w:rPr>
                <w:szCs w:val="24"/>
              </w:rPr>
              <w:t xml:space="preserve">20/08/2024</w:t>
            </w:r>
          </w:p>
        </w:tc>
        <w:tc>
          <w:tcPr>
            <w:tcW w:w="1818" w:type="dxa"/>
            <w:tcMar/>
            <w:vAlign w:val="center"/>
          </w:tcPr>
          <w:p w:rsidR="001E1E7E" w:rsidP="00C80FB1" w:rsidRDefault="001E1E7E" w14:paraId="07A26F2C" w14:textId="5A3A2C65">
            <w:pPr>
              <w:jc w:val="center"/>
              <w:rPr>
                <w:szCs w:val="24"/>
              </w:rPr>
            </w:pPr>
            <w:r>
              <w:rPr>
                <w:szCs w:val="24"/>
              </w:rPr>
              <w:t xml:space="preserve">PNT-016.02</w:t>
            </w:r>
          </w:p>
        </w:tc>
      </w:tr>
      <w:tr w:rsidRPr="00BD1D98" w:rsidR="00F108CB" w:rsidTr="15A4380A" w14:paraId="4BA8DEA9" w14:textId="77777777">
        <w:trPr>
          <w:trHeight w:val="646"/>
        </w:trPr>
        <w:tc>
          <w:tcPr>
            <w:tcW w:w="1270" w:type="dxa"/>
            <w:tcMar/>
            <w:vAlign w:val="center"/>
          </w:tcPr>
          <w:p w:rsidR="00F108CB" w:rsidP="00C80FB1" w:rsidRDefault="00F108CB" w14:paraId="13332817" w14:textId="56808917">
            <w:pPr>
              <w:jc w:val="center"/>
              <w:rPr>
                <w:szCs w:val="24"/>
              </w:rPr>
            </w:pPr>
            <w:r>
              <w:rPr>
                <w:szCs w:val="24"/>
              </w:rPr>
              <w:t xml:space="preserve">04</w:t>
            </w:r>
          </w:p>
        </w:tc>
        <w:tc>
          <w:tcPr>
            <w:tcW w:w="4821" w:type="dxa"/>
            <w:tcMar/>
            <w:vAlign w:val="center"/>
          </w:tcPr>
          <w:p w:rsidRPr="00BA74F4" w:rsidR="00F108CB" w:rsidP="00BA74F4" w:rsidRDefault="00AE4BB7" w14:paraId="2C95B5ED" w14:textId="1D3F86EB">
            <w:pPr>
              <w:jc w:val="center"/>
              <w:rPr>
                <w:szCs w:val="24"/>
              </w:rPr>
            </w:pPr>
            <w:r w:rsidRPr="00AE4BB7">
              <w:rPr>
                <w:szCs w:val="24"/>
              </w:rPr>
              <w:t xml:space="preserve">Change in Spika's departments</w:t>
            </w:r>
          </w:p>
        </w:tc>
        <w:tc>
          <w:tcPr>
            <w:tcW w:w="1725" w:type="dxa"/>
            <w:tcMar/>
            <w:vAlign w:val="center"/>
          </w:tcPr>
          <w:p w:rsidRPr="00116563" w:rsidR="00F108CB" w:rsidP="00C80FB1" w:rsidRDefault="00F108CB" w14:paraId="06710816" w14:textId="55877BF2">
            <w:pPr>
              <w:jc w:val="center"/>
            </w:pPr>
            <w:r w:rsidR="3CF964BA">
              <w:rPr/>
              <w:t xml:space="preserve">02/06/2025</w:t>
            </w:r>
          </w:p>
        </w:tc>
        <w:tc>
          <w:tcPr>
            <w:tcW w:w="1818" w:type="dxa"/>
            <w:tcMar/>
            <w:vAlign w:val="center"/>
          </w:tcPr>
          <w:p w:rsidR="00F108CB" w:rsidP="00C80FB1" w:rsidRDefault="00F108CB" w14:paraId="394FF64E" w14:textId="3BA35156">
            <w:pPr>
              <w:jc w:val="center"/>
              <w:rPr>
                <w:szCs w:val="24"/>
              </w:rPr>
            </w:pPr>
            <w:r>
              <w:rPr>
                <w:szCs w:val="24"/>
              </w:rPr>
              <w:t xml:space="preserve">PNT-016.03</w:t>
            </w:r>
          </w:p>
        </w:tc>
      </w:tr>
    </w:tbl>
    <w:p w:rsidRPr="00BD1D98" w:rsidR="006D678C" w:rsidP="008365F7" w:rsidRDefault="006D678C" w14:paraId="014626C0" w14:textId="459D7CA4">
      <w:pPr>
        <w:rPr>
          <w:szCs w:val="24"/>
        </w:rPr>
      </w:pPr>
    </w:p>
    <w:p w:rsidRPr="00BD1D98" w:rsidR="006D678C" w:rsidRDefault="006D678C" w14:paraId="45C36ABB" w14:textId="77777777">
      <w:pPr>
        <w:spacing w:line="259" w:lineRule="auto"/>
        <w:jc w:val="left"/>
        <w:rPr>
          <w:szCs w:val="24"/>
        </w:rPr>
      </w:pPr>
      <w:r w:rsidRPr="00BD1D98">
        <w:rPr>
          <w:szCs w:val="24"/>
        </w:rPr>
        <w:br w:type="page"/>
      </w:r>
    </w:p>
    <w:p w:rsidR="00067996" w:rsidP="008365F7" w:rsidRDefault="00067996" w14:paraId="32E2E5FA" w14:textId="77777777">
      <w:pPr>
        <w:rPr>
          <w:szCs w:val="24"/>
        </w:rPr>
      </w:pPr>
    </w:p>
    <w:p w:rsidRPr="00BD1D98" w:rsidR="00EF327B" w:rsidP="008365F7" w:rsidRDefault="00EF327B" w14:paraId="17E502C8" w14:textId="77777777">
      <w:pPr>
        <w:rPr>
          <w:szCs w:val="24"/>
        </w:rPr>
      </w:pPr>
    </w:p>
    <w:sdt>
      <w:sdtPr>
        <w:id w:val="2117920800"/>
        <w:docPartObj>
          <w:docPartGallery w:val="Table of Contents"/>
          <w:docPartUnique/>
        </w:docPartObj>
      </w:sdtPr>
      <w:sdtContent>
        <w:p w:rsidR="00EF327B" w:rsidP="7DD3A5A5" w:rsidRDefault="00EF327B" w14:paraId="74095415" w14:textId="63B0E7A9" w14:noSpellErr="1">
          <w:pPr>
            <w:pStyle w:val="TtuloTDC"/>
            <w:jc w:val="center"/>
            <w:rPr>
              <w:lang w:val="es-ES"/>
            </w:rPr>
          </w:pPr>
          <w:r w:rsidRPr="7DD3A5A5" w:rsidR="00EF327B">
            <w:rPr>
              <w:lang w:val="es-ES"/>
            </w:rPr>
            <w:t xml:space="preserve">Content</w:t>
          </w:r>
        </w:p>
        <w:p w:rsidR="008C7E33" w:rsidP="7DD3A5A5" w:rsidRDefault="00EF327B" w14:paraId="716160D3" w14:textId="25F9B3A8">
          <w:pPr>
            <w:pStyle w:val="TDC1"/>
            <w:tabs>
              <w:tab w:val="left" w:leader="none" w:pos="480"/>
              <w:tab w:val="right" w:leader="dot" w:pos="9615"/>
            </w:tabs>
            <w:rPr>
              <w:rStyle w:val="Hipervnculo"/>
              <w:noProof/>
              <w:kern w:val="2"/>
              <w:lang w:val="es-ES"/>
              <w14:ligatures w14:val="standardContextual"/>
            </w:rPr>
          </w:pPr>
          <w:r>
            <w:fldChar w:fldCharType="begin"/>
          </w:r>
          <w:r>
            <w:instrText xml:space="preserve">TOC \o "1-3" \z \u \h</w:instrText>
          </w:r>
          <w:r>
            <w:fldChar w:fldCharType="separate"/>
          </w:r>
          <w:hyperlink w:anchor="_Toc1376634818">
            <w:r w:rsidRPr="7DD3A5A5" w:rsidR="7DD3A5A5">
              <w:rPr>
                <w:rStyle w:val="Hipervnculo"/>
              </w:rPr>
              <w:t>1.</w:t>
            </w:r>
            <w:r>
              <w:tab/>
            </w:r>
            <w:r w:rsidRPr="7DD3A5A5" w:rsidR="7DD3A5A5">
              <w:rPr>
                <w:rStyle w:val="Hipervnculo"/>
              </w:rPr>
              <w:t xml:space="preserve">Target</w:t>
            </w:r>
            <w:r>
              <w:tab/>
            </w:r>
            <w:r>
              <w:fldChar w:fldCharType="begin"/>
            </w:r>
            <w:r>
              <w:instrText xml:space="preserve">PAGEREF _Toc1376634818 \h</w:instrText>
            </w:r>
            <w:r>
              <w:fldChar w:fldCharType="separate"/>
            </w:r>
            <w:r w:rsidRPr="7DD3A5A5" w:rsidR="7DD3A5A5">
              <w:rPr>
                <w:rStyle w:val="Hipervnculo"/>
              </w:rPr>
              <w:t>3</w:t>
            </w:r>
            <w:r>
              <w:fldChar w:fldCharType="end"/>
            </w:r>
          </w:hyperlink>
        </w:p>
        <w:p w:rsidR="008C7E33" w:rsidP="7DD3A5A5" w:rsidRDefault="008C7E33" w14:paraId="3FCC690D" w14:textId="342F3FDF">
          <w:pPr>
            <w:pStyle w:val="TDC1"/>
            <w:tabs>
              <w:tab w:val="left" w:leader="none" w:pos="480"/>
              <w:tab w:val="right" w:leader="dot" w:pos="9615"/>
            </w:tabs>
            <w:rPr>
              <w:rStyle w:val="Hipervnculo"/>
              <w:noProof/>
              <w:kern w:val="2"/>
              <w:lang w:val="es-ES"/>
              <w14:ligatures w14:val="standardContextual"/>
            </w:rPr>
          </w:pPr>
          <w:hyperlink w:anchor="_Toc969234451">
            <w:r w:rsidRPr="7DD3A5A5" w:rsidR="7DD3A5A5">
              <w:rPr>
                <w:rStyle w:val="Hipervnculo"/>
              </w:rPr>
              <w:t>2.</w:t>
            </w:r>
            <w:r>
              <w:tab/>
            </w:r>
            <w:r w:rsidRPr="7DD3A5A5" w:rsidR="7DD3A5A5">
              <w:rPr>
                <w:rStyle w:val="Hipervnculo"/>
              </w:rPr>
              <w:t xml:space="preserve">Outreach</w:t>
            </w:r>
            <w:r>
              <w:tab/>
            </w:r>
            <w:r>
              <w:fldChar w:fldCharType="begin"/>
            </w:r>
            <w:r>
              <w:instrText xml:space="preserve">PAGEREF _Toc969234451 \h</w:instrText>
            </w:r>
            <w:r>
              <w:fldChar w:fldCharType="separate"/>
            </w:r>
            <w:r w:rsidRPr="7DD3A5A5" w:rsidR="7DD3A5A5">
              <w:rPr>
                <w:rStyle w:val="Hipervnculo"/>
              </w:rPr>
              <w:t>4</w:t>
            </w:r>
            <w:r>
              <w:fldChar w:fldCharType="end"/>
            </w:r>
          </w:hyperlink>
        </w:p>
        <w:p w:rsidR="008C7E33" w:rsidP="7DD3A5A5" w:rsidRDefault="008C7E33" w14:paraId="1FE6EEDE" w14:textId="55320146">
          <w:pPr>
            <w:pStyle w:val="TDC1"/>
            <w:tabs>
              <w:tab w:val="left" w:leader="none" w:pos="480"/>
              <w:tab w:val="right" w:leader="dot" w:pos="9615"/>
            </w:tabs>
            <w:rPr>
              <w:rStyle w:val="Hipervnculo"/>
              <w:noProof/>
              <w:kern w:val="2"/>
              <w:lang w:val="es-ES"/>
              <w14:ligatures w14:val="standardContextual"/>
            </w:rPr>
          </w:pPr>
          <w:hyperlink w:anchor="_Toc1995816372">
            <w:r w:rsidRPr="7DD3A5A5" w:rsidR="7DD3A5A5">
              <w:rPr>
                <w:rStyle w:val="Hipervnculo"/>
              </w:rPr>
              <w:t>3.</w:t>
            </w:r>
            <w:r>
              <w:tab/>
            </w:r>
            <w:r w:rsidRPr="7DD3A5A5" w:rsidR="7DD3A5A5">
              <w:rPr>
                <w:rStyle w:val="Hipervnculo"/>
              </w:rPr>
              <w:t xml:space="preserve">Responsibilities and Departments concerned</w:t>
            </w:r>
            <w:r>
              <w:tab/>
            </w:r>
            <w:r>
              <w:fldChar w:fldCharType="begin"/>
            </w:r>
            <w:r>
              <w:instrText xml:space="preserve">PAGEREF _Toc1995816372 \h</w:instrText>
            </w:r>
            <w:r>
              <w:fldChar w:fldCharType="separate"/>
            </w:r>
            <w:r w:rsidRPr="7DD3A5A5" w:rsidR="7DD3A5A5">
              <w:rPr>
                <w:rStyle w:val="Hipervnculo"/>
              </w:rPr>
              <w:t>4</w:t>
            </w:r>
            <w:r>
              <w:fldChar w:fldCharType="end"/>
            </w:r>
          </w:hyperlink>
        </w:p>
        <w:p w:rsidR="008C7E33" w:rsidP="7DD3A5A5" w:rsidRDefault="008C7E33" w14:paraId="796677A3" w14:textId="7A4EADF4">
          <w:pPr>
            <w:pStyle w:val="TDC1"/>
            <w:tabs>
              <w:tab w:val="left" w:leader="none" w:pos="480"/>
              <w:tab w:val="right" w:leader="dot" w:pos="9615"/>
            </w:tabs>
            <w:rPr>
              <w:rStyle w:val="Hipervnculo"/>
              <w:noProof/>
              <w:kern w:val="2"/>
              <w:lang w:val="es-ES"/>
              <w14:ligatures w14:val="standardContextual"/>
            </w:rPr>
          </w:pPr>
          <w:hyperlink w:anchor="_Toc1570906014">
            <w:r w:rsidRPr="7DD3A5A5" w:rsidR="7DD3A5A5">
              <w:rPr>
                <w:rStyle w:val="Hipervnculo"/>
              </w:rPr>
              <w:t>4.</w:t>
            </w:r>
            <w:r>
              <w:tab/>
            </w:r>
            <w:r w:rsidRPr="7DD3A5A5" w:rsidR="7DD3A5A5">
              <w:rPr>
                <w:rStyle w:val="Hipervnculo"/>
              </w:rPr>
              <w:t xml:space="preserve">Definitions and Acronyms</w:t>
            </w:r>
            <w:r>
              <w:tab/>
            </w:r>
            <w:r>
              <w:fldChar w:fldCharType="begin"/>
            </w:r>
            <w:r>
              <w:instrText xml:space="preserve">PAGEREF _Toc1570906014 \h</w:instrText>
            </w:r>
            <w:r>
              <w:fldChar w:fldCharType="separate"/>
            </w:r>
            <w:r w:rsidRPr="7DD3A5A5" w:rsidR="7DD3A5A5">
              <w:rPr>
                <w:rStyle w:val="Hipervnculo"/>
              </w:rPr>
              <w:t>5</w:t>
            </w:r>
            <w:r>
              <w:fldChar w:fldCharType="end"/>
            </w:r>
          </w:hyperlink>
        </w:p>
        <w:p w:rsidR="008C7E33" w:rsidP="7DD3A5A5" w:rsidRDefault="008C7E33" w14:paraId="6B08A2DF" w14:textId="7E32CAE5">
          <w:pPr>
            <w:pStyle w:val="TDC1"/>
            <w:tabs>
              <w:tab w:val="left" w:leader="none" w:pos="480"/>
              <w:tab w:val="right" w:leader="dot" w:pos="9615"/>
            </w:tabs>
            <w:rPr>
              <w:rStyle w:val="Hipervnculo"/>
              <w:noProof/>
              <w:kern w:val="2"/>
              <w:lang w:val="es-ES"/>
              <w14:ligatures w14:val="standardContextual"/>
            </w:rPr>
          </w:pPr>
          <w:hyperlink w:anchor="_Toc604830372">
            <w:r w:rsidRPr="7DD3A5A5" w:rsidR="7DD3A5A5">
              <w:rPr>
                <w:rStyle w:val="Hipervnculo"/>
              </w:rPr>
              <w:t>5.</w:t>
            </w:r>
            <w:r>
              <w:tab/>
            </w:r>
            <w:r w:rsidRPr="7DD3A5A5" w:rsidR="7DD3A5A5">
              <w:rPr>
                <w:rStyle w:val="Hipervnculo"/>
              </w:rPr>
              <w:t xml:space="preserve">Procedure</w:t>
            </w:r>
            <w:r>
              <w:tab/>
            </w:r>
            <w:r>
              <w:fldChar w:fldCharType="begin"/>
            </w:r>
            <w:r>
              <w:instrText xml:space="preserve">PAGEREF _Toc604830372 \h</w:instrText>
            </w:r>
            <w:r>
              <w:fldChar w:fldCharType="separate"/>
            </w:r>
            <w:r w:rsidRPr="7DD3A5A5" w:rsidR="7DD3A5A5">
              <w:rPr>
                <w:rStyle w:val="Hipervnculo"/>
              </w:rPr>
              <w:t>5</w:t>
            </w:r>
            <w:r>
              <w:fldChar w:fldCharType="end"/>
            </w:r>
          </w:hyperlink>
        </w:p>
        <w:p w:rsidR="008C7E33" w:rsidP="7DD3A5A5" w:rsidRDefault="008C7E33" w14:paraId="455D2C30" w14:textId="17B6F8D4">
          <w:pPr>
            <w:pStyle w:val="TDC1"/>
            <w:tabs>
              <w:tab w:val="left" w:leader="none" w:pos="480"/>
              <w:tab w:val="right" w:leader="dot" w:pos="9615"/>
            </w:tabs>
            <w:rPr>
              <w:rStyle w:val="Hipervnculo"/>
              <w:noProof/>
              <w:kern w:val="2"/>
              <w:lang w:val="es-ES"/>
              <w14:ligatures w14:val="standardContextual"/>
            </w:rPr>
          </w:pPr>
          <w:hyperlink w:anchor="_Toc44942891">
            <w:r w:rsidRPr="7DD3A5A5" w:rsidR="7DD3A5A5">
              <w:rPr>
                <w:rStyle w:val="Hipervnculo"/>
              </w:rPr>
              <w:t>5.1.</w:t>
            </w:r>
            <w:r>
              <w:tab/>
            </w:r>
            <w:r w:rsidRPr="7DD3A5A5" w:rsidR="7DD3A5A5">
              <w:rPr>
                <w:rStyle w:val="Hipervnculo"/>
              </w:rPr>
              <w:t xml:space="preserve">Intermediate product</w:t>
            </w:r>
            <w:r>
              <w:tab/>
            </w:r>
            <w:r>
              <w:fldChar w:fldCharType="begin"/>
            </w:r>
            <w:r>
              <w:instrText xml:space="preserve">PAGEREF _Toc44942891 \h</w:instrText>
            </w:r>
            <w:r>
              <w:fldChar w:fldCharType="separate"/>
            </w:r>
            <w:r w:rsidRPr="7DD3A5A5" w:rsidR="7DD3A5A5">
              <w:rPr>
                <w:rStyle w:val="Hipervnculo"/>
              </w:rPr>
              <w:t>5</w:t>
            </w:r>
            <w:r>
              <w:fldChar w:fldCharType="end"/>
            </w:r>
          </w:hyperlink>
        </w:p>
        <w:p w:rsidR="008C7E33" w:rsidP="7DD3A5A5" w:rsidRDefault="008C7E33" w14:paraId="22750BED" w14:textId="1D556E6D">
          <w:pPr>
            <w:pStyle w:val="TDC1"/>
            <w:tabs>
              <w:tab w:val="left" w:leader="none" w:pos="480"/>
              <w:tab w:val="right" w:leader="dot" w:pos="9615"/>
            </w:tabs>
            <w:rPr>
              <w:rStyle w:val="Hipervnculo"/>
              <w:noProof/>
              <w:kern w:val="2"/>
              <w:lang w:val="es-ES"/>
              <w14:ligatures w14:val="standardContextual"/>
            </w:rPr>
          </w:pPr>
          <w:hyperlink w:anchor="_Toc191008654">
            <w:r w:rsidRPr="7DD3A5A5" w:rsidR="7DD3A5A5">
              <w:rPr>
                <w:rStyle w:val="Hipervnculo"/>
              </w:rPr>
              <w:t>5.2.</w:t>
            </w:r>
            <w:r>
              <w:tab/>
            </w:r>
            <w:r w:rsidRPr="7DD3A5A5" w:rsidR="7DD3A5A5">
              <w:rPr>
                <w:rStyle w:val="Hipervnculo"/>
              </w:rPr>
              <w:t xml:space="preserve">Finished products</w:t>
            </w:r>
            <w:r>
              <w:tab/>
            </w:r>
            <w:r>
              <w:fldChar w:fldCharType="begin"/>
            </w:r>
            <w:r>
              <w:instrText xml:space="preserve">PAGEREF _Toc191008654 \h</w:instrText>
            </w:r>
            <w:r>
              <w:fldChar w:fldCharType="separate"/>
            </w:r>
            <w:r w:rsidRPr="7DD3A5A5" w:rsidR="7DD3A5A5">
              <w:rPr>
                <w:rStyle w:val="Hipervnculo"/>
              </w:rPr>
              <w:t>6</w:t>
            </w:r>
            <w:r>
              <w:fldChar w:fldCharType="end"/>
            </w:r>
          </w:hyperlink>
        </w:p>
        <w:p w:rsidR="008C7E33" w:rsidP="7DD3A5A5" w:rsidRDefault="008C7E33" w14:paraId="7F573871" w14:textId="7C41DEE8">
          <w:pPr>
            <w:pStyle w:val="TDC1"/>
            <w:tabs>
              <w:tab w:val="left" w:leader="none" w:pos="480"/>
              <w:tab w:val="right" w:leader="dot" w:pos="9615"/>
            </w:tabs>
            <w:rPr>
              <w:rStyle w:val="Hipervnculo"/>
              <w:noProof/>
              <w:kern w:val="2"/>
              <w:lang w:val="es-ES"/>
              <w14:ligatures w14:val="standardContextual"/>
            </w:rPr>
          </w:pPr>
          <w:hyperlink w:anchor="_Toc403063809">
            <w:r w:rsidRPr="7DD3A5A5" w:rsidR="7DD3A5A5">
              <w:rPr>
                <w:rStyle w:val="Hipervnculo"/>
              </w:rPr>
              <w:t>5.3.</w:t>
            </w:r>
            <w:r>
              <w:tab/>
            </w:r>
            <w:r w:rsidRPr="7DD3A5A5" w:rsidR="7DD3A5A5">
              <w:rPr>
                <w:rStyle w:val="Hipervnculo"/>
              </w:rPr>
              <w:t xml:space="preserve">Rejected products</w:t>
            </w:r>
            <w:r>
              <w:tab/>
            </w:r>
            <w:r>
              <w:fldChar w:fldCharType="begin"/>
            </w:r>
            <w:r>
              <w:instrText xml:space="preserve">PAGEREF _Toc403063809 \h</w:instrText>
            </w:r>
            <w:r>
              <w:fldChar w:fldCharType="separate"/>
            </w:r>
            <w:r w:rsidRPr="7DD3A5A5" w:rsidR="7DD3A5A5">
              <w:rPr>
                <w:rStyle w:val="Hipervnculo"/>
              </w:rPr>
              <w:t>6</w:t>
            </w:r>
            <w:r>
              <w:fldChar w:fldCharType="end"/>
            </w:r>
          </w:hyperlink>
        </w:p>
        <w:p w:rsidR="008C7E33" w:rsidP="7DD3A5A5" w:rsidRDefault="008C7E33" w14:paraId="501D53D7" w14:textId="386BEBF7">
          <w:pPr>
            <w:pStyle w:val="TDC1"/>
            <w:tabs>
              <w:tab w:val="left" w:leader="none" w:pos="480"/>
              <w:tab w:val="right" w:leader="dot" w:pos="9615"/>
            </w:tabs>
            <w:rPr>
              <w:rStyle w:val="Hipervnculo"/>
              <w:noProof/>
              <w:kern w:val="2"/>
              <w:lang w:val="es-ES"/>
              <w14:ligatures w14:val="standardContextual"/>
            </w:rPr>
          </w:pPr>
          <w:hyperlink w:anchor="_Toc732467759">
            <w:r w:rsidRPr="7DD3A5A5" w:rsidR="7DD3A5A5">
              <w:rPr>
                <w:rStyle w:val="Hipervnculo"/>
              </w:rPr>
              <w:t>5.4.</w:t>
            </w:r>
            <w:r>
              <w:tab/>
            </w:r>
            <w:r w:rsidRPr="7DD3A5A5" w:rsidR="7DD3A5A5">
              <w:rPr>
                <w:rStyle w:val="Hipervnculo"/>
              </w:rPr>
              <w:t xml:space="preserve">Product sampling</w:t>
            </w:r>
            <w:r>
              <w:tab/>
            </w:r>
            <w:r>
              <w:fldChar w:fldCharType="begin"/>
            </w:r>
            <w:r>
              <w:instrText xml:space="preserve">PAGEREF _Toc732467759 \h</w:instrText>
            </w:r>
            <w:r>
              <w:fldChar w:fldCharType="separate"/>
            </w:r>
            <w:r w:rsidRPr="7DD3A5A5" w:rsidR="7DD3A5A5">
              <w:rPr>
                <w:rStyle w:val="Hipervnculo"/>
              </w:rPr>
              <w:t>7</w:t>
            </w:r>
            <w:r>
              <w:fldChar w:fldCharType="end"/>
            </w:r>
          </w:hyperlink>
        </w:p>
        <w:p w:rsidR="008C7E33" w:rsidP="7DD3A5A5" w:rsidRDefault="008C7E33" w14:paraId="102644A3" w14:textId="15796879">
          <w:pPr>
            <w:pStyle w:val="TDC1"/>
            <w:tabs>
              <w:tab w:val="left" w:leader="none" w:pos="480"/>
              <w:tab w:val="right" w:leader="dot" w:pos="9615"/>
            </w:tabs>
            <w:rPr>
              <w:rStyle w:val="Hipervnculo"/>
              <w:noProof/>
              <w:kern w:val="2"/>
              <w:lang w:val="es-ES"/>
              <w14:ligatures w14:val="standardContextual"/>
            </w:rPr>
          </w:pPr>
          <w:hyperlink w:anchor="_Toc2135220584">
            <w:r w:rsidRPr="7DD3A5A5" w:rsidR="7DD3A5A5">
              <w:rPr>
                <w:rStyle w:val="Hipervnculo"/>
              </w:rPr>
              <w:t>6.</w:t>
            </w:r>
            <w:r>
              <w:tab/>
            </w:r>
            <w:r w:rsidRPr="7DD3A5A5" w:rsidR="7DD3A5A5">
              <w:rPr>
                <w:rStyle w:val="Hipervnculo"/>
              </w:rPr>
              <w:t xml:space="preserve">Distribution of the Procedure</w:t>
            </w:r>
            <w:r>
              <w:tab/>
            </w:r>
            <w:r>
              <w:fldChar w:fldCharType="begin"/>
            </w:r>
            <w:r>
              <w:instrText xml:space="preserve">PAGEREF _Toc2135220584 \h</w:instrText>
            </w:r>
            <w:r>
              <w:fldChar w:fldCharType="separate"/>
            </w:r>
            <w:r w:rsidRPr="7DD3A5A5" w:rsidR="7DD3A5A5">
              <w:rPr>
                <w:rStyle w:val="Hipervnculo"/>
              </w:rPr>
              <w:t>7</w:t>
            </w:r>
            <w:r>
              <w:fldChar w:fldCharType="end"/>
            </w:r>
          </w:hyperlink>
        </w:p>
        <w:p w:rsidR="008C7E33" w:rsidP="7DD3A5A5" w:rsidRDefault="008C7E33" w14:paraId="2723D96A" w14:textId="4F824311">
          <w:pPr>
            <w:pStyle w:val="TDC1"/>
            <w:tabs>
              <w:tab w:val="left" w:leader="none" w:pos="480"/>
              <w:tab w:val="right" w:leader="dot" w:pos="9615"/>
            </w:tabs>
            <w:rPr>
              <w:rStyle w:val="Hipervnculo"/>
              <w:noProof/>
              <w:kern w:val="2"/>
              <w:lang w:val="es-ES"/>
              <w14:ligatures w14:val="standardContextual"/>
            </w:rPr>
          </w:pPr>
          <w:hyperlink w:anchor="_Toc1234417703">
            <w:r w:rsidRPr="7DD3A5A5" w:rsidR="7DD3A5A5">
              <w:rPr>
                <w:rStyle w:val="Hipervnculo"/>
              </w:rPr>
              <w:t>7.</w:t>
            </w:r>
            <w:r>
              <w:tab/>
            </w:r>
            <w:r w:rsidRPr="7DD3A5A5" w:rsidR="7DD3A5A5">
              <w:rPr>
                <w:rStyle w:val="Hipervnculo"/>
              </w:rPr>
              <w:t xml:space="preserve">Annexes</w:t>
            </w:r>
            <w:r>
              <w:tab/>
            </w:r>
            <w:r>
              <w:fldChar w:fldCharType="begin"/>
            </w:r>
            <w:r>
              <w:instrText xml:space="preserve">PAGEREF _Toc1234417703 \h</w:instrText>
            </w:r>
            <w:r>
              <w:fldChar w:fldCharType="separate"/>
            </w:r>
            <w:r w:rsidRPr="7DD3A5A5" w:rsidR="7DD3A5A5">
              <w:rPr>
                <w:rStyle w:val="Hipervnculo"/>
              </w:rPr>
              <w:t>7</w:t>
            </w:r>
            <w:r>
              <w:fldChar w:fldCharType="end"/>
            </w:r>
          </w:hyperlink>
        </w:p>
        <w:p w:rsidR="008C7E33" w:rsidP="7DD3A5A5" w:rsidRDefault="008C7E33" w14:paraId="255873D4" w14:textId="53A750F5">
          <w:pPr>
            <w:pStyle w:val="TDC1"/>
            <w:tabs>
              <w:tab w:val="left" w:leader="none" w:pos="480"/>
              <w:tab w:val="right" w:leader="dot" w:pos="9615"/>
            </w:tabs>
            <w:rPr>
              <w:rStyle w:val="Hipervnculo"/>
              <w:noProof/>
              <w:kern w:val="2"/>
              <w:lang w:val="es-ES"/>
              <w14:ligatures w14:val="standardContextual"/>
            </w:rPr>
          </w:pPr>
          <w:hyperlink w:anchor="_Toc896824749">
            <w:r w:rsidRPr="7DD3A5A5" w:rsidR="7DD3A5A5">
              <w:rPr>
                <w:rStyle w:val="Hipervnculo"/>
              </w:rPr>
              <w:t>8.</w:t>
            </w:r>
            <w:r>
              <w:tab/>
            </w:r>
            <w:r w:rsidRPr="7DD3A5A5" w:rsidR="7DD3A5A5">
              <w:rPr>
                <w:rStyle w:val="Hipervnculo"/>
              </w:rPr>
              <w:t xml:space="preserve">Related documentation</w:t>
            </w:r>
            <w:r>
              <w:tab/>
            </w:r>
            <w:r>
              <w:fldChar w:fldCharType="begin"/>
            </w:r>
            <w:r>
              <w:instrText xml:space="preserve">PAGEREF _Toc896824749 \h</w:instrText>
            </w:r>
            <w:r>
              <w:fldChar w:fldCharType="separate"/>
            </w:r>
            <w:r w:rsidRPr="7DD3A5A5" w:rsidR="7DD3A5A5">
              <w:rPr>
                <w:rStyle w:val="Hipervnculo"/>
              </w:rPr>
              <w:t>8</w:t>
            </w:r>
            <w:r>
              <w:fldChar w:fldCharType="end"/>
            </w:r>
          </w:hyperlink>
        </w:p>
        <w:p w:rsidR="008C7E33" w:rsidP="7DD3A5A5" w:rsidRDefault="008C7E33" w14:paraId="4D6047F5" w14:textId="1400B128">
          <w:pPr>
            <w:pStyle w:val="TDC1"/>
            <w:tabs>
              <w:tab w:val="left" w:leader="none" w:pos="480"/>
              <w:tab w:val="right" w:leader="dot" w:pos="9615"/>
            </w:tabs>
            <w:rPr>
              <w:rStyle w:val="Hipervnculo"/>
              <w:noProof/>
              <w:kern w:val="2"/>
              <w:lang w:val="es-ES"/>
              <w14:ligatures w14:val="standardContextual"/>
            </w:rPr>
          </w:pPr>
          <w:hyperlink w:anchor="_Toc663766990">
            <w:r w:rsidRPr="7DD3A5A5" w:rsidR="7DD3A5A5">
              <w:rPr>
                <w:rStyle w:val="Hipervnculo"/>
              </w:rPr>
              <w:t>9.</w:t>
            </w:r>
            <w:r>
              <w:tab/>
            </w:r>
            <w:r w:rsidRPr="7DD3A5A5" w:rsidR="7DD3A5A5">
              <w:rPr>
                <w:rStyle w:val="Hipervnculo"/>
              </w:rPr>
              <w:t xml:space="preserve">Training</w:t>
            </w:r>
            <w:r>
              <w:tab/>
            </w:r>
            <w:r>
              <w:fldChar w:fldCharType="begin"/>
            </w:r>
            <w:r>
              <w:instrText xml:space="preserve">PAGEREF _Toc663766990 \h</w:instrText>
            </w:r>
            <w:r>
              <w:fldChar w:fldCharType="separate"/>
            </w:r>
            <w:r w:rsidRPr="7DD3A5A5" w:rsidR="7DD3A5A5">
              <w:rPr>
                <w:rStyle w:val="Hipervnculo"/>
              </w:rPr>
              <w:t>8</w:t>
            </w:r>
            <w:r>
              <w:fldChar w:fldCharType="end"/>
            </w:r>
          </w:hyperlink>
        </w:p>
        <w:p w:rsidR="008C7E33" w:rsidP="7DD3A5A5" w:rsidRDefault="008C7E33" w14:paraId="01B567D6" w14:textId="70170AB6">
          <w:pPr>
            <w:pStyle w:val="TDC1"/>
            <w:tabs>
              <w:tab w:val="right" w:leader="dot" w:pos="9615"/>
            </w:tabs>
            <w:rPr>
              <w:rStyle w:val="Hipervnculo"/>
              <w:noProof/>
              <w:kern w:val="2"/>
              <w:lang w:val="es-ES"/>
              <w14:ligatures w14:val="standardContextual"/>
            </w:rPr>
          </w:pPr>
          <w:hyperlink w:anchor="_Toc201421976">
            <w:r w:rsidRPr="7DD3A5A5" w:rsidR="7DD3A5A5">
              <w:rPr>
                <w:rStyle w:val="Hipervnculo"/>
              </w:rPr>
              <w:t xml:space="preserve">Model release certificate</w:t>
            </w:r>
            <w:r>
              <w:tab/>
            </w:r>
            <w:r>
              <w:fldChar w:fldCharType="begin"/>
            </w:r>
            <w:r>
              <w:instrText xml:space="preserve">PAGEREF _Toc201421976 \h</w:instrText>
            </w:r>
            <w:r>
              <w:fldChar w:fldCharType="separate"/>
            </w:r>
            <w:r w:rsidRPr="7DD3A5A5" w:rsidR="7DD3A5A5">
              <w:rPr>
                <w:rStyle w:val="Hipervnculo"/>
              </w:rPr>
              <w:t>9</w:t>
            </w:r>
            <w:r>
              <w:fldChar w:fldCharType="end"/>
            </w:r>
          </w:hyperlink>
        </w:p>
        <w:p w:rsidR="008C7E33" w:rsidP="7DD3A5A5" w:rsidRDefault="008C7E33" w14:paraId="275D2A73" w14:textId="2459E6EE">
          <w:pPr>
            <w:pStyle w:val="TDC1"/>
            <w:tabs>
              <w:tab w:val="right" w:leader="dot" w:pos="9615"/>
            </w:tabs>
            <w:rPr>
              <w:rStyle w:val="Hipervnculo"/>
              <w:noProof/>
              <w:kern w:val="2"/>
              <w:lang w:val="es-ES"/>
              <w14:ligatures w14:val="standardContextual"/>
            </w:rPr>
          </w:pPr>
          <w:hyperlink w:anchor="_Toc2078805042">
            <w:r w:rsidRPr="7DD3A5A5" w:rsidR="7DD3A5A5">
              <w:rPr>
                <w:rStyle w:val="Hipervnculo"/>
              </w:rPr>
              <w:t xml:space="preserve">Software reproducibility</w:t>
            </w:r>
            <w:r>
              <w:tab/>
            </w:r>
            <w:r>
              <w:fldChar w:fldCharType="begin"/>
            </w:r>
            <w:r>
              <w:instrText xml:space="preserve">PAGEREF _Toc2078805042 \h</w:instrText>
            </w:r>
            <w:r>
              <w:fldChar w:fldCharType="separate"/>
            </w:r>
            <w:r w:rsidRPr="7DD3A5A5" w:rsidR="7DD3A5A5">
              <w:rPr>
                <w:rStyle w:val="Hipervnculo"/>
              </w:rPr>
              <w:t>11</w:t>
            </w:r>
            <w:r>
              <w:fldChar w:fldCharType="end"/>
            </w:r>
          </w:hyperlink>
        </w:p>
        <w:p w:rsidR="008C7E33" w:rsidP="7DD3A5A5" w:rsidRDefault="008C7E33" w14:paraId="3C324FFA" w14:textId="2AA6A2D5">
          <w:pPr>
            <w:pStyle w:val="TDC1"/>
            <w:tabs>
              <w:tab w:val="right" w:leader="dot" w:pos="9615"/>
            </w:tabs>
            <w:rPr>
              <w:rStyle w:val="Hipervnculo"/>
              <w:noProof/>
              <w:kern w:val="2"/>
              <w:lang w:val="es-ES"/>
              <w14:ligatures w14:val="standardContextual"/>
            </w:rPr>
          </w:pPr>
          <w:hyperlink w:anchor="_Toc2126824404">
            <w:r w:rsidRPr="7DD3A5A5" w:rsidR="7DD3A5A5">
              <w:rPr>
                <w:rStyle w:val="Hipervnculo"/>
              </w:rPr>
              <w:t xml:space="preserve">Download and installation of the software</w:t>
            </w:r>
            <w:r>
              <w:tab/>
            </w:r>
            <w:r>
              <w:fldChar w:fldCharType="begin"/>
            </w:r>
            <w:r>
              <w:instrText xml:space="preserve">PAGEREF _Toc2126824404 \h</w:instrText>
            </w:r>
            <w:r>
              <w:fldChar w:fldCharType="separate"/>
            </w:r>
            <w:r w:rsidRPr="7DD3A5A5" w:rsidR="7DD3A5A5">
              <w:rPr>
                <w:rStyle w:val="Hipervnculo"/>
              </w:rPr>
              <w:t>12</w:t>
            </w:r>
            <w:r>
              <w:fldChar w:fldCharType="end"/>
            </w:r>
          </w:hyperlink>
        </w:p>
        <w:p w:rsidR="008C7E33" w:rsidP="7DD3A5A5" w:rsidRDefault="008C7E33" w14:paraId="7132FE43" w14:textId="69749534">
          <w:pPr>
            <w:pStyle w:val="TDC1"/>
            <w:tabs>
              <w:tab w:val="right" w:leader="dot" w:pos="9615"/>
            </w:tabs>
            <w:rPr>
              <w:rStyle w:val="Hipervnculo"/>
              <w:noProof/>
              <w:kern w:val="2"/>
              <w:lang w:val="es-ES"/>
              <w14:ligatures w14:val="standardContextual"/>
            </w:rPr>
          </w:pPr>
          <w:hyperlink w:anchor="_Toc887874995">
            <w:r w:rsidRPr="7DD3A5A5" w:rsidR="7DD3A5A5">
              <w:rPr>
                <w:rStyle w:val="Hipervnculo"/>
              </w:rPr>
              <w:t xml:space="preserve">Software labelling</w:t>
            </w:r>
            <w:r>
              <w:tab/>
            </w:r>
            <w:r>
              <w:fldChar w:fldCharType="begin"/>
            </w:r>
            <w:r>
              <w:instrText xml:space="preserve">PAGEREF _Toc887874995 \h</w:instrText>
            </w:r>
            <w:r>
              <w:fldChar w:fldCharType="separate"/>
            </w:r>
            <w:r w:rsidRPr="7DD3A5A5" w:rsidR="7DD3A5A5">
              <w:rPr>
                <w:rStyle w:val="Hipervnculo"/>
              </w:rPr>
              <w:t>13</w:t>
            </w:r>
            <w:r>
              <w:fldChar w:fldCharType="end"/>
            </w:r>
          </w:hyperlink>
        </w:p>
        <w:p w:rsidR="008C7E33" w:rsidP="7DD3A5A5" w:rsidRDefault="008C7E33" w14:paraId="4C514561" w14:textId="6F3A154A">
          <w:pPr>
            <w:pStyle w:val="TDC1"/>
            <w:tabs>
              <w:tab w:val="right" w:leader="dot" w:pos="9615"/>
            </w:tabs>
            <w:rPr>
              <w:rStyle w:val="Hipervnculo"/>
              <w:noProof/>
              <w:kern w:val="2"/>
              <w:lang w:val="es-ES"/>
              <w14:ligatures w14:val="standardContextual"/>
            </w:rPr>
          </w:pPr>
          <w:hyperlink w:anchor="_Toc26645786">
            <w:r w:rsidRPr="7DD3A5A5" w:rsidR="7DD3A5A5">
              <w:rPr>
                <w:rStyle w:val="Hipervnculo"/>
              </w:rPr>
              <w:t xml:space="preserve">Review and approval by the Technical Manager</w:t>
            </w:r>
            <w:r>
              <w:tab/>
            </w:r>
            <w:r>
              <w:fldChar w:fldCharType="begin"/>
            </w:r>
            <w:r>
              <w:instrText xml:space="preserve">PAGEREF _Toc26645786 \h</w:instrText>
            </w:r>
            <w:r>
              <w:fldChar w:fldCharType="separate"/>
            </w:r>
            <w:r w:rsidRPr="7DD3A5A5" w:rsidR="7DD3A5A5">
              <w:rPr>
                <w:rStyle w:val="Hipervnculo"/>
              </w:rPr>
              <w:t>14</w:t>
            </w:r>
            <w:r>
              <w:fldChar w:fldCharType="end"/>
            </w:r>
            <w:r/>
          </w:hyperlink>
          <w:r>
            <w:fldChar w:fldCharType="end"/>
          </w:r>
        </w:p>
      </w:sdtContent>
    </w:sdt>
    <w:p w:rsidR="00EF327B" w:rsidRDefault="00EF327B" w14:paraId="24EBA1BE" w14:textId="64DF6996" w14:noSpellErr="1"/>
    <w:p w:rsidRPr="00BD1D98" w:rsidR="00C80FB1" w:rsidP="00443F2D" w:rsidRDefault="00C80FB1" w14:paraId="230E0C70" w14:textId="77777777">
      <w:pPr>
        <w:rPr>
          <w:bCs/>
          <w:szCs w:val="24"/>
        </w:rPr>
      </w:pPr>
    </w:p>
    <w:p w:rsidRPr="00BD1D98" w:rsidR="00EB099E" w:rsidRDefault="00EB099E" w14:paraId="31176C51" w14:textId="2DB23CE3">
      <w:pPr>
        <w:spacing w:line="259" w:lineRule="auto"/>
        <w:jc w:val="left"/>
        <w:rPr>
          <w:b/>
          <w:bCs/>
          <w:color w:val="0083B3" w:themeColor="accent5" w:themeShade="BF"/>
          <w:szCs w:val="24"/>
        </w:rPr>
      </w:pPr>
      <w:r w:rsidRPr="00BD1D98">
        <w:rPr>
          <w:b/>
          <w:bCs/>
          <w:color w:val="0083B3" w:themeColor="accent5" w:themeShade="BF"/>
          <w:szCs w:val="24"/>
        </w:rPr>
        <w:br w:type="page"/>
      </w:r>
    </w:p>
    <w:p w:rsidRPr="00BD1D98" w:rsidR="00402A64" w:rsidP="00EF327B" w:rsidRDefault="00402A64" w14:paraId="6AA32242" w14:textId="77777777" w14:noSpellErr="1">
      <w:pPr>
        <w:pStyle w:val="Titulo1SP"/>
        <w:rPr/>
      </w:pPr>
      <w:bookmarkStart w:name="_Toc1376634818" w:id="1654920880"/>
      <w:r w:rsidR="00402A64">
        <w:rPr/>
        <w:t xml:space="preserve">Target</w:t>
      </w:r>
      <w:bookmarkEnd w:id="1654920880"/>
    </w:p>
    <w:p w:rsidRPr="00BD1D98" w:rsidR="00C816EF" w:rsidP="00C816EF" w:rsidRDefault="00C816EF" w14:paraId="5EA24BAD" w14:textId="1E8E63DB">
      <w:pPr>
        <w:rPr>
          <w:szCs w:val="24"/>
        </w:rPr>
      </w:pPr>
      <w:r w:rsidRPr="00BD1D98">
        <w:rPr>
          <w:szCs w:val="24"/>
        </w:rPr>
        <w:t xml:space="preserve">The objective of this procedure is to </w:t>
      </w:r>
      <w:r w:rsidRPr="00BD1D98" w:rsidR="000415E4">
        <w:rPr>
          <w:szCs w:val="24"/>
        </w:rPr>
        <w:t xml:space="preserve">establish guidelines </w:t>
      </w:r>
      <w:r w:rsidRPr="00BD1D98" w:rsidR="000415E4">
        <w:rPr>
          <w:szCs w:val="24"/>
        </w:rPr>
        <w:t xml:space="preserve">on the systematic approach to ensure compliance of </w:t>
      </w:r>
      <w:r w:rsidRPr="00BD1D98" w:rsidR="009E4BE9">
        <w:rPr>
          <w:szCs w:val="24"/>
        </w:rPr>
        <w:t xml:space="preserve">all products </w:t>
      </w:r>
      <w:r w:rsidRPr="00BD1D98" w:rsidR="000415E4">
        <w:rPr>
          <w:szCs w:val="24"/>
        </w:rPr>
        <w:t xml:space="preserve">with the approved specifications. </w:t>
      </w:r>
    </w:p>
    <w:p w:rsidRPr="00BD1D98" w:rsidR="000415E4" w:rsidP="00C816EF" w:rsidRDefault="000415E4" w14:paraId="36021BE5" w14:textId="5C74F58C">
      <w:pPr>
        <w:rPr>
          <w:color w:val="0083B3" w:themeColor="accent5" w:themeShade="BF"/>
          <w:szCs w:val="24"/>
        </w:rPr>
      </w:pPr>
      <w:r w:rsidRPr="00BD1D98">
        <w:rPr>
          <w:szCs w:val="24"/>
        </w:rPr>
        <w:t xml:space="preserve">The aim of this procedure is to prevent products that do not meet the above-mentioned conditions from being used incorrectly in the production process or from being placed on the market. </w:t>
      </w:r>
    </w:p>
    <w:p w:rsidRPr="00BD1D98" w:rsidR="00402A64" w:rsidP="00EF327B" w:rsidRDefault="00402A64" w14:paraId="133E24EF" w14:textId="63CA7724" w14:noSpellErr="1">
      <w:pPr>
        <w:pStyle w:val="Titulo1SP"/>
        <w:rPr/>
      </w:pPr>
      <w:bookmarkStart w:name="_Toc969234451" w:id="355659421"/>
      <w:r w:rsidR="00402A64">
        <w:rPr/>
        <w:t xml:space="preserve">Outreach</w:t>
      </w:r>
      <w:bookmarkEnd w:id="355659421"/>
    </w:p>
    <w:p w:rsidRPr="00BD1D98" w:rsidR="00C816EF" w:rsidP="00C816EF" w:rsidRDefault="00B15C37" w14:paraId="243F9442" w14:textId="3E7D5993">
      <w:pPr>
        <w:rPr>
          <w:szCs w:val="24"/>
        </w:rPr>
      </w:pPr>
      <w:r w:rsidRPr="00BD1D98">
        <w:rPr>
          <w:szCs w:val="24"/>
        </w:rPr>
        <w:t xml:space="preserve">This procedure applies to </w:t>
      </w:r>
      <w:r w:rsidRPr="00BD1D98" w:rsidR="000415E4">
        <w:rPr>
          <w:szCs w:val="24"/>
        </w:rPr>
        <w:t xml:space="preserve">all </w:t>
      </w:r>
      <w:r w:rsidR="00BD1D98">
        <w:rPr>
          <w:szCs w:val="24"/>
        </w:rPr>
        <w:t xml:space="preserve">medical devices that are released at Spika Tech, hereinafter Spika, </w:t>
      </w:r>
      <w:r w:rsidRPr="00BD1D98" w:rsidR="009E4BE9">
        <w:rPr>
          <w:szCs w:val="24"/>
        </w:rPr>
        <w:t xml:space="preserve">regardless of the state of the production process. </w:t>
      </w:r>
    </w:p>
    <w:p w:rsidRPr="00BD1D98" w:rsidR="00402A64" w:rsidP="00EF327B" w:rsidRDefault="00587710" w14:paraId="362774EE" w14:textId="74F9FFAE" w14:noSpellErr="1">
      <w:pPr>
        <w:pStyle w:val="Titulo1SP"/>
        <w:rPr>
          <w:rFonts w:ascii="Roboto Light" w:hAnsi="Roboto Light"/>
          <w:sz w:val="24"/>
          <w:szCs w:val="24"/>
        </w:rPr>
      </w:pPr>
      <w:bookmarkStart w:name="_Toc1995816372" w:id="1682329615"/>
      <w:r w:rsidR="00402A64">
        <w:rPr/>
        <w:t xml:space="preserve"> Responsibilities and </w:t>
      </w:r>
      <w:r w:rsidR="006D678C">
        <w:rPr/>
        <w:t xml:space="preserve">Departments </w:t>
      </w:r>
      <w:r w:rsidR="006D678C">
        <w:rPr/>
        <w:t xml:space="preserve">concerned</w:t>
      </w:r>
      <w:bookmarkEnd w:id="1682329615"/>
    </w:p>
    <w:p w:rsidRPr="00BD1D98" w:rsidR="00B15C37" w:rsidP="007F31A7" w:rsidRDefault="00B15C37" w14:paraId="08894B37" w14:textId="5BF9F110">
      <w:pPr>
        <w:rPr>
          <w:szCs w:val="24"/>
        </w:rPr>
      </w:pPr>
      <w:r w:rsidRPr="00BD1D98">
        <w:rPr>
          <w:szCs w:val="24"/>
        </w:rPr>
        <w:t xml:space="preserve">It is the responsibility of the </w:t>
      </w:r>
      <w:r w:rsidRPr="00BD1D98" w:rsidR="001F2AC4">
        <w:rPr>
          <w:szCs w:val="24"/>
        </w:rPr>
        <w:t xml:space="preserve">Responsible Technician </w:t>
      </w:r>
      <w:r w:rsidRPr="00BD1D98" w:rsidR="007F31A7">
        <w:rPr>
          <w:szCs w:val="24"/>
        </w:rPr>
        <w:t xml:space="preserve">to ensure that materials and products meet the approved specifications. He/she has the power to approve or reject them as appropriate. </w:t>
      </w:r>
    </w:p>
    <w:p w:rsidRPr="00BD1D98" w:rsidR="001F2AC4" w:rsidP="001F2AC4" w:rsidRDefault="00402A64" w14:paraId="5D3DF700" w14:textId="77777777">
      <w:pPr>
        <w:rPr>
          <w:bCs/>
          <w:szCs w:val="24"/>
        </w:rPr>
      </w:pPr>
      <w:r w:rsidRPr="00BD1D98" w:rsidR="00033CF8">
        <w:rPr>
          <w:bCs/>
          <w:szCs w:val="24"/>
        </w:rPr>
        <w:t xml:space="preserve">The departments </w:t>
      </w:r>
      <w:r w:rsidRPr="00BD1D98">
        <w:rPr>
          <w:bCs/>
          <w:szCs w:val="24"/>
        </w:rPr>
        <w:t xml:space="preserve">concerned are </w:t>
      </w:r>
      <w:r w:rsidRPr="00BD1D98" w:rsidR="00C4600B">
        <w:rPr>
          <w:bCs/>
          <w:szCs w:val="24"/>
        </w:rPr>
        <w:t xml:space="preserve">listed in the </w:t>
      </w:r>
      <w:r w:rsidRPr="00BD1D98" w:rsidR="00650D9F">
        <w:rPr>
          <w:bCs/>
          <w:szCs w:val="24"/>
        </w:rPr>
        <w:t xml:space="preserve">table below</w:t>
      </w:r>
      <w:r w:rsidRPr="00BD1D98">
        <w:rPr>
          <w:bCs/>
          <w:szCs w:val="24"/>
        </w:rPr>
        <w:t xml:space="preserve">:</w:t>
      </w:r>
    </w:p>
    <w:p w:rsidR="001F2AC4" w:rsidP="001F2AC4" w:rsidRDefault="001F2AC4" w14:paraId="51D6138E" w14:textId="77777777">
      <w:pPr>
        <w:rPr>
          <w:szCs w:val="24"/>
        </w:rPr>
      </w:pPr>
    </w:p>
    <w:tbl>
      <w:tblPr>
        <w:tblW w:w="0" w:type="auto"/>
        <w:jc w:val="center"/>
        <w:tblLook w:val="04a0"/>
      </w:tblPr>
      <w:tblGrid>
        <w:gridCol w:w="3209"/>
        <w:gridCol w:w="1604"/>
        <w:gridCol w:w="1605"/>
      </w:tblGrid>
      <w:tr w:rsidRPr="00AE4BB7" w:rsidR="00AE4BB7" w:rsidTr="00AE4BB7" w14:paraId="321BAD78"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hideMark/>
          </w:tcPr>
          <w:p w:rsidRPr="00AE4BB7" w:rsidR="00AE4BB7" w:rsidP="00397C3C" w:rsidRDefault="00AE4BB7" w14:paraId="0170461C" w14:textId="77777777">
            <w:pPr>
              <w:pStyle w:val="Cabeceraypie"/>
            </w:pPr>
            <w:r w:rsidRPr="00AE4BB7">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hideMark/>
          </w:tcPr>
          <w:p w:rsidRPr="00AE4BB7" w:rsidR="00AE4BB7" w:rsidP="00397C3C" w:rsidRDefault="00AE4BB7" w14:paraId="4B3E5A51" w14:textId="77777777">
            <w:pPr>
              <w:pStyle w:val="Cabeceraypie"/>
            </w:pPr>
            <w:r w:rsidRPr="00AE4BB7">
              <w:t xml:space="preserve">Applies</w:t>
            </w:r>
          </w:p>
        </w:tc>
      </w:tr>
      <w:tr w:rsidRPr="00AE4BB7" w:rsidR="00AE4BB7" w:rsidTr="00AE4BB7" w14:paraId="70803F1F" w14:textId="77777777">
        <w:trPr>
          <w:trHeight w:val="92"/>
          <w:jc w:val="center"/>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AE4BB7" w:rsidR="00AE4BB7" w:rsidP="00397C3C" w:rsidRDefault="00AE4BB7" w14:paraId="6ADAA3F1" w14:textId="77777777">
            <w:pPr>
              <w:pStyle w:val="Cabeceraypie"/>
            </w:pPr>
          </w:p>
        </w:tc>
        <w:tc>
          <w:tcPr>
            <w:tcW w:w="1604" w:type="dxa"/>
            <w:tcBorders>
              <w:top w:val="single" w:color="auto" w:sz="4" w:space="0"/>
              <w:left w:val="single" w:color="auto" w:sz="4" w:space="0"/>
              <w:bottom w:val="single" w:color="auto" w:sz="4" w:space="0"/>
              <w:right w:val="single" w:color="auto" w:sz="4" w:space="0"/>
            </w:tcBorders>
            <w:shd w:val="clear" w:color="auto" w:fill="9D9D9D"/>
            <w:hideMark/>
          </w:tcPr>
          <w:p w:rsidRPr="00AE4BB7" w:rsidR="00AE4BB7" w:rsidP="00397C3C" w:rsidRDefault="00AE4BB7" w14:paraId="60D03C1A" w14:textId="77777777">
            <w:pPr>
              <w:pStyle w:val="Cabeceraypie"/>
            </w:pPr>
            <w:r w:rsidRPr="00AE4BB7">
              <w:t xml:space="preserve">Yes</w:t>
            </w:r>
          </w:p>
        </w:tc>
        <w:tc>
          <w:tcPr>
            <w:tcW w:w="1605" w:type="dxa"/>
            <w:tcBorders>
              <w:top w:val="single" w:color="auto" w:sz="4" w:space="0"/>
              <w:left w:val="single" w:color="auto" w:sz="4" w:space="0"/>
              <w:bottom w:val="single" w:color="auto" w:sz="4" w:space="0"/>
              <w:right w:val="single" w:color="auto" w:sz="4" w:space="0"/>
            </w:tcBorders>
            <w:shd w:val="clear" w:color="auto" w:fill="9D9D9D"/>
            <w:hideMark/>
          </w:tcPr>
          <w:p w:rsidRPr="00AE4BB7" w:rsidR="00AE4BB7" w:rsidP="00397C3C" w:rsidRDefault="00AE4BB7" w14:paraId="2F9E8C7C" w14:textId="77777777">
            <w:pPr>
              <w:pStyle w:val="Cabeceraypie"/>
            </w:pPr>
            <w:r w:rsidRPr="00AE4BB7">
              <w:t xml:space="preserve">No</w:t>
            </w:r>
          </w:p>
        </w:tc>
      </w:tr>
      <w:tr w:rsidRPr="00AE4BB7" w:rsidR="00AE4BB7" w:rsidTr="00AE4BB7" w14:paraId="0AB532FD"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AE4BB7" w:rsidR="00AE4BB7" w:rsidP="00397C3C" w:rsidRDefault="00AE4BB7" w14:paraId="03026C72" w14:textId="77777777">
            <w:pPr>
              <w:pStyle w:val="Cabeceraypie"/>
            </w:pPr>
            <w:r w:rsidRPr="00AE4BB7">
              <w:t xml:space="preserve">Address</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lang w:val="es-ES"/>
              </w:rPr>
              <w:id w:val="8340032"/>
              <w14:checkbox>
                <w14:checked w14:val="1"/>
                <w14:checkedState w14:font="MS Gothic" w14:val="2612"/>
                <w14:uncheckedState w14:font="MS Gothic" w14:val="2610"/>
              </w14:checkbox>
            </w:sdtPr>
            <w:sdtEndPr/>
            <w:sdtContent>
              <w:p w:rsidRPr="00AE4BB7" w:rsidR="00AE4BB7" w:rsidP="00397C3C" w:rsidRDefault="00AE4BB7" w14:paraId="0F06FF59" w14:textId="77777777">
                <w:pPr>
                  <w:pStyle w:val="Cabeceraypie"/>
                  <w:rPr>
                    <w:lang w:val="es-ES"/>
                  </w:rPr>
                </w:pPr>
                <w:r w:rsidRPr="00AE4BB7">
                  <w:rPr>
                    <w:rFonts w:ascii="Segoe UI Symbol" w:hAnsi="Segoe UI Symbol" w:cs="Segoe UI Symbol"/>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lang w:val="es-ES"/>
              </w:rPr>
              <w:id w:val="-324130376"/>
              <w14:checkbox>
                <w14:checked w14:val="0"/>
                <w14:checkedState w14:font="MS Gothic" w14:val="2612"/>
                <w14:uncheckedState w14:font="MS Gothic" w14:val="2610"/>
              </w14:checkbox>
            </w:sdtPr>
            <w:sdtEndPr/>
            <w:sdtContent>
              <w:p w:rsidRPr="00AE4BB7" w:rsidR="00AE4BB7" w:rsidP="00397C3C" w:rsidRDefault="00AE4BB7" w14:paraId="1A7EBA13" w14:textId="77777777">
                <w:pPr>
                  <w:pStyle w:val="Cabeceraypie"/>
                  <w:rPr>
                    <w:lang w:val="es-ES"/>
                  </w:rPr>
                </w:pPr>
                <w:r w:rsidRPr="00AE4BB7">
                  <w:rPr>
                    <w:rFonts w:ascii="Segoe UI Symbol" w:hAnsi="Segoe UI Symbol" w:cs="Segoe UI Symbol"/>
                    <w:lang w:val="es-ES"/>
                  </w:rPr>
                  <w:t>☐</w:t>
                </w:r>
              </w:p>
            </w:sdtContent>
          </w:sdt>
        </w:tc>
      </w:tr>
      <w:tr w:rsidRPr="00AE4BB7" w:rsidR="00397C3C" w:rsidTr="00AE4BB7" w14:paraId="7181D6AD"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AE4BB7" w:rsidR="00397C3C" w:rsidP="00397C3C" w:rsidRDefault="00397C3C" w14:paraId="59D56AC5" w14:textId="33818021">
            <w:pPr>
              <w:pStyle w:val="Cabeceraypie"/>
            </w:pPr>
            <w:r>
              <w:t xml:space="preserve">Environment</w:t>
            </w:r>
          </w:p>
        </w:tc>
        <w:tc>
          <w:tcPr>
            <w:tcW w:w="1604" w:type="dxa"/>
            <w:tcBorders>
              <w:top w:val="single" w:color="auto" w:sz="4" w:space="0"/>
              <w:left w:val="single" w:color="auto" w:sz="4" w:space="0"/>
              <w:bottom w:val="single" w:color="auto" w:sz="4" w:space="0"/>
              <w:right w:val="single" w:color="auto" w:sz="4" w:space="0"/>
            </w:tcBorders>
            <w:vAlign w:val="center"/>
          </w:tcPr>
          <w:sdt>
            <w:sdtPr>
              <w:id w:val="-135416452"/>
              <w14:checkbox>
                <w14:checked w14:val="1"/>
                <w14:checkedState w14:font="MS Gothic" w14:val="2612"/>
                <w14:uncheckedState w14:font="MS Gothic" w14:val="2610"/>
              </w14:checkbox>
            </w:sdtPr>
            <w:sdtEndPr/>
            <w:sdtContent>
              <w:p w:rsidR="00397C3C" w:rsidP="00397C3C" w:rsidRDefault="00397C3C" w14:paraId="6B6DDC9C" w14:textId="2DF79E9C">
                <w:pPr>
                  <w:pStyle w:val="Cabeceraypie"/>
                  <w:rPr>
                    <w:lang w:val="es-ES"/>
                  </w:rPr>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id w:val="-1127387729"/>
              <w14:checkbox>
                <w14:checked w14:val="0"/>
                <w14:checkedState w14:font="MS Gothic" w14:val="2612"/>
                <w14:uncheckedState w14:font="MS Gothic" w14:val="2610"/>
              </w14:checkbox>
            </w:sdtPr>
            <w:sdtEndPr/>
            <w:sdtContent>
              <w:p w:rsidR="00397C3C" w:rsidP="00397C3C" w:rsidRDefault="00397C3C" w14:paraId="70B52CBA" w14:textId="0F8C91AE">
                <w:pPr>
                  <w:pStyle w:val="Cabeceraypie"/>
                  <w:rPr>
                    <w:lang w:val="es-ES"/>
                  </w:rPr>
                </w:pPr>
                <w:r w:rsidRPr="00E905F6">
                  <w:rPr>
                    <w:rFonts w:ascii="Segoe UI Symbol" w:hAnsi="Segoe UI Symbol" w:cs="Segoe UI Symbol"/>
                  </w:rPr>
                  <w:t>☐</w:t>
                </w:r>
              </w:p>
            </w:sdtContent>
          </w:sdt>
        </w:tc>
      </w:tr>
      <w:tr w:rsidRPr="00AE4BB7" w:rsidR="00AE4BB7" w:rsidTr="00AE4BB7" w14:paraId="70D27D6F"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AE4BB7" w:rsidR="00AE4BB7" w:rsidP="00397C3C" w:rsidRDefault="00AE4BB7" w14:paraId="6471BD58" w14:textId="2EA75E18">
            <w:pPr>
              <w:pStyle w:val="Cabeceraypie"/>
            </w:pPr>
            <w:r w:rsidRPr="00AE4BB7">
              <w:t xml:space="preserve">Quality Assurance</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lang w:val="es-ES"/>
              </w:rPr>
              <w:id w:val="-1158533838"/>
              <w14:checkbox>
                <w14:checked w14:val="1"/>
                <w14:checkedState w14:font="MS Gothic" w14:val="2612"/>
                <w14:uncheckedState w14:font="MS Gothic" w14:val="2610"/>
              </w14:checkbox>
            </w:sdtPr>
            <w:sdtEndPr/>
            <w:sdtContent>
              <w:p w:rsidRPr="00AE4BB7" w:rsidR="00AE4BB7" w:rsidP="00397C3C" w:rsidRDefault="00AE4BB7" w14:paraId="7A79C3F7" w14:textId="77777777">
                <w:pPr>
                  <w:pStyle w:val="Cabeceraypie"/>
                  <w:rPr>
                    <w:lang w:val="es-ES"/>
                  </w:rPr>
                </w:pPr>
                <w:r w:rsidRPr="00AE4BB7">
                  <w:rPr>
                    <w:rFonts w:ascii="Segoe UI Symbol" w:hAnsi="Segoe UI Symbol" w:cs="Segoe UI Symbol"/>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lang w:val="es-ES"/>
              </w:rPr>
              <w:id w:val="943656904"/>
              <w14:checkbox>
                <w14:checked w14:val="0"/>
                <w14:checkedState w14:font="MS Gothic" w14:val="2612"/>
                <w14:uncheckedState w14:font="MS Gothic" w14:val="2610"/>
              </w14:checkbox>
            </w:sdtPr>
            <w:sdtEndPr/>
            <w:sdtContent>
              <w:p w:rsidRPr="00AE4BB7" w:rsidR="00AE4BB7" w:rsidP="00397C3C" w:rsidRDefault="00AE4BB7" w14:paraId="2C5FC342" w14:textId="77777777">
                <w:pPr>
                  <w:pStyle w:val="Cabeceraypie"/>
                  <w:rPr>
                    <w:lang w:val="es-ES"/>
                  </w:rPr>
                </w:pPr>
                <w:r w:rsidRPr="00AE4BB7">
                  <w:rPr>
                    <w:rFonts w:ascii="Segoe UI Symbol" w:hAnsi="Segoe UI Symbol" w:cs="Segoe UI Symbol"/>
                    <w:lang w:val="es-ES"/>
                  </w:rPr>
                  <w:t>☐</w:t>
                </w:r>
              </w:p>
            </w:sdtContent>
          </w:sdt>
        </w:tc>
      </w:tr>
      <w:tr w:rsidRPr="00AE4BB7" w:rsidR="00AE4BB7" w:rsidTr="00AE4BB7" w14:paraId="59463CFB"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AE4BB7" w:rsidR="00AE4BB7" w:rsidP="00397C3C" w:rsidRDefault="00AE4BB7" w14:paraId="56230FF2" w14:textId="77777777">
            <w:pPr>
              <w:pStyle w:val="Cabeceraypie"/>
            </w:pPr>
            <w:r w:rsidRPr="00AE4BB7">
              <w:t xml:space="preserve">Systems and Cybersecurity</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lang w:val="es-ES"/>
              </w:rPr>
              <w:id w:val="-1359894160"/>
              <w14:checkbox>
                <w14:checked w14:val="1"/>
                <w14:checkedState w14:font="MS Gothic" w14:val="2612"/>
                <w14:uncheckedState w14:font="MS Gothic" w14:val="2610"/>
              </w14:checkbox>
            </w:sdtPr>
            <w:sdtEndPr/>
            <w:sdtContent>
              <w:p w:rsidRPr="00AE4BB7" w:rsidR="00AE4BB7" w:rsidP="00397C3C" w:rsidRDefault="00AE4BB7" w14:paraId="1A27A43D" w14:textId="77777777">
                <w:pPr>
                  <w:pStyle w:val="Cabeceraypie"/>
                  <w:rPr>
                    <w:lang w:val="es-ES"/>
                  </w:rPr>
                </w:pPr>
                <w:r w:rsidRPr="00AE4BB7">
                  <w:rPr>
                    <w:rFonts w:ascii="Segoe UI Symbol" w:hAnsi="Segoe UI Symbol" w:cs="Segoe UI Symbol"/>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lang w:val="es-ES"/>
              </w:rPr>
              <w:id w:val="-1937669483"/>
              <w14:checkbox>
                <w14:checked w14:val="0"/>
                <w14:checkedState w14:font="MS Gothic" w14:val="2612"/>
                <w14:uncheckedState w14:font="MS Gothic" w14:val="2610"/>
              </w14:checkbox>
            </w:sdtPr>
            <w:sdtEndPr/>
            <w:sdtContent>
              <w:p w:rsidRPr="00AE4BB7" w:rsidR="00AE4BB7" w:rsidP="00397C3C" w:rsidRDefault="00AE4BB7" w14:paraId="7DD46C28" w14:textId="77777777">
                <w:pPr>
                  <w:pStyle w:val="Cabeceraypie"/>
                  <w:rPr>
                    <w:lang w:val="es-ES"/>
                  </w:rPr>
                </w:pPr>
                <w:r w:rsidRPr="00AE4BB7">
                  <w:rPr>
                    <w:rFonts w:ascii="Segoe UI Symbol" w:hAnsi="Segoe UI Symbol" w:cs="Segoe UI Symbol"/>
                    <w:lang w:val="es-ES"/>
                  </w:rPr>
                  <w:t>☐</w:t>
                </w:r>
              </w:p>
            </w:sdtContent>
          </w:sdt>
        </w:tc>
      </w:tr>
      <w:tr w:rsidRPr="00AE4BB7" w:rsidR="00AE4BB7" w:rsidTr="00AE4BB7" w14:paraId="63F17374"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AE4BB7" w:rsidR="00AE4BB7" w:rsidP="00397C3C" w:rsidRDefault="00AE4BB7" w14:paraId="769E4C29" w14:textId="77777777">
            <w:pPr>
              <w:pStyle w:val="Cabeceraypie"/>
            </w:pPr>
            <w:r w:rsidRPr="00AE4BB7">
              <w:t xml:space="preserve">Research and Development</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lang w:val="es-ES"/>
              </w:rPr>
              <w:id w:val="347525103"/>
              <w14:checkbox>
                <w14:checked w14:val="1"/>
                <w14:checkedState w14:font="MS Gothic" w14:val="2612"/>
                <w14:uncheckedState w14:font="MS Gothic" w14:val="2610"/>
              </w14:checkbox>
            </w:sdtPr>
            <w:sdtEndPr/>
            <w:sdtContent>
              <w:p w:rsidRPr="00AE4BB7" w:rsidR="00AE4BB7" w:rsidP="00397C3C" w:rsidRDefault="00AE4BB7" w14:paraId="31DCBF13" w14:textId="77777777">
                <w:pPr>
                  <w:pStyle w:val="Cabeceraypie"/>
                  <w:rPr>
                    <w:lang w:val="es-ES"/>
                  </w:rPr>
                </w:pPr>
                <w:r w:rsidRPr="00AE4BB7">
                  <w:rPr>
                    <w:rFonts w:ascii="Segoe UI Symbol" w:hAnsi="Segoe UI Symbol" w:cs="Segoe UI Symbol"/>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lang w:val="es-ES"/>
              </w:rPr>
              <w:id w:val="1943108799"/>
              <w14:checkbox>
                <w14:checked w14:val="0"/>
                <w14:checkedState w14:font="MS Gothic" w14:val="2612"/>
                <w14:uncheckedState w14:font="MS Gothic" w14:val="2610"/>
              </w14:checkbox>
            </w:sdtPr>
            <w:sdtEndPr/>
            <w:sdtContent>
              <w:p w:rsidRPr="00AE4BB7" w:rsidR="00AE4BB7" w:rsidP="00397C3C" w:rsidRDefault="00AE4BB7" w14:paraId="7C9B113E" w14:textId="77777777">
                <w:pPr>
                  <w:pStyle w:val="Cabeceraypie"/>
                  <w:rPr>
                    <w:lang w:val="es-ES"/>
                  </w:rPr>
                </w:pPr>
                <w:r w:rsidRPr="00AE4BB7">
                  <w:rPr>
                    <w:rFonts w:ascii="Segoe UI Symbol" w:hAnsi="Segoe UI Symbol" w:cs="Segoe UI Symbol"/>
                    <w:lang w:val="es-ES"/>
                  </w:rPr>
                  <w:t>☐</w:t>
                </w:r>
              </w:p>
            </w:sdtContent>
          </w:sdt>
        </w:tc>
      </w:tr>
      <w:tr w:rsidRPr="00AE4BB7" w:rsidR="00AE4BB7" w:rsidTr="00AE4BB7" w14:paraId="30AB9000"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AE4BB7" w:rsidR="00AE4BB7" w:rsidP="00397C3C" w:rsidRDefault="00AE4BB7" w14:paraId="40E713C4" w14:textId="77777777">
            <w:pPr>
              <w:pStyle w:val="Cabeceraypie"/>
            </w:pPr>
            <w:r w:rsidRPr="00AE4BB7">
              <w:t xml:space="preserve">Marketing and Sales</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id w:val="878208355"/>
              <w14:checkbox>
                <w14:checked w14:val="1"/>
                <w14:checkedState w14:font="MS Gothic" w14:val="2612"/>
                <w14:uncheckedState w14:font="MS Gothic" w14:val="2610"/>
              </w14:checkbox>
            </w:sdtPr>
            <w:sdtEndPr/>
            <w:sdtContent>
              <w:p w:rsidRPr="00AE4BB7" w:rsidR="00AE4BB7" w:rsidP="00397C3C" w:rsidRDefault="00AE4BB7" w14:paraId="7BEE0BE2" w14:textId="77777777">
                <w:pPr>
                  <w:pStyle w:val="Cabeceraypie"/>
                </w:pPr>
                <w:r w:rsidRPr="00AE4BB7">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id w:val="-366226834"/>
              <w14:checkbox>
                <w14:checked w14:val="0"/>
                <w14:checkedState w14:font="MS Gothic" w14:val="2612"/>
                <w14:uncheckedState w14:font="MS Gothic" w14:val="2610"/>
              </w14:checkbox>
            </w:sdtPr>
            <w:sdtEndPr/>
            <w:sdtContent>
              <w:p w:rsidRPr="00AE4BB7" w:rsidR="00AE4BB7" w:rsidP="00397C3C" w:rsidRDefault="00AE4BB7" w14:paraId="764ADA74" w14:textId="77777777">
                <w:pPr>
                  <w:pStyle w:val="Cabeceraypie"/>
                </w:pPr>
                <w:r w:rsidRPr="00AE4BB7">
                  <w:rPr>
                    <w:rFonts w:ascii="Segoe UI Symbol" w:hAnsi="Segoe UI Symbol" w:cs="Segoe UI Symbol"/>
                  </w:rPr>
                  <w:t>☐</w:t>
                </w:r>
              </w:p>
            </w:sdtContent>
          </w:sdt>
        </w:tc>
      </w:tr>
      <w:tr w:rsidRPr="00AE4BB7" w:rsidR="00397C3C" w:rsidTr="00AE4BB7" w14:paraId="377D12C2"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AE4BB7" w:rsidR="00397C3C" w:rsidP="00397C3C" w:rsidRDefault="00397C3C" w14:paraId="30B19753" w14:textId="074EACCD">
            <w:pPr>
              <w:pStyle w:val="Cabeceraypie"/>
            </w:pPr>
            <w:r>
              <w:lastRenderedPageBreak/>
            </w:r>
            <w:r>
              <w:t xml:space="preserve">Management</w:t>
            </w:r>
          </w:p>
        </w:tc>
        <w:tc>
          <w:tcPr>
            <w:tcW w:w="1604" w:type="dxa"/>
            <w:tcBorders>
              <w:top w:val="single" w:color="auto" w:sz="4" w:space="0"/>
              <w:left w:val="single" w:color="auto" w:sz="4" w:space="0"/>
              <w:bottom w:val="single" w:color="auto" w:sz="4" w:space="0"/>
              <w:right w:val="single" w:color="auto" w:sz="4" w:space="0"/>
            </w:tcBorders>
            <w:vAlign w:val="center"/>
          </w:tcPr>
          <w:sdt>
            <w:sdtPr>
              <w:id w:val="1682860283"/>
              <w14:checkbox>
                <w14:checked w14:val="1"/>
                <w14:checkedState w14:font="MS Gothic" w14:val="2612"/>
                <w14:uncheckedState w14:font="MS Gothic" w14:val="2610"/>
              </w14:checkbox>
            </w:sdtPr>
            <w:sdtEndPr/>
            <w:sdtContent>
              <w:p w:rsidR="00397C3C" w:rsidP="00397C3C" w:rsidRDefault="00397C3C" w14:paraId="28070945" w14:textId="189D3F22">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id w:val="-979917600"/>
              <w14:checkbox>
                <w14:checked w14:val="0"/>
                <w14:checkedState w14:font="MS Gothic" w14:val="2612"/>
                <w14:uncheckedState w14:font="MS Gothic" w14:val="2610"/>
              </w14:checkbox>
            </w:sdtPr>
            <w:sdtEndPr/>
            <w:sdtContent>
              <w:p w:rsidR="00397C3C" w:rsidP="00397C3C" w:rsidRDefault="00397C3C" w14:paraId="30FB65CC" w14:textId="638BAB87">
                <w:pPr>
                  <w:pStyle w:val="Cabeceraypie"/>
                </w:pPr>
                <w:r w:rsidRPr="00E905F6">
                  <w:rPr>
                    <w:rFonts w:ascii="Segoe UI Symbol" w:hAnsi="Segoe UI Symbol" w:cs="Segoe UI Symbol"/>
                  </w:rPr>
                  <w:t>☐</w:t>
                </w:r>
              </w:p>
            </w:sdtContent>
          </w:sdt>
        </w:tc>
      </w:tr>
    </w:tbl>
    <w:p w:rsidRPr="00BD1D98" w:rsidR="00AE4BB7" w:rsidP="001F2AC4" w:rsidRDefault="00AE4BB7" w14:paraId="733CDA99" w14:textId="77777777">
      <w:pPr>
        <w:rPr>
          <w:szCs w:val="24"/>
        </w:rPr>
      </w:pPr>
    </w:p>
    <w:p w:rsidRPr="00BD1D98" w:rsidR="00402A64" w:rsidP="00EF327B" w:rsidRDefault="00067996" w14:paraId="7D191EBD" w14:textId="77777777" w14:noSpellErr="1">
      <w:pPr>
        <w:pStyle w:val="Titulo1SP"/>
        <w:rPr/>
      </w:pPr>
      <w:bookmarkStart w:name="_Toc1570906014" w:id="672556068"/>
      <w:r w:rsidR="00402A64">
        <w:rPr/>
        <w:t xml:space="preserve">Definitions and Acronyms</w:t>
      </w:r>
      <w:bookmarkEnd w:id="672556068"/>
    </w:p>
    <w:p w:rsidRPr="00BD1D98" w:rsidR="007F31A7" w:rsidP="00EF327B" w:rsidRDefault="007F31A7" w14:paraId="339349D8" w14:textId="6020B87D">
      <w:pPr>
        <w:pStyle w:val="Listavietas1"/>
      </w:pPr>
      <w:r w:rsidRPr="005C5D76">
        <w:rPr>
          <w:u w:val="single"/>
        </w:rPr>
        <w:t xml:space="preserve">Intermediate Product</w:t>
      </w:r>
      <w:r w:rsidRPr="00BD1D98">
        <w:t xml:space="preserve">: Partially processed material that still has to pass through other stages of production before becoming a final product.</w:t>
      </w:r>
    </w:p>
    <w:p w:rsidRPr="00BD1D98" w:rsidR="007F31A7" w:rsidP="00EF327B" w:rsidRDefault="007F31A7" w14:paraId="603A7595" w14:textId="7F4A17D6">
      <w:pPr>
        <w:pStyle w:val="Listavietas1"/>
      </w:pPr>
      <w:r w:rsidRPr="00BD1D98">
        <w:rPr>
          <w:u w:val="single"/>
        </w:rPr>
        <w:t xml:space="preserve">Finished product</w:t>
      </w:r>
      <w:r w:rsidRPr="00BD1D98">
        <w:t xml:space="preserve">: it is understood to be that which has gone through all the production stages, including its packaging in the final container.</w:t>
      </w:r>
    </w:p>
    <w:p w:rsidRPr="00BD1D98" w:rsidR="007F31A7" w:rsidP="00EF327B" w:rsidRDefault="007F31A7" w14:paraId="314FED5F" w14:textId="49AC33AE">
      <w:pPr>
        <w:pStyle w:val="Listavietas1"/>
      </w:pPr>
      <w:r w:rsidRPr="00BD1D98">
        <w:rPr>
          <w:u w:val="single"/>
        </w:rPr>
        <w:t xml:space="preserve">Specifications</w:t>
      </w:r>
      <w:r w:rsidRPr="00BD1D98">
        <w:t xml:space="preserve">: These describe in detail the requirements to be met by the products or materials used or obtained during manufacture. They serve as the basis for quality assessment.</w:t>
      </w:r>
    </w:p>
    <w:p w:rsidRPr="00BD1D98" w:rsidR="00B43EFB" w:rsidP="00EF327B" w:rsidRDefault="00402A64" w14:paraId="469B96FE" w14:textId="77777777" w14:noSpellErr="1">
      <w:pPr>
        <w:pStyle w:val="Titulo1SP"/>
        <w:rPr>
          <w:rFonts w:ascii="Roboto Light" w:hAnsi="Roboto Light"/>
          <w:sz w:val="24"/>
          <w:szCs w:val="24"/>
        </w:rPr>
      </w:pPr>
      <w:bookmarkStart w:name="_Toc604830372" w:id="864520831"/>
      <w:r w:rsidR="00402A64">
        <w:rPr/>
        <w:t xml:space="preserve">Procedure</w:t>
      </w:r>
      <w:bookmarkEnd w:id="864520831"/>
    </w:p>
    <w:p w:rsidRPr="00BD1D98" w:rsidR="007523F7" w:rsidP="00EF327B" w:rsidRDefault="0042644A" w14:paraId="702BF43D" w14:textId="409F2FFA" w14:noSpellErr="1">
      <w:pPr>
        <w:pStyle w:val="Titulo2SP"/>
        <w:rPr/>
      </w:pPr>
      <w:bookmarkStart w:name="_Toc44942891" w:id="1331786748"/>
      <w:r w:rsidR="0042644A">
        <w:rPr/>
        <w:t xml:space="preserve">Intermediate product</w:t>
      </w:r>
      <w:bookmarkEnd w:id="1331786748"/>
    </w:p>
    <w:p w:rsidRPr="00BD1D98" w:rsidR="00B15C37" w:rsidP="00B15C37" w:rsidRDefault="0042644A" w14:paraId="39921599" w14:textId="0E4654A1">
      <w:pPr>
        <w:tabs>
          <w:tab w:val="left" w:pos="-2977"/>
        </w:tabs>
        <w:spacing w:after="120" w:line="288" w:lineRule="auto"/>
        <w:ind w:end="119"/>
        <w:rPr>
          <w:szCs w:val="24"/>
        </w:rPr>
      </w:pPr>
      <w:r w:rsidRPr="00BD1D98">
        <w:rPr>
          <w:szCs w:val="24"/>
        </w:rPr>
        <w:t xml:space="preserve">The intermediate products will be </w:t>
      </w:r>
      <w:r w:rsidRPr="00BD1D98" w:rsidR="001F2AC4">
        <w:rPr>
          <w:szCs w:val="24"/>
        </w:rPr>
        <w:t xml:space="preserve">checked </w:t>
      </w:r>
      <w:r w:rsidRPr="00BD1D98">
        <w:rPr>
          <w:szCs w:val="24"/>
        </w:rPr>
        <w:t xml:space="preserve">against their specifications. In the same way, they will be placed in </w:t>
      </w:r>
      <w:r w:rsidRPr="00BD1D98" w:rsidR="00D739E0">
        <w:rPr>
          <w:szCs w:val="24"/>
        </w:rPr>
        <w:t xml:space="preserve">the </w:t>
      </w:r>
      <w:r w:rsidR="00BD1D98">
        <w:rPr>
          <w:szCs w:val="24"/>
        </w:rPr>
        <w:t xml:space="preserve">route </w:t>
      </w:r>
      <w:r w:rsidRPr="00156C11" w:rsidR="00156C11">
        <w:rPr>
          <w:szCs w:val="24"/>
        </w:rPr>
        <w:t xml:space="preserve">https://github.com/SpikaTechSL/VRCardio-VHET360-Visualization </w:t>
      </w:r>
      <w:r w:rsidR="00E0695E">
        <w:rPr>
          <w:szCs w:val="24"/>
        </w:rPr>
        <w:t xml:space="preserve">(route only accessible to members of the company as it is a private repository) </w:t>
      </w:r>
      <w:r w:rsidRPr="00BD1D98">
        <w:rPr>
          <w:szCs w:val="24"/>
        </w:rPr>
        <w:t xml:space="preserve">until their release by the Responsible Technician. </w:t>
      </w:r>
    </w:p>
    <w:p w:rsidRPr="00BD1D98" w:rsidR="0042644A" w:rsidP="00B15C37" w:rsidRDefault="0042644A" w14:paraId="16399016" w14:textId="3E0B7430">
      <w:pPr>
        <w:tabs>
          <w:tab w:val="left" w:pos="-2977"/>
        </w:tabs>
        <w:spacing w:after="120" w:line="288" w:lineRule="auto"/>
        <w:ind w:end="119"/>
        <w:rPr>
          <w:szCs w:val="24"/>
        </w:rPr>
      </w:pPr>
      <w:r w:rsidRPr="00BD1D98">
        <w:rPr>
          <w:szCs w:val="24"/>
        </w:rPr>
        <w:t xml:space="preserve">If the product corresponds in each and every one of its parameters, it will be declared </w:t>
      </w:r>
      <w:r w:rsidRPr="00BD1D98">
        <w:rPr>
          <w:b/>
          <w:bCs/>
          <w:szCs w:val="24"/>
        </w:rPr>
        <w:t xml:space="preserve">APPROVED</w:t>
      </w:r>
      <w:r w:rsidRPr="00BD1D98">
        <w:rPr>
          <w:szCs w:val="24"/>
        </w:rPr>
        <w:t xml:space="preserve">. If, on the other hand, there is any discrepancy between the specifications and the results obtained, a non-conformity report will be opened to determine whether the product meets the specifications or not:</w:t>
      </w:r>
    </w:p>
    <w:p w:rsidRPr="00BD1D98" w:rsidR="0042644A" w:rsidP="00EF327B" w:rsidRDefault="0042644A" w14:paraId="7920D519" w14:textId="0CB492C9">
      <w:pPr>
        <w:pStyle w:val="Listavietas1"/>
      </w:pPr>
      <w:r w:rsidRPr="00BD1D98">
        <w:t xml:space="preserve">The discrepancy is a minor defect that does not affect the quality of the product </w:t>
      </w:r>
      <w:r w:rsidRPr="00BD1D98">
        <w:t xml:space="preserve">itself, the product may be approved.</w:t>
      </w:r>
    </w:p>
    <w:p w:rsidRPr="00BD1D98" w:rsidR="0042644A" w:rsidP="00EF327B" w:rsidRDefault="217705D9" w14:paraId="152FFD87" w14:textId="4A241406">
      <w:pPr>
        <w:pStyle w:val="Listavietas1"/>
      </w:pPr>
      <w:r>
        <w:t xml:space="preserve">The discrepancy is a major defect that may affect quality, will be ruled as </w:t>
      </w:r>
      <w:r w:rsidRPr="217705D9">
        <w:rPr>
          <w:b/>
          <w:bCs/>
        </w:rPr>
        <w:t xml:space="preserve">REJECTED/OBSOLETE, will </w:t>
      </w:r>
      <w:r>
        <w:t xml:space="preserve">be identified as such and will be located in the path </w:t>
      </w:r>
      <w:r w:rsidRPr="00156C11" w:rsidR="00156C11">
        <w:t xml:space="preserve">https://github.com/SpikaTechSL/VRCardio-VHET360-Visualization </w:t>
      </w:r>
      <w:r w:rsidR="007C159F">
        <w:rPr>
          <w:szCs w:val="24"/>
        </w:rPr>
        <w:t xml:space="preserve">(path only accessible to members of the company as it is a private repository). </w:t>
      </w:r>
    </w:p>
    <w:p w:rsidR="217705D9" w:rsidP="217705D9" w:rsidRDefault="217705D9" w14:paraId="05A4628D" w14:textId="7AA8AA48">
      <w:pPr>
        <w:spacing w:after="120" w:line="288" w:lineRule="auto"/>
        <w:ind w:end="119"/>
      </w:pPr>
      <w:r>
        <w:t xml:space="preserve">In the time after the data acquisition devices are received by the manufacturer and all information is reviewed by Spika personnel, the product remains in quarantine and is identified with an orange label. </w:t>
      </w:r>
    </w:p>
    <w:p w:rsidRPr="217705D9" w:rsidR="004E2840" w:rsidP="004E2840" w:rsidRDefault="008D549E" w14:paraId="493FB41E" w14:textId="531680F9">
      <w:pPr>
        <w:spacing w:after="120" w:line="288" w:lineRule="auto"/>
        <w:ind w:end="119"/>
        <w:rPr>
          <w:spacing w:val="-3"/>
        </w:rPr>
      </w:pPr>
      <w:r w:rsidRPr="217705D9">
        <w:rPr>
          <w:spacing w:val="-3"/>
        </w:rPr>
        <w:lastRenderedPageBreak/>
      </w:r>
      <w:r w:rsidRPr="217705D9">
        <w:rPr>
          <w:spacing w:val="-3"/>
        </w:rPr>
        <w:t xml:space="preserve">The intermediate software product shall be approved according to the model certificate in </w:t>
      </w:r>
      <w:r w:rsidRPr="217705D9">
        <w:rPr>
          <w:b/>
          <w:bCs/>
          <w:spacing w:val="-3"/>
        </w:rPr>
        <w:t xml:space="preserve">Annex </w:t>
      </w:r>
      <w:r w:rsidRPr="217705D9" w:rsidR="001F2AC4">
        <w:rPr>
          <w:b/>
          <w:bCs/>
          <w:spacing w:val="-3"/>
        </w:rPr>
        <w:t xml:space="preserve">1</w:t>
      </w:r>
      <w:r w:rsidRPr="00BD1D98" w:rsidR="001F2AC4">
        <w:rPr>
          <w:spacing w:val="-3"/>
          <w:szCs w:val="24"/>
        </w:rPr>
        <w:t xml:space="preserve">. </w:t>
      </w:r>
      <w:r w:rsidRPr="217705D9" w:rsidR="00BD1D98">
        <w:rPr>
          <w:spacing w:val="-3"/>
        </w:rPr>
        <w:t xml:space="preserve">The VR Cardio product consists </w:t>
      </w:r>
      <w:r w:rsidR="008173D7">
        <w:rPr>
          <w:spacing w:val="-3"/>
        </w:rPr>
        <w:t xml:space="preserve">of </w:t>
      </w:r>
      <w:r w:rsidRPr="217705D9" w:rsidR="00BD1D98">
        <w:rPr>
          <w:spacing w:val="-3"/>
        </w:rPr>
        <w:t xml:space="preserve">software</w:t>
      </w:r>
      <w:r w:rsidR="008173D7">
        <w:rPr>
          <w:spacing w:val="-3"/>
        </w:rPr>
        <w:t xml:space="preserve">, which is released </w:t>
      </w:r>
      <w:r w:rsidR="00B62949">
        <w:rPr>
          <w:spacing w:val="-3"/>
        </w:rPr>
        <w:t xml:space="preserve">by the relevant Spika staff and approved by the Technical Manager</w:t>
      </w:r>
      <w:r w:rsidR="004E2840">
        <w:rPr>
          <w:spacing w:val="-3"/>
        </w:rPr>
        <w:t xml:space="preserve">, </w:t>
      </w:r>
      <w:r w:rsidR="004E2840">
        <w:rPr>
          <w:spacing w:val="-3"/>
        </w:rPr>
        <w:t xml:space="preserve">following the certificate in </w:t>
      </w:r>
      <w:r w:rsidRPr="004E2840" w:rsidR="004E2840">
        <w:rPr>
          <w:b/>
          <w:bCs/>
          <w:spacing w:val="-3"/>
        </w:rPr>
        <w:t xml:space="preserve">Annex 1. </w:t>
      </w:r>
    </w:p>
    <w:p w:rsidRPr="00BD1D98" w:rsidR="00BD1D98" w:rsidP="217705D9" w:rsidRDefault="00BD1D98" w14:paraId="04A251A5" w14:textId="2B33363C">
      <w:pPr>
        <w:spacing w:after="120" w:line="288" w:lineRule="auto"/>
        <w:ind w:end="119"/>
      </w:pPr>
      <w:r w:rsidRPr="217705D9">
        <w:rPr>
          <w:spacing w:val="-3"/>
        </w:rPr>
        <w:t xml:space="preserve">  </w:t>
      </w:r>
    </w:p>
    <w:p w:rsidRPr="00BD1D98" w:rsidR="00F551F0" w:rsidP="00EF327B" w:rsidRDefault="0042644A" w14:paraId="019410BA" w14:textId="51490648" w14:noSpellErr="1">
      <w:pPr>
        <w:pStyle w:val="Titulo2SP"/>
        <w:rPr/>
      </w:pPr>
      <w:bookmarkStart w:name="_Toc191008654" w:id="321792175"/>
      <w:r w:rsidR="0042644A">
        <w:rPr/>
        <w:t xml:space="preserve">Finished products</w:t>
      </w:r>
      <w:bookmarkEnd w:id="321792175"/>
    </w:p>
    <w:p w:rsidRPr="00BD1D98" w:rsidR="008D549E" w:rsidP="217705D9" w:rsidRDefault="217705D9" w14:paraId="7E7B51D5" w14:textId="3FC2B56D">
      <w:pPr>
        <w:pStyle w:val="Sangra3detindependiente"/>
        <w:spacing w:line="288" w:lineRule="auto"/>
        <w:ind w:start="0" w:end="119"/>
        <w:rPr>
          <w:sz w:val="24"/>
          <w:szCs w:val="24"/>
        </w:rPr>
      </w:pPr>
      <w:r w:rsidRPr="217705D9">
        <w:rPr>
          <w:sz w:val="24"/>
          <w:szCs w:val="24"/>
        </w:rPr>
        <w:t xml:space="preserve">Once the product has been finalised, the </w:t>
      </w:r>
      <w:r w:rsidR="008C47C9">
        <w:rPr>
          <w:sz w:val="24"/>
          <w:szCs w:val="24"/>
        </w:rPr>
        <w:t xml:space="preserve">compilation </w:t>
      </w:r>
      <w:r w:rsidRPr="217705D9">
        <w:rPr>
          <w:sz w:val="24"/>
          <w:szCs w:val="24"/>
        </w:rPr>
        <w:t xml:space="preserve">must be checked </w:t>
      </w:r>
      <w:r w:rsidRPr="217705D9">
        <w:rPr>
          <w:sz w:val="24"/>
          <w:szCs w:val="24"/>
        </w:rPr>
        <w:t xml:space="preserve">to see if it has been done according to the product specifications, the variable data corresponds and the intermediate product is duly approved, in which case the product will be approved and released for sale. </w:t>
      </w:r>
    </w:p>
    <w:p w:rsidRPr="00BD1D98" w:rsidR="008D549E" w:rsidP="00EB099E" w:rsidRDefault="008D549E" w14:paraId="25654DCF" w14:textId="77777777">
      <w:pPr>
        <w:pStyle w:val="Sangra3detindependiente"/>
        <w:tabs>
          <w:tab w:val="left" w:pos="-2977"/>
        </w:tabs>
        <w:spacing w:line="288" w:lineRule="auto"/>
        <w:ind w:start="0" w:end="119"/>
        <w:rPr>
          <w:sz w:val="24"/>
          <w:szCs w:val="24"/>
        </w:rPr>
      </w:pPr>
      <w:r w:rsidRPr="00BD1D98">
        <w:rPr>
          <w:sz w:val="24"/>
          <w:szCs w:val="24"/>
        </w:rPr>
        <w:t xml:space="preserve">If discrepancies exist, a Non-Conformity report should be initiated </w:t>
      </w:r>
      <w:r w:rsidRPr="00BD1D98">
        <w:rPr>
          <w:sz w:val="24"/>
          <w:szCs w:val="24"/>
        </w:rPr>
        <w:t xml:space="preserve">for:</w:t>
      </w:r>
    </w:p>
    <w:p w:rsidRPr="00BD1D98" w:rsidR="008D549E" w:rsidP="00EF327B" w:rsidRDefault="217705D9" w14:paraId="5C29E2EA" w14:textId="381FEC95">
      <w:pPr>
        <w:pStyle w:val="Listavietas1"/>
      </w:pPr>
      <w:r>
        <w:t xml:space="preserve">To rule if the discrepancy is minor without affecting the quality of the product and its final result, under the authorisation of the Responsible Technician, is that the product is </w:t>
      </w:r>
      <w:r w:rsidRPr="217705D9">
        <w:rPr>
          <w:b/>
          <w:bCs/>
        </w:rPr>
        <w:t xml:space="preserve">APT </w:t>
      </w:r>
      <w:r>
        <w:t xml:space="preserve">for release and supply to the market.</w:t>
      </w:r>
    </w:p>
    <w:p w:rsidRPr="00BD1D98" w:rsidR="00EB099E" w:rsidP="00EF327B" w:rsidRDefault="008D549E" w14:paraId="274818A7" w14:textId="01CC2BF4">
      <w:pPr>
        <w:pStyle w:val="Listavietas1"/>
      </w:pPr>
      <w:r w:rsidRPr="00BD1D98">
        <w:t xml:space="preserve">Ruling if the discrepancy is major and adversely affects safety or the product must be reprocessed before sale, it may be </w:t>
      </w:r>
      <w:r w:rsidRPr="00BD1D98">
        <w:rPr>
          <w:b/>
          <w:bCs/>
        </w:rPr>
        <w:t xml:space="preserve">REJECTED </w:t>
      </w:r>
      <w:r w:rsidRPr="00BD1D98">
        <w:t xml:space="preserve">or </w:t>
      </w:r>
      <w:r w:rsidRPr="00BD1D98">
        <w:rPr>
          <w:b/>
          <w:bCs/>
        </w:rPr>
        <w:t xml:space="preserve">APPROVED </w:t>
      </w:r>
      <w:r w:rsidRPr="00BD1D98">
        <w:t xml:space="preserve">after reprocessing. In both cases, under the supervision and approval of the T. Responsible. </w:t>
      </w:r>
    </w:p>
    <w:p w:rsidR="00AF2EB8" w:rsidP="217705D9" w:rsidRDefault="00E258D1" w14:paraId="46BD4265" w14:textId="7EFB104B">
      <w:pPr>
        <w:spacing w:after="120" w:line="288" w:lineRule="auto"/>
        <w:ind w:end="119"/>
      </w:pPr>
      <w:r w:rsidRPr="217705D9">
        <w:t xml:space="preserve">In order for the product to be approved </w:t>
      </w:r>
      <w:r w:rsidR="00AF2EB8">
        <w:t xml:space="preserve">and released to the market, it is necessary to:</w:t>
      </w:r>
    </w:p>
    <w:p w:rsidR="00AF2EB8" w:rsidP="00AF2EB8" w:rsidRDefault="00AF2EB8" w14:paraId="06888D88" w14:textId="0A400D50">
      <w:pPr>
        <w:pStyle w:val="Prrafodelista"/>
        <w:numPr>
          <w:ilvl w:val="0"/>
          <w:numId w:val="50"/>
        </w:numPr>
        <w:spacing w:after="120" w:line="288" w:lineRule="auto"/>
        <w:ind w:end="119"/>
      </w:pPr>
      <w:r>
        <w:t xml:space="preserve">Intermediate versions are </w:t>
      </w:r>
      <w:r w:rsidR="00B45D94">
        <w:t xml:space="preserve">approved as indicated in </w:t>
      </w:r>
      <w:r w:rsidRPr="00B45D94" w:rsidR="00B45D94">
        <w:rPr>
          <w:b/>
          <w:bCs/>
        </w:rPr>
        <w:t xml:space="preserve">Annex 1</w:t>
      </w:r>
      <w:r w:rsidR="00B45D94">
        <w:t xml:space="preserve">.</w:t>
      </w:r>
    </w:p>
    <w:p w:rsidR="00B45D94" w:rsidP="003E6024" w:rsidRDefault="00B45D94" w14:paraId="28AC0752" w14:textId="34BD98EB">
      <w:pPr>
        <w:pStyle w:val="Prrafodelista"/>
        <w:numPr>
          <w:ilvl w:val="0"/>
          <w:numId w:val="50"/>
        </w:numPr>
        <w:spacing w:after="120" w:line="288" w:lineRule="auto"/>
        <w:ind w:end="119"/>
      </w:pPr>
      <w:r>
        <w:t xml:space="preserve">The final version produced complies with the </w:t>
      </w:r>
      <w:r w:rsidRPr="003E6024" w:rsidR="003E6024">
        <w:t xml:space="preserve">software reproducibility </w:t>
      </w:r>
      <w:r>
        <w:t xml:space="preserve">procedure </w:t>
      </w:r>
      <w:r w:rsidR="00586CF6">
        <w:t xml:space="preserve">(</w:t>
      </w:r>
      <w:r w:rsidRPr="00586CF6" w:rsidR="00586CF6">
        <w:rPr>
          <w:b/>
          <w:bCs/>
        </w:rPr>
        <w:t xml:space="preserve">Annex 2</w:t>
      </w:r>
      <w:r w:rsidR="00586CF6">
        <w:rPr>
          <w:b/>
          <w:bCs/>
        </w:rPr>
        <w:t xml:space="preserve">) </w:t>
      </w:r>
      <w:r w:rsidR="003E6024">
        <w:t xml:space="preserve">that ensures that the released software can be delivered at the point of use without deformation or </w:t>
      </w:r>
      <w:r w:rsidR="003E6024">
        <w:t xml:space="preserve">unauthorised</w:t>
      </w:r>
      <w:r w:rsidR="003E6024">
        <w:t xml:space="preserve"> changes </w:t>
      </w:r>
      <w:r w:rsidR="003E6024">
        <w:t xml:space="preserve">and with correct installation</w:t>
      </w:r>
      <w:r w:rsidR="006E7F25">
        <w:t xml:space="preserve">.</w:t>
      </w:r>
    </w:p>
    <w:p w:rsidR="00586CF6" w:rsidP="003E6024" w:rsidRDefault="00586CF6" w14:paraId="7551FD1D" w14:textId="7D5EC8F2">
      <w:pPr>
        <w:pStyle w:val="Prrafodelista"/>
        <w:numPr>
          <w:ilvl w:val="0"/>
          <w:numId w:val="50"/>
        </w:numPr>
        <w:spacing w:after="120" w:line="288" w:lineRule="auto"/>
        <w:ind w:end="119"/>
        <w:rPr>
          <w:b/>
          <w:bCs/>
        </w:rPr>
      </w:pPr>
      <w:r>
        <w:t xml:space="preserve">The software can be downloaded and installed </w:t>
      </w:r>
      <w:r w:rsidR="008F6E68">
        <w:t xml:space="preserve">according to </w:t>
      </w:r>
      <w:r w:rsidRPr="008F6E68" w:rsidR="008F6E68">
        <w:rPr>
          <w:b/>
          <w:bCs/>
        </w:rPr>
        <w:t xml:space="preserve">Annex 3</w:t>
      </w:r>
      <w:r w:rsidR="006E7F25">
        <w:rPr>
          <w:b/>
          <w:bCs/>
        </w:rPr>
        <w:t xml:space="preserve">.</w:t>
      </w:r>
    </w:p>
    <w:p w:rsidR="006A0A13" w:rsidP="003E6024" w:rsidRDefault="006A0A13" w14:paraId="7BFCBF77" w14:textId="384FD7F6">
      <w:pPr>
        <w:pStyle w:val="Prrafodelista"/>
        <w:numPr>
          <w:ilvl w:val="0"/>
          <w:numId w:val="50"/>
        </w:numPr>
        <w:spacing w:after="120" w:line="288" w:lineRule="auto"/>
        <w:ind w:end="119"/>
        <w:rPr>
          <w:b/>
          <w:bCs/>
        </w:rPr>
      </w:pPr>
      <w:r w:rsidRPr="002C5744">
        <w:t xml:space="preserve">The labelling of the software complies </w:t>
      </w:r>
      <w:r w:rsidRPr="002C5744" w:rsidR="002C5744">
        <w:t xml:space="preserve">with regulatory requirements </w:t>
      </w:r>
      <w:r w:rsidR="002C5744">
        <w:rPr>
          <w:b/>
          <w:bCs/>
        </w:rPr>
        <w:t xml:space="preserve">(Annex 4)</w:t>
      </w:r>
      <w:r w:rsidR="006E7F25">
        <w:rPr>
          <w:b/>
          <w:bCs/>
        </w:rPr>
        <w:t xml:space="preserve">.</w:t>
      </w:r>
    </w:p>
    <w:p w:rsidRPr="008F6E68" w:rsidR="002D445C" w:rsidP="003E6024" w:rsidRDefault="002D445C" w14:paraId="1E7FE8CD" w14:textId="6A1CCF82">
      <w:pPr>
        <w:pStyle w:val="Prrafodelista"/>
        <w:numPr>
          <w:ilvl w:val="0"/>
          <w:numId w:val="50"/>
        </w:numPr>
        <w:spacing w:after="120" w:line="288" w:lineRule="auto"/>
        <w:ind w:end="119"/>
        <w:rPr>
          <w:b/>
          <w:bCs/>
        </w:rPr>
      </w:pPr>
      <w:r w:rsidRPr="00AB764F">
        <w:t xml:space="preserve">The technical manager has reviewed </w:t>
      </w:r>
      <w:r w:rsidRPr="00AB764F" w:rsidR="00AB764F">
        <w:t xml:space="preserve">all of the above procedures to ensure that the software is working properly and can be released to the market </w:t>
      </w:r>
      <w:r w:rsidR="00AB764F">
        <w:rPr>
          <w:b/>
          <w:bCs/>
        </w:rPr>
        <w:t xml:space="preserve">(Annex 5)</w:t>
      </w:r>
      <w:r w:rsidR="006E7F25">
        <w:rPr>
          <w:b/>
          <w:bCs/>
        </w:rPr>
        <w:t xml:space="preserve">.</w:t>
      </w:r>
    </w:p>
    <w:p w:rsidR="00900B9D" w:rsidP="217705D9" w:rsidRDefault="00900B9D" w14:paraId="566DBC23" w14:textId="77777777">
      <w:pPr>
        <w:spacing w:after="120" w:line="288" w:lineRule="auto"/>
        <w:ind w:end="119"/>
      </w:pPr>
    </w:p>
    <w:p w:rsidRPr="00BD1D98" w:rsidR="00E258D1" w:rsidP="00EF327B" w:rsidRDefault="00E258D1" w14:paraId="03332A68" w14:textId="7D111F54" w14:noSpellErr="1">
      <w:pPr>
        <w:pStyle w:val="Titulo2SP"/>
        <w:rPr/>
      </w:pPr>
      <w:bookmarkStart w:name="_Toc403063809" w:id="619591520"/>
      <w:r w:rsidR="00E258D1">
        <w:rPr/>
        <w:t xml:space="preserve">Rejected products</w:t>
      </w:r>
      <w:bookmarkEnd w:id="619591520"/>
    </w:p>
    <w:p w:rsidRPr="00BD1D98" w:rsidR="00E258D1" w:rsidP="00E258D1" w:rsidRDefault="001F2AC4" w14:paraId="66BFF9A8" w14:textId="69C3EBA0">
      <w:pPr>
        <w:rPr>
          <w:szCs w:val="24"/>
        </w:rPr>
      </w:pPr>
      <w:r w:rsidRPr="00BD1D98">
        <w:rPr>
          <w:szCs w:val="24"/>
        </w:rPr>
        <w:t xml:space="preserve">Any product that </w:t>
      </w:r>
      <w:r w:rsidRPr="00BD1D98" w:rsidR="00E258D1">
        <w:rPr>
          <w:szCs w:val="24"/>
        </w:rPr>
        <w:t xml:space="preserve">obtains a rejected opinion must:</w:t>
      </w:r>
    </w:p>
    <w:p w:rsidRPr="00BD1D98" w:rsidR="00E258D1" w:rsidP="00470D4D" w:rsidRDefault="217705D9" w14:paraId="067E93F6" w14:textId="74530F35">
      <w:pPr>
        <w:pStyle w:val="Listavietas1"/>
        <w:jc w:val="left"/>
      </w:pPr>
      <w:r>
        <w:t xml:space="preserve">Obsolete/rejected software is located at: </w:t>
      </w:r>
      <w:hyperlink w:history="1" r:id="rId11">
        <w:r w:rsidRPr="00470D4D" w:rsidR="00470D4D">
          <w:rPr>
            <w:rStyle w:val="Hipervnculo"/>
            <w:color w:val="000000" w:themeColor="text1"/>
          </w:rPr>
          <w:t xml:space="preserve">https://github.com/SpikaTechSL/VRCardio-VHET360-Visualization/releases </w:t>
        </w:r>
      </w:hyperlink>
      <w:r w:rsidR="00470D4D">
        <w:rPr>
          <w:szCs w:val="24"/>
        </w:rPr>
        <w:t xml:space="preserve">(path only accessible to members of the company as it is a private repository)</w:t>
      </w:r>
      <w:r w:rsidR="00470D4D">
        <w:t xml:space="preserve">.</w:t>
      </w:r>
    </w:p>
    <w:p w:rsidRPr="00BD1D98" w:rsidR="00E258D1" w:rsidP="00EF327B" w:rsidRDefault="00E27C68" w14:paraId="14EBE7CF" w14:textId="7626732E" w14:noSpellErr="1">
      <w:pPr>
        <w:pStyle w:val="Titulo2SP"/>
        <w:rPr/>
      </w:pPr>
      <w:bookmarkStart w:name="_Toc732467759" w:id="1623582687"/>
      <w:r w:rsidR="00E27C68">
        <w:rPr/>
        <w:t xml:space="preserve">Product sampling</w:t>
      </w:r>
      <w:bookmarkEnd w:id="1623582687"/>
    </w:p>
    <w:p w:rsidRPr="00BD1D98" w:rsidR="00A37A86" w:rsidP="217705D9" w:rsidRDefault="217705D9" w14:paraId="13AC0F1F" w14:textId="618335F8">
      <w:pPr>
        <w:pStyle w:val="Sangra3detindependiente"/>
        <w:spacing w:before="60" w:after="60" w:line="288" w:lineRule="auto"/>
        <w:ind w:start="0" w:end="119"/>
        <w:rPr>
          <w:sz w:val="24"/>
          <w:szCs w:val="24"/>
        </w:rPr>
      </w:pPr>
      <w:r w:rsidRPr="217705D9">
        <w:rPr>
          <w:sz w:val="24"/>
          <w:szCs w:val="24"/>
        </w:rPr>
        <w:t xml:space="preserve">SPIKA does not show the product because the device is not yet in series production.  </w:t>
      </w:r>
    </w:p>
    <w:p w:rsidRPr="00BD1D98" w:rsidR="00443F2D" w:rsidP="00EF327B" w:rsidRDefault="00402A64" w14:paraId="69A1ECA6" w14:textId="77777777" w14:noSpellErr="1">
      <w:pPr>
        <w:pStyle w:val="Titulo1SP"/>
        <w:rPr/>
      </w:pPr>
      <w:bookmarkStart w:name="_Toc2135220584" w:id="628521846"/>
      <w:r w:rsidR="00402A64">
        <w:rPr/>
        <w:t xml:space="preserve">Distribution of the Procedure</w:t>
      </w:r>
      <w:bookmarkEnd w:id="628521846"/>
    </w:p>
    <w:p w:rsidRPr="00BD1D98" w:rsidR="00B86D43" w:rsidP="00B86D43" w:rsidRDefault="00B86D43" w14:paraId="04009624" w14:textId="6D4525F6">
      <w:pPr>
        <w:rPr>
          <w:szCs w:val="24"/>
        </w:rPr>
      </w:pPr>
      <w:r w:rsidRPr="00BD1D98">
        <w:rPr>
          <w:iCs/>
          <w:szCs w:val="24"/>
        </w:rPr>
        <w:t xml:space="preserve">Staff belonging to the </w:t>
      </w:r>
      <w:r w:rsidRPr="00BD1D98" w:rsidR="00033CF8">
        <w:rPr>
          <w:szCs w:val="24"/>
        </w:rPr>
        <w:t xml:space="preserve">departments </w:t>
      </w:r>
      <w:r w:rsidRPr="00BD1D98">
        <w:rPr>
          <w:szCs w:val="24"/>
        </w:rPr>
        <w:t xml:space="preserve">listed in Section 3 (Responsibilities and </w:t>
      </w:r>
      <w:r w:rsidRPr="00BD1D98" w:rsidR="00033CF8">
        <w:rPr>
          <w:szCs w:val="24"/>
        </w:rPr>
        <w:t xml:space="preserve">Departments </w:t>
      </w:r>
      <w:r w:rsidRPr="00BD1D98">
        <w:rPr>
          <w:szCs w:val="24"/>
        </w:rPr>
        <w:t xml:space="preserve">concerned) </w:t>
      </w:r>
      <w:r w:rsidRPr="00BD1D98" w:rsidR="00033CF8">
        <w:rPr>
          <w:szCs w:val="24"/>
        </w:rPr>
        <w:t xml:space="preserve">should be provided with a copy </w:t>
      </w:r>
      <w:r w:rsidRPr="00BD1D98" w:rsidR="0079584A">
        <w:rPr>
          <w:szCs w:val="24"/>
        </w:rPr>
        <w:t xml:space="preserve">of this procedure. </w:t>
      </w:r>
      <w:r w:rsidRPr="00BD1D98">
        <w:rPr>
          <w:szCs w:val="24"/>
        </w:rPr>
        <w:t xml:space="preserve">In addition, controlled copy no. 1 will be given </w:t>
      </w:r>
      <w:r w:rsidRPr="00BD1D98" w:rsidR="0079584A">
        <w:rPr>
          <w:szCs w:val="24"/>
        </w:rPr>
        <w:t xml:space="preserve">to the </w:t>
      </w:r>
      <w:r w:rsidRPr="00BD1D98" w:rsidR="0079584A">
        <w:rPr>
          <w:szCs w:val="24"/>
        </w:rPr>
        <w:t xml:space="preserve">Archives </w:t>
      </w:r>
      <w:r w:rsidRPr="00BD1D98">
        <w:rPr>
          <w:szCs w:val="24"/>
        </w:rPr>
        <w:t xml:space="preserve">for archiving on paper.</w:t>
      </w:r>
    </w:p>
    <w:p w:rsidRPr="00BD1D98" w:rsidR="003F3851" w:rsidP="003F3851" w:rsidRDefault="00B86D43" w14:paraId="258CA3E5" w14:textId="77777777">
      <w:pPr>
        <w:rPr>
          <w:szCs w:val="24"/>
        </w:rPr>
      </w:pPr>
      <w:r w:rsidRPr="00BD1D98">
        <w:rPr>
          <w:szCs w:val="24"/>
        </w:rPr>
        <w:t xml:space="preserve">Controlled copies to be issued:</w:t>
      </w:r>
    </w:p>
    <w:tbl>
      <w:tblPr>
        <w:tblStyle w:val="Tablaconcuadrcula"/>
        <w:tblW w:w="0" w:type="auto"/>
        <w:jc w:val="center"/>
        <w:tblLook w:val="04a0"/>
      </w:tblPr>
      <w:tblGrid>
        <w:gridCol w:w="2842"/>
        <w:gridCol w:w="6237"/>
      </w:tblGrid>
      <w:tr w:rsidRPr="00BD1D98" w:rsidR="003F3851" w:rsidTr="00EF327B" w14:paraId="71A4E077" w14:textId="77777777">
        <w:trPr>
          <w:jc w:val="center"/>
        </w:trPr>
        <w:tc>
          <w:tcPr>
            <w:tcW w:w="2842" w:type="dxa"/>
            <w:shd w:val="clear" w:color="auto" w:fill="9D9D9D" w:themeFill="accent4"/>
          </w:tcPr>
          <w:p w:rsidRPr="00BD1D98" w:rsidR="003F3851" w:rsidP="003F3851" w:rsidRDefault="003F3851" w14:paraId="1F78403D" w14:textId="77777777">
            <w:pPr>
              <w:pStyle w:val="Textoindependiente"/>
              <w:jc w:val="center"/>
              <w:rPr>
                <w:rFonts w:ascii="Roboto Light" w:hAnsi="Roboto Light" w:cs="Open Sans"/>
                <w:b/>
                <w:iCs/>
                <w:sz w:val="24"/>
                <w:szCs w:val="24"/>
              </w:rPr>
            </w:pPr>
            <w:r w:rsidRPr="00BD1D98">
              <w:rPr>
                <w:rFonts w:ascii="Roboto Light" w:hAnsi="Roboto Light" w:cs="Open Sans"/>
                <w:b/>
                <w:iCs/>
                <w:sz w:val="24"/>
                <w:szCs w:val="24"/>
              </w:rPr>
              <w:t xml:space="preserve">No. Controlled copy</w:t>
            </w:r>
          </w:p>
        </w:tc>
        <w:tc>
          <w:tcPr>
            <w:tcW w:w="6237" w:type="dxa"/>
            <w:shd w:val="clear" w:color="auto" w:fill="9D9D9D" w:themeFill="accent4"/>
            <w:vAlign w:val="center"/>
          </w:tcPr>
          <w:p w:rsidRPr="00BD1D98" w:rsidR="003F3851" w:rsidP="003F3851" w:rsidRDefault="003F3851" w14:paraId="634538E7" w14:textId="0A844259">
            <w:pPr>
              <w:pStyle w:val="Textoindependiente"/>
              <w:jc w:val="center"/>
              <w:rPr>
                <w:rFonts w:ascii="Roboto Light" w:hAnsi="Roboto Light" w:cs="Open Sans"/>
                <w:b/>
                <w:iCs/>
                <w:sz w:val="24"/>
                <w:szCs w:val="24"/>
              </w:rPr>
            </w:pPr>
            <w:r w:rsidRPr="00BD1D98">
              <w:rPr>
                <w:rFonts w:ascii="Roboto Light" w:hAnsi="Roboto Light" w:cs="Open Sans"/>
                <w:b/>
                <w:sz w:val="24"/>
                <w:szCs w:val="24"/>
                <w:lang w:val="es-ES_tradnl" w:eastAsia="es-ES"/>
              </w:rPr>
              <w:t xml:space="preserve">Departments </w:t>
            </w:r>
          </w:p>
        </w:tc>
      </w:tr>
      <w:tr w:rsidRPr="00BD1D98" w:rsidR="003F3851" w:rsidTr="00326505" w14:paraId="0517977B" w14:textId="77777777">
        <w:trPr>
          <w:jc w:val="center"/>
        </w:trPr>
        <w:tc>
          <w:tcPr>
            <w:tcW w:w="2842" w:type="dxa"/>
          </w:tcPr>
          <w:p w:rsidRPr="00BD1D98" w:rsidR="003F3851" w:rsidP="006B7467" w:rsidRDefault="003F3851" w14:paraId="5D441A4F" w14:textId="77777777">
            <w:pPr>
              <w:jc w:val="center"/>
              <w:rPr>
                <w:szCs w:val="24"/>
              </w:rPr>
            </w:pPr>
            <w:r w:rsidRPr="00BD1D98">
              <w:rPr>
                <w:szCs w:val="24"/>
              </w:rPr>
              <w:t xml:space="preserve">1</w:t>
            </w:r>
          </w:p>
        </w:tc>
        <w:tc>
          <w:tcPr>
            <w:tcW w:w="6237" w:type="dxa"/>
          </w:tcPr>
          <w:p w:rsidRPr="00BD1D98" w:rsidR="003F3851" w:rsidP="006B7467" w:rsidRDefault="0079584A" w14:paraId="18B223E4" w14:textId="1BB2833A">
            <w:pPr>
              <w:jc w:val="center"/>
              <w:rPr>
                <w:szCs w:val="24"/>
              </w:rPr>
            </w:pPr>
            <w:r w:rsidRPr="00BD1D98">
              <w:rPr>
                <w:szCs w:val="24"/>
              </w:rPr>
              <w:t xml:space="preserve">Archive</w:t>
            </w:r>
          </w:p>
        </w:tc>
      </w:tr>
    </w:tbl>
    <w:p w:rsidRPr="00BD1D98" w:rsidR="0063517C" w:rsidRDefault="0063517C" w14:paraId="7BF75E5A" w14:textId="5271D70E">
      <w:pPr>
        <w:spacing w:line="259" w:lineRule="auto"/>
        <w:jc w:val="left"/>
        <w:rPr>
          <w:szCs w:val="24"/>
        </w:rPr>
      </w:pPr>
    </w:p>
    <w:p w:rsidRPr="00BD1D98" w:rsidR="00443F2D" w:rsidP="00EF327B" w:rsidRDefault="00402A64" w14:paraId="0173E49A" w14:textId="77777777" w14:noSpellErr="1">
      <w:pPr>
        <w:pStyle w:val="Titulo1SP"/>
        <w:rPr/>
      </w:pPr>
      <w:bookmarkStart w:name="_Toc1234417703" w:id="710062990"/>
      <w:r w:rsidR="00402A64">
        <w:rPr/>
        <w:t xml:space="preserve">Annexes</w:t>
      </w:r>
      <w:bookmarkEnd w:id="710062990"/>
    </w:p>
    <w:tbl>
      <w:tblPr>
        <w:tblStyle w:val="Tablaconcuadrcula"/>
        <w:tblW w:w="0" w:type="auto"/>
        <w:tblLook w:val="04a0"/>
      </w:tblPr>
      <w:tblGrid>
        <w:gridCol w:w="988"/>
        <w:gridCol w:w="8363"/>
      </w:tblGrid>
      <w:tr w:rsidRPr="00BD1D98" w:rsidR="001F2AC4" w:rsidTr="00EF327B" w14:paraId="39FFD0D5" w14:textId="77777777">
        <w:trPr>
          <w:trHeight w:val="674"/>
        </w:trPr>
        <w:tc>
          <w:tcPr>
            <w:tcW w:w="988" w:type="dxa"/>
            <w:shd w:val="clear" w:color="auto" w:fill="9D9D9D" w:themeFill="accent4"/>
            <w:vAlign w:val="center"/>
          </w:tcPr>
          <w:p w:rsidRPr="00BD1D98" w:rsidR="001F2AC4" w:rsidP="00C31231" w:rsidRDefault="001F2AC4" w14:paraId="561586AA" w14:textId="77777777">
            <w:pPr>
              <w:jc w:val="center"/>
              <w:rPr>
                <w:b/>
                <w:szCs w:val="24"/>
              </w:rPr>
            </w:pPr>
            <w:r w:rsidRPr="00BD1D98">
              <w:rPr>
                <w:b/>
                <w:szCs w:val="24"/>
              </w:rPr>
              <w:t xml:space="preserve">NUMBER / REV.</w:t>
            </w:r>
          </w:p>
        </w:tc>
        <w:tc>
          <w:tcPr>
            <w:tcW w:w="8363" w:type="dxa"/>
            <w:shd w:val="clear" w:color="auto" w:fill="9D9D9D" w:themeFill="accent4"/>
            <w:vAlign w:val="center"/>
          </w:tcPr>
          <w:p w:rsidRPr="00BD1D98" w:rsidR="001F2AC4" w:rsidP="00C31231" w:rsidRDefault="001F2AC4" w14:paraId="1EDDB1EF" w14:textId="77777777">
            <w:pPr>
              <w:jc w:val="center"/>
              <w:rPr>
                <w:b/>
                <w:szCs w:val="24"/>
              </w:rPr>
            </w:pPr>
            <w:r w:rsidRPr="00BD1D98">
              <w:rPr>
                <w:b/>
                <w:szCs w:val="24"/>
              </w:rPr>
              <w:t xml:space="preserve">TITLE</w:t>
            </w:r>
          </w:p>
        </w:tc>
      </w:tr>
      <w:tr w:rsidRPr="00BD1D98" w:rsidR="001F2AC4" w:rsidTr="00CA1873" w14:paraId="796458F7" w14:textId="77777777">
        <w:trPr>
          <w:trHeight w:val="454"/>
        </w:trPr>
        <w:tc>
          <w:tcPr>
            <w:tcW w:w="988" w:type="dxa"/>
            <w:vAlign w:val="center"/>
          </w:tcPr>
          <w:p w:rsidRPr="00BD1D98" w:rsidR="001F2AC4" w:rsidP="00CA1873" w:rsidRDefault="001F2AC4" w14:paraId="25FB5179" w14:textId="19D90825">
            <w:pPr>
              <w:spacing w:before="0" w:line="240" w:lineRule="auto"/>
              <w:jc w:val="center"/>
              <w:rPr>
                <w:szCs w:val="24"/>
              </w:rPr>
            </w:pPr>
            <w:r w:rsidRPr="00BD1D98">
              <w:rPr>
                <w:szCs w:val="24"/>
              </w:rPr>
              <w:t xml:space="preserve">1/01</w:t>
            </w:r>
          </w:p>
        </w:tc>
        <w:tc>
          <w:tcPr>
            <w:tcW w:w="8363" w:type="dxa"/>
            <w:vAlign w:val="center"/>
          </w:tcPr>
          <w:p w:rsidRPr="00BD1D98" w:rsidR="001F2AC4" w:rsidP="00CA1873" w:rsidRDefault="001F2AC4" w14:paraId="26E9FB8F" w14:textId="1805BE86">
            <w:pPr>
              <w:spacing w:before="0" w:line="240" w:lineRule="auto"/>
              <w:jc w:val="center"/>
              <w:rPr>
                <w:szCs w:val="24"/>
              </w:rPr>
            </w:pPr>
            <w:r w:rsidRPr="00BD1D98">
              <w:rPr>
                <w:szCs w:val="24"/>
              </w:rPr>
              <w:t xml:space="preserve">Certified model</w:t>
            </w:r>
          </w:p>
        </w:tc>
      </w:tr>
      <w:tr w:rsidRPr="00BD1D98" w:rsidR="00A37A86" w:rsidTr="00CA1873" w14:paraId="487D450D" w14:textId="77777777">
        <w:trPr>
          <w:trHeight w:val="454"/>
        </w:trPr>
        <w:tc>
          <w:tcPr>
            <w:tcW w:w="988" w:type="dxa"/>
            <w:vAlign w:val="center"/>
          </w:tcPr>
          <w:p w:rsidRPr="00BD1D98" w:rsidR="00A37A86" w:rsidP="00CA1873" w:rsidRDefault="00A37A86" w14:paraId="157E321B" w14:textId="458098A9">
            <w:pPr>
              <w:spacing w:before="0" w:line="240" w:lineRule="auto"/>
              <w:jc w:val="center"/>
              <w:rPr>
                <w:szCs w:val="24"/>
              </w:rPr>
            </w:pPr>
            <w:r w:rsidRPr="00BD1D98">
              <w:rPr>
                <w:szCs w:val="24"/>
              </w:rPr>
              <w:t xml:space="preserve">2/01</w:t>
            </w:r>
          </w:p>
        </w:tc>
        <w:tc>
          <w:tcPr>
            <w:tcW w:w="8363" w:type="dxa"/>
            <w:vAlign w:val="center"/>
          </w:tcPr>
          <w:p w:rsidRPr="00BD1D98" w:rsidR="00A37A86" w:rsidP="00CA1873" w:rsidRDefault="006E7F25" w14:paraId="2554FD11" w14:textId="26E9C00E">
            <w:pPr>
              <w:spacing w:before="0" w:line="240" w:lineRule="auto"/>
              <w:jc w:val="center"/>
              <w:rPr>
                <w:szCs w:val="24"/>
              </w:rPr>
            </w:pPr>
            <w:r>
              <w:t xml:space="preserve">Software reproducibility</w:t>
            </w:r>
          </w:p>
        </w:tc>
      </w:tr>
      <w:tr w:rsidRPr="00BD1D98" w:rsidR="006E7F25" w:rsidTr="00CA1873" w14:paraId="59547D54" w14:textId="77777777">
        <w:trPr>
          <w:trHeight w:val="454"/>
        </w:trPr>
        <w:tc>
          <w:tcPr>
            <w:tcW w:w="988" w:type="dxa"/>
            <w:vAlign w:val="center"/>
          </w:tcPr>
          <w:p w:rsidRPr="00BD1D98" w:rsidR="006E7F25" w:rsidP="00CA1873" w:rsidRDefault="006E7F25" w14:paraId="33EA7769" w14:textId="396263ED">
            <w:pPr>
              <w:spacing w:before="0" w:line="240" w:lineRule="auto"/>
              <w:jc w:val="center"/>
              <w:rPr>
                <w:szCs w:val="24"/>
              </w:rPr>
            </w:pPr>
            <w:r>
              <w:rPr>
                <w:szCs w:val="24"/>
              </w:rPr>
              <w:t xml:space="preserve">3/01</w:t>
            </w:r>
          </w:p>
        </w:tc>
        <w:tc>
          <w:tcPr>
            <w:tcW w:w="8363" w:type="dxa"/>
            <w:vAlign w:val="center"/>
          </w:tcPr>
          <w:p w:rsidRPr="00BD1D98" w:rsidR="006E7F25" w:rsidP="00CA1873" w:rsidRDefault="006E7F25" w14:paraId="44F3D58E" w14:textId="31182894">
            <w:pPr>
              <w:spacing w:before="0" w:line="240" w:lineRule="auto"/>
              <w:jc w:val="center"/>
              <w:rPr>
                <w:szCs w:val="24"/>
              </w:rPr>
            </w:pPr>
            <w:r>
              <w:t xml:space="preserve">Download and installation of the software</w:t>
            </w:r>
          </w:p>
        </w:tc>
      </w:tr>
      <w:tr w:rsidRPr="00BD1D98" w:rsidR="006E7F25" w:rsidTr="00CA1873" w14:paraId="384D1148" w14:textId="77777777">
        <w:trPr>
          <w:trHeight w:val="454"/>
        </w:trPr>
        <w:tc>
          <w:tcPr>
            <w:tcW w:w="988" w:type="dxa"/>
            <w:vAlign w:val="center"/>
          </w:tcPr>
          <w:p w:rsidRPr="00BD1D98" w:rsidR="006E7F25" w:rsidP="00CA1873" w:rsidRDefault="006E7F25" w14:paraId="564AA1F1" w14:textId="4309DDD6">
            <w:pPr>
              <w:spacing w:before="0" w:line="240" w:lineRule="auto"/>
              <w:jc w:val="center"/>
              <w:rPr>
                <w:szCs w:val="24"/>
              </w:rPr>
            </w:pPr>
            <w:r>
              <w:rPr>
                <w:szCs w:val="24"/>
              </w:rPr>
              <w:t xml:space="preserve">4/01</w:t>
            </w:r>
          </w:p>
        </w:tc>
        <w:tc>
          <w:tcPr>
            <w:tcW w:w="8363" w:type="dxa"/>
            <w:vAlign w:val="center"/>
          </w:tcPr>
          <w:p w:rsidRPr="00BD1D98" w:rsidR="006E7F25" w:rsidP="00CA1873" w:rsidRDefault="006E7F25" w14:paraId="08336F9A" w14:textId="260EFC39">
            <w:pPr>
              <w:spacing w:before="0" w:line="240" w:lineRule="auto"/>
              <w:jc w:val="center"/>
              <w:rPr>
                <w:szCs w:val="24"/>
              </w:rPr>
            </w:pPr>
            <w:r>
              <w:rPr>
                <w:szCs w:val="24"/>
              </w:rPr>
              <w:t xml:space="preserve">Software labelling</w:t>
            </w:r>
          </w:p>
        </w:tc>
      </w:tr>
      <w:tr w:rsidRPr="00BD1D98" w:rsidR="006E7F25" w:rsidTr="00CA1873" w14:paraId="6B174271" w14:textId="77777777">
        <w:trPr>
          <w:trHeight w:val="454"/>
        </w:trPr>
        <w:tc>
          <w:tcPr>
            <w:tcW w:w="988" w:type="dxa"/>
            <w:vAlign w:val="center"/>
          </w:tcPr>
          <w:p w:rsidRPr="00BD1D98" w:rsidR="006E7F25" w:rsidP="00CA1873" w:rsidRDefault="006E7F25" w14:paraId="70F8E70B" w14:textId="6104517A">
            <w:pPr>
              <w:spacing w:before="0" w:line="240" w:lineRule="auto"/>
              <w:jc w:val="center"/>
              <w:rPr>
                <w:szCs w:val="24"/>
              </w:rPr>
            </w:pPr>
            <w:r>
              <w:rPr>
                <w:szCs w:val="24"/>
              </w:rPr>
              <w:t xml:space="preserve">5/01</w:t>
            </w:r>
          </w:p>
        </w:tc>
        <w:tc>
          <w:tcPr>
            <w:tcW w:w="8363" w:type="dxa"/>
            <w:vAlign w:val="center"/>
          </w:tcPr>
          <w:p w:rsidRPr="00BD1D98" w:rsidR="006E7F25" w:rsidP="00CA1873" w:rsidRDefault="006E7F25" w14:paraId="17C491BA" w14:textId="714D65B4">
            <w:pPr>
              <w:spacing w:before="0" w:line="240" w:lineRule="auto"/>
              <w:jc w:val="center"/>
              <w:rPr>
                <w:szCs w:val="24"/>
              </w:rPr>
            </w:pPr>
            <w:r>
              <w:t xml:space="preserve">Review and approval by the Technical Manager</w:t>
            </w:r>
          </w:p>
        </w:tc>
      </w:tr>
    </w:tbl>
    <w:p w:rsidR="006E7F25" w:rsidP="002C2C87" w:rsidRDefault="006E7F25" w14:paraId="0A34EDEC" w14:textId="77777777" w14:noSpellErr="1">
      <w:pPr>
        <w:pStyle w:val="Titulo1SP"/>
        <w:numPr>
          <w:ilvl w:val="0"/>
          <w:numId w:val="0"/>
        </w:numPr>
      </w:pPr>
    </w:p>
    <w:p w:rsidRPr="00BD1D98" w:rsidR="00443F2D" w:rsidP="006E7F25" w:rsidRDefault="00402A64" w14:paraId="56F5959E" w14:textId="7C169A93" w14:noSpellErr="1">
      <w:pPr>
        <w:pStyle w:val="Titulo1SP"/>
        <w:rPr/>
      </w:pPr>
      <w:bookmarkStart w:name="_Toc896824749" w:id="1952268759"/>
      <w:r w:rsidR="00402A64">
        <w:rPr/>
        <w:t xml:space="preserve">Related documentation</w:t>
      </w:r>
      <w:bookmarkEnd w:id="1952268759"/>
    </w:p>
    <w:tbl>
      <w:tblPr>
        <w:tblStyle w:val="Tablaconcuadrcula"/>
        <w:tblW w:w="9889" w:type="dxa"/>
        <w:tblLook w:val="04a0"/>
      </w:tblPr>
      <w:tblGrid>
        <w:gridCol w:w="1836"/>
        <w:gridCol w:w="8053"/>
      </w:tblGrid>
      <w:tr w:rsidRPr="00BD1D98" w:rsidR="00EB099E" w:rsidTr="00EF327B" w14:paraId="7A6E15FE" w14:textId="77777777">
        <w:tc>
          <w:tcPr>
            <w:tcW w:w="1836" w:type="dxa"/>
            <w:shd w:val="clear" w:color="auto" w:fill="9D9D9D" w:themeFill="accent4"/>
          </w:tcPr>
          <w:p w:rsidRPr="00BD1D98" w:rsidR="0079584A" w:rsidP="00EF327B" w:rsidRDefault="0079584A" w14:paraId="238E6577" w14:textId="06A37862">
            <w:pPr>
              <w:jc w:val="center"/>
              <w:rPr>
                <w:b/>
                <w:szCs w:val="24"/>
              </w:rPr>
            </w:pPr>
            <w:r w:rsidRPr="00BD1D98">
              <w:rPr>
                <w:b/>
                <w:szCs w:val="24"/>
              </w:rPr>
              <w:t xml:space="preserve">Code</w:t>
            </w:r>
          </w:p>
        </w:tc>
        <w:tc>
          <w:tcPr>
            <w:tcW w:w="8053" w:type="dxa"/>
            <w:shd w:val="clear" w:color="auto" w:fill="9D9D9D" w:themeFill="accent4"/>
          </w:tcPr>
          <w:p w:rsidRPr="00BD1D98" w:rsidR="0079584A" w:rsidP="00067996" w:rsidRDefault="0079584A" w14:paraId="536590BA" w14:textId="77777777">
            <w:pPr>
              <w:jc w:val="center"/>
              <w:rPr>
                <w:b/>
                <w:szCs w:val="24"/>
              </w:rPr>
            </w:pPr>
            <w:r w:rsidRPr="00BD1D98">
              <w:rPr>
                <w:b/>
                <w:szCs w:val="24"/>
              </w:rPr>
              <w:t xml:space="preserve">TITLE</w:t>
            </w:r>
          </w:p>
        </w:tc>
      </w:tr>
      <w:tr w:rsidRPr="00BD1D98" w:rsidR="00602909" w:rsidTr="0079584A" w14:paraId="49B04610" w14:textId="77777777">
        <w:tc>
          <w:tcPr>
            <w:tcW w:w="1836" w:type="dxa"/>
          </w:tcPr>
          <w:p w:rsidRPr="00BD1D98" w:rsidR="00602909" w:rsidP="00602909" w:rsidRDefault="00602909" w14:paraId="6C4EBD16" w14:textId="458FF5DF">
            <w:pPr>
              <w:jc w:val="center"/>
              <w:rPr>
                <w:szCs w:val="24"/>
              </w:rPr>
            </w:pPr>
            <w:r w:rsidRPr="00BD1D98">
              <w:rPr>
                <w:szCs w:val="24"/>
              </w:rPr>
              <w:t xml:space="preserve">N/A</w:t>
            </w:r>
          </w:p>
        </w:tc>
        <w:tc>
          <w:tcPr>
            <w:tcW w:w="8053" w:type="dxa"/>
          </w:tcPr>
          <w:p w:rsidRPr="00BD1D98" w:rsidR="00602909" w:rsidP="00602909" w:rsidRDefault="00602909" w14:paraId="0952D489" w14:textId="3ED840C2">
            <w:pPr>
              <w:jc w:val="center"/>
              <w:rPr>
                <w:szCs w:val="24"/>
              </w:rPr>
            </w:pPr>
            <w:r w:rsidRPr="00BD1D98">
              <w:rPr>
                <w:szCs w:val="24"/>
              </w:rPr>
              <w:t xml:space="preserve">Regulation (EU) 2017/745 of the European Parliament and of the Council on medical devices, amending Directive 2001/83/EC, Regulation (EC) No 178/2002 and Regulation (EC) No 178/2002</w:t>
            </w:r>
          </w:p>
        </w:tc>
      </w:tr>
      <w:tr w:rsidRPr="00BD1D98" w:rsidR="00602909" w:rsidTr="0079584A" w14:paraId="4AB75BCE" w14:textId="77777777">
        <w:tc>
          <w:tcPr>
            <w:tcW w:w="1836" w:type="dxa"/>
          </w:tcPr>
          <w:p w:rsidRPr="00BD1D98" w:rsidR="00602909" w:rsidP="00602909" w:rsidRDefault="00602909" w14:paraId="0D3F86D1" w14:textId="093916AA">
            <w:pPr>
              <w:jc w:val="center"/>
              <w:rPr>
                <w:szCs w:val="24"/>
              </w:rPr>
            </w:pPr>
            <w:r w:rsidRPr="00BD1D98">
              <w:rPr>
                <w:szCs w:val="24"/>
              </w:rPr>
              <w:t xml:space="preserve">N/A</w:t>
            </w:r>
          </w:p>
        </w:tc>
        <w:tc>
          <w:tcPr>
            <w:tcW w:w="8053" w:type="dxa"/>
          </w:tcPr>
          <w:p w:rsidRPr="00BD1D98" w:rsidR="00602909" w:rsidP="00602909" w:rsidRDefault="00602909" w14:paraId="5923BA85" w14:textId="6E273678">
            <w:pPr>
              <w:jc w:val="center"/>
              <w:rPr>
                <w:szCs w:val="24"/>
              </w:rPr>
            </w:pPr>
            <w:r w:rsidRPr="00BD1D98">
              <w:rPr>
                <w:szCs w:val="24"/>
              </w:rPr>
              <w:t xml:space="preserve">Regulation (EC) No 1223/2009 and repealing Council Directives 90/385/EEC and 93/42/EEC</w:t>
            </w:r>
          </w:p>
        </w:tc>
      </w:tr>
      <w:tr w:rsidRPr="00BD1D98" w:rsidR="00602909" w:rsidTr="0079584A" w14:paraId="4A602DAC" w14:textId="77777777">
        <w:tc>
          <w:tcPr>
            <w:tcW w:w="1836" w:type="dxa"/>
          </w:tcPr>
          <w:p w:rsidRPr="00BD1D98" w:rsidR="00602909" w:rsidP="00602909" w:rsidRDefault="001F2AC4" w14:paraId="019D291A" w14:textId="0A6A8064">
            <w:pPr>
              <w:jc w:val="center"/>
              <w:rPr>
                <w:szCs w:val="24"/>
              </w:rPr>
            </w:pPr>
            <w:r w:rsidRPr="00BD1D98" w:rsidR="00602909">
              <w:rPr>
                <w:szCs w:val="24"/>
              </w:rPr>
              <w:t xml:space="preserve">MQ-01</w:t>
            </w:r>
          </w:p>
        </w:tc>
        <w:tc>
          <w:tcPr>
            <w:tcW w:w="8053" w:type="dxa"/>
          </w:tcPr>
          <w:p w:rsidRPr="00BD1D98" w:rsidR="00602909" w:rsidP="00602909" w:rsidRDefault="00602909" w14:paraId="053E8425" w14:textId="4D38F695">
            <w:pPr>
              <w:jc w:val="center"/>
              <w:rPr>
                <w:szCs w:val="24"/>
              </w:rPr>
            </w:pPr>
            <w:r w:rsidRPr="00BD1D98">
              <w:rPr>
                <w:szCs w:val="24"/>
              </w:rPr>
              <w:t xml:space="preserve">Quality Manual</w:t>
            </w:r>
          </w:p>
        </w:tc>
      </w:tr>
      <w:tr w:rsidRPr="00BD1D98" w:rsidR="00602909" w:rsidTr="0079584A" w14:paraId="7D36D8C8" w14:textId="77777777">
        <w:tc>
          <w:tcPr>
            <w:tcW w:w="1836" w:type="dxa"/>
          </w:tcPr>
          <w:p w:rsidRPr="00BD1D98" w:rsidR="00602909" w:rsidP="00602909" w:rsidRDefault="00A37A86" w14:paraId="0A7CB9CB" w14:textId="0B1A9A0D">
            <w:pPr>
              <w:jc w:val="center"/>
              <w:rPr>
                <w:szCs w:val="24"/>
              </w:rPr>
            </w:pPr>
            <w:r w:rsidRPr="00BD1D98" w:rsidR="001F2AC4">
              <w:rPr>
                <w:szCs w:val="24"/>
              </w:rPr>
              <w:t xml:space="preserve">PNT-015</w:t>
            </w:r>
          </w:p>
        </w:tc>
        <w:tc>
          <w:tcPr>
            <w:tcW w:w="8053" w:type="dxa"/>
          </w:tcPr>
          <w:p w:rsidRPr="00BD1D98" w:rsidR="00602909" w:rsidP="00602909" w:rsidRDefault="00602909" w14:paraId="39153248" w14:textId="394E24CD">
            <w:pPr>
              <w:jc w:val="center"/>
              <w:rPr>
                <w:szCs w:val="24"/>
              </w:rPr>
            </w:pPr>
            <w:r w:rsidRPr="00BD1D98">
              <w:rPr>
                <w:szCs w:val="24"/>
              </w:rPr>
              <w:t xml:space="preserve">Traceability and identification of products and processes</w:t>
            </w:r>
          </w:p>
        </w:tc>
      </w:tr>
      <w:tr w:rsidRPr="00BD1D98" w:rsidR="00602909" w:rsidTr="0079584A" w14:paraId="03EC0088" w14:textId="77777777">
        <w:tc>
          <w:tcPr>
            <w:tcW w:w="1836" w:type="dxa"/>
          </w:tcPr>
          <w:p w:rsidRPr="00BD1D98" w:rsidR="00602909" w:rsidP="001F2AC4" w:rsidRDefault="00A37A86" w14:paraId="28F088F5" w14:textId="4C46B065">
            <w:pPr>
              <w:jc w:val="center"/>
              <w:rPr>
                <w:szCs w:val="24"/>
              </w:rPr>
            </w:pPr>
            <w:r w:rsidRPr="00BD1D98" w:rsidR="001F2AC4">
              <w:rPr>
                <w:szCs w:val="24"/>
              </w:rPr>
              <w:t xml:space="preserve">PNT-004</w:t>
            </w:r>
          </w:p>
        </w:tc>
        <w:tc>
          <w:tcPr>
            <w:tcW w:w="8053" w:type="dxa"/>
          </w:tcPr>
          <w:p w:rsidRPr="00BD1D98" w:rsidR="00602909" w:rsidP="00602909" w:rsidRDefault="00602909" w14:paraId="2EC2D82D" w14:textId="555EBA88">
            <w:pPr>
              <w:jc w:val="center"/>
              <w:rPr>
                <w:szCs w:val="24"/>
              </w:rPr>
            </w:pPr>
            <w:r w:rsidRPr="00BD1D98">
              <w:rPr>
                <w:szCs w:val="24"/>
              </w:rPr>
              <w:t xml:space="preserve">Non-Conformity Management</w:t>
            </w:r>
          </w:p>
        </w:tc>
      </w:tr>
    </w:tbl>
    <w:p w:rsidRPr="00BD1D98" w:rsidR="00222E9E" w:rsidP="00EF327B" w:rsidRDefault="00222E9E" w14:paraId="1E83115D" w14:textId="77777777" w14:noSpellErr="1">
      <w:pPr>
        <w:pStyle w:val="Titulo1SP"/>
        <w:rPr/>
      </w:pPr>
      <w:bookmarkStart w:name="_Toc663766990" w:id="1618403687"/>
      <w:r w:rsidR="00222E9E">
        <w:rPr/>
        <w:t xml:space="preserve">Training</w:t>
      </w:r>
      <w:bookmarkEnd w:id="1618403687"/>
    </w:p>
    <w:p w:rsidRPr="00BD1D98" w:rsidR="00222E9E" w:rsidP="00222E9E" w:rsidRDefault="00222E9E" w14:paraId="253DD043" w14:textId="5F78681B">
      <w:pPr>
        <w:rPr>
          <w:szCs w:val="24"/>
        </w:rPr>
      </w:pPr>
      <w:r w:rsidRPr="00BD1D98">
        <w:rPr>
          <w:szCs w:val="24"/>
        </w:rPr>
        <w:t xml:space="preserve">This version requires the </w:t>
      </w:r>
      <w:r w:rsidRPr="00BD1D98">
        <w:rPr>
          <w:szCs w:val="24"/>
        </w:rPr>
        <w:t xml:space="preserve">following training </w:t>
      </w:r>
      <w:r w:rsidRPr="00BD1D98" w:rsidR="0079584A">
        <w:rPr>
          <w:szCs w:val="24"/>
        </w:rPr>
        <w:t xml:space="preserve">for the departments concerned as indicated in paragraph 3:</w:t>
      </w:r>
    </w:p>
    <w:tbl>
      <w:tblPr>
        <w:tblStyle w:val="Tablaconcuadrcula"/>
        <w:tblW w:w="0" w:type="auto"/>
        <w:tblLook w:val="04a0"/>
      </w:tblPr>
      <w:tblGrid>
        <w:gridCol w:w="1555"/>
        <w:gridCol w:w="7796"/>
      </w:tblGrid>
      <w:tr w:rsidRPr="00BD1D98" w:rsidR="00222E9E" w:rsidTr="00EF327B" w14:paraId="264FA4E9" w14:textId="77777777">
        <w:tc>
          <w:tcPr>
            <w:tcW w:w="1555" w:type="dxa"/>
            <w:shd w:val="clear" w:color="auto" w:fill="9D9D9D" w:themeFill="accent4"/>
          </w:tcPr>
          <w:p w:rsidRPr="00BD1D98" w:rsidR="00222E9E" w:rsidP="00C31231" w:rsidRDefault="00222E9E" w14:paraId="4F6B6C03" w14:textId="77777777">
            <w:pPr>
              <w:jc w:val="center"/>
              <w:rPr>
                <w:b/>
                <w:szCs w:val="24"/>
              </w:rPr>
            </w:pPr>
            <w:r w:rsidRPr="00BD1D98">
              <w:rPr>
                <w:b/>
                <w:szCs w:val="24"/>
              </w:rPr>
              <w:t xml:space="preserve">Mark with an X</w:t>
            </w:r>
          </w:p>
        </w:tc>
        <w:tc>
          <w:tcPr>
            <w:tcW w:w="7796" w:type="dxa"/>
            <w:shd w:val="clear" w:color="auto" w:fill="9D9D9D" w:themeFill="accent4"/>
          </w:tcPr>
          <w:p w:rsidRPr="00BD1D98" w:rsidR="00222E9E" w:rsidP="00C31231" w:rsidRDefault="00222E9E" w14:paraId="671B887A" w14:textId="77777777">
            <w:pPr>
              <w:jc w:val="center"/>
              <w:rPr>
                <w:b/>
                <w:szCs w:val="24"/>
              </w:rPr>
            </w:pPr>
            <w:r w:rsidRPr="00BD1D98">
              <w:rPr>
                <w:b/>
                <w:szCs w:val="24"/>
              </w:rPr>
              <w:t xml:space="preserve">Type of training</w:t>
            </w:r>
          </w:p>
        </w:tc>
      </w:tr>
      <w:tr w:rsidRPr="00BD1D98" w:rsidR="0063517C" w:rsidTr="00222E9E" w14:paraId="1EE1CECA" w14:textId="77777777">
        <w:sdt>
          <w:sdtPr>
            <w:rPr>
              <w:szCs w:val="24"/>
            </w:rPr>
            <w:id w:val="-1516761567"/>
            <w14:checkbox>
              <w14:checked w14:val="1"/>
              <w14:checkedState w14:font="MS Gothic" w14:val="2612"/>
              <w14:uncheckedState w14:font="MS Gothic" w14:val="2610"/>
            </w14:checkbox>
          </w:sdtPr>
          <w:sdtEndPr/>
          <w:sdtContent>
            <w:tc>
              <w:tcPr>
                <w:tcW w:w="1555" w:type="dxa"/>
              </w:tcPr>
              <w:p w:rsidRPr="00BD1D98" w:rsidR="0063517C" w:rsidP="0063517C" w:rsidRDefault="00EB099E" w14:paraId="58764A65" w14:textId="5B9806B6">
                <w:pPr>
                  <w:jc w:val="center"/>
                  <w:rPr>
                    <w:szCs w:val="24"/>
                  </w:rPr>
                </w:pPr>
                <w:r w:rsidRPr="00BD1D98">
                  <w:rPr>
                    <w:rFonts w:ascii="Segoe UI Symbol" w:hAnsi="Segoe UI Symbol" w:eastAsia="MS Gothic" w:cs="Segoe UI Symbol"/>
                    <w:szCs w:val="24"/>
                  </w:rPr>
                  <w:t>☒</w:t>
                </w:r>
              </w:p>
            </w:tc>
          </w:sdtContent>
        </w:sdt>
        <w:tc>
          <w:tcPr>
            <w:tcW w:w="7796" w:type="dxa"/>
          </w:tcPr>
          <w:p w:rsidRPr="00BD1D98" w:rsidR="0063517C" w:rsidP="0063517C" w:rsidRDefault="0063517C" w14:paraId="4D10F708" w14:textId="5E379246">
            <w:pPr>
              <w:jc w:val="left"/>
              <w:rPr>
                <w:szCs w:val="24"/>
              </w:rPr>
            </w:pPr>
            <w:r w:rsidRPr="00BD1D98">
              <w:rPr>
                <w:b/>
                <w:szCs w:val="24"/>
              </w:rPr>
              <w:t xml:space="preserve">Theoretical </w:t>
            </w:r>
            <w:r w:rsidRPr="00BD1D98">
              <w:rPr>
                <w:szCs w:val="24"/>
              </w:rPr>
              <w:t xml:space="preserve">(reading and understanding of the procedure) </w:t>
            </w:r>
          </w:p>
        </w:tc>
      </w:tr>
      <w:tr w:rsidRPr="00BD1D98" w:rsidR="0063517C" w:rsidTr="002E058B" w14:paraId="2115CD65" w14:textId="77777777">
        <w:sdt>
          <w:sdtPr>
            <w:rPr>
              <w:szCs w:val="24"/>
            </w:rPr>
            <w:id w:val="1135672849"/>
            <w14:checkbox>
              <w14:checked w14:val="0"/>
              <w14:checkedState w14:font="MS Gothic" w14:val="2612"/>
              <w14:uncheckedState w14:font="MS Gothic" w14:val="2610"/>
            </w14:checkbox>
          </w:sdtPr>
          <w:sdtEndPr/>
          <w:sdtContent>
            <w:tc>
              <w:tcPr>
                <w:tcW w:w="1555" w:type="dxa"/>
                <w:tcBorders>
                  <w:top w:val="single" w:color="auto" w:sz="2" w:space="0"/>
                  <w:left w:val="single" w:color="auto" w:sz="2" w:space="0"/>
                  <w:bottom w:val="single" w:color="auto" w:sz="2" w:space="0"/>
                  <w:right w:val="single" w:color="auto" w:sz="2" w:space="0"/>
                </w:tcBorders>
              </w:tcPr>
              <w:p w:rsidRPr="00BD1D98" w:rsidR="0063517C" w:rsidP="0063517C" w:rsidRDefault="002E058B" w14:paraId="57C6EFE7" w14:textId="755A0B1F">
                <w:pPr>
                  <w:jc w:val="center"/>
                  <w:rPr>
                    <w:szCs w:val="24"/>
                  </w:rPr>
                </w:pPr>
                <w:r w:rsidRPr="00BD1D98">
                  <w:rPr>
                    <w:rFonts w:ascii="Segoe UI Symbol" w:hAnsi="Segoe UI Symbol" w:eastAsia="MS Gothic" w:cs="Segoe UI Symbol"/>
                    <w:szCs w:val="24"/>
                  </w:rPr>
                  <w:t>☐</w:t>
                </w:r>
              </w:p>
            </w:tc>
          </w:sdtContent>
        </w:sdt>
        <w:tc>
          <w:tcPr>
            <w:tcW w:w="7796" w:type="dxa"/>
            <w:tcBorders>
              <w:top w:val="single" w:color="auto" w:sz="2" w:space="0"/>
              <w:left w:val="single" w:color="auto" w:sz="2" w:space="0"/>
              <w:bottom w:val="single" w:color="auto" w:sz="2" w:space="0"/>
              <w:right w:val="single" w:color="auto" w:sz="2" w:space="0"/>
            </w:tcBorders>
          </w:tcPr>
          <w:p w:rsidRPr="00BD1D98" w:rsidR="0063517C" w:rsidP="0063517C" w:rsidRDefault="0063517C" w14:paraId="05EE4691" w14:textId="585780B2">
            <w:pPr>
              <w:jc w:val="left"/>
              <w:rPr>
                <w:b/>
                <w:szCs w:val="24"/>
              </w:rPr>
            </w:pPr>
            <w:r w:rsidRPr="00BD1D98">
              <w:rPr>
                <w:b/>
                <w:szCs w:val="24"/>
              </w:rPr>
              <w:t xml:space="preserve">Theoretical - Practical </w:t>
            </w:r>
            <w:r w:rsidRPr="00BD1D98">
              <w:rPr>
                <w:szCs w:val="24"/>
              </w:rPr>
              <w:t xml:space="preserve">(If this option is selected, please </w:t>
            </w:r>
            <w:r w:rsidRPr="00BD1D98">
              <w:rPr>
                <w:szCs w:val="24"/>
                <w:u w:val="single"/>
              </w:rPr>
              <w:t xml:space="preserve">contact the Technician in charge).</w:t>
            </w:r>
          </w:p>
        </w:tc>
      </w:tr>
    </w:tbl>
    <w:p w:rsidRPr="00BD1D98" w:rsidR="0082705A" w:rsidP="00602909" w:rsidRDefault="0082705A" w14:paraId="5609B987" w14:textId="70E5A300">
      <w:pPr>
        <w:rPr>
          <w:szCs w:val="24"/>
        </w:rPr>
      </w:pPr>
      <w:r w:rsidRPr="00BD1D98">
        <w:rPr>
          <w:szCs w:val="24"/>
        </w:rPr>
        <w:br w:type="page"/>
      </w:r>
    </w:p>
    <w:p w:rsidR="0082705A" w:rsidP="0082705A" w:rsidRDefault="0082705A" w14:paraId="54C366D9" w14:textId="4F16E0A3">
      <w:pPr>
        <w:jc w:val="right"/>
        <w:rPr>
          <w:b/>
          <w:bCs/>
          <w:szCs w:val="24"/>
        </w:rPr>
      </w:pPr>
      <w:r w:rsidRPr="00BD1D98">
        <w:rPr>
          <w:b/>
          <w:bCs/>
          <w:szCs w:val="24"/>
        </w:rPr>
        <w:lastRenderedPageBreak/>
      </w:r>
      <w:r w:rsidRPr="00BD1D98">
        <w:rPr>
          <w:b/>
          <w:bCs/>
          <w:szCs w:val="24"/>
        </w:rPr>
        <w:t xml:space="preserve">Annex </w:t>
      </w:r>
      <w:r w:rsidR="003301DA">
        <w:rPr>
          <w:b/>
          <w:bCs/>
          <w:szCs w:val="24"/>
        </w:rPr>
        <w:t xml:space="preserve">1_VERSION_04</w:t>
      </w:r>
    </w:p>
    <w:p w:rsidR="00E82003" w:rsidP="003301DA" w:rsidRDefault="00E82003" w14:paraId="1E9B9FE0" w14:textId="5E3898EC" w14:noSpellErr="1">
      <w:pPr>
        <w:pStyle w:val="Titulo1SP"/>
        <w:numPr>
          <w:ilvl w:val="0"/>
          <w:numId w:val="0"/>
        </w:numPr>
        <w:ind w:start="360" w:hanging="360"/>
      </w:pPr>
      <w:bookmarkStart w:name="_Toc201421976" w:id="1854750726"/>
      <w:r w:rsidR="00E82003">
        <w:rPr/>
        <w:t xml:space="preserve">Model release certificate </w:t>
      </w:r>
      <w:bookmarkEnd w:id="1854750726"/>
    </w:p>
    <w:tbl>
      <w:tblPr>
        <w:tblStyle w:val="Tablaconcuadrcula"/>
        <w:tblW w:w="0" w:type="auto"/>
        <w:tblLook w:val="04a0"/>
      </w:tblPr>
      <w:tblGrid>
        <w:gridCol w:w="2406"/>
        <w:gridCol w:w="803"/>
        <w:gridCol w:w="1327"/>
        <w:gridCol w:w="733"/>
        <w:gridCol w:w="1156"/>
        <w:gridCol w:w="3209"/>
      </w:tblGrid>
      <w:tr w:rsidR="00E82003" w:rsidTr="00F72E05" w14:paraId="1BEF8CFE" w14:textId="77777777">
        <w:trPr>
          <w:trHeight w:val="1032"/>
        </w:trPr>
        <w:tc>
          <w:tcPr>
            <w:tcW w:w="9634" w:type="dxa"/>
            <w:gridSpan w:val="6"/>
            <w:tcBorders>
              <w:top w:val="nil"/>
              <w:left w:val="nil"/>
              <w:bottom w:val="nil"/>
              <w:right w:val="nil"/>
            </w:tcBorders>
          </w:tcPr>
          <w:p w:rsidR="00E82003" w:rsidP="00E82003" w:rsidRDefault="00E82003" w14:paraId="224A6ACA" w14:textId="3FB466B8">
            <w:r w:rsidRPr="007D6B57">
              <w:rPr>
                <w:rFonts w:cs="Arial"/>
                <w:noProof/>
                <w:sz w:val="20"/>
                <w:lang w:eastAsia="es-ES"/>
              </w:rPr>
              <w:drawing>
                <wp:inline distT="0" distB="0" distL="0" distR="0" wp14:anchorId="06D57990" wp14:editId="46A53F30">
                  <wp:extent cx="1427480" cy="560070"/>
                  <wp:effectExtent l="0" t="0" r="0" b="8890"/>
                  <wp:docPr id="690115736" name="Imagen 690115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427480" cy="560070"/>
                          </a:xfrm>
                          <a:prstGeom prst="rect">
                            <a:avLst/>
                          </a:prstGeom>
                        </pic:spPr>
                      </pic:pic>
                    </a:graphicData>
                  </a:graphic>
                </wp:inline>
              </w:drawing>
            </w:r>
          </w:p>
        </w:tc>
      </w:tr>
      <w:tr w:rsidR="009928F0" w:rsidTr="00F72E05" w14:paraId="667D8208" w14:textId="77777777">
        <w:tc>
          <w:tcPr>
            <w:tcW w:w="9634" w:type="dxa"/>
            <w:gridSpan w:val="6"/>
            <w:tcBorders>
              <w:top w:val="nil"/>
              <w:left w:val="nil"/>
              <w:bottom w:val="nil"/>
              <w:right w:val="nil"/>
            </w:tcBorders>
          </w:tcPr>
          <w:p w:rsidRPr="009928F0" w:rsidR="009928F0" w:rsidP="009928F0" w:rsidRDefault="009928F0" w14:paraId="76D1B79A" w14:textId="3CFF061C">
            <w:pPr>
              <w:jc w:val="center"/>
              <w:rPr>
                <w:b/>
                <w:bCs/>
              </w:rPr>
            </w:pPr>
            <w:r w:rsidRPr="009928F0">
              <w:rPr>
                <w:b/>
                <w:bCs/>
              </w:rPr>
              <w:t xml:space="preserve">RELEASE CERTIFICATE</w:t>
            </w:r>
          </w:p>
        </w:tc>
      </w:tr>
      <w:tr w:rsidR="00A86546" w:rsidTr="00F72E05" w14:paraId="45327A7D" w14:textId="77777777">
        <w:tc>
          <w:tcPr>
            <w:tcW w:w="9634" w:type="dxa"/>
            <w:gridSpan w:val="6"/>
            <w:tcBorders>
              <w:top w:val="nil"/>
              <w:left w:val="nil"/>
              <w:bottom w:val="nil"/>
              <w:right w:val="nil"/>
            </w:tcBorders>
          </w:tcPr>
          <w:p w:rsidR="00A86546" w:rsidP="00E82003" w:rsidRDefault="00A86546" w14:paraId="1D144A9D" w14:textId="77777777">
            <w:r>
              <w:t xml:space="preserve">Product:</w:t>
            </w:r>
          </w:p>
          <w:p w:rsidR="00933B5A" w:rsidP="00E82003" w:rsidRDefault="00933B5A" w14:paraId="5140FCE3" w14:textId="523C479B">
            <w:r>
              <w:t xml:space="preserve">Software version </w:t>
            </w:r>
            <w:r w:rsidR="00116563">
              <w:t xml:space="preserve">released</w:t>
            </w:r>
            <w:r>
              <w:t xml:space="preserve">:</w:t>
            </w:r>
          </w:p>
        </w:tc>
      </w:tr>
      <w:tr w:rsidR="00A86546" w:rsidTr="00F72E05" w14:paraId="18661B02" w14:textId="77777777">
        <w:tc>
          <w:tcPr>
            <w:tcW w:w="9634" w:type="dxa"/>
            <w:gridSpan w:val="6"/>
            <w:tcBorders>
              <w:top w:val="nil"/>
              <w:left w:val="nil"/>
              <w:bottom w:val="nil"/>
              <w:right w:val="nil"/>
            </w:tcBorders>
          </w:tcPr>
          <w:p w:rsidR="00A86546" w:rsidP="00E82003" w:rsidRDefault="00A86546" w14:paraId="3FB83215" w14:textId="68448B9B">
            <w:r>
              <w:t xml:space="preserve">Date of manufacture:</w:t>
            </w:r>
          </w:p>
        </w:tc>
      </w:tr>
      <w:tr w:rsidR="00290118" w:rsidTr="00F72E05" w14:paraId="3E911044" w14:textId="77777777">
        <w:tc>
          <w:tcPr>
            <w:tcW w:w="9634" w:type="dxa"/>
            <w:gridSpan w:val="6"/>
            <w:tcBorders>
              <w:top w:val="nil"/>
              <w:left w:val="nil"/>
              <w:bottom w:val="nil"/>
              <w:right w:val="nil"/>
            </w:tcBorders>
          </w:tcPr>
          <w:p w:rsidR="00290118" w:rsidP="00E82003" w:rsidRDefault="00290118" w14:paraId="6C6A216C" w14:textId="1CAADB61">
            <w:r>
              <w:t xml:space="preserve">Release date:</w:t>
            </w:r>
          </w:p>
        </w:tc>
      </w:tr>
      <w:tr w:rsidR="00290118" w:rsidTr="00F72E05" w14:paraId="0CDC084F" w14:textId="77777777">
        <w:tc>
          <w:tcPr>
            <w:tcW w:w="3209" w:type="dxa"/>
            <w:gridSpan w:val="2"/>
            <w:tcBorders>
              <w:top w:val="nil"/>
            </w:tcBorders>
            <w:shd w:val="clear" w:color="auto" w:fill="9D9D9D" w:themeFill="accent4"/>
            <w:vAlign w:val="center"/>
          </w:tcPr>
          <w:p w:rsidR="00290118" w:rsidP="00C2146A" w:rsidRDefault="00036937" w14:paraId="11A0134E" w14:textId="10DF0D76">
            <w:pPr>
              <w:pStyle w:val="Cabeceraypie"/>
            </w:pPr>
            <w:r w:rsidRPr="00036937">
              <w:t xml:space="preserve">Determination</w:t>
            </w:r>
          </w:p>
        </w:tc>
        <w:tc>
          <w:tcPr>
            <w:tcW w:w="3216" w:type="dxa"/>
            <w:gridSpan w:val="3"/>
            <w:tcBorders>
              <w:top w:val="nil"/>
            </w:tcBorders>
            <w:shd w:val="clear" w:color="auto" w:fill="9D9D9D" w:themeFill="accent4"/>
            <w:vAlign w:val="center"/>
          </w:tcPr>
          <w:p w:rsidR="00290118" w:rsidP="00C2146A" w:rsidRDefault="00036937" w14:paraId="45115FDE" w14:textId="14AA63E3">
            <w:pPr>
              <w:pStyle w:val="Cabeceraypie"/>
            </w:pPr>
            <w:r w:rsidRPr="00036937">
              <w:t xml:space="preserve">Specification / Acceptance Criteria</w:t>
            </w:r>
          </w:p>
        </w:tc>
        <w:tc>
          <w:tcPr>
            <w:tcW w:w="3209" w:type="dxa"/>
            <w:tcBorders>
              <w:top w:val="nil"/>
            </w:tcBorders>
            <w:shd w:val="clear" w:color="auto" w:fill="9D9D9D" w:themeFill="accent4"/>
            <w:vAlign w:val="center"/>
          </w:tcPr>
          <w:p w:rsidR="00290118" w:rsidP="00C2146A" w:rsidRDefault="00036937" w14:paraId="52291373" w14:textId="5B91A6CA">
            <w:pPr>
              <w:pStyle w:val="Cabeceraypie"/>
            </w:pPr>
            <w:r>
              <w:t xml:space="preserve">Result</w:t>
            </w:r>
          </w:p>
        </w:tc>
      </w:tr>
      <w:tr w:rsidR="00290118" w:rsidTr="00F72E05" w14:paraId="3343EDA7" w14:textId="77777777">
        <w:tc>
          <w:tcPr>
            <w:tcW w:w="3209" w:type="dxa"/>
            <w:gridSpan w:val="2"/>
          </w:tcPr>
          <w:p w:rsidRPr="00116ED5" w:rsidR="00290118" w:rsidP="00C2146A" w:rsidRDefault="00CC4632" w14:paraId="670BCA93" w14:textId="5586D1C4">
            <w:pPr>
              <w:pStyle w:val="Cabeceraypie"/>
              <w:rPr>
                <w:sz w:val="22"/>
                <w:szCs w:val="18"/>
              </w:rPr>
            </w:pPr>
            <w:r w:rsidRPr="00CC4632">
              <w:rPr>
                <w:sz w:val="22"/>
                <w:szCs w:val="18"/>
              </w:rPr>
              <w:t xml:space="preserve">Review of technical documentation</w:t>
            </w:r>
          </w:p>
        </w:tc>
        <w:tc>
          <w:tcPr>
            <w:tcW w:w="3216" w:type="dxa"/>
            <w:gridSpan w:val="3"/>
          </w:tcPr>
          <w:p w:rsidRPr="00116ED5" w:rsidR="00290118" w:rsidP="00C2146A" w:rsidRDefault="00C532F0" w14:paraId="4A674C15" w14:textId="4744ECB4">
            <w:pPr>
              <w:pStyle w:val="Cabeceraypie"/>
              <w:rPr>
                <w:sz w:val="22"/>
                <w:szCs w:val="18"/>
              </w:rPr>
            </w:pPr>
            <w:r w:rsidRPr="00C532F0">
              <w:rPr>
                <w:sz w:val="22"/>
                <w:szCs w:val="18"/>
              </w:rPr>
              <w:t xml:space="preserve">Complete and updated documentation</w:t>
            </w:r>
          </w:p>
        </w:tc>
        <w:tc>
          <w:tcPr>
            <w:tcW w:w="3209" w:type="dxa"/>
          </w:tcPr>
          <w:p w:rsidRPr="00116ED5" w:rsidR="00290118" w:rsidP="00C2146A" w:rsidRDefault="00290118" w14:paraId="77DEA3EF" w14:textId="77777777">
            <w:pPr>
              <w:pStyle w:val="Cabeceraypie"/>
              <w:rPr>
                <w:sz w:val="22"/>
                <w:szCs w:val="18"/>
              </w:rPr>
            </w:pPr>
          </w:p>
        </w:tc>
      </w:tr>
      <w:tr w:rsidR="00290118" w:rsidTr="00F72E05" w14:paraId="223E324A" w14:textId="77777777">
        <w:tc>
          <w:tcPr>
            <w:tcW w:w="3209" w:type="dxa"/>
            <w:gridSpan w:val="2"/>
          </w:tcPr>
          <w:p w:rsidRPr="00116ED5" w:rsidR="00290118" w:rsidP="00C2146A" w:rsidRDefault="00036937" w14:paraId="52D5942D" w14:textId="69796000">
            <w:pPr>
              <w:pStyle w:val="Cabeceraypie"/>
              <w:rPr>
                <w:sz w:val="22"/>
                <w:szCs w:val="18"/>
              </w:rPr>
            </w:pPr>
            <w:r w:rsidRPr="00036937">
              <w:rPr>
                <w:sz w:val="22"/>
                <w:szCs w:val="18"/>
              </w:rPr>
              <w:t xml:space="preserve">Functional verification of the software</w:t>
            </w:r>
          </w:p>
        </w:tc>
        <w:tc>
          <w:tcPr>
            <w:tcW w:w="3216" w:type="dxa"/>
            <w:gridSpan w:val="3"/>
          </w:tcPr>
          <w:p w:rsidRPr="00116ED5" w:rsidR="00290118" w:rsidP="00C2146A" w:rsidRDefault="00C532F0" w14:paraId="66A26CD2" w14:textId="6190BFC6">
            <w:pPr>
              <w:pStyle w:val="Cabeceraypie"/>
              <w:rPr>
                <w:sz w:val="22"/>
                <w:szCs w:val="18"/>
              </w:rPr>
            </w:pPr>
            <w:r w:rsidRPr="00C532F0">
              <w:rPr>
                <w:sz w:val="22"/>
                <w:szCs w:val="18"/>
              </w:rPr>
              <w:t xml:space="preserve">All critical functions tested and verified</w:t>
            </w:r>
          </w:p>
        </w:tc>
        <w:tc>
          <w:tcPr>
            <w:tcW w:w="3209" w:type="dxa"/>
          </w:tcPr>
          <w:p w:rsidRPr="00116ED5" w:rsidR="00290118" w:rsidP="00C2146A" w:rsidRDefault="00290118" w14:paraId="00359267" w14:textId="77777777">
            <w:pPr>
              <w:pStyle w:val="Cabeceraypie"/>
              <w:rPr>
                <w:sz w:val="22"/>
                <w:szCs w:val="18"/>
              </w:rPr>
            </w:pPr>
          </w:p>
        </w:tc>
      </w:tr>
      <w:tr w:rsidR="00290118" w:rsidTr="00F72E05" w14:paraId="617F57B0" w14:textId="77777777">
        <w:tc>
          <w:tcPr>
            <w:tcW w:w="3209" w:type="dxa"/>
            <w:gridSpan w:val="2"/>
          </w:tcPr>
          <w:p w:rsidRPr="00116ED5" w:rsidR="00290118" w:rsidP="00C2146A" w:rsidRDefault="00C03F10" w14:paraId="3253163B" w14:textId="3EE73B18">
            <w:pPr>
              <w:pStyle w:val="Cabeceraypie"/>
              <w:rPr>
                <w:sz w:val="22"/>
                <w:szCs w:val="18"/>
              </w:rPr>
            </w:pPr>
            <w:r w:rsidRPr="00C03F10">
              <w:rPr>
                <w:sz w:val="22"/>
                <w:szCs w:val="18"/>
              </w:rPr>
              <w:t xml:space="preserve">Software validation</w:t>
            </w:r>
          </w:p>
        </w:tc>
        <w:tc>
          <w:tcPr>
            <w:tcW w:w="3216" w:type="dxa"/>
            <w:gridSpan w:val="3"/>
          </w:tcPr>
          <w:p w:rsidRPr="00116ED5" w:rsidR="00290118" w:rsidP="00C2146A" w:rsidRDefault="00C532F0" w14:paraId="3888A934" w14:textId="2DC2BF12">
            <w:pPr>
              <w:pStyle w:val="Cabeceraypie"/>
              <w:rPr>
                <w:sz w:val="22"/>
                <w:szCs w:val="18"/>
              </w:rPr>
            </w:pPr>
            <w:r w:rsidRPr="00C532F0">
              <w:rPr>
                <w:sz w:val="22"/>
                <w:szCs w:val="18"/>
              </w:rPr>
              <w:t xml:space="preserve">Complies with the validation plan and defined criteria.</w:t>
            </w:r>
          </w:p>
        </w:tc>
        <w:tc>
          <w:tcPr>
            <w:tcW w:w="3209" w:type="dxa"/>
          </w:tcPr>
          <w:p w:rsidRPr="00116ED5" w:rsidR="00290118" w:rsidP="00C2146A" w:rsidRDefault="00290118" w14:paraId="6DD00C93" w14:textId="77777777">
            <w:pPr>
              <w:pStyle w:val="Cabeceraypie"/>
              <w:rPr>
                <w:sz w:val="22"/>
                <w:szCs w:val="18"/>
              </w:rPr>
            </w:pPr>
          </w:p>
        </w:tc>
      </w:tr>
      <w:tr w:rsidR="00C03F10" w:rsidTr="00F72E05" w14:paraId="3C68A53E" w14:textId="77777777">
        <w:tc>
          <w:tcPr>
            <w:tcW w:w="3209" w:type="dxa"/>
            <w:gridSpan w:val="2"/>
          </w:tcPr>
          <w:p w:rsidRPr="00C03F10" w:rsidR="00C03F10" w:rsidP="00C2146A" w:rsidRDefault="00C03F10" w14:paraId="49A6395D" w14:textId="4EF0C862">
            <w:pPr>
              <w:pStyle w:val="Cabeceraypie"/>
              <w:rPr>
                <w:sz w:val="22"/>
                <w:szCs w:val="18"/>
              </w:rPr>
            </w:pPr>
            <w:r w:rsidRPr="00C03F10">
              <w:rPr>
                <w:sz w:val="22"/>
                <w:szCs w:val="18"/>
              </w:rPr>
              <w:t xml:space="preserve">Version control and change management</w:t>
            </w:r>
          </w:p>
        </w:tc>
        <w:tc>
          <w:tcPr>
            <w:tcW w:w="3216" w:type="dxa"/>
            <w:gridSpan w:val="3"/>
          </w:tcPr>
          <w:p w:rsidRPr="00116ED5" w:rsidR="00C03F10" w:rsidP="00C2146A" w:rsidRDefault="00C532F0" w14:paraId="08F38FF0" w14:textId="1502B9A8">
            <w:pPr>
              <w:pStyle w:val="Cabeceraypie"/>
              <w:rPr>
                <w:sz w:val="22"/>
                <w:szCs w:val="18"/>
              </w:rPr>
            </w:pPr>
            <w:r w:rsidRPr="00C532F0">
              <w:rPr>
                <w:sz w:val="22"/>
                <w:szCs w:val="18"/>
              </w:rPr>
              <w:t xml:space="preserve">Documented change history</w:t>
            </w:r>
          </w:p>
        </w:tc>
        <w:tc>
          <w:tcPr>
            <w:tcW w:w="3209" w:type="dxa"/>
          </w:tcPr>
          <w:p w:rsidRPr="00116ED5" w:rsidR="00C03F10" w:rsidP="00C2146A" w:rsidRDefault="00C03F10" w14:paraId="02E593ED" w14:textId="77777777">
            <w:pPr>
              <w:pStyle w:val="Cabeceraypie"/>
              <w:rPr>
                <w:sz w:val="22"/>
                <w:szCs w:val="18"/>
              </w:rPr>
            </w:pPr>
          </w:p>
        </w:tc>
      </w:tr>
      <w:tr w:rsidR="00C03F10" w:rsidTr="00F72E05" w14:paraId="1A210642" w14:textId="77777777">
        <w:tc>
          <w:tcPr>
            <w:tcW w:w="3209" w:type="dxa"/>
            <w:gridSpan w:val="2"/>
          </w:tcPr>
          <w:p w:rsidRPr="00C03F10" w:rsidR="00C03F10" w:rsidP="00C2146A" w:rsidRDefault="00C03F10" w14:paraId="0F6F56D9" w14:textId="531070D3">
            <w:pPr>
              <w:pStyle w:val="Cabeceraypie"/>
              <w:rPr>
                <w:sz w:val="22"/>
                <w:szCs w:val="18"/>
              </w:rPr>
            </w:pPr>
            <w:r w:rsidRPr="00C03F10">
              <w:rPr>
                <w:sz w:val="22"/>
                <w:szCs w:val="18"/>
              </w:rPr>
              <w:t xml:space="preserve">Risk review (updated risk analysis</w:t>
            </w:r>
            <w:r>
              <w:rPr>
                <w:sz w:val="22"/>
                <w:szCs w:val="18"/>
              </w:rPr>
              <w:t xml:space="preserve">)</w:t>
            </w:r>
          </w:p>
        </w:tc>
        <w:tc>
          <w:tcPr>
            <w:tcW w:w="3216" w:type="dxa"/>
            <w:gridSpan w:val="3"/>
          </w:tcPr>
          <w:p w:rsidRPr="00116ED5" w:rsidR="00C03F10" w:rsidP="00C2146A" w:rsidRDefault="00C2146A" w14:paraId="3D636DD7" w14:textId="67F84329">
            <w:pPr>
              <w:pStyle w:val="Cabeceraypie"/>
              <w:rPr>
                <w:sz w:val="22"/>
                <w:szCs w:val="18"/>
              </w:rPr>
            </w:pPr>
            <w:r w:rsidRPr="00C2146A">
              <w:rPr>
                <w:sz w:val="22"/>
                <w:szCs w:val="18"/>
              </w:rPr>
              <w:t xml:space="preserve">Acceptable risks after mitigation</w:t>
            </w:r>
          </w:p>
        </w:tc>
        <w:tc>
          <w:tcPr>
            <w:tcW w:w="3209" w:type="dxa"/>
          </w:tcPr>
          <w:p w:rsidRPr="00116ED5" w:rsidR="00C03F10" w:rsidP="00C2146A" w:rsidRDefault="00C03F10" w14:paraId="2A79B4FD" w14:textId="77777777">
            <w:pPr>
              <w:pStyle w:val="Cabeceraypie"/>
              <w:rPr>
                <w:sz w:val="22"/>
                <w:szCs w:val="18"/>
              </w:rPr>
            </w:pPr>
          </w:p>
        </w:tc>
      </w:tr>
      <w:tr w:rsidR="00170770" w:rsidTr="00F72E05" w14:paraId="3C2D934D" w14:textId="77777777">
        <w:trPr>
          <w:trHeight w:val="1835"/>
        </w:trPr>
        <w:tc>
          <w:tcPr>
            <w:tcW w:w="9634" w:type="dxa"/>
            <w:gridSpan w:val="6"/>
            <w:tcBorders>
              <w:top w:val="nil"/>
              <w:left w:val="nil"/>
              <w:bottom w:val="nil"/>
              <w:right w:val="nil"/>
            </w:tcBorders>
          </w:tcPr>
          <w:p w:rsidR="00535C48" w:rsidP="00E82003" w:rsidRDefault="00170770" w14:paraId="644F74A4" w14:textId="54528DBD">
            <w:pPr>
              <w:rPr>
                <w:sz w:val="22"/>
                <w:szCs w:val="18"/>
              </w:rPr>
            </w:pPr>
            <w:r w:rsidRPr="00116ED5">
              <w:rPr>
                <w:sz w:val="22"/>
                <w:szCs w:val="18"/>
              </w:rPr>
              <w:t xml:space="preserve">I hereby certify that all stages of release of this product </w:t>
            </w:r>
            <w:r w:rsidRPr="00116ED5" w:rsidR="00B554CD">
              <w:rPr>
                <w:sz w:val="22"/>
                <w:szCs w:val="18"/>
              </w:rPr>
              <w:t xml:space="preserve">have been carried out in compliance with the requirements </w:t>
            </w:r>
            <w:r w:rsidR="00535C48">
              <w:rPr>
                <w:sz w:val="22"/>
                <w:szCs w:val="18"/>
              </w:rPr>
              <w:t xml:space="preserve">of </w:t>
            </w:r>
            <w:r w:rsidRPr="00105520" w:rsidR="00105520">
              <w:rPr>
                <w:sz w:val="22"/>
                <w:szCs w:val="18"/>
              </w:rPr>
              <w:t xml:space="preserve">Regulation (EU) 2017/745 of the European Parliament and of the Council of 5 April 2017 on medical devices</w:t>
            </w:r>
            <w:r w:rsidR="00105520">
              <w:rPr>
                <w:sz w:val="22"/>
                <w:szCs w:val="18"/>
              </w:rPr>
              <w:t xml:space="preserve">.</w:t>
            </w:r>
          </w:p>
          <w:p w:rsidRPr="00116ED5" w:rsidR="00170770" w:rsidP="00E82003" w:rsidRDefault="00425C32" w14:paraId="4D61B0AC" w14:textId="0C098567">
            <w:pPr>
              <w:rPr>
                <w:sz w:val="22"/>
                <w:szCs w:val="18"/>
              </w:rPr>
            </w:pPr>
            <w:r w:rsidRPr="00116ED5">
              <w:rPr>
                <w:sz w:val="22"/>
                <w:szCs w:val="18"/>
              </w:rPr>
              <w:t xml:space="preserve">Any non-conformities, if any</w:t>
            </w:r>
            <w:r w:rsidRPr="00116ED5" w:rsidR="00F27872">
              <w:rPr>
                <w:sz w:val="22"/>
                <w:szCs w:val="18"/>
              </w:rPr>
              <w:t xml:space="preserve">, have been fully evaluated and approved by authorised personnel.</w:t>
            </w:r>
          </w:p>
          <w:p w:rsidR="00F27872" w:rsidP="00E82003" w:rsidRDefault="00F27872" w14:paraId="4AA878C2" w14:textId="0451E0C3">
            <w:r w:rsidRPr="00116ED5">
              <w:rPr>
                <w:sz w:val="22"/>
                <w:szCs w:val="18"/>
              </w:rPr>
              <w:t xml:space="preserve">It is </w:t>
            </w:r>
            <w:r w:rsidRPr="00116ED5" w:rsidR="00DB3B04">
              <w:rPr>
                <w:sz w:val="22"/>
                <w:szCs w:val="18"/>
              </w:rPr>
              <w:t xml:space="preserve">concluded that the indicated lot is approved for release.</w:t>
            </w:r>
          </w:p>
        </w:tc>
      </w:tr>
      <w:tr w:rsidR="00DB3B04" w:rsidTr="00F72E05" w14:paraId="3A3B6DB6" w14:textId="77777777">
        <w:trPr>
          <w:trHeight w:val="407"/>
        </w:trPr>
        <w:tc>
          <w:tcPr>
            <w:tcW w:w="9634" w:type="dxa"/>
            <w:gridSpan w:val="6"/>
            <w:tcBorders>
              <w:top w:val="nil"/>
              <w:left w:val="nil"/>
              <w:bottom w:val="nil"/>
              <w:right w:val="nil"/>
            </w:tcBorders>
          </w:tcPr>
          <w:p w:rsidR="00DB3B04" w:rsidP="00DB3B04" w:rsidRDefault="00DB3B04" w14:paraId="1080DA17" w14:textId="66A8E851">
            <w:pPr>
              <w:jc w:val="center"/>
            </w:pPr>
            <w:r>
              <w:t xml:space="preserve">OUTCOME</w:t>
            </w:r>
            <w:r w:rsidR="008766EA">
              <w:t xml:space="preserve">:</w:t>
            </w:r>
          </w:p>
        </w:tc>
      </w:tr>
      <w:tr w:rsidR="008766EA" w:rsidTr="00F72E05" w14:paraId="046486E0" w14:textId="77777777">
        <w:trPr>
          <w:trHeight w:val="407"/>
        </w:trPr>
        <w:sdt>
          <w:sdtPr>
            <w:id w:val="-1720276663"/>
            <w14:checkbox>
              <w14:checked w14:val="0"/>
              <w14:checkedState w14:font="MS Gothic" w14:val="2612"/>
              <w14:uncheckedState w14:font="MS Gothic" w14:val="2610"/>
            </w14:checkbox>
          </w:sdtPr>
          <w:sdtEndPr/>
          <w:sdtContent>
            <w:tc>
              <w:tcPr>
                <w:tcW w:w="2406" w:type="dxa"/>
                <w:tcBorders>
                  <w:top w:val="nil"/>
                  <w:left w:val="nil"/>
                  <w:bottom w:val="nil"/>
                  <w:right w:val="nil"/>
                </w:tcBorders>
                <w:vAlign w:val="center"/>
              </w:tcPr>
              <w:p w:rsidR="008766EA" w:rsidP="00F72E05" w:rsidRDefault="00F72E05" w14:paraId="4533DB59" w14:textId="37CEB757">
                <w:pPr>
                  <w:jc w:val="right"/>
                </w:pPr>
                <w:r>
                  <w:rPr>
                    <w:rFonts w:hint="eastAsia" w:ascii="MS Gothic" w:hAnsi="MS Gothic" w:eastAsia="MS Gothic"/>
                  </w:rPr>
                  <w:t>☐</w:t>
                </w:r>
              </w:p>
            </w:tc>
          </w:sdtContent>
        </w:sdt>
        <w:tc>
          <w:tcPr>
            <w:tcW w:w="2130" w:type="dxa"/>
            <w:gridSpan w:val="2"/>
            <w:tcBorders>
              <w:top w:val="nil"/>
              <w:left w:val="nil"/>
              <w:bottom w:val="nil"/>
              <w:right w:val="nil"/>
            </w:tcBorders>
            <w:vAlign w:val="center"/>
          </w:tcPr>
          <w:p w:rsidR="008766EA" w:rsidP="00F72E05" w:rsidRDefault="00F72E05" w14:paraId="7172B281" w14:textId="51CBC4A3">
            <w:pPr>
              <w:jc w:val="left"/>
            </w:pPr>
            <w:r>
              <w:t xml:space="preserve">CONFORME</w:t>
            </w:r>
          </w:p>
        </w:tc>
        <w:sdt>
          <w:sdtPr>
            <w:id w:val="615410830"/>
            <w14:checkbox>
              <w14:checked w14:val="0"/>
              <w14:checkedState w14:font="MS Gothic" w14:val="2612"/>
              <w14:uncheckedState w14:font="MS Gothic" w14:val="2610"/>
            </w14:checkbox>
          </w:sdtPr>
          <w:sdtEndPr/>
          <w:sdtContent>
            <w:tc>
              <w:tcPr>
                <w:tcW w:w="733" w:type="dxa"/>
                <w:tcBorders>
                  <w:top w:val="nil"/>
                  <w:left w:val="nil"/>
                  <w:bottom w:val="nil"/>
                  <w:right w:val="nil"/>
                </w:tcBorders>
                <w:vAlign w:val="center"/>
              </w:tcPr>
              <w:p w:rsidR="008766EA" w:rsidP="00F72E05" w:rsidRDefault="00F72E05" w14:paraId="58370283" w14:textId="66C8FFAF">
                <w:pPr>
                  <w:jc w:val="right"/>
                </w:pPr>
                <w:r>
                  <w:rPr>
                    <w:rFonts w:hint="eastAsia" w:ascii="MS Gothic" w:hAnsi="MS Gothic" w:eastAsia="MS Gothic"/>
                  </w:rPr>
                  <w:t>☐</w:t>
                </w:r>
              </w:p>
            </w:tc>
          </w:sdtContent>
        </w:sdt>
        <w:tc>
          <w:tcPr>
            <w:tcW w:w="4365" w:type="dxa"/>
            <w:gridSpan w:val="2"/>
            <w:tcBorders>
              <w:top w:val="nil"/>
              <w:left w:val="nil"/>
              <w:bottom w:val="nil"/>
              <w:right w:val="nil"/>
            </w:tcBorders>
            <w:vAlign w:val="center"/>
          </w:tcPr>
          <w:p w:rsidR="008766EA" w:rsidP="00F72E05" w:rsidRDefault="00F72E05" w14:paraId="1104E8D2" w14:textId="6383FC95">
            <w:pPr>
              <w:jc w:val="left"/>
            </w:pPr>
            <w:r>
              <w:t xml:space="preserve">NON-COMPLIANCE</w:t>
            </w:r>
          </w:p>
        </w:tc>
      </w:tr>
      <w:tr w:rsidR="008766EA" w:rsidTr="00F72E05" w14:paraId="75A134E1" w14:textId="77777777">
        <w:trPr>
          <w:trHeight w:val="407"/>
        </w:trPr>
        <w:tc>
          <w:tcPr>
            <w:tcW w:w="9634" w:type="dxa"/>
            <w:gridSpan w:val="6"/>
            <w:tcBorders>
              <w:top w:val="nil"/>
              <w:left w:val="nil"/>
              <w:bottom w:val="nil"/>
              <w:right w:val="nil"/>
            </w:tcBorders>
          </w:tcPr>
          <w:p w:rsidR="00F72E05" w:rsidP="00C2146A" w:rsidRDefault="00F72E05" w14:paraId="0F77D5B6" w14:textId="4D89E2D8">
            <w:pPr>
              <w:jc w:val="center"/>
            </w:pPr>
            <w:r>
              <w:t xml:space="preserve">S.D.: Responsible Technician</w:t>
            </w:r>
          </w:p>
          <w:p w:rsidR="001D4013" w:rsidP="001D4013" w:rsidRDefault="001D4013" w14:paraId="4BF3B4FF" w14:textId="77777777"/>
          <w:p w:rsidR="00F72E05" w:rsidP="00DB3B04" w:rsidRDefault="00116ED5" w14:paraId="4A248222" w14:textId="7B878598">
            <w:pPr>
              <w:jc w:val="center"/>
            </w:pPr>
            <w:r>
              <w:t xml:space="preserve">Indicate name and surname</w:t>
            </w:r>
          </w:p>
        </w:tc>
      </w:tr>
    </w:tbl>
    <w:p w:rsidR="00C2146A" w:rsidP="00A27BBD" w:rsidRDefault="00C2146A" w14:paraId="2B5A7633" w14:textId="77777777">
      <w:pPr>
        <w:jc w:val="right"/>
        <w:rPr>
          <w:b/>
          <w:bCs/>
          <w:szCs w:val="24"/>
        </w:rPr>
      </w:pPr>
    </w:p>
    <w:p w:rsidR="00C2146A" w:rsidP="00A27BBD" w:rsidRDefault="00C2146A" w14:paraId="575A2B5B" w14:textId="77777777">
      <w:pPr>
        <w:jc w:val="right"/>
        <w:rPr>
          <w:b/>
          <w:bCs/>
          <w:szCs w:val="24"/>
        </w:rPr>
      </w:pPr>
    </w:p>
    <w:p w:rsidR="00C2146A" w:rsidP="00A27BBD" w:rsidRDefault="00C2146A" w14:paraId="21DA7489" w14:textId="77777777">
      <w:pPr>
        <w:jc w:val="right"/>
        <w:rPr>
          <w:b/>
          <w:bCs/>
          <w:szCs w:val="24"/>
        </w:rPr>
      </w:pPr>
    </w:p>
    <w:p w:rsidR="00C2146A" w:rsidP="00A27BBD" w:rsidRDefault="00C2146A" w14:paraId="4F07EF0E" w14:textId="77777777">
      <w:pPr>
        <w:jc w:val="right"/>
        <w:rPr>
          <w:b/>
          <w:bCs/>
          <w:szCs w:val="24"/>
        </w:rPr>
      </w:pPr>
    </w:p>
    <w:p w:rsidR="00C2146A" w:rsidP="00A27BBD" w:rsidRDefault="00C2146A" w14:paraId="62ECD31C" w14:textId="77777777">
      <w:pPr>
        <w:jc w:val="right"/>
        <w:rPr>
          <w:b/>
          <w:bCs/>
          <w:szCs w:val="24"/>
        </w:rPr>
      </w:pPr>
    </w:p>
    <w:p w:rsidR="00C2146A" w:rsidP="00A27BBD" w:rsidRDefault="00C2146A" w14:paraId="6C909FCA" w14:textId="77777777">
      <w:pPr>
        <w:jc w:val="right"/>
        <w:rPr>
          <w:b/>
          <w:bCs/>
          <w:szCs w:val="24"/>
        </w:rPr>
      </w:pPr>
    </w:p>
    <w:p w:rsidR="00C2146A" w:rsidP="00A27BBD" w:rsidRDefault="00C2146A" w14:paraId="06F597AE" w14:textId="77777777">
      <w:pPr>
        <w:jc w:val="right"/>
        <w:rPr>
          <w:b/>
          <w:bCs/>
          <w:szCs w:val="24"/>
        </w:rPr>
      </w:pPr>
    </w:p>
    <w:p w:rsidR="00C2146A" w:rsidP="00A27BBD" w:rsidRDefault="00C2146A" w14:paraId="27A83FDC" w14:textId="77777777">
      <w:pPr>
        <w:jc w:val="right"/>
        <w:rPr>
          <w:b/>
          <w:bCs/>
          <w:szCs w:val="24"/>
        </w:rPr>
      </w:pPr>
    </w:p>
    <w:p w:rsidR="00C2146A" w:rsidP="00A27BBD" w:rsidRDefault="00C2146A" w14:paraId="1D9ED60F" w14:textId="77777777">
      <w:pPr>
        <w:jc w:val="right"/>
        <w:rPr>
          <w:b/>
          <w:bCs/>
          <w:szCs w:val="24"/>
        </w:rPr>
      </w:pPr>
    </w:p>
    <w:p w:rsidR="00C2146A" w:rsidP="00A27BBD" w:rsidRDefault="00C2146A" w14:paraId="5ADBDC20" w14:textId="77777777">
      <w:pPr>
        <w:jc w:val="right"/>
        <w:rPr>
          <w:b/>
          <w:bCs/>
          <w:szCs w:val="24"/>
        </w:rPr>
      </w:pPr>
    </w:p>
    <w:p w:rsidR="00C2146A" w:rsidP="00A27BBD" w:rsidRDefault="00C2146A" w14:paraId="5D5BB985" w14:textId="77777777">
      <w:pPr>
        <w:jc w:val="right"/>
        <w:rPr>
          <w:b/>
          <w:bCs/>
          <w:szCs w:val="24"/>
        </w:rPr>
      </w:pPr>
    </w:p>
    <w:p w:rsidR="00C2146A" w:rsidP="00A27BBD" w:rsidRDefault="00C2146A" w14:paraId="5FB1F449" w14:textId="77777777">
      <w:pPr>
        <w:jc w:val="right"/>
        <w:rPr>
          <w:b/>
          <w:bCs/>
          <w:szCs w:val="24"/>
        </w:rPr>
      </w:pPr>
    </w:p>
    <w:p w:rsidR="00C2146A" w:rsidP="00A27BBD" w:rsidRDefault="00C2146A" w14:paraId="0FCD5517" w14:textId="77777777">
      <w:pPr>
        <w:jc w:val="right"/>
        <w:rPr>
          <w:b/>
          <w:bCs/>
          <w:szCs w:val="24"/>
        </w:rPr>
      </w:pPr>
    </w:p>
    <w:p w:rsidR="00C2146A" w:rsidP="00A27BBD" w:rsidRDefault="00C2146A" w14:paraId="4155A17B" w14:textId="77777777">
      <w:pPr>
        <w:jc w:val="right"/>
        <w:rPr>
          <w:b/>
          <w:bCs/>
          <w:szCs w:val="24"/>
        </w:rPr>
      </w:pPr>
    </w:p>
    <w:p w:rsidR="00C2146A" w:rsidP="00A27BBD" w:rsidRDefault="00C2146A" w14:paraId="3D7FF4C4" w14:textId="77777777">
      <w:pPr>
        <w:jc w:val="right"/>
        <w:rPr>
          <w:b/>
          <w:bCs/>
          <w:szCs w:val="24"/>
        </w:rPr>
      </w:pPr>
    </w:p>
    <w:p w:rsidR="00C2146A" w:rsidP="00A27BBD" w:rsidRDefault="00C2146A" w14:paraId="098A0B47" w14:textId="77777777">
      <w:pPr>
        <w:jc w:val="right"/>
        <w:rPr>
          <w:b/>
          <w:bCs/>
          <w:szCs w:val="24"/>
        </w:rPr>
      </w:pPr>
    </w:p>
    <w:p w:rsidR="00C2146A" w:rsidP="00A27BBD" w:rsidRDefault="00C2146A" w14:paraId="04D27431" w14:textId="77777777">
      <w:pPr>
        <w:jc w:val="right"/>
        <w:rPr>
          <w:b/>
          <w:bCs/>
          <w:szCs w:val="24"/>
        </w:rPr>
      </w:pPr>
    </w:p>
    <w:p w:rsidR="00C2146A" w:rsidP="00A27BBD" w:rsidRDefault="00C2146A" w14:paraId="20CE3DDD" w14:textId="77777777">
      <w:pPr>
        <w:jc w:val="right"/>
        <w:rPr>
          <w:b/>
          <w:bCs/>
          <w:szCs w:val="24"/>
        </w:rPr>
      </w:pPr>
    </w:p>
    <w:p w:rsidR="00C2146A" w:rsidP="00A27BBD" w:rsidRDefault="00C2146A" w14:paraId="50D4509D" w14:textId="77777777">
      <w:pPr>
        <w:jc w:val="right"/>
        <w:rPr>
          <w:b/>
          <w:bCs/>
          <w:szCs w:val="24"/>
        </w:rPr>
      </w:pPr>
    </w:p>
    <w:p w:rsidR="00C2146A" w:rsidP="00A27BBD" w:rsidRDefault="00C2146A" w14:paraId="72F92977" w14:textId="77777777">
      <w:pPr>
        <w:jc w:val="right"/>
        <w:rPr>
          <w:b/>
          <w:bCs/>
          <w:szCs w:val="24"/>
        </w:rPr>
      </w:pPr>
    </w:p>
    <w:p w:rsidR="00A27BBD" w:rsidP="00A27BBD" w:rsidRDefault="00A27BBD" w14:paraId="735AF587" w14:textId="7E147C80">
      <w:pPr>
        <w:jc w:val="right"/>
        <w:rPr>
          <w:b/>
          <w:bCs/>
          <w:szCs w:val="24"/>
        </w:rPr>
      </w:pPr>
      <w:r w:rsidRPr="00BD1D98">
        <w:rPr>
          <w:b/>
          <w:bCs/>
          <w:szCs w:val="24"/>
        </w:rPr>
        <w:lastRenderedPageBreak/>
      </w:r>
      <w:r w:rsidRPr="00BD1D98">
        <w:rPr>
          <w:b/>
          <w:bCs/>
          <w:szCs w:val="24"/>
        </w:rPr>
        <w:t xml:space="preserve">Annex </w:t>
      </w:r>
      <w:r w:rsidR="003301DA">
        <w:rPr>
          <w:b/>
          <w:bCs/>
          <w:szCs w:val="24"/>
        </w:rPr>
        <w:t xml:space="preserve">2_VERSION_04</w:t>
      </w:r>
    </w:p>
    <w:p w:rsidR="005260DC" w:rsidP="003301DA" w:rsidRDefault="005260DC" w14:paraId="174FF570" w14:textId="6751B1B9" w14:noSpellErr="1">
      <w:pPr>
        <w:pStyle w:val="Titulo1SP"/>
        <w:numPr>
          <w:ilvl w:val="0"/>
          <w:numId w:val="0"/>
        </w:numPr>
        <w:ind w:start="360" w:hanging="360"/>
      </w:pPr>
      <w:bookmarkStart w:name="_Toc2078805042" w:id="1863257076"/>
      <w:r w:rsidR="005260DC">
        <w:rPr/>
        <w:t xml:space="preserve">Software reproducibility</w:t>
      </w:r>
      <w:bookmarkEnd w:id="1863257076"/>
    </w:p>
    <w:tbl>
      <w:tblPr>
        <w:tblStyle w:val="Tablaconcuadrcula"/>
        <w:tblW w:w="0" w:type="auto"/>
        <w:tblLook w:val="04a0"/>
      </w:tblPr>
      <w:tblGrid>
        <w:gridCol w:w="3209"/>
        <w:gridCol w:w="3209"/>
        <w:gridCol w:w="3209"/>
      </w:tblGrid>
      <w:tr w:rsidR="000038E7" w:rsidTr="00983CD4" w14:paraId="43C19AF5" w14:textId="77777777">
        <w:tc>
          <w:tcPr>
            <w:tcW w:w="3209" w:type="dxa"/>
            <w:vAlign w:val="center"/>
          </w:tcPr>
          <w:p w:rsidR="000038E7" w:rsidP="000038E7" w:rsidRDefault="000038E7" w14:paraId="03A8D324" w14:textId="5172374C">
            <w:pPr>
              <w:pStyle w:val="Cabeceraypie"/>
            </w:pPr>
            <w:r>
              <w:rPr>
                <w:rStyle w:val="Textoennegrita"/>
              </w:rPr>
              <w:t xml:space="preserve">Task</w:t>
            </w:r>
          </w:p>
        </w:tc>
        <w:tc>
          <w:tcPr>
            <w:tcW w:w="3209" w:type="dxa"/>
            <w:vAlign w:val="center"/>
          </w:tcPr>
          <w:p w:rsidR="000038E7" w:rsidP="000038E7" w:rsidRDefault="000038E7" w14:paraId="7EB8C40C" w14:textId="25C030E2">
            <w:pPr>
              <w:pStyle w:val="Cabeceraypie"/>
            </w:pPr>
            <w:r>
              <w:rPr>
                <w:rStyle w:val="Textoennegrita"/>
              </w:rPr>
              <w:t xml:space="preserve">Expected Outcome</w:t>
            </w:r>
          </w:p>
        </w:tc>
        <w:tc>
          <w:tcPr>
            <w:tcW w:w="3209" w:type="dxa"/>
            <w:vAlign w:val="center"/>
          </w:tcPr>
          <w:p w:rsidR="000038E7" w:rsidP="000038E7" w:rsidRDefault="000038E7" w14:paraId="1145F480" w14:textId="27C7B3A9">
            <w:pPr>
              <w:pStyle w:val="Cabeceraypie"/>
            </w:pPr>
            <w:r>
              <w:rPr>
                <w:rStyle w:val="Textoennegrita"/>
              </w:rPr>
              <w:t xml:space="preserve">Compliance (YES/NO)</w:t>
            </w:r>
          </w:p>
        </w:tc>
      </w:tr>
      <w:tr w:rsidR="000038E7" w:rsidTr="00983CD4" w14:paraId="3A68B4FD" w14:textId="77777777">
        <w:tc>
          <w:tcPr>
            <w:tcW w:w="3209" w:type="dxa"/>
            <w:vAlign w:val="center"/>
          </w:tcPr>
          <w:p w:rsidR="000038E7" w:rsidP="000038E7" w:rsidRDefault="000038E7" w14:paraId="75627547" w14:textId="5CB5895E">
            <w:pPr>
              <w:pStyle w:val="Cabeceraypie"/>
            </w:pPr>
            <w:r>
              <w:t xml:space="preserve">Compiling the software in a controlled environment</w:t>
            </w:r>
          </w:p>
        </w:tc>
        <w:tc>
          <w:tcPr>
            <w:tcW w:w="3209" w:type="dxa"/>
            <w:vAlign w:val="center"/>
          </w:tcPr>
          <w:p w:rsidR="000038E7" w:rsidP="000038E7" w:rsidRDefault="000038E7" w14:paraId="5D3A218C" w14:textId="7A9645EA">
            <w:pPr>
              <w:pStyle w:val="Cabeceraypie"/>
            </w:pPr>
            <w:r>
              <w:t xml:space="preserve">Error-free compiled software</w:t>
            </w:r>
          </w:p>
        </w:tc>
        <w:tc>
          <w:tcPr>
            <w:tcW w:w="3209" w:type="dxa"/>
            <w:vAlign w:val="center"/>
          </w:tcPr>
          <w:p w:rsidR="000038E7" w:rsidP="000038E7" w:rsidRDefault="000038E7" w14:paraId="1A25E256" w14:textId="72052BE0">
            <w:pPr>
              <w:pStyle w:val="Cabeceraypie"/>
            </w:pPr>
          </w:p>
        </w:tc>
      </w:tr>
      <w:tr w:rsidR="000038E7" w:rsidTr="00983CD4" w14:paraId="2A4529FD" w14:textId="77777777">
        <w:tc>
          <w:tcPr>
            <w:tcW w:w="3209" w:type="dxa"/>
            <w:vAlign w:val="center"/>
          </w:tcPr>
          <w:p w:rsidR="000038E7" w:rsidP="000038E7" w:rsidRDefault="000038E7" w14:paraId="45E674E3" w14:textId="5445CAC2">
            <w:pPr>
              <w:pStyle w:val="Cabeceraypie"/>
            </w:pPr>
            <w:r>
              <w:t xml:space="preserve">Integrity testing in different environments</w:t>
            </w:r>
          </w:p>
        </w:tc>
        <w:tc>
          <w:tcPr>
            <w:tcW w:w="3209" w:type="dxa"/>
            <w:vAlign w:val="center"/>
          </w:tcPr>
          <w:p w:rsidR="000038E7" w:rsidP="000038E7" w:rsidRDefault="000038E7" w14:paraId="351EFCE9" w14:textId="1A601E8E">
            <w:pPr>
              <w:pStyle w:val="Cabeceraypie"/>
            </w:pPr>
            <w:r>
              <w:t xml:space="preserve">Software running correctly in all environments</w:t>
            </w:r>
          </w:p>
        </w:tc>
        <w:tc>
          <w:tcPr>
            <w:tcW w:w="3209" w:type="dxa"/>
            <w:vAlign w:val="center"/>
          </w:tcPr>
          <w:p w:rsidR="000038E7" w:rsidP="000038E7" w:rsidRDefault="000038E7" w14:paraId="00D94553" w14:textId="77777777">
            <w:pPr>
              <w:pStyle w:val="Cabeceraypie"/>
            </w:pPr>
          </w:p>
        </w:tc>
      </w:tr>
      <w:tr w:rsidR="000038E7" w:rsidTr="00983CD4" w14:paraId="69A384E4" w14:textId="77777777">
        <w:tc>
          <w:tcPr>
            <w:tcW w:w="3209" w:type="dxa"/>
            <w:vAlign w:val="center"/>
          </w:tcPr>
          <w:p w:rsidR="000038E7" w:rsidP="000038E7" w:rsidRDefault="000038E7" w14:paraId="3A68A887" w14:textId="128B6EDB">
            <w:pPr>
              <w:pStyle w:val="Cabeceraypie"/>
            </w:pPr>
            <w:r>
              <w:t xml:space="preserve">Documentation of changes</w:t>
            </w:r>
          </w:p>
        </w:tc>
        <w:tc>
          <w:tcPr>
            <w:tcW w:w="3209" w:type="dxa"/>
            <w:vAlign w:val="center"/>
          </w:tcPr>
          <w:p w:rsidR="000038E7" w:rsidP="000038E7" w:rsidRDefault="000038E7" w14:paraId="5C160B4F" w14:textId="4C782BCA">
            <w:pPr>
              <w:pStyle w:val="Cabeceraypie"/>
            </w:pPr>
            <w:r>
              <w:t xml:space="preserve">Detailed record of all authorised and documented changes</w:t>
            </w:r>
          </w:p>
        </w:tc>
        <w:tc>
          <w:tcPr>
            <w:tcW w:w="3209" w:type="dxa"/>
            <w:vAlign w:val="center"/>
          </w:tcPr>
          <w:p w:rsidR="000038E7" w:rsidP="000038E7" w:rsidRDefault="000038E7" w14:paraId="54BCCA23" w14:textId="77777777">
            <w:pPr>
              <w:pStyle w:val="Cabeceraypie"/>
            </w:pPr>
          </w:p>
        </w:tc>
      </w:tr>
      <w:tr w:rsidR="000038E7" w:rsidTr="00983CD4" w14:paraId="208E978D" w14:textId="77777777">
        <w:tc>
          <w:tcPr>
            <w:tcW w:w="3209" w:type="dxa"/>
            <w:vAlign w:val="center"/>
          </w:tcPr>
          <w:p w:rsidR="000038E7" w:rsidP="000038E7" w:rsidRDefault="000038E7" w14:paraId="412E1969" w14:textId="365E6ECC">
            <w:pPr>
              <w:pStyle w:val="Cabeceraypie"/>
            </w:pPr>
            <w:r>
              <w:t xml:space="preserve">Installation tests in a controlled environment</w:t>
            </w:r>
          </w:p>
        </w:tc>
        <w:tc>
          <w:tcPr>
            <w:tcW w:w="3209" w:type="dxa"/>
            <w:vAlign w:val="center"/>
          </w:tcPr>
          <w:p w:rsidR="000038E7" w:rsidP="000038E7" w:rsidRDefault="000038E7" w14:paraId="2091B148" w14:textId="612E673F">
            <w:pPr>
              <w:pStyle w:val="Cabeceraypie"/>
            </w:pPr>
            <w:r>
              <w:t xml:space="preserve">Correct installation of the software without documented errors</w:t>
            </w:r>
          </w:p>
        </w:tc>
        <w:tc>
          <w:tcPr>
            <w:tcW w:w="3209" w:type="dxa"/>
            <w:vAlign w:val="center"/>
          </w:tcPr>
          <w:p w:rsidR="000038E7" w:rsidP="000038E7" w:rsidRDefault="000038E7" w14:paraId="104ACC5C" w14:textId="77777777">
            <w:pPr>
              <w:pStyle w:val="Cabeceraypie"/>
            </w:pPr>
          </w:p>
        </w:tc>
      </w:tr>
    </w:tbl>
    <w:p w:rsidR="002C2D16" w:rsidP="002C2D16" w:rsidRDefault="002C2D16" w14:paraId="61A26D07" w14:textId="77777777"/>
    <w:p w:rsidR="002C2D16" w:rsidP="002C2D16" w:rsidRDefault="002C2D16" w14:paraId="06E2F788" w14:textId="77777777">
      <w:r>
        <w:rPr>
          <w:rStyle w:val="Textoennegrita"/>
        </w:rPr>
        <w:t xml:space="preserve">Meets all criteria</w:t>
      </w:r>
      <w:r>
        <w:t xml:space="preserve">: </w:t>
      </w:r>
    </w:p>
    <w:p w:rsidR="002C2D16" w:rsidP="002C2D16" w:rsidRDefault="002C2D16" w14:paraId="160DFA0C" w14:textId="700FE94B">
      <w:r>
        <w:rPr>
          <w:rStyle w:val="Textoennegrita"/>
        </w:rPr>
        <w:t xml:space="preserve">Final Result: </w:t>
      </w:r>
      <w:r>
        <w:t xml:space="preserve">______________(Pass / Fail)</w:t>
      </w:r>
    </w:p>
    <w:p w:rsidRPr="002C2D16" w:rsidR="002C2D16" w:rsidP="002C2D16" w:rsidRDefault="002C2D16" w14:paraId="1DFBCD6C" w14:textId="5E6558C2">
      <w:pPr>
        <w:rPr>
          <w:b/>
          <w:bCs/>
        </w:rPr>
      </w:pPr>
      <w:r w:rsidRPr="002C2D16">
        <w:rPr>
          <w:b/>
          <w:bCs/>
        </w:rPr>
        <w:t xml:space="preserve">Signature:</w:t>
      </w:r>
    </w:p>
    <w:p w:rsidR="002C2D16" w:rsidP="00A14DC8" w:rsidRDefault="00A27BBD" w14:paraId="246BECBD" w14:textId="77777777">
      <w:pPr>
        <w:jc w:val="right"/>
      </w:pPr>
      <w:r w:rsidRPr="00BD1D98">
        <w:t xml:space="preserve"> </w:t>
      </w:r>
    </w:p>
    <w:p w:rsidR="002C2D16" w:rsidP="00A14DC8" w:rsidRDefault="002C2D16" w14:paraId="6DB81DA3" w14:textId="77777777">
      <w:pPr>
        <w:jc w:val="right"/>
      </w:pPr>
    </w:p>
    <w:p w:rsidR="002C2D16" w:rsidP="00A14DC8" w:rsidRDefault="002C2D16" w14:paraId="3AD2C484" w14:textId="77777777">
      <w:pPr>
        <w:jc w:val="right"/>
      </w:pPr>
    </w:p>
    <w:p w:rsidR="002C2D16" w:rsidP="00A14DC8" w:rsidRDefault="002C2D16" w14:paraId="54693AED" w14:textId="77777777">
      <w:pPr>
        <w:jc w:val="right"/>
      </w:pPr>
    </w:p>
    <w:p w:rsidR="002C2D16" w:rsidP="00A14DC8" w:rsidRDefault="002C2D16" w14:paraId="6682760A" w14:textId="77777777">
      <w:pPr>
        <w:jc w:val="right"/>
      </w:pPr>
    </w:p>
    <w:p w:rsidR="002C2D16" w:rsidP="00A14DC8" w:rsidRDefault="002C2D16" w14:paraId="68FB0469" w14:textId="77777777">
      <w:pPr>
        <w:jc w:val="right"/>
      </w:pPr>
    </w:p>
    <w:p w:rsidR="002C2D16" w:rsidP="00FE04F0" w:rsidRDefault="002C2D16" w14:paraId="0B3C582E" w14:textId="77777777"/>
    <w:p w:rsidR="00B93C2A" w:rsidP="00FE04F0" w:rsidRDefault="00B93C2A" w14:paraId="2A64DA70" w14:textId="77777777"/>
    <w:p w:rsidRPr="00A14DC8" w:rsidR="00A27BBD" w:rsidP="00A14DC8" w:rsidRDefault="00A14DC8" w14:paraId="038A314F" w14:textId="33B9FC7F">
      <w:pPr>
        <w:jc w:val="right"/>
        <w:rPr>
          <w:b/>
          <w:bCs/>
          <w:szCs w:val="24"/>
        </w:rPr>
      </w:pPr>
      <w:r w:rsidRPr="00BD1D98">
        <w:rPr>
          <w:b/>
          <w:bCs/>
          <w:szCs w:val="24"/>
        </w:rPr>
        <w:lastRenderedPageBreak/>
      </w:r>
      <w:r w:rsidRPr="00BD1D98">
        <w:rPr>
          <w:b/>
          <w:bCs/>
          <w:szCs w:val="24"/>
        </w:rPr>
        <w:t xml:space="preserve">Annex </w:t>
      </w:r>
      <w:r w:rsidR="003301DA">
        <w:rPr>
          <w:b/>
          <w:bCs/>
          <w:szCs w:val="24"/>
        </w:rPr>
        <w:t xml:space="preserve">3_VERSION_04</w:t>
      </w:r>
    </w:p>
    <w:p w:rsidR="00A14DC8" w:rsidP="003301DA" w:rsidRDefault="00FE04F0" w14:paraId="6CB95F2A" w14:textId="3317D218" w14:noSpellErr="1">
      <w:pPr>
        <w:pStyle w:val="Titulo1SP"/>
        <w:numPr>
          <w:ilvl w:val="0"/>
          <w:numId w:val="0"/>
        </w:numPr>
        <w:ind w:start="360" w:hanging="360"/>
      </w:pPr>
      <w:bookmarkStart w:name="_Toc2126824404" w:id="326298886"/>
      <w:r w:rsidR="00FE04F0">
        <w:rPr/>
        <w:t xml:space="preserve">Download and installation of the software</w:t>
      </w:r>
      <w:bookmarkEnd w:id="326298886"/>
    </w:p>
    <w:tbl>
      <w:tblPr>
        <w:tblStyle w:val="Tablaconcuadrcula"/>
        <w:tblW w:w="0" w:type="auto"/>
        <w:tblLook w:val="04a0"/>
      </w:tblPr>
      <w:tblGrid>
        <w:gridCol w:w="3209"/>
        <w:gridCol w:w="3209"/>
        <w:gridCol w:w="3209"/>
      </w:tblGrid>
      <w:tr w:rsidR="00A14DC8" w:rsidTr="007C02E1" w14:paraId="6950471F" w14:textId="77777777">
        <w:tc>
          <w:tcPr>
            <w:tcW w:w="3209" w:type="dxa"/>
            <w:vAlign w:val="center"/>
          </w:tcPr>
          <w:p w:rsidR="00A14DC8" w:rsidP="007C02E1" w:rsidRDefault="00A14DC8" w14:paraId="1E84D1E9" w14:textId="77777777">
            <w:pPr>
              <w:pStyle w:val="Cabeceraypie"/>
            </w:pPr>
            <w:r>
              <w:rPr>
                <w:rStyle w:val="Textoennegrita"/>
              </w:rPr>
              <w:t xml:space="preserve">Task</w:t>
            </w:r>
          </w:p>
        </w:tc>
        <w:tc>
          <w:tcPr>
            <w:tcW w:w="3209" w:type="dxa"/>
            <w:vAlign w:val="center"/>
          </w:tcPr>
          <w:p w:rsidR="00A14DC8" w:rsidP="007C02E1" w:rsidRDefault="00A14DC8" w14:paraId="687590AA" w14:textId="77777777">
            <w:pPr>
              <w:pStyle w:val="Cabeceraypie"/>
            </w:pPr>
            <w:r>
              <w:rPr>
                <w:rStyle w:val="Textoennegrita"/>
              </w:rPr>
              <w:t xml:space="preserve">Expected Outcome</w:t>
            </w:r>
          </w:p>
        </w:tc>
        <w:tc>
          <w:tcPr>
            <w:tcW w:w="3209" w:type="dxa"/>
            <w:vAlign w:val="center"/>
          </w:tcPr>
          <w:p w:rsidR="00A14DC8" w:rsidP="007C02E1" w:rsidRDefault="00A14DC8" w14:paraId="013BAC5E" w14:textId="77777777">
            <w:pPr>
              <w:pStyle w:val="Cabeceraypie"/>
            </w:pPr>
            <w:r>
              <w:rPr>
                <w:rStyle w:val="Textoennegrita"/>
              </w:rPr>
              <w:t xml:space="preserve">Compliance (YES/NO)</w:t>
            </w:r>
          </w:p>
        </w:tc>
      </w:tr>
      <w:tr w:rsidR="00FE04F0" w:rsidTr="0006576D" w14:paraId="5786A30C" w14:textId="77777777">
        <w:tc>
          <w:tcPr>
            <w:tcW w:w="3209" w:type="dxa"/>
          </w:tcPr>
          <w:p w:rsidR="00FE04F0" w:rsidP="00FE04F0" w:rsidRDefault="00FE04F0" w14:paraId="47C55A36" w14:textId="297C0AD7">
            <w:pPr>
              <w:pStyle w:val="Cabeceraypie"/>
            </w:pPr>
            <w:r w:rsidRPr="00105037">
              <w:t xml:space="preserve">Distribution of software on secure media</w:t>
            </w:r>
          </w:p>
        </w:tc>
        <w:tc>
          <w:tcPr>
            <w:tcW w:w="3209" w:type="dxa"/>
          </w:tcPr>
          <w:p w:rsidR="00FE04F0" w:rsidP="00FE04F0" w:rsidRDefault="00FE04F0" w14:paraId="7922A8C6" w14:textId="4612E5A3">
            <w:pPr>
              <w:pStyle w:val="Cabeceraypie"/>
            </w:pPr>
            <w:r w:rsidRPr="00105037">
              <w:t xml:space="preserve">Software accessible only by authorised personnel</w:t>
            </w:r>
          </w:p>
        </w:tc>
        <w:tc>
          <w:tcPr>
            <w:tcW w:w="3209" w:type="dxa"/>
          </w:tcPr>
          <w:p w:rsidR="00FE04F0" w:rsidP="00FE04F0" w:rsidRDefault="00FE04F0" w14:paraId="41B1A7FE" w14:textId="77777777">
            <w:pPr>
              <w:pStyle w:val="Cabeceraypie"/>
            </w:pPr>
          </w:p>
        </w:tc>
      </w:tr>
      <w:tr w:rsidR="00FE04F0" w:rsidTr="0006576D" w14:paraId="762F3101" w14:textId="77777777">
        <w:tc>
          <w:tcPr>
            <w:tcW w:w="3209" w:type="dxa"/>
          </w:tcPr>
          <w:p w:rsidR="00FE04F0" w:rsidP="00FE04F0" w:rsidRDefault="00FE04F0" w14:paraId="6329F327" w14:textId="55F5E122">
            <w:pPr>
              <w:pStyle w:val="Cabeceraypie"/>
            </w:pPr>
            <w:r w:rsidRPr="00105037">
              <w:t xml:space="preserve">Provision of download instructions</w:t>
            </w:r>
          </w:p>
        </w:tc>
        <w:tc>
          <w:tcPr>
            <w:tcW w:w="3209" w:type="dxa"/>
          </w:tcPr>
          <w:p w:rsidR="00FE04F0" w:rsidP="00FE04F0" w:rsidRDefault="00FE04F0" w14:paraId="5B61F94E" w14:textId="7F05F897">
            <w:pPr>
              <w:pStyle w:val="Cabeceraypie"/>
            </w:pPr>
            <w:r w:rsidRPr="00105037">
              <w:t xml:space="preserve">Clear and detailed instructions provided</w:t>
            </w:r>
          </w:p>
        </w:tc>
        <w:tc>
          <w:tcPr>
            <w:tcW w:w="3209" w:type="dxa"/>
          </w:tcPr>
          <w:p w:rsidR="00FE04F0" w:rsidP="00FE04F0" w:rsidRDefault="00FE04F0" w14:paraId="58A612E1" w14:textId="77777777">
            <w:pPr>
              <w:pStyle w:val="Cabeceraypie"/>
            </w:pPr>
          </w:p>
        </w:tc>
      </w:tr>
      <w:tr w:rsidR="00FE04F0" w:rsidTr="0006576D" w14:paraId="1512FA10" w14:textId="77777777">
        <w:tc>
          <w:tcPr>
            <w:tcW w:w="3209" w:type="dxa"/>
          </w:tcPr>
          <w:p w:rsidR="00FE04F0" w:rsidP="00FE04F0" w:rsidRDefault="00FE04F0" w14:paraId="0B77E974" w14:textId="6B5555B6">
            <w:pPr>
              <w:pStyle w:val="Cabeceraypie"/>
            </w:pPr>
            <w:r w:rsidRPr="00105037">
              <w:t xml:space="preserve">Provision of installation instructions</w:t>
            </w:r>
          </w:p>
        </w:tc>
        <w:tc>
          <w:tcPr>
            <w:tcW w:w="3209" w:type="dxa"/>
          </w:tcPr>
          <w:p w:rsidR="00FE04F0" w:rsidP="00FE04F0" w:rsidRDefault="00FE04F0" w14:paraId="1243C4CF" w14:textId="2438629B">
            <w:pPr>
              <w:pStyle w:val="Cabeceraypie"/>
            </w:pPr>
            <w:r w:rsidRPr="00105037">
              <w:t xml:space="preserve">Detailed installation manual with screenshots and descriptions</w:t>
            </w:r>
          </w:p>
        </w:tc>
        <w:tc>
          <w:tcPr>
            <w:tcW w:w="3209" w:type="dxa"/>
          </w:tcPr>
          <w:p w:rsidR="00FE04F0" w:rsidP="00FE04F0" w:rsidRDefault="00FE04F0" w14:paraId="4CE1FF7B" w14:textId="77777777">
            <w:pPr>
              <w:pStyle w:val="Cabeceraypie"/>
            </w:pPr>
          </w:p>
        </w:tc>
      </w:tr>
      <w:tr w:rsidR="00FE04F0" w:rsidTr="0006576D" w14:paraId="354C82E9" w14:textId="77777777">
        <w:tc>
          <w:tcPr>
            <w:tcW w:w="3209" w:type="dxa"/>
          </w:tcPr>
          <w:p w:rsidR="00FE04F0" w:rsidP="00FE04F0" w:rsidRDefault="00FE04F0" w14:paraId="12447714" w14:textId="222B889C">
            <w:pPr>
              <w:pStyle w:val="Cabeceraypie"/>
            </w:pPr>
            <w:r w:rsidRPr="00105037">
              <w:t xml:space="preserve">Post-installation functional tests</w:t>
            </w:r>
          </w:p>
        </w:tc>
        <w:tc>
          <w:tcPr>
            <w:tcW w:w="3209" w:type="dxa"/>
          </w:tcPr>
          <w:p w:rsidR="00FE04F0" w:rsidP="00FE04F0" w:rsidRDefault="00FE04F0" w14:paraId="6798E2E0" w14:textId="7B249A44">
            <w:pPr>
              <w:pStyle w:val="Cabeceraypie"/>
            </w:pPr>
            <w:r w:rsidRPr="00105037">
              <w:t xml:space="preserve">Software working correctly after installation</w:t>
            </w:r>
          </w:p>
        </w:tc>
        <w:tc>
          <w:tcPr>
            <w:tcW w:w="3209" w:type="dxa"/>
          </w:tcPr>
          <w:p w:rsidR="00FE04F0" w:rsidP="00FE04F0" w:rsidRDefault="00FE04F0" w14:paraId="6F449672" w14:textId="77777777">
            <w:pPr>
              <w:pStyle w:val="Cabeceraypie"/>
            </w:pPr>
          </w:p>
        </w:tc>
      </w:tr>
      <w:tr w:rsidR="00FE04F0" w:rsidTr="0006576D" w14:paraId="3B2CB6AF" w14:textId="77777777">
        <w:tc>
          <w:tcPr>
            <w:tcW w:w="3209" w:type="dxa"/>
          </w:tcPr>
          <w:p w:rsidR="00FE04F0" w:rsidP="00FE04F0" w:rsidRDefault="00FE04F0" w14:paraId="140FEC44" w14:textId="7E0E5CC1">
            <w:pPr>
              <w:pStyle w:val="Cabeceraypie"/>
            </w:pPr>
            <w:r w:rsidRPr="00105037">
              <w:t xml:space="preserve">Technical support information provided</w:t>
            </w:r>
          </w:p>
        </w:tc>
        <w:tc>
          <w:tcPr>
            <w:tcW w:w="3209" w:type="dxa"/>
          </w:tcPr>
          <w:p w:rsidR="00FE04F0" w:rsidP="00FE04F0" w:rsidRDefault="00FE04F0" w14:paraId="41E7A5E0" w14:textId="67632635">
            <w:pPr>
              <w:pStyle w:val="Cabeceraypie"/>
            </w:pPr>
            <w:r w:rsidRPr="00105037">
              <w:t xml:space="preserve">Technical support contact details available</w:t>
            </w:r>
          </w:p>
        </w:tc>
        <w:tc>
          <w:tcPr>
            <w:tcW w:w="3209" w:type="dxa"/>
          </w:tcPr>
          <w:p w:rsidR="00FE04F0" w:rsidP="00FE04F0" w:rsidRDefault="00FE04F0" w14:paraId="6ED34C8D" w14:textId="77777777">
            <w:pPr>
              <w:pStyle w:val="Cabeceraypie"/>
            </w:pPr>
          </w:p>
        </w:tc>
      </w:tr>
    </w:tbl>
    <w:p w:rsidR="002C2D16" w:rsidP="002C2D16" w:rsidRDefault="002C2D16" w14:paraId="6BB2AD4F" w14:textId="77777777">
      <w:pPr>
        <w:rPr>
          <w:rStyle w:val="Textoennegrita"/>
        </w:rPr>
      </w:pPr>
    </w:p>
    <w:p w:rsidR="002C2D16" w:rsidP="002C2D16" w:rsidRDefault="002C2D16" w14:paraId="7AABA1C5" w14:textId="2F83BB3C">
      <w:r>
        <w:rPr>
          <w:rStyle w:val="Textoennegrita"/>
        </w:rPr>
        <w:t xml:space="preserve">Meets all criteria</w:t>
      </w:r>
      <w:r>
        <w:t xml:space="preserve">: </w:t>
      </w:r>
    </w:p>
    <w:p w:rsidR="002C2D16" w:rsidP="002C2D16" w:rsidRDefault="002C2D16" w14:paraId="2569F44F" w14:textId="77777777">
      <w:r>
        <w:rPr>
          <w:rStyle w:val="Textoennegrita"/>
        </w:rPr>
        <w:t xml:space="preserve">Final Result: </w:t>
      </w:r>
      <w:r>
        <w:t xml:space="preserve">______________(Pass / Fail)</w:t>
      </w:r>
    </w:p>
    <w:p w:rsidRPr="002C2D16" w:rsidR="002C2D16" w:rsidP="002C2D16" w:rsidRDefault="002C2D16" w14:paraId="6CCE4A58" w14:textId="77777777">
      <w:pPr>
        <w:rPr>
          <w:b/>
          <w:bCs/>
        </w:rPr>
      </w:pPr>
      <w:r w:rsidRPr="002C2D16">
        <w:rPr>
          <w:b/>
          <w:bCs/>
        </w:rPr>
        <w:t xml:space="preserve">Signature:</w:t>
      </w:r>
    </w:p>
    <w:p w:rsidR="00A27BBD" w:rsidP="004751FA" w:rsidRDefault="00A27BBD" w14:paraId="71FF89EB" w14:textId="77777777">
      <w:pPr>
        <w:rPr>
          <w:b/>
          <w:bCs/>
          <w:szCs w:val="24"/>
        </w:rPr>
      </w:pPr>
    </w:p>
    <w:p w:rsidR="00940D27" w:rsidP="00940D27" w:rsidRDefault="00940D27" w14:paraId="6340C65F" w14:textId="77777777">
      <w:pPr>
        <w:jc w:val="right"/>
        <w:rPr>
          <w:b/>
          <w:bCs/>
          <w:szCs w:val="24"/>
        </w:rPr>
      </w:pPr>
    </w:p>
    <w:p w:rsidR="00940D27" w:rsidP="00940D27" w:rsidRDefault="00940D27" w14:paraId="742A77C2" w14:textId="77777777">
      <w:pPr>
        <w:jc w:val="right"/>
        <w:rPr>
          <w:b/>
          <w:bCs/>
          <w:szCs w:val="24"/>
        </w:rPr>
      </w:pPr>
    </w:p>
    <w:p w:rsidR="00940D27" w:rsidP="00940D27" w:rsidRDefault="00940D27" w14:paraId="11565210" w14:textId="77777777">
      <w:pPr>
        <w:jc w:val="right"/>
        <w:rPr>
          <w:b/>
          <w:bCs/>
          <w:szCs w:val="24"/>
        </w:rPr>
      </w:pPr>
    </w:p>
    <w:p w:rsidR="00940D27" w:rsidP="0094054E" w:rsidRDefault="00940D27" w14:paraId="142E025B" w14:textId="77777777">
      <w:pPr>
        <w:rPr>
          <w:b/>
          <w:bCs/>
          <w:szCs w:val="24"/>
        </w:rPr>
      </w:pPr>
    </w:p>
    <w:p w:rsidR="00B93C2A" w:rsidP="0094054E" w:rsidRDefault="00B93C2A" w14:paraId="3AAB4369" w14:textId="77777777">
      <w:pPr>
        <w:rPr>
          <w:b/>
          <w:bCs/>
          <w:szCs w:val="24"/>
        </w:rPr>
      </w:pPr>
    </w:p>
    <w:p w:rsidR="00B93C2A" w:rsidP="0094054E" w:rsidRDefault="00B93C2A" w14:paraId="3136CA7F" w14:textId="77777777">
      <w:pPr>
        <w:rPr>
          <w:b/>
          <w:bCs/>
          <w:szCs w:val="24"/>
        </w:rPr>
      </w:pPr>
    </w:p>
    <w:p w:rsidRPr="00A14DC8" w:rsidR="00940D27" w:rsidP="00940D27" w:rsidRDefault="00940D27" w14:paraId="0F01AAC0" w14:textId="52025B5E">
      <w:pPr>
        <w:jc w:val="right"/>
        <w:rPr>
          <w:b/>
          <w:bCs/>
          <w:szCs w:val="24"/>
        </w:rPr>
      </w:pPr>
      <w:r w:rsidRPr="00BD1D98">
        <w:rPr>
          <w:b/>
          <w:bCs/>
          <w:szCs w:val="24"/>
        </w:rPr>
        <w:lastRenderedPageBreak/>
      </w:r>
      <w:r w:rsidRPr="00BD1D98">
        <w:rPr>
          <w:b/>
          <w:bCs/>
          <w:szCs w:val="24"/>
        </w:rPr>
        <w:t xml:space="preserve">Annex </w:t>
      </w:r>
      <w:r w:rsidR="003301DA">
        <w:rPr>
          <w:b/>
          <w:bCs/>
          <w:szCs w:val="24"/>
        </w:rPr>
        <w:t xml:space="preserve">4_VERSION_04</w:t>
      </w:r>
    </w:p>
    <w:p w:rsidR="00940D27" w:rsidP="003301DA" w:rsidRDefault="00940D27" w14:paraId="4E00335C" w14:textId="20793A0A" w14:noSpellErr="1">
      <w:pPr>
        <w:pStyle w:val="Titulo1SP"/>
        <w:numPr>
          <w:ilvl w:val="0"/>
          <w:numId w:val="0"/>
        </w:numPr>
        <w:ind w:start="360" w:hanging="360"/>
      </w:pPr>
      <w:bookmarkStart w:name="_Toc887874995" w:id="967232061"/>
      <w:r w:rsidR="00940D27">
        <w:rPr/>
        <w:t xml:space="preserve">Software labelling</w:t>
      </w:r>
      <w:bookmarkEnd w:id="967232061"/>
    </w:p>
    <w:tbl>
      <w:tblPr>
        <w:tblStyle w:val="Tablaconcuadrcula"/>
        <w:tblW w:w="0" w:type="auto"/>
        <w:tblLook w:val="04a0"/>
      </w:tblPr>
      <w:tblGrid>
        <w:gridCol w:w="3209"/>
        <w:gridCol w:w="3209"/>
        <w:gridCol w:w="3209"/>
      </w:tblGrid>
      <w:tr w:rsidR="00940D27" w:rsidTr="007C02E1" w14:paraId="22A0A94F" w14:textId="77777777">
        <w:tc>
          <w:tcPr>
            <w:tcW w:w="3209" w:type="dxa"/>
            <w:vAlign w:val="center"/>
          </w:tcPr>
          <w:p w:rsidR="00940D27" w:rsidP="007C02E1" w:rsidRDefault="00940D27" w14:paraId="78BF1F51" w14:textId="77777777">
            <w:pPr>
              <w:pStyle w:val="Cabeceraypie"/>
            </w:pPr>
            <w:r>
              <w:rPr>
                <w:rStyle w:val="Textoennegrita"/>
              </w:rPr>
              <w:t xml:space="preserve">Task</w:t>
            </w:r>
          </w:p>
        </w:tc>
        <w:tc>
          <w:tcPr>
            <w:tcW w:w="3209" w:type="dxa"/>
            <w:vAlign w:val="center"/>
          </w:tcPr>
          <w:p w:rsidR="00940D27" w:rsidP="007C02E1" w:rsidRDefault="00940D27" w14:paraId="572170E4" w14:textId="77777777">
            <w:pPr>
              <w:pStyle w:val="Cabeceraypie"/>
            </w:pPr>
            <w:r>
              <w:rPr>
                <w:rStyle w:val="Textoennegrita"/>
              </w:rPr>
              <w:t xml:space="preserve">Expected Outcome</w:t>
            </w:r>
          </w:p>
        </w:tc>
        <w:tc>
          <w:tcPr>
            <w:tcW w:w="3209" w:type="dxa"/>
            <w:vAlign w:val="center"/>
          </w:tcPr>
          <w:p w:rsidR="00940D27" w:rsidP="007C02E1" w:rsidRDefault="00940D27" w14:paraId="38F4CE71" w14:textId="77777777">
            <w:pPr>
              <w:pStyle w:val="Cabeceraypie"/>
            </w:pPr>
            <w:r>
              <w:rPr>
                <w:rStyle w:val="Textoennegrita"/>
              </w:rPr>
              <w:t xml:space="preserve">Compliance (YES/NO)</w:t>
            </w:r>
          </w:p>
        </w:tc>
      </w:tr>
      <w:tr w:rsidR="00AE6DFA" w:rsidTr="007C02E1" w14:paraId="4D38B334" w14:textId="77777777">
        <w:tc>
          <w:tcPr>
            <w:tcW w:w="3209" w:type="dxa"/>
          </w:tcPr>
          <w:p w:rsidR="00AE6DFA" w:rsidP="00AE6DFA" w:rsidRDefault="00AE6DFA" w14:paraId="088BF087" w14:textId="7CD1CE14">
            <w:pPr>
              <w:pStyle w:val="Cabeceraypie"/>
            </w:pPr>
            <w:r w:rsidRPr="008A4A8F">
              <w:t xml:space="preserve">Product identification</w:t>
            </w:r>
          </w:p>
        </w:tc>
        <w:tc>
          <w:tcPr>
            <w:tcW w:w="3209" w:type="dxa"/>
          </w:tcPr>
          <w:p w:rsidR="00AE6DFA" w:rsidP="00AE6DFA" w:rsidRDefault="00AE6DFA" w14:paraId="7B9720B0" w14:textId="67B02D4E">
            <w:pPr>
              <w:pStyle w:val="Cabeceraypie"/>
            </w:pPr>
            <w:r w:rsidRPr="008A4A8F">
              <w:t xml:space="preserve">Clearly labelled name, version and release date</w:t>
            </w:r>
          </w:p>
        </w:tc>
        <w:tc>
          <w:tcPr>
            <w:tcW w:w="3209" w:type="dxa"/>
          </w:tcPr>
          <w:p w:rsidR="00AE6DFA" w:rsidP="00AE6DFA" w:rsidRDefault="00AE6DFA" w14:paraId="6FCE023C" w14:textId="77777777">
            <w:pPr>
              <w:pStyle w:val="Cabeceraypie"/>
            </w:pPr>
          </w:p>
        </w:tc>
      </w:tr>
      <w:tr w:rsidR="00AE6DFA" w:rsidTr="007C02E1" w14:paraId="58C0FF49" w14:textId="77777777">
        <w:tc>
          <w:tcPr>
            <w:tcW w:w="3209" w:type="dxa"/>
          </w:tcPr>
          <w:p w:rsidR="00AE6DFA" w:rsidP="00AE6DFA" w:rsidRDefault="00AE6DFA" w14:paraId="133FB207" w14:textId="26CF1275">
            <w:pPr>
              <w:pStyle w:val="Cabeceraypie"/>
            </w:pPr>
            <w:r w:rsidRPr="008A4A8F">
              <w:t xml:space="preserve">Manufacturer's information</w:t>
            </w:r>
          </w:p>
        </w:tc>
        <w:tc>
          <w:tcPr>
            <w:tcW w:w="3209" w:type="dxa"/>
          </w:tcPr>
          <w:p w:rsidR="00AE6DFA" w:rsidP="00AE6DFA" w:rsidRDefault="00AE6DFA" w14:paraId="0D9D6BBF" w14:textId="3E0A8397">
            <w:pPr>
              <w:pStyle w:val="Cabeceraypie"/>
            </w:pPr>
            <w:r w:rsidRPr="008A4A8F">
              <w:t xml:space="preserve">Clearly labelled name, address and contact details of manufacturer</w:t>
            </w:r>
          </w:p>
        </w:tc>
        <w:tc>
          <w:tcPr>
            <w:tcW w:w="3209" w:type="dxa"/>
          </w:tcPr>
          <w:p w:rsidR="00AE6DFA" w:rsidP="00AE6DFA" w:rsidRDefault="00AE6DFA" w14:paraId="6B3B3083" w14:textId="77777777">
            <w:pPr>
              <w:pStyle w:val="Cabeceraypie"/>
            </w:pPr>
          </w:p>
        </w:tc>
      </w:tr>
      <w:tr w:rsidR="00AE6DFA" w:rsidTr="007C02E1" w14:paraId="05D27608" w14:textId="77777777">
        <w:tc>
          <w:tcPr>
            <w:tcW w:w="3209" w:type="dxa"/>
          </w:tcPr>
          <w:p w:rsidR="00AE6DFA" w:rsidP="00AE6DFA" w:rsidRDefault="00AE6DFA" w14:paraId="7F0E6A5C" w14:textId="70B72FFD">
            <w:pPr>
              <w:pStyle w:val="Cabeceraypie"/>
            </w:pPr>
            <w:r w:rsidRPr="008A4A8F">
              <w:t xml:space="preserve">System requirements</w:t>
            </w:r>
          </w:p>
        </w:tc>
        <w:tc>
          <w:tcPr>
            <w:tcW w:w="3209" w:type="dxa"/>
          </w:tcPr>
          <w:p w:rsidR="00AE6DFA" w:rsidP="00AE6DFA" w:rsidRDefault="00AE6DFA" w14:paraId="67133944" w14:textId="58FE5CDA">
            <w:pPr>
              <w:pStyle w:val="Cabeceraypie"/>
            </w:pPr>
            <w:r w:rsidRPr="008A4A8F">
              <w:t xml:space="preserve">Minimum and recommended specifications clearly indicated</w:t>
            </w:r>
          </w:p>
        </w:tc>
        <w:tc>
          <w:tcPr>
            <w:tcW w:w="3209" w:type="dxa"/>
          </w:tcPr>
          <w:p w:rsidR="00AE6DFA" w:rsidP="00AE6DFA" w:rsidRDefault="00AE6DFA" w14:paraId="6788CAA1" w14:textId="77777777">
            <w:pPr>
              <w:pStyle w:val="Cabeceraypie"/>
            </w:pPr>
          </w:p>
        </w:tc>
      </w:tr>
      <w:tr w:rsidR="00AE6DFA" w:rsidTr="007C02E1" w14:paraId="7A380AEA" w14:textId="77777777">
        <w:tc>
          <w:tcPr>
            <w:tcW w:w="3209" w:type="dxa"/>
          </w:tcPr>
          <w:p w:rsidR="00AE6DFA" w:rsidP="00AE6DFA" w:rsidRDefault="00AE6DFA" w14:paraId="7606C7D3" w14:textId="0AA7100E">
            <w:pPr>
              <w:pStyle w:val="Cabeceraypie"/>
            </w:pPr>
            <w:r w:rsidRPr="008A4A8F">
              <w:t xml:space="preserve">Instructions for use</w:t>
            </w:r>
          </w:p>
        </w:tc>
        <w:tc>
          <w:tcPr>
            <w:tcW w:w="3209" w:type="dxa"/>
          </w:tcPr>
          <w:p w:rsidR="00AE6DFA" w:rsidP="00AE6DFA" w:rsidRDefault="00AE6DFA" w14:paraId="7D2CEF52" w14:textId="48471525">
            <w:pPr>
              <w:pStyle w:val="Cabeceraypie"/>
            </w:pPr>
            <w:r w:rsidRPr="008A4A8F">
              <w:t xml:space="preserve">Description of use and links to manuals provided</w:t>
            </w:r>
          </w:p>
        </w:tc>
        <w:tc>
          <w:tcPr>
            <w:tcW w:w="3209" w:type="dxa"/>
          </w:tcPr>
          <w:p w:rsidR="00AE6DFA" w:rsidP="00AE6DFA" w:rsidRDefault="00AE6DFA" w14:paraId="3FE61ECA" w14:textId="77777777">
            <w:pPr>
              <w:pStyle w:val="Cabeceraypie"/>
            </w:pPr>
          </w:p>
        </w:tc>
      </w:tr>
      <w:tr w:rsidR="00AE6DFA" w:rsidTr="007C02E1" w14:paraId="6217450E" w14:textId="77777777">
        <w:tc>
          <w:tcPr>
            <w:tcW w:w="3209" w:type="dxa"/>
          </w:tcPr>
          <w:p w:rsidR="00AE6DFA" w:rsidP="00AE6DFA" w:rsidRDefault="00AE6DFA" w14:paraId="5307A38D" w14:textId="1145A7A2">
            <w:pPr>
              <w:pStyle w:val="Cabeceraypie"/>
            </w:pPr>
            <w:r w:rsidRPr="008A4A8F">
              <w:t xml:space="preserve">Warnings and precautions</w:t>
            </w:r>
          </w:p>
        </w:tc>
        <w:tc>
          <w:tcPr>
            <w:tcW w:w="3209" w:type="dxa"/>
          </w:tcPr>
          <w:p w:rsidR="00AE6DFA" w:rsidP="00AE6DFA" w:rsidRDefault="00AE6DFA" w14:paraId="671A2B77" w14:textId="0A8DEE75">
            <w:pPr>
              <w:pStyle w:val="Cabeceraypie"/>
            </w:pPr>
            <w:r w:rsidRPr="008A4A8F">
              <w:t xml:space="preserve">Clearly indicated warnings and safety measures</w:t>
            </w:r>
          </w:p>
        </w:tc>
        <w:tc>
          <w:tcPr>
            <w:tcW w:w="3209" w:type="dxa"/>
          </w:tcPr>
          <w:p w:rsidR="00AE6DFA" w:rsidP="00AE6DFA" w:rsidRDefault="00AE6DFA" w14:paraId="72026CDD" w14:textId="77777777">
            <w:pPr>
              <w:pStyle w:val="Cabeceraypie"/>
            </w:pPr>
          </w:p>
        </w:tc>
      </w:tr>
      <w:tr w:rsidR="00AE6DFA" w:rsidTr="007C02E1" w14:paraId="6D8E58F6" w14:textId="77777777">
        <w:tc>
          <w:tcPr>
            <w:tcW w:w="3209" w:type="dxa"/>
          </w:tcPr>
          <w:p w:rsidRPr="00105037" w:rsidR="00AE6DFA" w:rsidP="00AE6DFA" w:rsidRDefault="00AE6DFA" w14:paraId="28B144F9" w14:textId="0201B4C2">
            <w:pPr>
              <w:pStyle w:val="Cabeceraypie"/>
            </w:pPr>
            <w:r w:rsidRPr="008A4A8F">
              <w:t xml:space="preserve">Legal information</w:t>
            </w:r>
          </w:p>
        </w:tc>
        <w:tc>
          <w:tcPr>
            <w:tcW w:w="3209" w:type="dxa"/>
          </w:tcPr>
          <w:p w:rsidRPr="00105037" w:rsidR="00AE6DFA" w:rsidP="00AE6DFA" w:rsidRDefault="00AE6DFA" w14:paraId="33AFD887" w14:textId="16801713">
            <w:pPr>
              <w:pStyle w:val="Cabeceraypie"/>
            </w:pPr>
            <w:r w:rsidRPr="008A4A8F">
              <w:t xml:space="preserve">Licence, copyright and terms of use clearly stated</w:t>
            </w:r>
          </w:p>
        </w:tc>
        <w:tc>
          <w:tcPr>
            <w:tcW w:w="3209" w:type="dxa"/>
          </w:tcPr>
          <w:p w:rsidR="00AE6DFA" w:rsidP="00AE6DFA" w:rsidRDefault="00AE6DFA" w14:paraId="7C12853C" w14:textId="77777777">
            <w:pPr>
              <w:pStyle w:val="Cabeceraypie"/>
            </w:pPr>
          </w:p>
        </w:tc>
      </w:tr>
    </w:tbl>
    <w:p w:rsidR="00940D27" w:rsidP="00940D27" w:rsidRDefault="00940D27" w14:paraId="59947528" w14:textId="77777777">
      <w:r>
        <w:rPr>
          <w:rStyle w:val="Textoennegrita"/>
        </w:rPr>
        <w:t xml:space="preserve">Meets all criteria</w:t>
      </w:r>
      <w:r>
        <w:t xml:space="preserve">: </w:t>
      </w:r>
    </w:p>
    <w:p w:rsidR="00940D27" w:rsidP="00940D27" w:rsidRDefault="00940D27" w14:paraId="2F5F77F1" w14:textId="77777777">
      <w:r>
        <w:rPr>
          <w:rStyle w:val="Textoennegrita"/>
        </w:rPr>
        <w:t xml:space="preserve">Final Result: </w:t>
      </w:r>
      <w:r>
        <w:t xml:space="preserve">______________(Pass / Fail)</w:t>
      </w:r>
    </w:p>
    <w:p w:rsidR="00940D27" w:rsidP="00940D27" w:rsidRDefault="00940D27" w14:paraId="7C892E6A" w14:textId="77777777">
      <w:pPr>
        <w:rPr>
          <w:b/>
          <w:bCs/>
        </w:rPr>
      </w:pPr>
      <w:r w:rsidRPr="002C2D16">
        <w:rPr>
          <w:b/>
          <w:bCs/>
        </w:rPr>
        <w:t xml:space="preserve">Signature:</w:t>
      </w:r>
    </w:p>
    <w:p w:rsidR="00D10BED" w:rsidP="00D10BED" w:rsidRDefault="00D10BED" w14:paraId="4891A81B" w14:textId="77777777">
      <w:pPr>
        <w:jc w:val="center"/>
      </w:pPr>
      <w:r>
        <w:t xml:space="preserve">S.D.: Responsible Technician</w:t>
      </w:r>
    </w:p>
    <w:p w:rsidR="00D10BED" w:rsidP="00D10BED" w:rsidRDefault="00D10BED" w14:paraId="16EAF55E" w14:textId="77777777"/>
    <w:p w:rsidR="00D10BED" w:rsidP="00D10BED" w:rsidRDefault="00D10BED" w14:paraId="4ED3DDA8" w14:textId="77777777"/>
    <w:p w:rsidRPr="00A27677" w:rsidR="00AE6DFA" w:rsidP="00A27677" w:rsidRDefault="00D10BED" w14:paraId="02A42C1A" w14:textId="47E1D575">
      <w:pPr>
        <w:jc w:val="center"/>
        <w:rPr>
          <w:b/>
          <w:bCs/>
        </w:rPr>
      </w:pPr>
      <w:r>
        <w:t xml:space="preserve">Indicate name and surname</w:t>
      </w:r>
    </w:p>
    <w:p w:rsidRPr="00A14DC8" w:rsidR="00AE6DFA" w:rsidP="00AE6DFA" w:rsidRDefault="00AE6DFA" w14:paraId="1B41FF46" w14:textId="787E2D17">
      <w:pPr>
        <w:jc w:val="right"/>
        <w:rPr>
          <w:b/>
          <w:bCs/>
          <w:szCs w:val="24"/>
        </w:rPr>
      </w:pPr>
      <w:r w:rsidRPr="00BD1D98">
        <w:rPr>
          <w:b/>
          <w:bCs/>
          <w:szCs w:val="24"/>
        </w:rPr>
        <w:lastRenderedPageBreak/>
      </w:r>
      <w:r w:rsidRPr="00BD1D98">
        <w:rPr>
          <w:b/>
          <w:bCs/>
          <w:szCs w:val="24"/>
        </w:rPr>
        <w:t xml:space="preserve">Annex </w:t>
      </w:r>
      <w:r w:rsidR="003301DA">
        <w:rPr>
          <w:b/>
          <w:bCs/>
          <w:szCs w:val="24"/>
        </w:rPr>
        <w:t xml:space="preserve">5_VERSION_04</w:t>
      </w:r>
    </w:p>
    <w:p w:rsidR="00AE6DFA" w:rsidP="003301DA" w:rsidRDefault="00A4397C" w14:paraId="4DEAD3E8" w14:textId="54443047" w14:noSpellErr="1">
      <w:pPr>
        <w:pStyle w:val="Titulo1SP"/>
        <w:numPr>
          <w:ilvl w:val="0"/>
          <w:numId w:val="0"/>
        </w:numPr>
        <w:ind w:start="360" w:hanging="360"/>
      </w:pPr>
      <w:bookmarkStart w:name="_Toc26645786" w:id="2083967880"/>
      <w:r w:rsidR="00A4397C">
        <w:rPr/>
        <w:t xml:space="preserve">Review and approval by the Technical Manager</w:t>
      </w:r>
      <w:bookmarkEnd w:id="2083967880"/>
    </w:p>
    <w:tbl>
      <w:tblPr>
        <w:tblStyle w:val="Tablaconcuadrcula"/>
        <w:tblW w:w="0" w:type="auto"/>
        <w:tblLook w:val="04a0"/>
      </w:tblPr>
      <w:tblGrid>
        <w:gridCol w:w="3209"/>
        <w:gridCol w:w="3209"/>
        <w:gridCol w:w="3209"/>
      </w:tblGrid>
      <w:tr w:rsidR="00AE6DFA" w:rsidTr="007C02E1" w14:paraId="694DA71A" w14:textId="77777777">
        <w:tc>
          <w:tcPr>
            <w:tcW w:w="3209" w:type="dxa"/>
            <w:vAlign w:val="center"/>
          </w:tcPr>
          <w:p w:rsidR="00AE6DFA" w:rsidP="007C02E1" w:rsidRDefault="00AE6DFA" w14:paraId="44D03CF4" w14:textId="77777777">
            <w:pPr>
              <w:pStyle w:val="Cabeceraypie"/>
            </w:pPr>
            <w:r>
              <w:rPr>
                <w:rStyle w:val="Textoennegrita"/>
              </w:rPr>
              <w:t xml:space="preserve">Task</w:t>
            </w:r>
          </w:p>
        </w:tc>
        <w:tc>
          <w:tcPr>
            <w:tcW w:w="3209" w:type="dxa"/>
            <w:vAlign w:val="center"/>
          </w:tcPr>
          <w:p w:rsidR="00AE6DFA" w:rsidP="007C02E1" w:rsidRDefault="00AE6DFA" w14:paraId="03BF3609" w14:textId="77777777">
            <w:pPr>
              <w:pStyle w:val="Cabeceraypie"/>
            </w:pPr>
            <w:r>
              <w:rPr>
                <w:rStyle w:val="Textoennegrita"/>
              </w:rPr>
              <w:t xml:space="preserve">Expected Outcome</w:t>
            </w:r>
          </w:p>
        </w:tc>
        <w:tc>
          <w:tcPr>
            <w:tcW w:w="3209" w:type="dxa"/>
            <w:vAlign w:val="center"/>
          </w:tcPr>
          <w:p w:rsidR="00AE6DFA" w:rsidP="007C02E1" w:rsidRDefault="00AE6DFA" w14:paraId="59889F21" w14:textId="77777777">
            <w:pPr>
              <w:pStyle w:val="Cabeceraypie"/>
            </w:pPr>
            <w:r>
              <w:rPr>
                <w:rStyle w:val="Textoennegrita"/>
              </w:rPr>
              <w:t xml:space="preserve">Compliance (YES/NO)</w:t>
            </w:r>
          </w:p>
        </w:tc>
      </w:tr>
      <w:tr w:rsidR="008C7E33" w:rsidTr="007C02E1" w14:paraId="552DC954" w14:textId="77777777">
        <w:tc>
          <w:tcPr>
            <w:tcW w:w="3209" w:type="dxa"/>
          </w:tcPr>
          <w:p w:rsidR="008C7E33" w:rsidP="008C7E33" w:rsidRDefault="008C7E33" w14:paraId="631082C9" w14:textId="664EB911">
            <w:pPr>
              <w:pStyle w:val="Cabeceraypie"/>
            </w:pPr>
            <w:r w:rsidRPr="003C0A8B">
              <w:t xml:space="preserve">Review of documentation</w:t>
            </w:r>
          </w:p>
        </w:tc>
        <w:tc>
          <w:tcPr>
            <w:tcW w:w="3209" w:type="dxa"/>
          </w:tcPr>
          <w:p w:rsidR="008C7E33" w:rsidP="008C7E33" w:rsidRDefault="008C7E33" w14:paraId="0B7639E8" w14:textId="32FF90AF">
            <w:pPr>
              <w:pStyle w:val="Cabeceraypie"/>
            </w:pPr>
            <w:r w:rsidRPr="003C0A8B">
              <w:t xml:space="preserve">Complete and correctly filed documentation</w:t>
            </w:r>
          </w:p>
        </w:tc>
        <w:tc>
          <w:tcPr>
            <w:tcW w:w="3209" w:type="dxa"/>
          </w:tcPr>
          <w:p w:rsidR="008C7E33" w:rsidP="008C7E33" w:rsidRDefault="008C7E33" w14:paraId="51982770" w14:textId="77777777">
            <w:pPr>
              <w:pStyle w:val="Cabeceraypie"/>
            </w:pPr>
          </w:p>
        </w:tc>
      </w:tr>
      <w:tr w:rsidR="008C7E33" w:rsidTr="007C02E1" w14:paraId="419B4E40" w14:textId="77777777">
        <w:tc>
          <w:tcPr>
            <w:tcW w:w="3209" w:type="dxa"/>
          </w:tcPr>
          <w:p w:rsidR="008C7E33" w:rsidP="008C7E33" w:rsidRDefault="008C7E33" w14:paraId="58918CF5" w14:textId="6DF32159">
            <w:pPr>
              <w:pStyle w:val="Cabeceraypie"/>
            </w:pPr>
            <w:r w:rsidRPr="003C0A8B">
              <w:t xml:space="preserve">Validation of the final product</w:t>
            </w:r>
          </w:p>
        </w:tc>
        <w:tc>
          <w:tcPr>
            <w:tcW w:w="3209" w:type="dxa"/>
          </w:tcPr>
          <w:p w:rsidR="008C7E33" w:rsidP="008C7E33" w:rsidRDefault="008C7E33" w14:paraId="62D96CFE" w14:textId="4DB5CC28">
            <w:pPr>
              <w:pStyle w:val="Cabeceraypie"/>
            </w:pPr>
            <w:r w:rsidRPr="003C0A8B">
              <w:t xml:space="preserve">Final product meeting all specifications and requirements</w:t>
            </w:r>
          </w:p>
        </w:tc>
        <w:tc>
          <w:tcPr>
            <w:tcW w:w="3209" w:type="dxa"/>
          </w:tcPr>
          <w:p w:rsidR="008C7E33" w:rsidP="008C7E33" w:rsidRDefault="008C7E33" w14:paraId="4A372BE2" w14:textId="77777777">
            <w:pPr>
              <w:pStyle w:val="Cabeceraypie"/>
            </w:pPr>
          </w:p>
        </w:tc>
      </w:tr>
      <w:tr w:rsidR="008C7E33" w:rsidTr="007C02E1" w14:paraId="1DE28985" w14:textId="77777777">
        <w:tc>
          <w:tcPr>
            <w:tcW w:w="3209" w:type="dxa"/>
          </w:tcPr>
          <w:p w:rsidR="008C7E33" w:rsidP="008C7E33" w:rsidRDefault="008C7E33" w14:paraId="7E15BC39" w14:textId="2B6E1CEB">
            <w:pPr>
              <w:pStyle w:val="Cabeceraypie"/>
            </w:pPr>
            <w:r w:rsidRPr="003C0A8B">
              <w:t xml:space="preserve">Authorisation for release</w:t>
            </w:r>
          </w:p>
        </w:tc>
        <w:tc>
          <w:tcPr>
            <w:tcW w:w="3209" w:type="dxa"/>
          </w:tcPr>
          <w:p w:rsidR="008C7E33" w:rsidP="008C7E33" w:rsidRDefault="008C7E33" w14:paraId="22E2C1C8" w14:textId="65A438A0">
            <w:pPr>
              <w:pStyle w:val="Cabeceraypie"/>
            </w:pPr>
            <w:r w:rsidRPr="003C0A8B">
              <w:t xml:space="preserve">Declaration of conformity issued and product authorised for release</w:t>
            </w:r>
          </w:p>
        </w:tc>
        <w:tc>
          <w:tcPr>
            <w:tcW w:w="3209" w:type="dxa"/>
          </w:tcPr>
          <w:p w:rsidR="008C7E33" w:rsidP="008C7E33" w:rsidRDefault="008C7E33" w14:paraId="7030DEDC" w14:textId="77777777">
            <w:pPr>
              <w:pStyle w:val="Cabeceraypie"/>
            </w:pPr>
          </w:p>
        </w:tc>
      </w:tr>
      <w:tr w:rsidR="008C7E33" w:rsidTr="007C02E1" w14:paraId="692EEC59" w14:textId="77777777">
        <w:tc>
          <w:tcPr>
            <w:tcW w:w="3209" w:type="dxa"/>
          </w:tcPr>
          <w:p w:rsidR="008C7E33" w:rsidP="008C7E33" w:rsidRDefault="008C7E33" w14:paraId="16C286DD" w14:textId="439F43B8">
            <w:pPr>
              <w:pStyle w:val="Cabeceraypie"/>
            </w:pPr>
            <w:r w:rsidRPr="003C0A8B">
              <w:t xml:space="preserve">Record of approval</w:t>
            </w:r>
          </w:p>
        </w:tc>
        <w:tc>
          <w:tcPr>
            <w:tcW w:w="3209" w:type="dxa"/>
          </w:tcPr>
          <w:p w:rsidR="008C7E33" w:rsidP="008C7E33" w:rsidRDefault="008C7E33" w14:paraId="3FBC9411" w14:textId="23217995">
            <w:pPr>
              <w:pStyle w:val="Cabeceraypie"/>
            </w:pPr>
            <w:r w:rsidRPr="003C0A8B">
              <w:t xml:space="preserve">Record of approval with signature, date and relevant comments</w:t>
            </w:r>
          </w:p>
        </w:tc>
        <w:tc>
          <w:tcPr>
            <w:tcW w:w="3209" w:type="dxa"/>
          </w:tcPr>
          <w:p w:rsidR="008C7E33" w:rsidP="008C7E33" w:rsidRDefault="008C7E33" w14:paraId="40892A77" w14:textId="77777777">
            <w:pPr>
              <w:pStyle w:val="Cabeceraypie"/>
            </w:pPr>
          </w:p>
        </w:tc>
      </w:tr>
    </w:tbl>
    <w:p w:rsidR="00AE6DFA" w:rsidP="00AE6DFA" w:rsidRDefault="00AE6DFA" w14:paraId="415B6884" w14:textId="77777777">
      <w:pPr>
        <w:rPr>
          <w:rStyle w:val="Textoennegrita"/>
        </w:rPr>
      </w:pPr>
    </w:p>
    <w:p w:rsidR="00AE6DFA" w:rsidP="00AE6DFA" w:rsidRDefault="00AE6DFA" w14:paraId="6AC559D5" w14:textId="77777777">
      <w:r>
        <w:rPr>
          <w:rStyle w:val="Textoennegrita"/>
        </w:rPr>
        <w:t xml:space="preserve">Meets all criteria</w:t>
      </w:r>
      <w:r>
        <w:t xml:space="preserve">: </w:t>
      </w:r>
    </w:p>
    <w:p w:rsidR="00AE6DFA" w:rsidP="00AE6DFA" w:rsidRDefault="00AE6DFA" w14:paraId="30141DF7" w14:textId="77777777">
      <w:r>
        <w:rPr>
          <w:rStyle w:val="Textoennegrita"/>
        </w:rPr>
        <w:t xml:space="preserve">Final Result: </w:t>
      </w:r>
      <w:r>
        <w:t xml:space="preserve">______________(Pass / Fail)</w:t>
      </w:r>
    </w:p>
    <w:p w:rsidR="00AE6DFA" w:rsidP="00AE6DFA" w:rsidRDefault="00AE6DFA" w14:paraId="0ECE61A1" w14:textId="77777777">
      <w:pPr>
        <w:rPr>
          <w:b/>
          <w:bCs/>
        </w:rPr>
      </w:pPr>
      <w:r w:rsidRPr="002C2D16">
        <w:rPr>
          <w:b/>
          <w:bCs/>
        </w:rPr>
        <w:t xml:space="preserve">Signature:</w:t>
      </w:r>
    </w:p>
    <w:p w:rsidR="00A27677" w:rsidP="00A27677" w:rsidRDefault="00A27677" w14:paraId="19B27BD8" w14:textId="77777777">
      <w:pPr>
        <w:jc w:val="center"/>
      </w:pPr>
      <w:r>
        <w:t xml:space="preserve">S.D.: Responsible Technician</w:t>
      </w:r>
    </w:p>
    <w:p w:rsidR="00A27677" w:rsidP="00A27677" w:rsidRDefault="00A27677" w14:paraId="6F45CB95" w14:textId="77777777"/>
    <w:p w:rsidR="00A27677" w:rsidP="00A27677" w:rsidRDefault="00A27677" w14:paraId="63A00338" w14:textId="77777777"/>
    <w:p w:rsidRPr="002C2D16" w:rsidR="00A27677" w:rsidP="00A27677" w:rsidRDefault="00A27677" w14:paraId="0D7D4450" w14:textId="0CA8715C">
      <w:pPr>
        <w:jc w:val="center"/>
        <w:rPr>
          <w:b/>
          <w:bCs/>
        </w:rPr>
      </w:pPr>
      <w:r>
        <w:t xml:space="preserve">Indicate name and surname</w:t>
      </w:r>
    </w:p>
    <w:p w:rsidRPr="004751FA" w:rsidR="00AE6DFA" w:rsidP="004751FA" w:rsidRDefault="00AE6DFA" w14:paraId="1CB65E07" w14:textId="77777777">
      <w:pPr>
        <w:rPr>
          <w:b/>
          <w:bCs/>
          <w:szCs w:val="24"/>
        </w:rPr>
      </w:pPr>
    </w:p>
    <w:sectPr w:rsidRPr="004751FA" w:rsidR="00AE6DFA" w:rsidSect="004909C0">
      <w:headerReference w:type="default" r:id="rId13"/>
      <w:footerReference w:type="default" r:id="rId14"/>
      <w:pgSz w:w="11906" w:h="16838" w:orient="portrait"/>
      <w:pgMar w:top="1134" w:right="851"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0607E" w:rsidP="00402A64" w:rsidRDefault="0060607E" w14:paraId="7C205319" w14:textId="77777777">
      <w:pPr>
        <w:spacing w:after="0"/>
      </w:pPr>
      <w:r>
        <w:separator/>
      </w:r>
    </w:p>
  </w:endnote>
  <w:endnote w:type="continuationSeparator" w:id="0">
    <w:p w:rsidR="0060607E" w:rsidP="00402A64" w:rsidRDefault="0060607E" w14:paraId="2AD93F95"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D1D98" w:rsidR="00BD1D98" w:rsidP="00BD1D98" w:rsidRDefault="00BD1D98" w14:paraId="5BFB4DB9" w14:textId="794B4C3A">
    <w:pPr>
      <w:pStyle w:val="Piedepgina"/>
      <w:jc w:val="right"/>
      <w:rPr>
        <w:sz w:val="24"/>
        <w:szCs w:val="24"/>
      </w:rPr>
    </w:pPr>
    <w:r w:rsidRPr="00BD1D98">
      <w:rPr>
        <w:sz w:val="24"/>
        <w:szCs w:val="24"/>
      </w:rPr>
      <w:t xml:space="preserve">Page</w:t>
    </w:r>
    <w:r w:rsidRPr="00BD1D98">
      <w:rPr>
        <w:b/>
        <w:bCs/>
        <w:sz w:val="24"/>
        <w:szCs w:val="24"/>
      </w:rPr>
      <w:fldChar w:fldCharType="begin"/>
    </w:r>
    <w:r w:rsidRPr="00BD1D98">
      <w:rPr>
        <w:b/>
        <w:bCs/>
        <w:sz w:val="24"/>
        <w:szCs w:val="24"/>
      </w:rPr>
      <w:instrText>PAGE  \* Arabic  \* MERGEFORMAT</w:instrText>
    </w:r>
    <w:r w:rsidRPr="00BD1D98">
      <w:rPr>
        <w:b/>
        <w:bCs/>
        <w:sz w:val="24"/>
        <w:szCs w:val="24"/>
      </w:rPr>
      <w:fldChar w:fldCharType="separate"/>
    </w:r>
    <w:r w:rsidR="00857038">
      <w:rPr>
        <w:b/>
        <w:bCs/>
        <w:noProof/>
        <w:sz w:val="24"/>
        <w:szCs w:val="24"/>
      </w:rPr>
      <w:t>3</w:t>
    </w:r>
    <w:r w:rsidRPr="00BD1D98">
      <w:rPr>
        <w:b/>
        <w:bCs/>
        <w:sz w:val="24"/>
        <w:szCs w:val="24"/>
      </w:rPr>
      <w:fldChar w:fldCharType="end"/>
    </w:r>
    <w:r w:rsidRPr="00BD1D98">
      <w:rPr>
        <w:sz w:val="24"/>
        <w:szCs w:val="24"/>
      </w:rPr>
      <w:t xml:space="preserve"> of </w:t>
    </w:r>
    <w:r w:rsidRPr="00BD1D98">
      <w:rPr>
        <w:b/>
        <w:bCs/>
        <w:sz w:val="24"/>
        <w:szCs w:val="24"/>
      </w:rPr>
      <w:fldChar w:fldCharType="begin"/>
    </w:r>
    <w:r w:rsidRPr="00BD1D98">
      <w:rPr>
        <w:b/>
        <w:bCs/>
        <w:sz w:val="24"/>
        <w:szCs w:val="24"/>
      </w:rPr>
      <w:instrText>NUMPAGES  \* Arabic  \* MERGEFORMAT</w:instrText>
    </w:r>
    <w:r w:rsidRPr="00BD1D98">
      <w:rPr>
        <w:b/>
        <w:bCs/>
        <w:sz w:val="24"/>
        <w:szCs w:val="24"/>
      </w:rPr>
      <w:fldChar w:fldCharType="separate"/>
    </w:r>
    <w:r w:rsidR="00857038">
      <w:rPr>
        <w:b/>
        <w:bCs/>
        <w:noProof/>
        <w:sz w:val="24"/>
        <w:szCs w:val="24"/>
      </w:rPr>
      <w:t>10</w:t>
    </w:r>
    <w:r w:rsidRPr="00BD1D98">
      <w:rPr>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0607E" w:rsidP="00402A64" w:rsidRDefault="0060607E" w14:paraId="0ED9BB4D" w14:textId="77777777">
      <w:pPr>
        <w:spacing w:after="0"/>
      </w:pPr>
      <w:r>
        <w:separator/>
      </w:r>
    </w:p>
  </w:footnote>
  <w:footnote w:type="continuationSeparator" w:id="0">
    <w:p w:rsidR="0060607E" w:rsidP="00402A64" w:rsidRDefault="0060607E" w14:paraId="77481D1B"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tblPr>
    <w:tblGrid>
      <w:gridCol w:w="2694"/>
      <w:gridCol w:w="3969"/>
      <w:gridCol w:w="3544"/>
    </w:tblGrid>
    <w:tr w:rsidRPr="001C0EDF" w:rsidR="00BD1D98" w:rsidTr="00A02AC7" w14:paraId="42E3540A" w14:textId="77777777">
      <w:tc>
        <w:tcPr>
          <w:tcW w:w="2694" w:type="dxa"/>
          <w:vMerge w:val="restart"/>
          <w:tcBorders>
            <w:top w:val="single" w:color="000000" w:sz="4" w:space="0"/>
            <w:left w:val="single" w:color="000000" w:sz="4" w:space="0"/>
            <w:bottom w:val="single" w:color="000000" w:sz="4" w:space="0"/>
          </w:tcBorders>
        </w:tcPr>
        <w:p w:rsidRPr="001C0EDF" w:rsidR="00BD1D98" w:rsidP="00BD1D98" w:rsidRDefault="00BD1D98" w14:paraId="4D432C9D" w14:textId="77777777">
          <w:pPr>
            <w:pStyle w:val="Contenidodelatabla"/>
            <w:rPr>
              <w:rFonts w:ascii="Open Sans" w:hAnsi="Open Sans"/>
            </w:rPr>
          </w:pPr>
          <w:r w:rsidRPr="007D6B57">
            <w:rPr>
              <w:rFonts w:cs="Arial"/>
              <w:noProof/>
              <w:sz w:val="20"/>
              <w:lang w:eastAsia="es-ES"/>
            </w:rPr>
            <w:drawing>
              <wp:inline distT="0" distB="0" distL="0" distR="0" wp14:anchorId="78A76BC5" wp14:editId="49DE4E97">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BD1D98" w:rsidP="00BD1D98" w:rsidRDefault="00BD1D98" w14:paraId="25136DCF" w14:textId="587812AD">
          <w:pPr>
            <w:pStyle w:val="Contenidodelatabla"/>
            <w:rPr>
              <w:szCs w:val="24"/>
            </w:rPr>
          </w:pPr>
          <w:r>
            <w:rPr>
              <w:szCs w:val="24"/>
            </w:rPr>
            <w:t xml:space="preserve">APPROVAL, REJECTION AND RELEASE OF PRODUCTS</w:t>
          </w:r>
        </w:p>
      </w:tc>
      <w:tc>
        <w:tcPr>
          <w:tcW w:w="3544" w:type="dxa"/>
          <w:tcBorders>
            <w:top w:val="single" w:color="000000" w:sz="4" w:space="0"/>
            <w:left w:val="single" w:color="000000" w:sz="4" w:space="0"/>
            <w:bottom w:val="single" w:color="000000" w:sz="4" w:space="0"/>
            <w:right w:val="single" w:color="000000" w:sz="4" w:space="0"/>
          </w:tcBorders>
        </w:tcPr>
        <w:p w:rsidRPr="0071356F" w:rsidR="00BD1D98" w:rsidP="00BD1D98" w:rsidRDefault="00BD1D98" w14:paraId="756871D1" w14:textId="56876EEE">
          <w:pPr>
            <w:pStyle w:val="Contenidodelatabla"/>
            <w:rPr>
              <w:szCs w:val="24"/>
            </w:rPr>
          </w:pPr>
          <w:r w:rsidRPr="0071356F">
            <w:rPr>
              <w:szCs w:val="24"/>
            </w:rPr>
            <w:t xml:space="preserve">Code: PNT-016</w:t>
          </w:r>
          <w:r>
            <w:rPr>
              <w:szCs w:val="24"/>
            </w:rPr>
            <w:t xml:space="preserve">.</w:t>
          </w:r>
          <w:r w:rsidR="00F108CB">
            <w:rPr>
              <w:szCs w:val="24"/>
            </w:rPr>
            <w:t xml:space="preserve">04</w:t>
          </w:r>
        </w:p>
      </w:tc>
    </w:tr>
    <w:tr w:rsidRPr="001C0EDF" w:rsidR="00BD1D98" w:rsidTr="00A02AC7" w14:paraId="722B0D3A" w14:textId="77777777">
      <w:tc>
        <w:tcPr>
          <w:tcW w:w="2694" w:type="dxa"/>
          <w:vMerge/>
          <w:tcBorders>
            <w:top w:val="single" w:color="000000" w:sz="4" w:space="0"/>
            <w:left w:val="single" w:color="000000" w:sz="4" w:space="0"/>
            <w:bottom w:val="single" w:color="000000" w:sz="4" w:space="0"/>
          </w:tcBorders>
        </w:tcPr>
        <w:p w:rsidRPr="001C0EDF" w:rsidR="00BD1D98" w:rsidP="00BD1D98" w:rsidRDefault="00BD1D98" w14:paraId="261BD9E1"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BD1D98" w:rsidP="00BD1D98" w:rsidRDefault="00A02AC7" w14:paraId="158242D7" w14:textId="4A91C990">
          <w:pPr>
            <w:pStyle w:val="Contenidodelatabla"/>
            <w:jc w:val="center"/>
            <w:rPr>
              <w:szCs w:val="24"/>
            </w:rPr>
          </w:pPr>
          <w:r w:rsidRPr="00B3724A" w:rsidR="00B3724A">
            <w:rPr>
              <w:bCs/>
              <w:szCs w:val="24"/>
            </w:rPr>
            <w:t xml:space="preserve">OFFICIAL </w:t>
          </w:r>
          <w:r w:rsidRPr="00A02AC7">
            <w:rPr>
              <w:szCs w:val="24"/>
            </w:rPr>
            <w:t xml:space="preserve">INTERNAL </w:t>
          </w:r>
          <w:r w:rsidRPr="00A02AC7">
            <w:rPr>
              <w:szCs w:val="24"/>
            </w:rPr>
            <w:t xml:space="preserve">USE</w:t>
          </w:r>
        </w:p>
      </w:tc>
      <w:tc>
        <w:tcPr>
          <w:tcW w:w="3544" w:type="dxa"/>
          <w:tcBorders>
            <w:left w:val="single" w:color="000000" w:sz="4" w:space="0"/>
            <w:bottom w:val="single" w:color="000000" w:sz="4" w:space="0"/>
            <w:right w:val="single" w:color="000000" w:sz="4" w:space="0"/>
          </w:tcBorders>
        </w:tcPr>
        <w:p w:rsidRPr="0071356F" w:rsidR="00BD1D98" w:rsidP="00BD1D98" w:rsidRDefault="00BD1D98" w14:paraId="414AEB20" w14:textId="36F4D674">
          <w:pPr>
            <w:pStyle w:val="Contenidodelatabla"/>
            <w:rPr>
              <w:szCs w:val="24"/>
            </w:rPr>
          </w:pPr>
          <w:r w:rsidRPr="0071356F">
            <w:rPr>
              <w:szCs w:val="24"/>
            </w:rPr>
            <w:t xml:space="preserve">Effective date</w:t>
          </w:r>
          <w:r w:rsidRPr="00116563">
            <w:rPr>
              <w:szCs w:val="24"/>
            </w:rPr>
            <w:t xml:space="preserve">: </w:t>
          </w:r>
          <w:r w:rsidRPr="006E7DDB" w:rsidR="006E7DDB">
            <w:rPr>
              <w:szCs w:val="24"/>
            </w:rPr>
            <w:t xml:space="preserve">02/06/2025</w:t>
          </w:r>
        </w:p>
      </w:tc>
    </w:tr>
  </w:tbl>
  <w:p w:rsidRPr="00AC6519" w:rsidR="00C31231" w:rsidP="00842758" w:rsidRDefault="00C31231" w14:paraId="6F0FFFF8" w14:textId="77777777">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1FF4525"/>
    <w:multiLevelType w:val="hybridMultilevel"/>
    <w:tmpl w:val="B76051BC"/>
    <w:lvl w:ilvl="0" w:tplc="3B6AB772">
      <w:start w:val="1"/>
      <w:numFmt w:val="decimal"/>
      <w:lvlText w:val="%1.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021C274C"/>
    <w:multiLevelType w:val="multilevel"/>
    <w:tmpl w:val="DCF2B486"/>
    <w:lvl w:ilvl="0">
      <w:numFmt w:val="bullet"/>
      <w:lvlText w:val="-"/>
      <w:lvlJc w:val="left"/>
      <w:pPr>
        <w:ind w:left="360" w:hanging="360"/>
      </w:pPr>
      <w:rPr>
        <w:rFonts w:hint="default" w:ascii="Times New Roman" w:hAnsi="Times New Roman" w:eastAsia="Times New Roman" w:cs="Times New Roman"/>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6370D59"/>
    <w:multiLevelType w:val="hybridMultilevel"/>
    <w:tmpl w:val="7112625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6" w15:restartNumberingAfterBreak="0">
    <w:nsid w:val="083D34DF"/>
    <w:multiLevelType w:val="hybridMultilevel"/>
    <w:tmpl w:val="A770EA98"/>
    <w:lvl w:ilvl="0" w:tplc="0C0A0017">
      <w:start w:val="1"/>
      <w:numFmt w:val="lowerLetter"/>
      <w:lvlText w:val="%1)"/>
      <w:lvlJc w:val="left"/>
      <w:pPr>
        <w:ind w:left="720" w:hanging="360"/>
      </w:pPr>
      <w:rPr>
        <w:rFonts w:hint="default"/>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0D9F2D6D"/>
    <w:multiLevelType w:val="multilevel"/>
    <w:tmpl w:val="DCF2B486"/>
    <w:lvl w:ilvl="0">
      <w:numFmt w:val="bullet"/>
      <w:lvlText w:val="-"/>
      <w:lvlJc w:val="left"/>
      <w:pPr>
        <w:ind w:left="360" w:hanging="360"/>
      </w:pPr>
      <w:rPr>
        <w:rFonts w:hint="default" w:ascii="Times New Roman" w:hAnsi="Times New Roman" w:eastAsia="Times New Roman" w:cs="Times New Roman"/>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0431981"/>
    <w:multiLevelType w:val="hybridMultilevel"/>
    <w:tmpl w:val="EE20D1F4"/>
    <w:lvl w:ilvl="0" w:tplc="FFFFFFFF">
      <w:numFmt w:val="bullet"/>
      <w:lvlText w:val="-"/>
      <w:lvlJc w:val="left"/>
      <w:pPr>
        <w:ind w:left="720" w:hanging="360"/>
      </w:pPr>
      <w:rPr>
        <w:rFonts w:hint="default" w:ascii="Times New Roman" w:hAnsi="Times New Roman" w:eastAsia="Times New Roman" w:cs="Times New Roman"/>
        <w:b/>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2"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151A4A7F"/>
    <w:multiLevelType w:val="hybridMultilevel"/>
    <w:tmpl w:val="68CA6EF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4"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5" w15:restartNumberingAfterBreak="0">
    <w:nsid w:val="1E531751"/>
    <w:multiLevelType w:val="hybridMultilevel"/>
    <w:tmpl w:val="8506DED6"/>
    <w:lvl w:ilvl="0" w:tplc="FFFFFFFF">
      <w:numFmt w:val="bullet"/>
      <w:lvlText w:val="-"/>
      <w:lvlJc w:val="left"/>
      <w:pPr>
        <w:ind w:left="360" w:hanging="360"/>
      </w:pPr>
      <w:rPr>
        <w:rFonts w:hint="default" w:ascii="Times New Roman" w:hAnsi="Times New Roman" w:eastAsia="Times New Roman" w:cs="Times New Roman"/>
        <w:b/>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16" w15:restartNumberingAfterBreak="0">
    <w:nsid w:val="1EED11C1"/>
    <w:multiLevelType w:val="hybridMultilevel"/>
    <w:tmpl w:val="E96086E2"/>
    <w:lvl w:ilvl="0" w:tplc="FFFFFFFF">
      <w:numFmt w:val="bullet"/>
      <w:lvlText w:val="-"/>
      <w:lvlJc w:val="left"/>
      <w:pPr>
        <w:ind w:left="720" w:hanging="360"/>
      </w:pPr>
      <w:rPr>
        <w:rFonts w:hint="default" w:ascii="Times New Roman" w:hAnsi="Times New Roman" w:eastAsia="Times New Roman" w:cs="Times New Roman"/>
        <w:b/>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7" w15:restartNumberingAfterBreak="0">
    <w:nsid w:val="22043897"/>
    <w:multiLevelType w:val="hybridMultilevel"/>
    <w:tmpl w:val="FCFCD942"/>
    <w:lvl w:ilvl="0" w:tplc="941A202E">
      <w:numFmt w:val="bullet"/>
      <w:lvlText w:val="-"/>
      <w:lvlJc w:val="left"/>
      <w:pPr>
        <w:ind w:left="720" w:hanging="360"/>
      </w:pPr>
      <w:rPr>
        <w:rFonts w:hint="default" w:ascii="Arial" w:hAnsi="Arial" w:cs="Arial"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9" w15:restartNumberingAfterBreak="0">
    <w:nsid w:val="27F34F84"/>
    <w:multiLevelType w:val="hybridMultilevel"/>
    <w:tmpl w:val="9864A05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0"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22"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3"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6" w15:restartNumberingAfterBreak="0">
    <w:nsid w:val="39FF33DA"/>
    <w:multiLevelType w:val="hybridMultilevel"/>
    <w:tmpl w:val="FD9E303C"/>
    <w:lvl w:ilvl="0" w:tplc="AC5A67C6">
      <w:start w:val="1"/>
      <w:numFmt w:val="decimal"/>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43972795"/>
    <w:multiLevelType w:val="hybridMultilevel"/>
    <w:tmpl w:val="3D381C12"/>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47E6AAF"/>
    <w:multiLevelType w:val="hybridMultilevel"/>
    <w:tmpl w:val="D5329950"/>
    <w:lvl w:ilvl="0" w:tplc="FF947494">
      <w:start w:val="1"/>
      <w:numFmt w:val="decimal"/>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7570CB3"/>
    <w:multiLevelType w:val="hybridMultilevel"/>
    <w:tmpl w:val="EECA7052"/>
    <w:lvl w:ilvl="0" w:tplc="0C0A000F">
      <w:start w:val="1"/>
      <w:numFmt w:val="decimal"/>
      <w:lvlText w:val="%1."/>
      <w:lvlJc w:val="left"/>
      <w:pPr>
        <w:ind w:left="4968" w:hanging="360"/>
      </w:pPr>
      <w:rPr>
        <w:rFonts w:hint="default"/>
      </w:rPr>
    </w:lvl>
    <w:lvl w:ilvl="1" w:tplc="0C0A0003">
      <w:start w:val="1"/>
      <w:numFmt w:val="bullet"/>
      <w:lvlText w:val="o"/>
      <w:lvlJc w:val="left"/>
      <w:pPr>
        <w:ind w:left="5688" w:hanging="360"/>
      </w:pPr>
      <w:rPr>
        <w:rFonts w:hint="default" w:ascii="Courier New" w:hAnsi="Courier New" w:cs="Courier New"/>
      </w:rPr>
    </w:lvl>
    <w:lvl w:ilvl="2" w:tplc="0C0A0005" w:tentative="1">
      <w:start w:val="1"/>
      <w:numFmt w:val="bullet"/>
      <w:lvlText w:val=""/>
      <w:lvlJc w:val="left"/>
      <w:pPr>
        <w:ind w:left="6408" w:hanging="360"/>
      </w:pPr>
      <w:rPr>
        <w:rFonts w:hint="default" w:ascii="Wingdings" w:hAnsi="Wingdings"/>
      </w:rPr>
    </w:lvl>
    <w:lvl w:ilvl="3" w:tplc="0C0A0001" w:tentative="1">
      <w:start w:val="1"/>
      <w:numFmt w:val="bullet"/>
      <w:lvlText w:val=""/>
      <w:lvlJc w:val="left"/>
      <w:pPr>
        <w:ind w:left="7128" w:hanging="360"/>
      </w:pPr>
      <w:rPr>
        <w:rFonts w:hint="default" w:ascii="Symbol" w:hAnsi="Symbol"/>
      </w:rPr>
    </w:lvl>
    <w:lvl w:ilvl="4" w:tplc="0C0A0003" w:tentative="1">
      <w:start w:val="1"/>
      <w:numFmt w:val="bullet"/>
      <w:lvlText w:val="o"/>
      <w:lvlJc w:val="left"/>
      <w:pPr>
        <w:ind w:left="7848" w:hanging="360"/>
      </w:pPr>
      <w:rPr>
        <w:rFonts w:hint="default" w:ascii="Courier New" w:hAnsi="Courier New" w:cs="Courier New"/>
      </w:rPr>
    </w:lvl>
    <w:lvl w:ilvl="5" w:tplc="0C0A0005" w:tentative="1">
      <w:start w:val="1"/>
      <w:numFmt w:val="bullet"/>
      <w:lvlText w:val=""/>
      <w:lvlJc w:val="left"/>
      <w:pPr>
        <w:ind w:left="8568" w:hanging="360"/>
      </w:pPr>
      <w:rPr>
        <w:rFonts w:hint="default" w:ascii="Wingdings" w:hAnsi="Wingdings"/>
      </w:rPr>
    </w:lvl>
    <w:lvl w:ilvl="6" w:tplc="0C0A0001" w:tentative="1">
      <w:start w:val="1"/>
      <w:numFmt w:val="bullet"/>
      <w:lvlText w:val=""/>
      <w:lvlJc w:val="left"/>
      <w:pPr>
        <w:ind w:left="9288" w:hanging="360"/>
      </w:pPr>
      <w:rPr>
        <w:rFonts w:hint="default" w:ascii="Symbol" w:hAnsi="Symbol"/>
      </w:rPr>
    </w:lvl>
    <w:lvl w:ilvl="7" w:tplc="0C0A0003" w:tentative="1">
      <w:start w:val="1"/>
      <w:numFmt w:val="bullet"/>
      <w:lvlText w:val="o"/>
      <w:lvlJc w:val="left"/>
      <w:pPr>
        <w:ind w:left="10008" w:hanging="360"/>
      </w:pPr>
      <w:rPr>
        <w:rFonts w:hint="default" w:ascii="Courier New" w:hAnsi="Courier New" w:cs="Courier New"/>
      </w:rPr>
    </w:lvl>
    <w:lvl w:ilvl="8" w:tplc="0C0A0005" w:tentative="1">
      <w:start w:val="1"/>
      <w:numFmt w:val="bullet"/>
      <w:lvlText w:val=""/>
      <w:lvlJc w:val="left"/>
      <w:pPr>
        <w:ind w:left="10728" w:hanging="360"/>
      </w:pPr>
      <w:rPr>
        <w:rFonts w:hint="default" w:ascii="Wingdings" w:hAnsi="Wingdings"/>
      </w:rPr>
    </w:lvl>
  </w:abstractNum>
  <w:abstractNum w:abstractNumId="31"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2"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3" w15:restartNumberingAfterBreak="0">
    <w:nsid w:val="5A09676F"/>
    <w:multiLevelType w:val="hybridMultilevel"/>
    <w:tmpl w:val="A4F82BFE"/>
    <w:lvl w:ilvl="0" w:tplc="FFFFFFFF">
      <w:numFmt w:val="bullet"/>
      <w:lvlText w:val="-"/>
      <w:lvlJc w:val="left"/>
      <w:pPr>
        <w:ind w:left="360" w:hanging="360"/>
      </w:pPr>
      <w:rPr>
        <w:rFonts w:hint="default" w:ascii="Times New Roman" w:hAnsi="Times New Roman" w:eastAsia="Times New Roman" w:cs="Times New Roman"/>
        <w:b/>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34" w15:restartNumberingAfterBreak="0">
    <w:nsid w:val="5B03529D"/>
    <w:multiLevelType w:val="hybridMultilevel"/>
    <w:tmpl w:val="D5E65672"/>
    <w:lvl w:ilvl="0" w:tplc="A85C7610">
      <w:start w:val="1"/>
      <w:numFmt w:val="lowerLetter"/>
      <w:lvlText w:val="%1)"/>
      <w:lvlJc w:val="left"/>
      <w:pPr>
        <w:ind w:left="1211" w:hanging="360"/>
      </w:pPr>
      <w:rPr>
        <w:rFonts w:hint="default"/>
      </w:rPr>
    </w:lvl>
    <w:lvl w:ilvl="1" w:tplc="0C0A0019" w:tentative="1">
      <w:start w:val="1"/>
      <w:numFmt w:val="lowerLetter"/>
      <w:lvlText w:val="%2."/>
      <w:lvlJc w:val="left"/>
      <w:pPr>
        <w:ind w:left="1931" w:hanging="360"/>
      </w:pPr>
    </w:lvl>
    <w:lvl w:ilvl="2" w:tplc="0C0A001B" w:tentative="1">
      <w:start w:val="1"/>
      <w:numFmt w:val="lowerRoman"/>
      <w:lvlText w:val="%3."/>
      <w:lvlJc w:val="right"/>
      <w:pPr>
        <w:ind w:left="2651" w:hanging="180"/>
      </w:pPr>
    </w:lvl>
    <w:lvl w:ilvl="3" w:tplc="0C0A000F" w:tentative="1">
      <w:start w:val="1"/>
      <w:numFmt w:val="decimal"/>
      <w:lvlText w:val="%4."/>
      <w:lvlJc w:val="left"/>
      <w:pPr>
        <w:ind w:left="3371" w:hanging="360"/>
      </w:pPr>
    </w:lvl>
    <w:lvl w:ilvl="4" w:tplc="0C0A0019" w:tentative="1">
      <w:start w:val="1"/>
      <w:numFmt w:val="lowerLetter"/>
      <w:lvlText w:val="%5."/>
      <w:lvlJc w:val="left"/>
      <w:pPr>
        <w:ind w:left="4091" w:hanging="360"/>
      </w:pPr>
    </w:lvl>
    <w:lvl w:ilvl="5" w:tplc="0C0A001B" w:tentative="1">
      <w:start w:val="1"/>
      <w:numFmt w:val="lowerRoman"/>
      <w:lvlText w:val="%6."/>
      <w:lvlJc w:val="right"/>
      <w:pPr>
        <w:ind w:left="4811" w:hanging="180"/>
      </w:pPr>
    </w:lvl>
    <w:lvl w:ilvl="6" w:tplc="0C0A000F" w:tentative="1">
      <w:start w:val="1"/>
      <w:numFmt w:val="decimal"/>
      <w:lvlText w:val="%7."/>
      <w:lvlJc w:val="left"/>
      <w:pPr>
        <w:ind w:left="5531" w:hanging="360"/>
      </w:pPr>
    </w:lvl>
    <w:lvl w:ilvl="7" w:tplc="0C0A0019" w:tentative="1">
      <w:start w:val="1"/>
      <w:numFmt w:val="lowerLetter"/>
      <w:lvlText w:val="%8."/>
      <w:lvlJc w:val="left"/>
      <w:pPr>
        <w:ind w:left="6251" w:hanging="360"/>
      </w:pPr>
    </w:lvl>
    <w:lvl w:ilvl="8" w:tplc="0C0A001B" w:tentative="1">
      <w:start w:val="1"/>
      <w:numFmt w:val="lowerRoman"/>
      <w:lvlText w:val="%9."/>
      <w:lvlJc w:val="right"/>
      <w:pPr>
        <w:ind w:left="6971" w:hanging="180"/>
      </w:pPr>
    </w:lvl>
  </w:abstractNum>
  <w:abstractNum w:abstractNumId="35" w15:restartNumberingAfterBreak="0">
    <w:nsid w:val="5E8A10C5"/>
    <w:multiLevelType w:val="hybridMultilevel"/>
    <w:tmpl w:val="EF6A503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6"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62E3652D"/>
    <w:multiLevelType w:val="hybridMultilevel"/>
    <w:tmpl w:val="33941DFE"/>
    <w:lvl w:ilvl="0" w:tplc="7E40C6A4">
      <w:numFmt w:val="bullet"/>
      <w:lvlText w:val="-"/>
      <w:lvlJc w:val="left"/>
      <w:pPr>
        <w:ind w:left="720" w:hanging="360"/>
      </w:pPr>
      <w:rPr>
        <w:rFonts w:hint="default" w:ascii="Roboto Light" w:hAnsi="Roboto Light" w:cs="Open Sans" w:eastAsiaTheme="minorHAns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8"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9" w15:restartNumberingAfterBreak="0">
    <w:nsid w:val="660507FD"/>
    <w:multiLevelType w:val="hybridMultilevel"/>
    <w:tmpl w:val="5FB04CB8"/>
    <w:lvl w:ilvl="0" w:tplc="08EA3E16">
      <w:start w:val="6"/>
      <w:numFmt w:val="bullet"/>
      <w:lvlText w:val="-"/>
      <w:lvlJc w:val="left"/>
      <w:pPr>
        <w:ind w:left="360" w:hanging="360"/>
      </w:pPr>
      <w:rPr>
        <w:rFonts w:hint="default" w:ascii="Times New Roman" w:hAnsi="Times New Roman" w:eastAsia="Arial Unicode MS" w:cs="Times New Roman"/>
      </w:rPr>
    </w:lvl>
    <w:lvl w:ilvl="1" w:tplc="0C0A0003" w:tentative="1">
      <w:start w:val="1"/>
      <w:numFmt w:val="bullet"/>
      <w:lvlText w:val="o"/>
      <w:lvlJc w:val="left"/>
      <w:pPr>
        <w:ind w:left="1080" w:hanging="360"/>
      </w:pPr>
      <w:rPr>
        <w:rFonts w:hint="default" w:ascii="Courier New" w:hAnsi="Courier New" w:cs="Courier New"/>
      </w:rPr>
    </w:lvl>
    <w:lvl w:ilvl="2" w:tplc="0C0A0005" w:tentative="1">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40" w15:restartNumberingAfterBreak="0">
    <w:nsid w:val="67D110BF"/>
    <w:multiLevelType w:val="hybridMultilevel"/>
    <w:tmpl w:val="943065C0"/>
    <w:lvl w:ilvl="0" w:tplc="0C0A0001">
      <w:start w:val="1"/>
      <w:numFmt w:val="bullet"/>
      <w:lvlText w:val=""/>
      <w:lvlJc w:val="left"/>
      <w:pPr>
        <w:ind w:left="4968" w:hanging="360"/>
      </w:pPr>
      <w:rPr>
        <w:rFonts w:hint="default" w:ascii="Symbol" w:hAnsi="Symbol"/>
      </w:rPr>
    </w:lvl>
    <w:lvl w:ilvl="1" w:tplc="0C0A0003">
      <w:start w:val="1"/>
      <w:numFmt w:val="bullet"/>
      <w:lvlText w:val="o"/>
      <w:lvlJc w:val="left"/>
      <w:pPr>
        <w:ind w:left="5688" w:hanging="360"/>
      </w:pPr>
      <w:rPr>
        <w:rFonts w:hint="default" w:ascii="Courier New" w:hAnsi="Courier New" w:cs="Courier New"/>
      </w:rPr>
    </w:lvl>
    <w:lvl w:ilvl="2" w:tplc="0C0A0005" w:tentative="1">
      <w:start w:val="1"/>
      <w:numFmt w:val="bullet"/>
      <w:lvlText w:val=""/>
      <w:lvlJc w:val="left"/>
      <w:pPr>
        <w:ind w:left="6408" w:hanging="360"/>
      </w:pPr>
      <w:rPr>
        <w:rFonts w:hint="default" w:ascii="Wingdings" w:hAnsi="Wingdings"/>
      </w:rPr>
    </w:lvl>
    <w:lvl w:ilvl="3" w:tplc="0C0A0001" w:tentative="1">
      <w:start w:val="1"/>
      <w:numFmt w:val="bullet"/>
      <w:lvlText w:val=""/>
      <w:lvlJc w:val="left"/>
      <w:pPr>
        <w:ind w:left="7128" w:hanging="360"/>
      </w:pPr>
      <w:rPr>
        <w:rFonts w:hint="default" w:ascii="Symbol" w:hAnsi="Symbol"/>
      </w:rPr>
    </w:lvl>
    <w:lvl w:ilvl="4" w:tplc="0C0A0003" w:tentative="1">
      <w:start w:val="1"/>
      <w:numFmt w:val="bullet"/>
      <w:lvlText w:val="o"/>
      <w:lvlJc w:val="left"/>
      <w:pPr>
        <w:ind w:left="7848" w:hanging="360"/>
      </w:pPr>
      <w:rPr>
        <w:rFonts w:hint="default" w:ascii="Courier New" w:hAnsi="Courier New" w:cs="Courier New"/>
      </w:rPr>
    </w:lvl>
    <w:lvl w:ilvl="5" w:tplc="0C0A0005" w:tentative="1">
      <w:start w:val="1"/>
      <w:numFmt w:val="bullet"/>
      <w:lvlText w:val=""/>
      <w:lvlJc w:val="left"/>
      <w:pPr>
        <w:ind w:left="8568" w:hanging="360"/>
      </w:pPr>
      <w:rPr>
        <w:rFonts w:hint="default" w:ascii="Wingdings" w:hAnsi="Wingdings"/>
      </w:rPr>
    </w:lvl>
    <w:lvl w:ilvl="6" w:tplc="0C0A0001" w:tentative="1">
      <w:start w:val="1"/>
      <w:numFmt w:val="bullet"/>
      <w:lvlText w:val=""/>
      <w:lvlJc w:val="left"/>
      <w:pPr>
        <w:ind w:left="9288" w:hanging="360"/>
      </w:pPr>
      <w:rPr>
        <w:rFonts w:hint="default" w:ascii="Symbol" w:hAnsi="Symbol"/>
      </w:rPr>
    </w:lvl>
    <w:lvl w:ilvl="7" w:tplc="0C0A0003" w:tentative="1">
      <w:start w:val="1"/>
      <w:numFmt w:val="bullet"/>
      <w:lvlText w:val="o"/>
      <w:lvlJc w:val="left"/>
      <w:pPr>
        <w:ind w:left="10008" w:hanging="360"/>
      </w:pPr>
      <w:rPr>
        <w:rFonts w:hint="default" w:ascii="Courier New" w:hAnsi="Courier New" w:cs="Courier New"/>
      </w:rPr>
    </w:lvl>
    <w:lvl w:ilvl="8" w:tplc="0C0A0005" w:tentative="1">
      <w:start w:val="1"/>
      <w:numFmt w:val="bullet"/>
      <w:lvlText w:val=""/>
      <w:lvlJc w:val="left"/>
      <w:pPr>
        <w:ind w:left="10728" w:hanging="360"/>
      </w:pPr>
      <w:rPr>
        <w:rFonts w:hint="default" w:ascii="Wingdings" w:hAnsi="Wingdings"/>
      </w:rPr>
    </w:lvl>
  </w:abstractNum>
  <w:abstractNum w:abstractNumId="41" w15:restartNumberingAfterBreak="0">
    <w:nsid w:val="67F43941"/>
    <w:multiLevelType w:val="hybridMultilevel"/>
    <w:tmpl w:val="18D02BC8"/>
    <w:lvl w:ilvl="0" w:tplc="FFA87214">
      <w:start w:val="1"/>
      <w:numFmt w:val="decimal"/>
      <w:lvlText w:val="%1."/>
      <w:lvlJc w:val="left"/>
      <w:pPr>
        <w:ind w:left="720" w:hanging="360"/>
      </w:pPr>
    </w:lvl>
    <w:lvl w:ilvl="1" w:tplc="52CCCF24">
      <w:start w:val="5"/>
      <w:numFmt w:val="decimal"/>
      <w:lvlText w:val="1.%2."/>
      <w:lvlJc w:val="left"/>
      <w:pPr>
        <w:ind w:left="1440" w:hanging="360"/>
      </w:pPr>
      <w:rPr>
        <w:rFonts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AAF193C"/>
    <w:multiLevelType w:val="multilevel"/>
    <w:tmpl w:val="95EE584C"/>
    <w:lvl w:ilvl="0">
      <w:numFmt w:val="bullet"/>
      <w:lvlText w:val="-"/>
      <w:lvlJc w:val="left"/>
      <w:pPr>
        <w:ind w:left="360" w:hanging="360"/>
      </w:pPr>
      <w:rPr>
        <w:rFonts w:hint="default" w:ascii="Times New Roman" w:hAnsi="Times New Roman" w:eastAsia="Times New Roman" w:cs="Times New Roman"/>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4" w15:restartNumberingAfterBreak="0">
    <w:nsid w:val="70ED79F8"/>
    <w:multiLevelType w:val="multilevel"/>
    <w:tmpl w:val="DCF2B486"/>
    <w:lvl w:ilvl="0">
      <w:numFmt w:val="bullet"/>
      <w:lvlText w:val="-"/>
      <w:lvlJc w:val="left"/>
      <w:pPr>
        <w:ind w:left="360" w:hanging="360"/>
      </w:pPr>
      <w:rPr>
        <w:rFonts w:hint="default" w:ascii="Times New Roman" w:hAnsi="Times New Roman" w:eastAsia="Times New Roman" w:cs="Times New Roman"/>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6" w15:restartNumberingAfterBreak="0">
    <w:nsid w:val="75FA549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8B516EA"/>
    <w:multiLevelType w:val="hybridMultilevel"/>
    <w:tmpl w:val="3F7A74FE"/>
    <w:lvl w:ilvl="0" w:tplc="E51E671E">
      <w:start w:val="1"/>
      <w:numFmt w:val="upperLetter"/>
      <w:lvlText w:val="%1."/>
      <w:lvlJc w:val="left"/>
      <w:pPr>
        <w:tabs>
          <w:tab w:val="num" w:pos="1428"/>
        </w:tabs>
        <w:ind w:left="1428" w:hanging="360"/>
      </w:pPr>
      <w:rPr>
        <w:rFonts w:hint="default"/>
      </w:rPr>
    </w:lvl>
    <w:lvl w:ilvl="1" w:tplc="0C0A0019" w:tentative="1">
      <w:start w:val="1"/>
      <w:numFmt w:val="lowerLetter"/>
      <w:lvlText w:val="%2."/>
      <w:lvlJc w:val="left"/>
      <w:pPr>
        <w:tabs>
          <w:tab w:val="num" w:pos="2148"/>
        </w:tabs>
        <w:ind w:left="2148" w:hanging="360"/>
      </w:pPr>
    </w:lvl>
    <w:lvl w:ilvl="2" w:tplc="0C0A001B" w:tentative="1">
      <w:start w:val="1"/>
      <w:numFmt w:val="lowerRoman"/>
      <w:lvlText w:val="%3."/>
      <w:lvlJc w:val="right"/>
      <w:pPr>
        <w:tabs>
          <w:tab w:val="num" w:pos="2868"/>
        </w:tabs>
        <w:ind w:left="2868" w:hanging="180"/>
      </w:pPr>
    </w:lvl>
    <w:lvl w:ilvl="3" w:tplc="0C0A000F" w:tentative="1">
      <w:start w:val="1"/>
      <w:numFmt w:val="decimal"/>
      <w:lvlText w:val="%4."/>
      <w:lvlJc w:val="left"/>
      <w:pPr>
        <w:tabs>
          <w:tab w:val="num" w:pos="3588"/>
        </w:tabs>
        <w:ind w:left="3588" w:hanging="360"/>
      </w:pPr>
    </w:lvl>
    <w:lvl w:ilvl="4" w:tplc="0C0A0019" w:tentative="1">
      <w:start w:val="1"/>
      <w:numFmt w:val="lowerLetter"/>
      <w:lvlText w:val="%5."/>
      <w:lvlJc w:val="left"/>
      <w:pPr>
        <w:tabs>
          <w:tab w:val="num" w:pos="4308"/>
        </w:tabs>
        <w:ind w:left="4308" w:hanging="360"/>
      </w:pPr>
    </w:lvl>
    <w:lvl w:ilvl="5" w:tplc="0C0A001B" w:tentative="1">
      <w:start w:val="1"/>
      <w:numFmt w:val="lowerRoman"/>
      <w:lvlText w:val="%6."/>
      <w:lvlJc w:val="right"/>
      <w:pPr>
        <w:tabs>
          <w:tab w:val="num" w:pos="5028"/>
        </w:tabs>
        <w:ind w:left="5028" w:hanging="180"/>
      </w:pPr>
    </w:lvl>
    <w:lvl w:ilvl="6" w:tplc="0C0A000F" w:tentative="1">
      <w:start w:val="1"/>
      <w:numFmt w:val="decimal"/>
      <w:lvlText w:val="%7."/>
      <w:lvlJc w:val="left"/>
      <w:pPr>
        <w:tabs>
          <w:tab w:val="num" w:pos="5748"/>
        </w:tabs>
        <w:ind w:left="5748" w:hanging="360"/>
      </w:pPr>
    </w:lvl>
    <w:lvl w:ilvl="7" w:tplc="0C0A0019" w:tentative="1">
      <w:start w:val="1"/>
      <w:numFmt w:val="lowerLetter"/>
      <w:lvlText w:val="%8."/>
      <w:lvlJc w:val="left"/>
      <w:pPr>
        <w:tabs>
          <w:tab w:val="num" w:pos="6468"/>
        </w:tabs>
        <w:ind w:left="6468" w:hanging="360"/>
      </w:pPr>
    </w:lvl>
    <w:lvl w:ilvl="8" w:tplc="0C0A001B" w:tentative="1">
      <w:start w:val="1"/>
      <w:numFmt w:val="lowerRoman"/>
      <w:lvlText w:val="%9."/>
      <w:lvlJc w:val="right"/>
      <w:pPr>
        <w:tabs>
          <w:tab w:val="num" w:pos="7188"/>
        </w:tabs>
        <w:ind w:left="7188" w:hanging="180"/>
      </w:pPr>
    </w:lvl>
  </w:abstractNum>
  <w:abstractNum w:abstractNumId="48"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9" w15:restartNumberingAfterBreak="0">
    <w:nsid w:val="7CBA3806"/>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974178">
    <w:abstractNumId w:val="29"/>
  </w:num>
  <w:num w:numId="2" w16cid:durableId="1893223575">
    <w:abstractNumId w:val="2"/>
  </w:num>
  <w:num w:numId="3" w16cid:durableId="575407601">
    <w:abstractNumId w:val="0"/>
  </w:num>
  <w:num w:numId="4" w16cid:durableId="61296632">
    <w:abstractNumId w:val="19"/>
  </w:num>
  <w:num w:numId="5" w16cid:durableId="208764505">
    <w:abstractNumId w:val="41"/>
  </w:num>
  <w:num w:numId="6" w16cid:durableId="1658917954">
    <w:abstractNumId w:val="26"/>
  </w:num>
  <w:num w:numId="7" w16cid:durableId="634726153">
    <w:abstractNumId w:val="46"/>
  </w:num>
  <w:num w:numId="8" w16cid:durableId="558712146">
    <w:abstractNumId w:val="42"/>
  </w:num>
  <w:num w:numId="9" w16cid:durableId="1669939346">
    <w:abstractNumId w:val="28"/>
  </w:num>
  <w:num w:numId="10" w16cid:durableId="553929992">
    <w:abstractNumId w:val="15"/>
  </w:num>
  <w:num w:numId="11" w16cid:durableId="1312448437">
    <w:abstractNumId w:val="33"/>
  </w:num>
  <w:num w:numId="12" w16cid:durableId="1814328949">
    <w:abstractNumId w:val="13"/>
  </w:num>
  <w:num w:numId="13" w16cid:durableId="185366910">
    <w:abstractNumId w:val="16"/>
  </w:num>
  <w:num w:numId="14" w16cid:durableId="829710844">
    <w:abstractNumId w:val="11"/>
  </w:num>
  <w:num w:numId="15" w16cid:durableId="490996412">
    <w:abstractNumId w:val="39"/>
  </w:num>
  <w:num w:numId="16" w16cid:durableId="1692873861">
    <w:abstractNumId w:val="44"/>
  </w:num>
  <w:num w:numId="17" w16cid:durableId="1892811049">
    <w:abstractNumId w:val="9"/>
  </w:num>
  <w:num w:numId="18" w16cid:durableId="1100681950">
    <w:abstractNumId w:val="3"/>
  </w:num>
  <w:num w:numId="19" w16cid:durableId="1412659862">
    <w:abstractNumId w:val="49"/>
  </w:num>
  <w:num w:numId="20" w16cid:durableId="1278214266">
    <w:abstractNumId w:val="30"/>
  </w:num>
  <w:num w:numId="21" w16cid:durableId="754322663">
    <w:abstractNumId w:val="47"/>
  </w:num>
  <w:num w:numId="22" w16cid:durableId="1918126716">
    <w:abstractNumId w:val="4"/>
  </w:num>
  <w:num w:numId="23" w16cid:durableId="603877000">
    <w:abstractNumId w:val="6"/>
  </w:num>
  <w:num w:numId="24" w16cid:durableId="149299783">
    <w:abstractNumId w:val="35"/>
  </w:num>
  <w:num w:numId="25" w16cid:durableId="1941374907">
    <w:abstractNumId w:val="40"/>
  </w:num>
  <w:num w:numId="26" w16cid:durableId="2146893939">
    <w:abstractNumId w:val="34"/>
  </w:num>
  <w:num w:numId="27" w16cid:durableId="85424099">
    <w:abstractNumId w:val="17"/>
  </w:num>
  <w:num w:numId="28" w16cid:durableId="1746950039">
    <w:abstractNumId w:val="27"/>
  </w:num>
  <w:num w:numId="29" w16cid:durableId="811949123">
    <w:abstractNumId w:val="43"/>
  </w:num>
  <w:num w:numId="30" w16cid:durableId="1863206953">
    <w:abstractNumId w:val="12"/>
  </w:num>
  <w:num w:numId="31" w16cid:durableId="375014067">
    <w:abstractNumId w:val="45"/>
  </w:num>
  <w:num w:numId="32" w16cid:durableId="1973900186">
    <w:abstractNumId w:val="24"/>
  </w:num>
  <w:num w:numId="33" w16cid:durableId="1145971137">
    <w:abstractNumId w:val="18"/>
  </w:num>
  <w:num w:numId="34" w16cid:durableId="1918248427">
    <w:abstractNumId w:val="32"/>
  </w:num>
  <w:num w:numId="35" w16cid:durableId="1933732155">
    <w:abstractNumId w:val="23"/>
  </w:num>
  <w:num w:numId="36" w16cid:durableId="1615213720">
    <w:abstractNumId w:val="31"/>
  </w:num>
  <w:num w:numId="37" w16cid:durableId="491529074">
    <w:abstractNumId w:val="8"/>
  </w:num>
  <w:num w:numId="38" w16cid:durableId="557857230">
    <w:abstractNumId w:val="38"/>
  </w:num>
  <w:num w:numId="39" w16cid:durableId="1166095977">
    <w:abstractNumId w:val="22"/>
  </w:num>
  <w:num w:numId="40" w16cid:durableId="427240300">
    <w:abstractNumId w:val="25"/>
  </w:num>
  <w:num w:numId="41" w16cid:durableId="620722761">
    <w:abstractNumId w:val="48"/>
  </w:num>
  <w:num w:numId="42" w16cid:durableId="1008946368">
    <w:abstractNumId w:val="20"/>
  </w:num>
  <w:num w:numId="43" w16cid:durableId="1142576760">
    <w:abstractNumId w:val="10"/>
  </w:num>
  <w:num w:numId="44" w16cid:durableId="403184555">
    <w:abstractNumId w:val="1"/>
  </w:num>
  <w:num w:numId="45" w16cid:durableId="525019269">
    <w:abstractNumId w:val="14"/>
  </w:num>
  <w:num w:numId="46" w16cid:durableId="549920474">
    <w:abstractNumId w:val="7"/>
  </w:num>
  <w:num w:numId="47" w16cid:durableId="426462896">
    <w:abstractNumId w:val="5"/>
  </w:num>
  <w:num w:numId="48" w16cid:durableId="1328509387">
    <w:abstractNumId w:val="21"/>
  </w:num>
  <w:num w:numId="49" w16cid:durableId="325011520">
    <w:abstractNumId w:val="36"/>
  </w:num>
  <w:num w:numId="50" w16cid:durableId="1580939715">
    <w:abstractNumId w:val="37"/>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38E7"/>
    <w:rsid w:val="00007FBB"/>
    <w:rsid w:val="00024512"/>
    <w:rsid w:val="000260B5"/>
    <w:rsid w:val="00033CF8"/>
    <w:rsid w:val="00036937"/>
    <w:rsid w:val="000373A6"/>
    <w:rsid w:val="000415E4"/>
    <w:rsid w:val="0005237A"/>
    <w:rsid w:val="00067996"/>
    <w:rsid w:val="00080772"/>
    <w:rsid w:val="00087615"/>
    <w:rsid w:val="000A61BC"/>
    <w:rsid w:val="000A64D0"/>
    <w:rsid w:val="000B0AD0"/>
    <w:rsid w:val="000B4291"/>
    <w:rsid w:val="000E761A"/>
    <w:rsid w:val="000F473C"/>
    <w:rsid w:val="00102411"/>
    <w:rsid w:val="00105520"/>
    <w:rsid w:val="00106C4A"/>
    <w:rsid w:val="00107095"/>
    <w:rsid w:val="00112F69"/>
    <w:rsid w:val="00116563"/>
    <w:rsid w:val="00116ED5"/>
    <w:rsid w:val="00131553"/>
    <w:rsid w:val="00137FD6"/>
    <w:rsid w:val="00140A21"/>
    <w:rsid w:val="00140A29"/>
    <w:rsid w:val="00144638"/>
    <w:rsid w:val="00150940"/>
    <w:rsid w:val="00156C11"/>
    <w:rsid w:val="00170770"/>
    <w:rsid w:val="00175354"/>
    <w:rsid w:val="001C48A7"/>
    <w:rsid w:val="001D4013"/>
    <w:rsid w:val="001D6878"/>
    <w:rsid w:val="001E1E7E"/>
    <w:rsid w:val="001E2A5A"/>
    <w:rsid w:val="001E6FFD"/>
    <w:rsid w:val="001F2AC4"/>
    <w:rsid w:val="001F76D5"/>
    <w:rsid w:val="00216669"/>
    <w:rsid w:val="00222E9E"/>
    <w:rsid w:val="00233580"/>
    <w:rsid w:val="00236155"/>
    <w:rsid w:val="00281D46"/>
    <w:rsid w:val="0028715F"/>
    <w:rsid w:val="00287C7D"/>
    <w:rsid w:val="00290118"/>
    <w:rsid w:val="002A2592"/>
    <w:rsid w:val="002B0959"/>
    <w:rsid w:val="002B0A9A"/>
    <w:rsid w:val="002C2C87"/>
    <w:rsid w:val="002C2D16"/>
    <w:rsid w:val="002C5744"/>
    <w:rsid w:val="002D445C"/>
    <w:rsid w:val="002E03BD"/>
    <w:rsid w:val="002E058B"/>
    <w:rsid w:val="00305262"/>
    <w:rsid w:val="00305CFD"/>
    <w:rsid w:val="00323BAE"/>
    <w:rsid w:val="0032525B"/>
    <w:rsid w:val="00326505"/>
    <w:rsid w:val="003301DA"/>
    <w:rsid w:val="00350DFE"/>
    <w:rsid w:val="00360858"/>
    <w:rsid w:val="00385680"/>
    <w:rsid w:val="00386687"/>
    <w:rsid w:val="00397C3C"/>
    <w:rsid w:val="003A577B"/>
    <w:rsid w:val="003C166F"/>
    <w:rsid w:val="003C536E"/>
    <w:rsid w:val="003D32B9"/>
    <w:rsid w:val="003E6024"/>
    <w:rsid w:val="003F3452"/>
    <w:rsid w:val="003F3851"/>
    <w:rsid w:val="00400824"/>
    <w:rsid w:val="00402A64"/>
    <w:rsid w:val="00425C32"/>
    <w:rsid w:val="0042644A"/>
    <w:rsid w:val="00433DB6"/>
    <w:rsid w:val="00443F2D"/>
    <w:rsid w:val="00451EF6"/>
    <w:rsid w:val="00460BB1"/>
    <w:rsid w:val="00465F3C"/>
    <w:rsid w:val="00470D4D"/>
    <w:rsid w:val="004751FA"/>
    <w:rsid w:val="004879D9"/>
    <w:rsid w:val="004909C0"/>
    <w:rsid w:val="004A007E"/>
    <w:rsid w:val="004B523C"/>
    <w:rsid w:val="004E2840"/>
    <w:rsid w:val="0050605A"/>
    <w:rsid w:val="00513880"/>
    <w:rsid w:val="00517AB4"/>
    <w:rsid w:val="00520C32"/>
    <w:rsid w:val="005260DC"/>
    <w:rsid w:val="0053241E"/>
    <w:rsid w:val="00535C48"/>
    <w:rsid w:val="00542E30"/>
    <w:rsid w:val="00544E57"/>
    <w:rsid w:val="00554B56"/>
    <w:rsid w:val="0057220B"/>
    <w:rsid w:val="00586CF6"/>
    <w:rsid w:val="0058719F"/>
    <w:rsid w:val="00587710"/>
    <w:rsid w:val="00595B4A"/>
    <w:rsid w:val="005963DC"/>
    <w:rsid w:val="005B25DD"/>
    <w:rsid w:val="005C196A"/>
    <w:rsid w:val="005C5D76"/>
    <w:rsid w:val="005C76E2"/>
    <w:rsid w:val="005D05AA"/>
    <w:rsid w:val="005F0A94"/>
    <w:rsid w:val="005F6632"/>
    <w:rsid w:val="00602909"/>
    <w:rsid w:val="0060506A"/>
    <w:rsid w:val="0060607E"/>
    <w:rsid w:val="00607B21"/>
    <w:rsid w:val="0063517C"/>
    <w:rsid w:val="00650D9F"/>
    <w:rsid w:val="00671D2D"/>
    <w:rsid w:val="006846FE"/>
    <w:rsid w:val="006A0A13"/>
    <w:rsid w:val="006B26F8"/>
    <w:rsid w:val="006B7467"/>
    <w:rsid w:val="006D678C"/>
    <w:rsid w:val="006E7DDB"/>
    <w:rsid w:val="006E7F25"/>
    <w:rsid w:val="006F553C"/>
    <w:rsid w:val="00733D38"/>
    <w:rsid w:val="007411CF"/>
    <w:rsid w:val="007464CE"/>
    <w:rsid w:val="007523F7"/>
    <w:rsid w:val="00760E18"/>
    <w:rsid w:val="00773847"/>
    <w:rsid w:val="00783403"/>
    <w:rsid w:val="0079584A"/>
    <w:rsid w:val="00796876"/>
    <w:rsid w:val="007B56BF"/>
    <w:rsid w:val="007C159F"/>
    <w:rsid w:val="007F31A7"/>
    <w:rsid w:val="00802490"/>
    <w:rsid w:val="0080679D"/>
    <w:rsid w:val="0081242C"/>
    <w:rsid w:val="008173D7"/>
    <w:rsid w:val="00820641"/>
    <w:rsid w:val="0082705A"/>
    <w:rsid w:val="00831CDD"/>
    <w:rsid w:val="00832E6D"/>
    <w:rsid w:val="008365F7"/>
    <w:rsid w:val="008417D1"/>
    <w:rsid w:val="008418A2"/>
    <w:rsid w:val="00842758"/>
    <w:rsid w:val="00850D2C"/>
    <w:rsid w:val="00856EFB"/>
    <w:rsid w:val="00857038"/>
    <w:rsid w:val="0087195B"/>
    <w:rsid w:val="00871B90"/>
    <w:rsid w:val="008743A1"/>
    <w:rsid w:val="008766EA"/>
    <w:rsid w:val="00887C51"/>
    <w:rsid w:val="008A442E"/>
    <w:rsid w:val="008A7B21"/>
    <w:rsid w:val="008B6413"/>
    <w:rsid w:val="008B7F9F"/>
    <w:rsid w:val="008C47C9"/>
    <w:rsid w:val="008C7E33"/>
    <w:rsid w:val="008D549E"/>
    <w:rsid w:val="008D6B41"/>
    <w:rsid w:val="008F3254"/>
    <w:rsid w:val="008F6E68"/>
    <w:rsid w:val="00900B9D"/>
    <w:rsid w:val="00904A30"/>
    <w:rsid w:val="00906BF3"/>
    <w:rsid w:val="00920EA7"/>
    <w:rsid w:val="0093080C"/>
    <w:rsid w:val="00933B5A"/>
    <w:rsid w:val="00934010"/>
    <w:rsid w:val="0094054E"/>
    <w:rsid w:val="00940D27"/>
    <w:rsid w:val="00941C89"/>
    <w:rsid w:val="00946C3F"/>
    <w:rsid w:val="0096563A"/>
    <w:rsid w:val="009928F0"/>
    <w:rsid w:val="00996CFD"/>
    <w:rsid w:val="009978D3"/>
    <w:rsid w:val="009A4A0A"/>
    <w:rsid w:val="009D2B0D"/>
    <w:rsid w:val="009D671B"/>
    <w:rsid w:val="009E0C5D"/>
    <w:rsid w:val="009E3E39"/>
    <w:rsid w:val="009E4BE9"/>
    <w:rsid w:val="00A006BF"/>
    <w:rsid w:val="00A02AC7"/>
    <w:rsid w:val="00A05965"/>
    <w:rsid w:val="00A14BD1"/>
    <w:rsid w:val="00A14DC8"/>
    <w:rsid w:val="00A27677"/>
    <w:rsid w:val="00A27BBD"/>
    <w:rsid w:val="00A37A86"/>
    <w:rsid w:val="00A4397C"/>
    <w:rsid w:val="00A57678"/>
    <w:rsid w:val="00A6191B"/>
    <w:rsid w:val="00A86546"/>
    <w:rsid w:val="00AB764F"/>
    <w:rsid w:val="00AC5EF6"/>
    <w:rsid w:val="00AC6519"/>
    <w:rsid w:val="00AE1405"/>
    <w:rsid w:val="00AE4BB7"/>
    <w:rsid w:val="00AE6DFA"/>
    <w:rsid w:val="00AF2EB8"/>
    <w:rsid w:val="00B15C37"/>
    <w:rsid w:val="00B2240F"/>
    <w:rsid w:val="00B3724A"/>
    <w:rsid w:val="00B43EFB"/>
    <w:rsid w:val="00B45D94"/>
    <w:rsid w:val="00B554CD"/>
    <w:rsid w:val="00B60AE2"/>
    <w:rsid w:val="00B62949"/>
    <w:rsid w:val="00B700C6"/>
    <w:rsid w:val="00B72EF2"/>
    <w:rsid w:val="00B81F06"/>
    <w:rsid w:val="00B86D43"/>
    <w:rsid w:val="00B93C2A"/>
    <w:rsid w:val="00BA1C64"/>
    <w:rsid w:val="00BA74F4"/>
    <w:rsid w:val="00BB4EE7"/>
    <w:rsid w:val="00BD1D98"/>
    <w:rsid w:val="00BF6B6E"/>
    <w:rsid w:val="00C017A8"/>
    <w:rsid w:val="00C03F10"/>
    <w:rsid w:val="00C10A20"/>
    <w:rsid w:val="00C1600B"/>
    <w:rsid w:val="00C2146A"/>
    <w:rsid w:val="00C21643"/>
    <w:rsid w:val="00C31231"/>
    <w:rsid w:val="00C41D05"/>
    <w:rsid w:val="00C4600B"/>
    <w:rsid w:val="00C532F0"/>
    <w:rsid w:val="00C63FFE"/>
    <w:rsid w:val="00C64463"/>
    <w:rsid w:val="00C67DED"/>
    <w:rsid w:val="00C67EF9"/>
    <w:rsid w:val="00C7177A"/>
    <w:rsid w:val="00C80FB1"/>
    <w:rsid w:val="00C816EF"/>
    <w:rsid w:val="00C81D2A"/>
    <w:rsid w:val="00CA1873"/>
    <w:rsid w:val="00CA56E3"/>
    <w:rsid w:val="00CC337C"/>
    <w:rsid w:val="00CC4632"/>
    <w:rsid w:val="00CD50FA"/>
    <w:rsid w:val="00CD6C69"/>
    <w:rsid w:val="00CE3203"/>
    <w:rsid w:val="00CF4796"/>
    <w:rsid w:val="00D03E7D"/>
    <w:rsid w:val="00D077A3"/>
    <w:rsid w:val="00D10BED"/>
    <w:rsid w:val="00D2140E"/>
    <w:rsid w:val="00D31F27"/>
    <w:rsid w:val="00D33432"/>
    <w:rsid w:val="00D35084"/>
    <w:rsid w:val="00D739E0"/>
    <w:rsid w:val="00D81CE1"/>
    <w:rsid w:val="00DB2162"/>
    <w:rsid w:val="00DB3B04"/>
    <w:rsid w:val="00DB5984"/>
    <w:rsid w:val="00DD268B"/>
    <w:rsid w:val="00DD3540"/>
    <w:rsid w:val="00DE1EC0"/>
    <w:rsid w:val="00DE4C0B"/>
    <w:rsid w:val="00E025C5"/>
    <w:rsid w:val="00E04762"/>
    <w:rsid w:val="00E0695E"/>
    <w:rsid w:val="00E21CEC"/>
    <w:rsid w:val="00E258D1"/>
    <w:rsid w:val="00E26CBE"/>
    <w:rsid w:val="00E27C68"/>
    <w:rsid w:val="00E57D10"/>
    <w:rsid w:val="00E62656"/>
    <w:rsid w:val="00E63C26"/>
    <w:rsid w:val="00E82003"/>
    <w:rsid w:val="00EB099E"/>
    <w:rsid w:val="00EF2932"/>
    <w:rsid w:val="00EF327B"/>
    <w:rsid w:val="00F108CB"/>
    <w:rsid w:val="00F1662A"/>
    <w:rsid w:val="00F27872"/>
    <w:rsid w:val="00F369F5"/>
    <w:rsid w:val="00F43B61"/>
    <w:rsid w:val="00F43FCA"/>
    <w:rsid w:val="00F450B9"/>
    <w:rsid w:val="00F551F0"/>
    <w:rsid w:val="00F61952"/>
    <w:rsid w:val="00F629C0"/>
    <w:rsid w:val="00F66E70"/>
    <w:rsid w:val="00F72E05"/>
    <w:rsid w:val="00F754B3"/>
    <w:rsid w:val="00F90637"/>
    <w:rsid w:val="00F9504F"/>
    <w:rsid w:val="00FB0A33"/>
    <w:rsid w:val="00FB2A47"/>
    <w:rsid w:val="00FB2D62"/>
    <w:rsid w:val="00FB65B3"/>
    <w:rsid w:val="00FC014A"/>
    <w:rsid w:val="00FD1D9C"/>
    <w:rsid w:val="00FE04F0"/>
    <w:rsid w:val="00FF29CA"/>
    <w:rsid w:val="15A4380A"/>
    <w:rsid w:val="217705D9"/>
    <w:rsid w:val="3CF964BA"/>
    <w:rsid w:val="7D76EF39"/>
    <w:rsid w:val="7DD3A5A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uiPriority="0"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27677"/>
    <w:pPr>
      <w:suppressAutoHyphens/>
      <w:spacing w:before="12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CA187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CA187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CA187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CA1873"/>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itulo1" w:customStyle="1">
    <w:name w:val="Titulo1"/>
    <w:basedOn w:val="Normal"/>
    <w:next w:val="Normal"/>
    <w:link w:val="Titulo1Car"/>
    <w:rsid w:val="00CA1873"/>
    <w:pPr>
      <w:numPr>
        <w:numId w:val="28"/>
      </w:numPr>
    </w:pPr>
    <w:rPr>
      <w:rFonts w:ascii="Arial" w:hAnsi="Arial" w:cstheme="minorBidi"/>
      <w:b/>
      <w:sz w:val="28"/>
      <w:szCs w:val="22"/>
      <w:lang w:val="es-ES"/>
    </w:rPr>
  </w:style>
  <w:style w:type="paragraph" w:styleId="Titulo10" w:customStyle="1">
    <w:name w:val="Titulo_1"/>
    <w:basedOn w:val="Normal"/>
    <w:next w:val="Normal"/>
    <w:link w:val="Titulo1Car0"/>
    <w:autoRedefine/>
    <w:rsid w:val="00CA1873"/>
    <w:pPr>
      <w:numPr>
        <w:numId w:val="31"/>
      </w:numPr>
      <w:outlineLvl w:val="0"/>
    </w:pPr>
    <w:rPr>
      <w:rFonts w:ascii="Arial" w:hAnsi="Arial" w:cstheme="minorBidi"/>
      <w:b/>
      <w:sz w:val="28"/>
      <w:szCs w:val="22"/>
      <w:lang w:val="es-ES"/>
    </w:rPr>
  </w:style>
  <w:style w:type="character" w:styleId="Titulo1Car" w:customStyle="1">
    <w:name w:val="Titulo1 Car"/>
    <w:basedOn w:val="Fuentedeprrafopredeter"/>
    <w:link w:val="Titulo1"/>
    <w:qFormat/>
    <w:rsid w:val="00CA1873"/>
    <w:rPr>
      <w:rFonts w:ascii="Arial" w:hAnsi="Arial"/>
      <w:b/>
      <w:sz w:val="28"/>
    </w:rPr>
  </w:style>
  <w:style w:type="character" w:styleId="Ttulo1Car" w:customStyle="1">
    <w:name w:val="Título 1 Car"/>
    <w:basedOn w:val="Fuentedeprrafopredeter"/>
    <w:link w:val="Ttulo1"/>
    <w:uiPriority w:val="9"/>
    <w:qFormat/>
    <w:rsid w:val="00CA1873"/>
    <w:rPr>
      <w:rFonts w:ascii="Roboto Light" w:hAnsi="Roboto Light" w:eastAsiaTheme="majorEastAsia" w:cstheme="majorBidi"/>
      <w:b/>
      <w:sz w:val="28"/>
      <w:szCs w:val="32"/>
      <w:lang w:val="hsb-DE"/>
    </w:rPr>
  </w:style>
  <w:style w:type="paragraph" w:styleId="TtuloTDC">
    <w:name w:val="TOC Heading"/>
    <w:basedOn w:val="Ttulo1"/>
    <w:next w:val="Normal"/>
    <w:uiPriority w:val="39"/>
    <w:unhideWhenUsed/>
    <w:qFormat/>
    <w:rsid w:val="00CA1873"/>
    <w:pPr>
      <w:outlineLvl w:val="9"/>
    </w:pPr>
    <w:rPr>
      <w:lang w:eastAsia="es-ES"/>
    </w:rPr>
  </w:style>
  <w:style w:type="paragraph" w:styleId="TDC2">
    <w:name w:val="toc 2"/>
    <w:basedOn w:val="Normal"/>
    <w:next w:val="Normal"/>
    <w:autoRedefine/>
    <w:uiPriority w:val="39"/>
    <w:unhideWhenUsed/>
    <w:rsid w:val="00CA1873"/>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CA1873"/>
    <w:pPr>
      <w:spacing w:after="100"/>
    </w:pPr>
    <w:rPr>
      <w:rFonts w:cs="Times New Roman" w:eastAsiaTheme="minorEastAsia"/>
      <w:lang w:eastAsia="es-ES"/>
    </w:rPr>
  </w:style>
  <w:style w:type="paragraph" w:styleId="TDC3">
    <w:name w:val="toc 3"/>
    <w:basedOn w:val="Normal"/>
    <w:next w:val="Normal"/>
    <w:autoRedefine/>
    <w:uiPriority w:val="39"/>
    <w:unhideWhenUsed/>
    <w:rsid w:val="00CA1873"/>
    <w:pPr>
      <w:spacing w:after="100"/>
      <w:ind w:left="440"/>
    </w:pPr>
    <w:rPr>
      <w:rFonts w:cs="Times New Roman" w:eastAsiaTheme="minorEastAsia"/>
      <w:lang w:eastAsia="es-ES"/>
    </w:rPr>
  </w:style>
  <w:style w:type="paragraph" w:styleId="Sinespaciado">
    <w:name w:val="No Spacing"/>
    <w:uiPriority w:val="1"/>
    <w:rsid w:val="00CA1873"/>
    <w:pPr>
      <w:suppressAutoHyphens/>
      <w:spacing w:after="0" w:line="240" w:lineRule="auto"/>
    </w:pPr>
  </w:style>
  <w:style w:type="paragraph" w:styleId="Titulo2" w:customStyle="1">
    <w:name w:val="Titulo2"/>
    <w:basedOn w:val="Normal"/>
    <w:next w:val="Normal"/>
    <w:link w:val="Titulo2Car"/>
    <w:qFormat/>
    <w:rsid w:val="00CA1873"/>
    <w:pPr>
      <w:numPr>
        <w:numId w:val="32"/>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CA1873"/>
    <w:pPr>
      <w:ind w:left="720"/>
      <w:contextualSpacing/>
    </w:pPr>
  </w:style>
  <w:style w:type="character" w:styleId="Titulo1Car0" w:customStyle="1">
    <w:name w:val="Titulo_1 Car"/>
    <w:basedOn w:val="Fuentedeprrafopredeter"/>
    <w:link w:val="Titulo10"/>
    <w:qFormat/>
    <w:rsid w:val="00CA1873"/>
    <w:rPr>
      <w:rFonts w:ascii="Arial" w:hAnsi="Arial"/>
      <w:b/>
      <w:sz w:val="28"/>
    </w:rPr>
  </w:style>
  <w:style w:type="character" w:styleId="Titulo2Car" w:customStyle="1">
    <w:name w:val="Titulo2 Car"/>
    <w:basedOn w:val="Titulo1Car0"/>
    <w:link w:val="Titulo2"/>
    <w:qFormat/>
    <w:rsid w:val="00CA1873"/>
    <w:rPr>
      <w:rFonts w:ascii="Arial" w:hAnsi="Arial"/>
      <w:b/>
      <w:sz w:val="28"/>
    </w:rPr>
  </w:style>
  <w:style w:type="paragraph" w:styleId="Titulo4" w:customStyle="1">
    <w:name w:val="Titulo4"/>
    <w:basedOn w:val="Normal"/>
    <w:next w:val="Normal"/>
    <w:rsid w:val="00CA1873"/>
    <w:pPr>
      <w:numPr>
        <w:numId w:val="29"/>
      </w:numPr>
    </w:pPr>
    <w:rPr>
      <w:b/>
    </w:rPr>
  </w:style>
  <w:style w:type="paragraph" w:styleId="Encabezado">
    <w:name w:val="header"/>
    <w:basedOn w:val="Normal"/>
    <w:link w:val="EncabezadoCar"/>
    <w:unhideWhenUsed/>
    <w:rsid w:val="00CA1873"/>
    <w:pPr>
      <w:tabs>
        <w:tab w:val="center" w:pos="4252"/>
        <w:tab w:val="right" w:pos="8504"/>
      </w:tabs>
      <w:spacing w:after="0"/>
    </w:pPr>
    <w:rPr>
      <w:rFonts w:asciiTheme="minorHAnsi" w:hAnsiTheme="minorHAnsi" w:cstheme="minorBidi"/>
      <w:sz w:val="22"/>
      <w:szCs w:val="22"/>
      <w:lang w:val="es-ES"/>
    </w:rPr>
  </w:style>
  <w:style w:type="character" w:styleId="EncabezadoCar" w:customStyle="1">
    <w:name w:val="Encabezado Car"/>
    <w:basedOn w:val="Fuentedeprrafopredeter"/>
    <w:link w:val="Encabezado"/>
    <w:qFormat/>
    <w:rsid w:val="00CA1873"/>
  </w:style>
  <w:style w:type="paragraph" w:styleId="Piedepgina">
    <w:name w:val="footer"/>
    <w:basedOn w:val="Normal"/>
    <w:link w:val="PiedepginaCar"/>
    <w:uiPriority w:val="99"/>
    <w:unhideWhenUsed/>
    <w:rsid w:val="00CA1873"/>
    <w:pPr>
      <w:tabs>
        <w:tab w:val="center" w:pos="4252"/>
        <w:tab w:val="right" w:pos="8504"/>
      </w:tabs>
      <w:spacing w:after="0"/>
    </w:pPr>
    <w:rPr>
      <w:rFonts w:asciiTheme="minorHAnsi" w:hAnsiTheme="minorHAnsi" w:cstheme="minorBidi"/>
      <w:sz w:val="22"/>
      <w:szCs w:val="22"/>
      <w:lang w:val="es-ES"/>
    </w:rPr>
  </w:style>
  <w:style w:type="character" w:styleId="PiedepginaCar" w:customStyle="1">
    <w:name w:val="Pie de página Car"/>
    <w:basedOn w:val="Fuentedeprrafopredeter"/>
    <w:link w:val="Piedepgina"/>
    <w:uiPriority w:val="99"/>
    <w:qFormat/>
    <w:rsid w:val="00CA1873"/>
  </w:style>
  <w:style w:type="character" w:styleId="Nmerodepgina">
    <w:name w:val="page number"/>
    <w:basedOn w:val="Fuentedeprrafopredeter"/>
    <w:qFormat/>
    <w:rsid w:val="00CA1873"/>
  </w:style>
  <w:style w:type="paragraph" w:styleId="Vorspannberschrift" w:customStyle="1">
    <w:name w:val="Vorspann_Überschrift"/>
    <w:basedOn w:val="Normal"/>
    <w:next w:val="Normal"/>
    <w:rsid w:val="00CA187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CA1873"/>
    <w:pPr>
      <w:numPr>
        <w:numId w:val="48"/>
      </w:numPr>
      <w:spacing w:after="0"/>
    </w:pPr>
    <w:rPr>
      <w:rFonts w:eastAsia="Times New Roman" w:cs="Times New Roman"/>
      <w:lang w:val="de-DE" w:eastAsia="de-DE"/>
    </w:rPr>
  </w:style>
  <w:style w:type="table" w:styleId="Tablaconcuadrcula">
    <w:name w:val="Table Grid"/>
    <w:basedOn w:val="Tablanormal"/>
    <w:uiPriority w:val="39"/>
    <w:rsid w:val="00CA1873"/>
    <w:pPr>
      <w:suppressAutoHyphens/>
      <w:spacing w:before="120" w:after="0" w:line="240" w:lineRule="auto"/>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CA1873"/>
    <w:rPr>
      <w:color w:val="9D9D9D" w:themeColor="hyperlink"/>
      <w:u w:val="single"/>
    </w:rPr>
  </w:style>
  <w:style w:type="character" w:styleId="Ttulo2Car" w:customStyle="1">
    <w:name w:val="Título 2 Car"/>
    <w:basedOn w:val="Fuentedeprrafopredeter"/>
    <w:link w:val="Ttulo2"/>
    <w:uiPriority w:val="9"/>
    <w:qFormat/>
    <w:rsid w:val="00CA1873"/>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CA1873"/>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CA1873"/>
    <w:rPr>
      <w:rFonts w:ascii="Roboto Light" w:hAnsi="Roboto Light" w:eastAsiaTheme="majorEastAsia" w:cstheme="majorBidi"/>
      <w:iCs/>
      <w:sz w:val="24"/>
      <w:szCs w:val="20"/>
      <w:u w:val="single"/>
      <w:lang w:val="hsb-DE"/>
    </w:rPr>
  </w:style>
  <w:style w:type="paragraph" w:styleId="Textodebloque">
    <w:name w:val="Block Text"/>
    <w:basedOn w:val="Normal"/>
    <w:rsid w:val="00CA1873"/>
    <w:pPr>
      <w:spacing w:after="120"/>
      <w:ind w:left="1440" w:right="1440"/>
      <w:jc w:val="left"/>
    </w:pPr>
    <w:rPr>
      <w:rFonts w:eastAsia="Times New Roman" w:cs="Times New Roman"/>
      <w:lang w:val="de-DE" w:eastAsia="de-DE"/>
    </w:rPr>
  </w:style>
  <w:style w:type="paragraph" w:styleId="Textoindependiente">
    <w:name w:val="Body Text"/>
    <w:basedOn w:val="Normal"/>
    <w:link w:val="TextoindependienteCar"/>
    <w:rsid w:val="00CA1873"/>
    <w:pPr>
      <w:spacing w:after="120"/>
      <w:jc w:val="left"/>
    </w:pPr>
    <w:rPr>
      <w:rFonts w:ascii="Arial" w:hAnsi="Arial" w:eastAsia="Times New Roman" w:cs="Times New Roman"/>
      <w:sz w:val="22"/>
      <w:lang w:val="de-DE" w:eastAsia="de-DE"/>
    </w:rPr>
  </w:style>
  <w:style w:type="character" w:styleId="TextoindependienteCar" w:customStyle="1">
    <w:name w:val="Texto independiente Car"/>
    <w:basedOn w:val="Fuentedeprrafopredeter"/>
    <w:link w:val="Textoindependiente"/>
    <w:qFormat/>
    <w:rsid w:val="00CA1873"/>
    <w:rPr>
      <w:rFonts w:ascii="Arial" w:hAnsi="Arial" w:eastAsia="Times New Roman" w:cs="Times New Roman"/>
      <w:szCs w:val="20"/>
      <w:lang w:val="de-DE" w:eastAsia="de-DE"/>
    </w:rPr>
  </w:style>
  <w:style w:type="paragraph" w:styleId="Textodeglobo">
    <w:name w:val="Balloon Text"/>
    <w:basedOn w:val="Normal"/>
    <w:link w:val="TextodegloboCar"/>
    <w:uiPriority w:val="99"/>
    <w:semiHidden/>
    <w:unhideWhenUsed/>
    <w:qFormat/>
    <w:rsid w:val="00CA1873"/>
    <w:pPr>
      <w:spacing w:after="0"/>
    </w:pPr>
    <w:rPr>
      <w:rFonts w:ascii="Segoe UI" w:hAnsi="Segoe UI" w:cs="Segoe UI"/>
      <w:sz w:val="18"/>
      <w:szCs w:val="18"/>
      <w:lang w:val="es-ES"/>
    </w:rPr>
  </w:style>
  <w:style w:type="character" w:styleId="TextodegloboCar" w:customStyle="1">
    <w:name w:val="Texto de globo Car"/>
    <w:basedOn w:val="Fuentedeprrafopredeter"/>
    <w:link w:val="Textodeglobo"/>
    <w:uiPriority w:val="99"/>
    <w:semiHidden/>
    <w:qFormat/>
    <w:rsid w:val="00CA1873"/>
    <w:rPr>
      <w:rFonts w:ascii="Segoe UI" w:hAnsi="Segoe UI" w:cs="Segoe UI"/>
      <w:sz w:val="18"/>
      <w:szCs w:val="18"/>
    </w:rPr>
  </w:style>
  <w:style w:type="table" w:styleId="TableNormal" w:customStyle="1">
    <w:name w:val="Table Normal"/>
    <w:uiPriority w:val="2"/>
    <w:semiHidden/>
    <w:unhideWhenUsed/>
    <w:qFormat/>
    <w:rsid w:val="00CA1873"/>
    <w:pPr>
      <w:suppressAutoHyphens/>
      <w:spacing w:after="0" w:line="240" w:lineRule="auto"/>
    </w:pPr>
    <w:rPr>
      <w:lang w:val="en-US"/>
    </w:rPr>
    <w:tblPr>
      <w:tblCellMar>
        <w:top w:w="0" w:type="dxa"/>
        <w:left w:w="0" w:type="dxa"/>
        <w:bottom w:w="0" w:type="dxa"/>
        <w:right w:w="0" w:type="dxa"/>
      </w:tblCellMar>
    </w:tblPr>
  </w:style>
  <w:style w:type="paragraph" w:styleId="TableParagraph" w:customStyle="1">
    <w:name w:val="Table Paragraph"/>
    <w:basedOn w:val="Normal"/>
    <w:uiPriority w:val="1"/>
    <w:rsid w:val="00CA1873"/>
    <w:pPr>
      <w:widowControl w:val="0"/>
      <w:spacing w:after="0" w:line="240" w:lineRule="auto"/>
      <w:jc w:val="left"/>
    </w:pPr>
    <w:rPr>
      <w:rFonts w:ascii="Arial Narrow" w:hAnsi="Arial Narrow" w:eastAsia="Arial Narrow" w:cs="Arial Narrow"/>
      <w:lang w:val="es-CO" w:eastAsia="es-CO" w:bidi="es-CO"/>
    </w:rPr>
  </w:style>
  <w:style w:type="paragraph" w:styleId="Sangra3detindependiente">
    <w:name w:val="Body Text Indent 3"/>
    <w:basedOn w:val="Normal"/>
    <w:link w:val="Sangra3detindependienteCar"/>
    <w:uiPriority w:val="99"/>
    <w:unhideWhenUsed/>
    <w:rsid w:val="00B15C37"/>
    <w:pPr>
      <w:spacing w:after="120"/>
      <w:ind w:left="283"/>
    </w:pPr>
    <w:rPr>
      <w:sz w:val="16"/>
      <w:szCs w:val="16"/>
    </w:rPr>
  </w:style>
  <w:style w:type="character" w:styleId="Sangra3detindependienteCar" w:customStyle="1">
    <w:name w:val="Sangría 3 de t. independiente Car"/>
    <w:basedOn w:val="Fuentedeprrafopredeter"/>
    <w:link w:val="Sangra3detindependiente"/>
    <w:uiPriority w:val="99"/>
    <w:rsid w:val="00B15C37"/>
    <w:rPr>
      <w:rFonts w:ascii="Arial" w:hAnsi="Arial"/>
      <w:sz w:val="16"/>
      <w:szCs w:val="16"/>
    </w:rPr>
  </w:style>
  <w:style w:type="paragraph" w:styleId="Contenidodelatabla" w:customStyle="1">
    <w:name w:val="Contenido de la tabla"/>
    <w:basedOn w:val="Normal"/>
    <w:qFormat/>
    <w:rsid w:val="00CA1873"/>
    <w:pPr>
      <w:widowControl w:val="0"/>
      <w:suppressLineNumbers/>
      <w:jc w:val="left"/>
    </w:pPr>
  </w:style>
  <w:style w:type="table" w:styleId="Tablaconcuadrcula1" w:customStyle="1">
    <w:name w:val="Tabla con cuadrícula1"/>
    <w:basedOn w:val="Tablanormal"/>
    <w:next w:val="Tablaconcuadrcula"/>
    <w:uiPriority w:val="39"/>
    <w:rsid w:val="00CA1873"/>
    <w:pPr>
      <w:suppressAutoHyphens/>
      <w:spacing w:before="120" w:after="0" w:line="240" w:lineRule="auto"/>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CA1873"/>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styleId="Enlacedelndice" w:customStyle="1">
    <w:name w:val="Enlace del índice"/>
    <w:qFormat/>
    <w:rsid w:val="00CA1873"/>
  </w:style>
  <w:style w:type="paragraph" w:styleId="Ttulo">
    <w:name w:val="Title"/>
    <w:basedOn w:val="Normal"/>
    <w:next w:val="Textoindependiente"/>
    <w:link w:val="TtuloCar"/>
    <w:rsid w:val="00CA1873"/>
    <w:pPr>
      <w:keepNext/>
      <w:spacing w:before="240" w:after="120"/>
    </w:pPr>
    <w:rPr>
      <w:rFonts w:ascii="Liberation Sans" w:hAnsi="Liberation Sans" w:eastAsia="Microsoft YaHei" w:cs="Lucida Sans"/>
      <w:sz w:val="28"/>
      <w:szCs w:val="28"/>
    </w:rPr>
  </w:style>
  <w:style w:type="character" w:styleId="TtuloCar" w:customStyle="1">
    <w:name w:val="Título Car"/>
    <w:basedOn w:val="Fuentedeprrafopredeter"/>
    <w:link w:val="Ttulo"/>
    <w:rsid w:val="00EF327B"/>
    <w:rPr>
      <w:rFonts w:ascii="Liberation Sans" w:hAnsi="Liberation Sans" w:eastAsia="Microsoft YaHei" w:cs="Lucida Sans"/>
      <w:sz w:val="28"/>
      <w:szCs w:val="28"/>
      <w:lang w:val="hsb-DE"/>
    </w:rPr>
  </w:style>
  <w:style w:type="paragraph" w:styleId="Lista">
    <w:name w:val="List"/>
    <w:basedOn w:val="Textoindependiente"/>
    <w:rsid w:val="00CA1873"/>
    <w:rPr>
      <w:rFonts w:cs="Lucida Sans"/>
    </w:rPr>
  </w:style>
  <w:style w:type="paragraph" w:styleId="Descripcin">
    <w:name w:val="caption"/>
    <w:basedOn w:val="Normal"/>
    <w:qFormat/>
    <w:rsid w:val="00CA1873"/>
    <w:pPr>
      <w:suppressLineNumbers/>
      <w:spacing w:after="120"/>
    </w:pPr>
    <w:rPr>
      <w:rFonts w:cs="Lucida Sans"/>
      <w:i/>
      <w:iCs/>
      <w:szCs w:val="24"/>
    </w:rPr>
  </w:style>
  <w:style w:type="paragraph" w:styleId="ndice" w:customStyle="1">
    <w:name w:val="Índice"/>
    <w:basedOn w:val="Normal"/>
    <w:qFormat/>
    <w:rsid w:val="00CA1873"/>
    <w:pPr>
      <w:suppressLineNumbers/>
    </w:pPr>
    <w:rPr>
      <w:rFonts w:cs="Lucida Sans"/>
    </w:rPr>
  </w:style>
  <w:style w:type="paragraph" w:styleId="ndice1">
    <w:name w:val="index 1"/>
    <w:basedOn w:val="Normal"/>
    <w:next w:val="Normal"/>
    <w:autoRedefine/>
    <w:uiPriority w:val="99"/>
    <w:semiHidden/>
    <w:unhideWhenUsed/>
    <w:rsid w:val="00EF327B"/>
    <w:pPr>
      <w:spacing w:before="0" w:after="0" w:line="240" w:lineRule="auto"/>
      <w:ind w:left="240" w:hanging="240"/>
    </w:pPr>
  </w:style>
  <w:style w:type="paragraph" w:styleId="Ttulodendice">
    <w:name w:val="index heading"/>
    <w:basedOn w:val="Ttulo"/>
    <w:rsid w:val="00CA1873"/>
  </w:style>
  <w:style w:type="paragraph" w:styleId="Cabeceraypie" w:customStyle="1">
    <w:name w:val="Cabecera y pie"/>
    <w:basedOn w:val="Normal"/>
    <w:qFormat/>
    <w:rsid w:val="00CA1873"/>
  </w:style>
  <w:style w:type="paragraph" w:styleId="Listavietas1" w:customStyle="1">
    <w:name w:val="Lista viñetas 1"/>
    <w:basedOn w:val="Prrafodelista"/>
    <w:link w:val="Listavietas1Car"/>
    <w:qFormat/>
    <w:rsid w:val="00CA1873"/>
    <w:pPr>
      <w:numPr>
        <w:numId w:val="43"/>
      </w:numPr>
      <w:tabs>
        <w:tab w:val="clear" w:pos="926"/>
        <w:tab w:val="num" w:pos="709"/>
      </w:tabs>
      <w:ind w:left="709" w:hanging="567"/>
    </w:pPr>
  </w:style>
  <w:style w:type="paragraph" w:styleId="Contenidodelmarco" w:customStyle="1">
    <w:name w:val="Contenido del marco"/>
    <w:basedOn w:val="Normal"/>
    <w:qFormat/>
    <w:rsid w:val="00CA1873"/>
  </w:style>
  <w:style w:type="paragraph" w:styleId="Ttulodelatabla" w:customStyle="1">
    <w:name w:val="Título de la tabla"/>
    <w:basedOn w:val="Contenidodelatabla"/>
    <w:qFormat/>
    <w:rsid w:val="00CA1873"/>
    <w:pPr>
      <w:jc w:val="center"/>
    </w:pPr>
    <w:rPr>
      <w:b/>
      <w:bCs/>
    </w:rPr>
  </w:style>
  <w:style w:type="character" w:styleId="SangradetextonormalCar" w:customStyle="1">
    <w:name w:val="Sangría de texto normal Car"/>
    <w:basedOn w:val="Fuentedeprrafopredeter"/>
    <w:link w:val="Sangradetextonormal"/>
    <w:uiPriority w:val="99"/>
    <w:semiHidden/>
    <w:qFormat/>
    <w:rsid w:val="00CA1873"/>
    <w:rPr>
      <w:rFonts w:ascii="Arial" w:hAnsi="Arial"/>
    </w:rPr>
  </w:style>
  <w:style w:type="paragraph" w:styleId="Sangradetextonormal">
    <w:name w:val="Body Text Indent"/>
    <w:basedOn w:val="Normal"/>
    <w:link w:val="SangradetextonormalCar"/>
    <w:uiPriority w:val="99"/>
    <w:semiHidden/>
    <w:unhideWhenUsed/>
    <w:rsid w:val="00CA1873"/>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CA1873"/>
    <w:rPr>
      <w:rFonts w:ascii="Arial" w:hAnsi="Arial"/>
    </w:rPr>
  </w:style>
  <w:style w:type="paragraph" w:styleId="paragraph" w:customStyle="1">
    <w:name w:val="paragraph"/>
    <w:basedOn w:val="Normal"/>
    <w:rsid w:val="00CA1873"/>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CA1873"/>
  </w:style>
  <w:style w:type="character" w:styleId="eop" w:customStyle="1">
    <w:name w:val="eop"/>
    <w:basedOn w:val="Fuentedeprrafopredeter"/>
    <w:rsid w:val="00CA1873"/>
  </w:style>
  <w:style w:type="paragraph" w:styleId="TituloportadaSP" w:customStyle="1">
    <w:name w:val="Titulo portada SP"/>
    <w:basedOn w:val="Normal"/>
    <w:link w:val="TituloportadaSPCar"/>
    <w:qFormat/>
    <w:rsid w:val="00CA1873"/>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CA1873"/>
    <w:rPr>
      <w:rFonts w:ascii="Exo" w:hAnsi="Exo" w:cs="Open Sans"/>
      <w:b/>
      <w:bCs/>
      <w:color w:val="4D868E"/>
      <w:sz w:val="32"/>
      <w:szCs w:val="32"/>
      <w:lang w:val="hsb-DE"/>
    </w:rPr>
  </w:style>
  <w:style w:type="paragraph" w:styleId="Titulo1SP" w:customStyle="1">
    <w:name w:val="Titulo 1 SP"/>
    <w:basedOn w:val="Ttulo1"/>
    <w:qFormat/>
    <w:rsid w:val="00CA1873"/>
    <w:pPr>
      <w:numPr>
        <w:numId w:val="42"/>
      </w:numPr>
      <w:spacing w:before="120" w:after="120" w:line="276" w:lineRule="auto"/>
    </w:pPr>
    <w:rPr>
      <w:rFonts w:ascii="Trebuchet MS" w:hAnsi="Trebuchet MS"/>
    </w:rPr>
  </w:style>
  <w:style w:type="paragraph" w:styleId="Titulo2SP" w:customStyle="1">
    <w:name w:val="Titulo 2 SP"/>
    <w:basedOn w:val="Titulo1SP"/>
    <w:qFormat/>
    <w:rsid w:val="00CA1873"/>
    <w:pPr>
      <w:numPr>
        <w:ilvl w:val="1"/>
      </w:numPr>
      <w:ind w:left="432"/>
    </w:pPr>
  </w:style>
  <w:style w:type="paragraph" w:styleId="Ttulo3SP" w:customStyle="1">
    <w:name w:val="Título 3 SP"/>
    <w:basedOn w:val="Titulo2SP"/>
    <w:qFormat/>
    <w:rsid w:val="00CA1873"/>
    <w:pPr>
      <w:numPr>
        <w:ilvl w:val="2"/>
      </w:numPr>
      <w:ind w:left="851" w:hanging="851"/>
    </w:pPr>
    <w:rPr>
      <w:sz w:val="24"/>
      <w:szCs w:val="28"/>
    </w:rPr>
  </w:style>
  <w:style w:type="paragraph" w:styleId="Listaconvietas2">
    <w:name w:val="List Bullet 2"/>
    <w:basedOn w:val="Normal"/>
    <w:uiPriority w:val="99"/>
    <w:semiHidden/>
    <w:unhideWhenUsed/>
    <w:rsid w:val="00CA1873"/>
    <w:pPr>
      <w:numPr>
        <w:numId w:val="44"/>
      </w:numPr>
      <w:contextualSpacing/>
    </w:pPr>
  </w:style>
  <w:style w:type="paragraph" w:styleId="Listavietas2" w:customStyle="1">
    <w:name w:val="Lista viñetas 2"/>
    <w:basedOn w:val="Normal"/>
    <w:link w:val="Listavietas2Car"/>
    <w:autoRedefine/>
    <w:qFormat/>
    <w:rsid w:val="00CA1873"/>
    <w:pPr>
      <w:numPr>
        <w:numId w:val="47"/>
      </w:numPr>
      <w:ind w:left="1072" w:hanging="505"/>
    </w:pPr>
  </w:style>
  <w:style w:type="character" w:styleId="PrrafodelistaCar" w:customStyle="1">
    <w:name w:val="Párrafo de lista Car"/>
    <w:basedOn w:val="Fuentedeprrafopredeter"/>
    <w:link w:val="Prrafodelista"/>
    <w:uiPriority w:val="34"/>
    <w:rsid w:val="00CA1873"/>
    <w:rPr>
      <w:rFonts w:ascii="Roboto Light" w:hAnsi="Roboto Light" w:cs="Open Sans"/>
      <w:sz w:val="24"/>
      <w:szCs w:val="20"/>
      <w:lang w:val="hsb-DE"/>
    </w:rPr>
  </w:style>
  <w:style w:type="character" w:styleId="Listavietas2Car" w:customStyle="1">
    <w:name w:val="Lista viñetas 2 Car"/>
    <w:basedOn w:val="Fuentedeprrafopredeter"/>
    <w:link w:val="Listavietas2"/>
    <w:rsid w:val="00CA1873"/>
    <w:rPr>
      <w:rFonts w:ascii="Roboto Light" w:hAnsi="Roboto Light" w:cs="Open Sans"/>
      <w:sz w:val="24"/>
      <w:szCs w:val="20"/>
      <w:lang w:val="hsb-DE"/>
    </w:rPr>
  </w:style>
  <w:style w:type="character" w:styleId="Listavietas1Car" w:customStyle="1">
    <w:name w:val="Lista viñetas 1 Car"/>
    <w:basedOn w:val="PrrafodelistaCar"/>
    <w:link w:val="Listavietas1"/>
    <w:rsid w:val="00CA1873"/>
    <w:rPr>
      <w:rFonts w:ascii="Roboto Light" w:hAnsi="Roboto Light" w:cs="Open Sans"/>
      <w:sz w:val="24"/>
      <w:szCs w:val="20"/>
      <w:lang w:val="hsb-DE"/>
    </w:rPr>
  </w:style>
  <w:style w:type="character" w:styleId="Mencinsinresolver">
    <w:name w:val="Unresolved Mention"/>
    <w:basedOn w:val="Fuentedeprrafopredeter"/>
    <w:uiPriority w:val="99"/>
    <w:semiHidden/>
    <w:unhideWhenUsed/>
    <w:rsid w:val="00E0695E"/>
    <w:rPr>
      <w:color w:val="605E5C"/>
      <w:shd w:val="clear" w:color="auto" w:fill="E1DFDD"/>
    </w:rPr>
  </w:style>
  <w:style w:type="character" w:styleId="Textoennegrita">
    <w:name w:val="Strong"/>
    <w:basedOn w:val="Fuentedeprrafopredeter"/>
    <w:uiPriority w:val="22"/>
    <w:qFormat/>
    <w:rsid w:val="000038E7"/>
    <w:rPr>
      <w:b/>
      <w:bCs/>
    </w:rPr>
  </w:style>
  <w:style w:type="character" w:styleId="Refdecomentario">
    <w:name w:val="annotation reference"/>
    <w:basedOn w:val="Fuentedeprrafopredeter"/>
    <w:uiPriority w:val="99"/>
    <w:semiHidden/>
    <w:unhideWhenUsed/>
    <w:rsid w:val="00C63FFE"/>
    <w:rPr>
      <w:sz w:val="16"/>
      <w:szCs w:val="16"/>
    </w:rPr>
  </w:style>
  <w:style w:type="paragraph" w:styleId="Textocomentario">
    <w:name w:val="annotation text"/>
    <w:basedOn w:val="Normal"/>
    <w:link w:val="TextocomentarioCar"/>
    <w:uiPriority w:val="99"/>
    <w:unhideWhenUsed/>
    <w:rsid w:val="00C63FFE"/>
    <w:pPr>
      <w:spacing w:line="240" w:lineRule="auto"/>
    </w:pPr>
    <w:rPr>
      <w:sz w:val="20"/>
    </w:rPr>
  </w:style>
  <w:style w:type="character" w:styleId="TextocomentarioCar" w:customStyle="1">
    <w:name w:val="Texto comentario Car"/>
    <w:basedOn w:val="Fuentedeprrafopredeter"/>
    <w:link w:val="Textocomentario"/>
    <w:uiPriority w:val="99"/>
    <w:rsid w:val="00C63FFE"/>
    <w:rPr>
      <w:rFonts w:ascii="Roboto Light" w:hAnsi="Roboto Light" w:cs="Open Sans"/>
      <w:sz w:val="20"/>
      <w:szCs w:val="20"/>
      <w:lang w:val="hsb-DE"/>
    </w:rPr>
  </w:style>
  <w:style w:type="paragraph" w:styleId="Asuntodelcomentario">
    <w:name w:val="annotation subject"/>
    <w:basedOn w:val="Textocomentario"/>
    <w:next w:val="Textocomentario"/>
    <w:link w:val="AsuntodelcomentarioCar"/>
    <w:uiPriority w:val="99"/>
    <w:semiHidden/>
    <w:unhideWhenUsed/>
    <w:rsid w:val="00C63FFE"/>
    <w:rPr>
      <w:b/>
      <w:bCs/>
    </w:rPr>
  </w:style>
  <w:style w:type="character" w:styleId="AsuntodelcomentarioCar" w:customStyle="1">
    <w:name w:val="Asunto del comentario Car"/>
    <w:basedOn w:val="TextocomentarioCar"/>
    <w:link w:val="Asuntodelcomentario"/>
    <w:uiPriority w:val="99"/>
    <w:semiHidden/>
    <w:rsid w:val="00C63FFE"/>
    <w:rPr>
      <w:rFonts w:ascii="Roboto Light" w:hAnsi="Roboto Light" w:cs="Open Sans"/>
      <w:b/>
      <w:bCs/>
      <w:sz w:val="20"/>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97694">
      <w:bodyDiv w:val="1"/>
      <w:marLeft w:val="0"/>
      <w:marRight w:val="0"/>
      <w:marTop w:val="0"/>
      <w:marBottom w:val="0"/>
      <w:divBdr>
        <w:top w:val="none" w:sz="0" w:space="0" w:color="auto"/>
        <w:left w:val="none" w:sz="0" w:space="0" w:color="auto"/>
        <w:bottom w:val="none" w:sz="0" w:space="0" w:color="auto"/>
        <w:right w:val="none" w:sz="0" w:space="0" w:color="auto"/>
      </w:divBdr>
    </w:div>
    <w:div w:id="347759899">
      <w:bodyDiv w:val="1"/>
      <w:marLeft w:val="0"/>
      <w:marRight w:val="0"/>
      <w:marTop w:val="0"/>
      <w:marBottom w:val="0"/>
      <w:divBdr>
        <w:top w:val="none" w:sz="0" w:space="0" w:color="auto"/>
        <w:left w:val="none" w:sz="0" w:space="0" w:color="auto"/>
        <w:bottom w:val="none" w:sz="0" w:space="0" w:color="auto"/>
        <w:right w:val="none" w:sz="0" w:space="0" w:color="auto"/>
      </w:divBdr>
    </w:div>
    <w:div w:id="448740278">
      <w:bodyDiv w:val="1"/>
      <w:marLeft w:val="0"/>
      <w:marRight w:val="0"/>
      <w:marTop w:val="0"/>
      <w:marBottom w:val="0"/>
      <w:divBdr>
        <w:top w:val="none" w:sz="0" w:space="0" w:color="auto"/>
        <w:left w:val="none" w:sz="0" w:space="0" w:color="auto"/>
        <w:bottom w:val="none" w:sz="0" w:space="0" w:color="auto"/>
        <w:right w:val="none" w:sz="0" w:space="0" w:color="auto"/>
      </w:divBdr>
    </w:div>
    <w:div w:id="732655327">
      <w:bodyDiv w:val="1"/>
      <w:marLeft w:val="0"/>
      <w:marRight w:val="0"/>
      <w:marTop w:val="0"/>
      <w:marBottom w:val="0"/>
      <w:divBdr>
        <w:top w:val="none" w:sz="0" w:space="0" w:color="auto"/>
        <w:left w:val="none" w:sz="0" w:space="0" w:color="auto"/>
        <w:bottom w:val="none" w:sz="0" w:space="0" w:color="auto"/>
        <w:right w:val="none" w:sz="0" w:space="0" w:color="auto"/>
      </w:divBdr>
    </w:div>
    <w:div w:id="185560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github.com/SpikaTechSL/VRCardio-VHET360-Visualization/releases"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66FD87-8C6C-443F-9B31-33AD0B9588E3}"/>
</file>

<file path=customXml/itemProps2.xml><?xml version="1.0" encoding="utf-8"?>
<ds:datastoreItem xmlns:ds="http://schemas.openxmlformats.org/officeDocument/2006/customXml" ds:itemID="{2D1EE610-FE99-465F-8A03-2C47A192E167}">
  <ds:schemaRefs>
    <ds:schemaRef ds:uri="http://www.w3.org/XML/1998/namespace"/>
    <ds:schemaRef ds:uri="http://schemas.microsoft.com/office/2006/documentManagement/types"/>
    <ds:schemaRef ds:uri="http://schemas.microsoft.com/office/2006/metadata/properties"/>
    <ds:schemaRef ds:uri="http://purl.org/dc/elements/1.1/"/>
    <ds:schemaRef ds:uri="9c84046b-1756-41ad-84ec-826e2bed40c8"/>
    <ds:schemaRef ds:uri="http://purl.org/dc/dcmitype/"/>
    <ds:schemaRef ds:uri="http://schemas.microsoft.com/office/infopath/2007/PartnerControls"/>
    <ds:schemaRef ds:uri="http://schemas.openxmlformats.org/package/2006/metadata/core-properties"/>
    <ds:schemaRef ds:uri="http://purl.org/dc/terms/"/>
  </ds:schemaRefs>
</ds:datastoreItem>
</file>

<file path=customXml/itemProps3.xml><?xml version="1.0" encoding="utf-8"?>
<ds:datastoreItem xmlns:ds="http://schemas.openxmlformats.org/officeDocument/2006/customXml" ds:itemID="{A268769F-E7C8-4066-B90B-0D3146D32FF6}">
  <ds:schemaRefs>
    <ds:schemaRef ds:uri="http://schemas.openxmlformats.org/officeDocument/2006/bibliography"/>
  </ds:schemaRefs>
</ds:datastoreItem>
</file>

<file path=customXml/itemProps4.xml><?xml version="1.0" encoding="utf-8"?>
<ds:datastoreItem xmlns:ds="http://schemas.openxmlformats.org/officeDocument/2006/customXml" ds:itemID="{9AFBB3A9-DC3C-4582-ABD8-3D7E1DD6485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keywords>, docId:4B80312A716F03AB9C07CAB54B4E6E52</cp:keywords>
  <cp:lastModifiedBy>Iván Pérez Ciruelos</cp:lastModifiedBy>
  <cp:revision>137</cp:revision>
  <cp:lastPrinted>2021-06-10T10:14:00Z</cp:lastPrinted>
  <dcterms:created xsi:type="dcterms:W3CDTF">2021-03-23T15:57:00Z</dcterms:created>
  <dcterms:modified xsi:type="dcterms:W3CDTF">2025-05-30T18:16:16Z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