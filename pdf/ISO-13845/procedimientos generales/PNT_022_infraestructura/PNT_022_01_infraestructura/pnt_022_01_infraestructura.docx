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35DEF" w14:textId="77777777" w:rsidR="00006FF5" w:rsidRPr="007E0A7E" w:rsidRDefault="00006FF5">
      <w:pPr>
        <w:rPr>
          <w:szCs w:val="24"/>
        </w:rPr>
      </w:pPr>
    </w:p>
    <w:p w14:paraId="1C835DF0" w14:textId="77777777" w:rsidR="00006FF5" w:rsidRPr="007E0A7E" w:rsidRDefault="00006FF5">
      <w:pPr>
        <w:rPr>
          <w:szCs w:val="24"/>
        </w:rPr>
      </w:pPr>
    </w:p>
    <w:p w14:paraId="1C835DF1" w14:textId="77777777" w:rsidR="00006FF5" w:rsidRPr="007E0A7E" w:rsidRDefault="00006FF5">
      <w:pPr>
        <w:rPr>
          <w:szCs w:val="24"/>
        </w:rPr>
      </w:pPr>
    </w:p>
    <w:p w14:paraId="1C835DF2" w14:textId="77777777" w:rsidR="00006FF5" w:rsidRPr="007E0A7E" w:rsidRDefault="00006FF5">
      <w:pPr>
        <w:rPr>
          <w:szCs w:val="24"/>
        </w:rPr>
      </w:pPr>
    </w:p>
    <w:p w14:paraId="1C835DF3" w14:textId="77777777" w:rsidR="00006FF5" w:rsidRPr="007E0A7E" w:rsidRDefault="00006FF5">
      <w:pPr>
        <w:rPr>
          <w:szCs w:val="24"/>
        </w:rPr>
      </w:pPr>
    </w:p>
    <w:p w14:paraId="1C835DF4" w14:textId="5FC117D3" w:rsidR="00006FF5" w:rsidRPr="007E0A7E" w:rsidRDefault="00E45FE2" w:rsidP="00621B59">
      <w:pPr>
        <w:pStyle w:val="TituloportadaSP"/>
      </w:pPr>
      <w:r w:rsidRPr="007E0A7E">
        <w:t xml:space="preserve">INFRAESTRUCTURA </w:t>
      </w:r>
    </w:p>
    <w:p w14:paraId="1C835DF5" w14:textId="77777777" w:rsidR="00006FF5" w:rsidRPr="007E0A7E" w:rsidRDefault="00006FF5">
      <w:pPr>
        <w:rPr>
          <w:szCs w:val="24"/>
        </w:rPr>
      </w:pPr>
    </w:p>
    <w:p w14:paraId="1C835DF6" w14:textId="77777777" w:rsidR="00006FF5" w:rsidRPr="007E0A7E" w:rsidRDefault="00006FF5">
      <w:pPr>
        <w:rPr>
          <w:szCs w:val="24"/>
        </w:rPr>
      </w:pPr>
    </w:p>
    <w:p w14:paraId="1C835DF7" w14:textId="77777777" w:rsidR="00006FF5" w:rsidRPr="007E0A7E" w:rsidRDefault="00006FF5">
      <w:pPr>
        <w:rPr>
          <w:szCs w:val="24"/>
        </w:rPr>
      </w:pPr>
    </w:p>
    <w:p w14:paraId="1C835DF8" w14:textId="77777777" w:rsidR="00006FF5" w:rsidRPr="007E0A7E" w:rsidRDefault="00006FF5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006FF5" w:rsidRPr="007E0A7E" w14:paraId="1C835DFD" w14:textId="77777777" w:rsidTr="00E4294F">
        <w:trPr>
          <w:trHeight w:val="461"/>
        </w:trPr>
        <w:tc>
          <w:tcPr>
            <w:tcW w:w="1843" w:type="dxa"/>
            <w:shd w:val="clear" w:color="auto" w:fill="4D868E"/>
          </w:tcPr>
          <w:p w14:paraId="1C835DF9" w14:textId="77777777" w:rsidR="00006FF5" w:rsidRPr="007E0A7E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1C835DFA" w14:textId="77777777" w:rsidR="00006FF5" w:rsidRPr="007E0A7E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1C835DFB" w14:textId="77777777" w:rsidR="00006FF5" w:rsidRPr="007E0A7E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C835DFC" w14:textId="77777777" w:rsidR="00006FF5" w:rsidRPr="007E0A7E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E4294F" w:rsidRPr="007E0A7E" w14:paraId="1C835E02" w14:textId="77777777" w:rsidTr="00E4294F">
        <w:trPr>
          <w:trHeight w:val="461"/>
        </w:trPr>
        <w:tc>
          <w:tcPr>
            <w:tcW w:w="1843" w:type="dxa"/>
            <w:shd w:val="clear" w:color="auto" w:fill="4D868E"/>
          </w:tcPr>
          <w:p w14:paraId="1C835DFE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14:paraId="1C835DFF" w14:textId="67683760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  <w:tc>
          <w:tcPr>
            <w:tcW w:w="2596" w:type="dxa"/>
          </w:tcPr>
          <w:p w14:paraId="1C835E00" w14:textId="242154F0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Dirección</w:t>
            </w:r>
          </w:p>
        </w:tc>
        <w:tc>
          <w:tcPr>
            <w:tcW w:w="2597" w:type="dxa"/>
          </w:tcPr>
          <w:p w14:paraId="1C835E01" w14:textId="2DC446B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</w:tr>
      <w:tr w:rsidR="00E4294F" w:rsidRPr="007E0A7E" w14:paraId="1C835E07" w14:textId="77777777" w:rsidTr="00E4294F">
        <w:trPr>
          <w:trHeight w:val="461"/>
        </w:trPr>
        <w:tc>
          <w:tcPr>
            <w:tcW w:w="1843" w:type="dxa"/>
            <w:shd w:val="clear" w:color="auto" w:fill="4D868E"/>
          </w:tcPr>
          <w:p w14:paraId="1C835E03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14:paraId="1C835E04" w14:textId="5DD9B7EA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Esther Arnaiz</w:t>
            </w:r>
          </w:p>
        </w:tc>
        <w:tc>
          <w:tcPr>
            <w:tcW w:w="2596" w:type="dxa"/>
          </w:tcPr>
          <w:p w14:paraId="1C835E05" w14:textId="04717942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Carlos Zúñiga</w:t>
            </w:r>
          </w:p>
        </w:tc>
        <w:tc>
          <w:tcPr>
            <w:tcW w:w="2597" w:type="dxa"/>
          </w:tcPr>
          <w:p w14:paraId="1C835E06" w14:textId="10458603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Iván Pérez</w:t>
            </w:r>
          </w:p>
        </w:tc>
      </w:tr>
      <w:tr w:rsidR="00E4294F" w:rsidRPr="007E0A7E" w14:paraId="1C835E0C" w14:textId="77777777" w:rsidTr="00E4294F">
        <w:trPr>
          <w:trHeight w:val="850"/>
        </w:trPr>
        <w:tc>
          <w:tcPr>
            <w:tcW w:w="1843" w:type="dxa"/>
            <w:shd w:val="clear" w:color="auto" w:fill="4D868E"/>
          </w:tcPr>
          <w:p w14:paraId="1C835E08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14:paraId="1C835E09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1C835E0A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1C835E0B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E4294F" w:rsidRPr="007E0A7E" w14:paraId="1C835E11" w14:textId="77777777" w:rsidTr="00E4294F">
        <w:trPr>
          <w:trHeight w:val="461"/>
        </w:trPr>
        <w:tc>
          <w:tcPr>
            <w:tcW w:w="1843" w:type="dxa"/>
            <w:shd w:val="clear" w:color="auto" w:fill="4D868E"/>
          </w:tcPr>
          <w:p w14:paraId="1C835E0D" w14:textId="77777777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14:paraId="1C835E0E" w14:textId="5632DAEF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6" w:type="dxa"/>
          </w:tcPr>
          <w:p w14:paraId="1C835E0F" w14:textId="7805E55A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7" w:type="dxa"/>
          </w:tcPr>
          <w:p w14:paraId="1C835E10" w14:textId="153CA86E" w:rsidR="00E4294F" w:rsidRPr="007E0A7E" w:rsidRDefault="00E4294F" w:rsidP="00E4294F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</w:tr>
    </w:tbl>
    <w:p w14:paraId="1C835E12" w14:textId="77777777" w:rsidR="00006FF5" w:rsidRPr="007E0A7E" w:rsidRDefault="00006FF5">
      <w:pPr>
        <w:rPr>
          <w:szCs w:val="24"/>
        </w:rPr>
      </w:pPr>
    </w:p>
    <w:p w14:paraId="1C835E13" w14:textId="77777777" w:rsidR="00006FF5" w:rsidRPr="007E0A7E" w:rsidRDefault="00006FF5">
      <w:pPr>
        <w:rPr>
          <w:szCs w:val="24"/>
        </w:rPr>
      </w:pPr>
    </w:p>
    <w:p w14:paraId="1C835E14" w14:textId="77777777" w:rsidR="00006FF5" w:rsidRPr="007E0A7E" w:rsidRDefault="00006FF5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006FF5" w:rsidRPr="007E0A7E" w14:paraId="1C835E17" w14:textId="77777777" w:rsidTr="007E0A7E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1C835E15" w14:textId="77777777" w:rsidR="00006FF5" w:rsidRPr="007E0A7E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</w:tcPr>
          <w:p w14:paraId="1C835E16" w14:textId="04D7353A" w:rsidR="00006FF5" w:rsidRPr="007E0A7E" w:rsidRDefault="00E4294F">
            <w:pPr>
              <w:widowControl w:val="0"/>
              <w:spacing w:after="0"/>
              <w:rPr>
                <w:szCs w:val="24"/>
              </w:rPr>
            </w:pPr>
            <w:r>
              <w:rPr>
                <w:szCs w:val="24"/>
              </w:rPr>
              <w:t>22/02/202</w:t>
            </w:r>
            <w:r>
              <w:rPr>
                <w:szCs w:val="24"/>
              </w:rPr>
              <w:t>7</w:t>
            </w:r>
          </w:p>
        </w:tc>
      </w:tr>
    </w:tbl>
    <w:p w14:paraId="1C835E18" w14:textId="77777777" w:rsidR="00006FF5" w:rsidRPr="007E0A7E" w:rsidRDefault="00006FF5">
      <w:pPr>
        <w:rPr>
          <w:szCs w:val="24"/>
        </w:rPr>
        <w:sectPr w:rsidR="00006FF5" w:rsidRPr="007E0A7E" w:rsidSect="00442C0B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1C835E19" w14:textId="77777777" w:rsidR="00006FF5" w:rsidRPr="007E0A7E" w:rsidRDefault="00006FF5">
      <w:pPr>
        <w:spacing w:line="259" w:lineRule="auto"/>
        <w:jc w:val="left"/>
        <w:rPr>
          <w:szCs w:val="24"/>
        </w:rPr>
      </w:pPr>
    </w:p>
    <w:p w14:paraId="1C835E1A" w14:textId="77777777" w:rsidR="00006FF5" w:rsidRPr="007E0A7E" w:rsidRDefault="00006FF5">
      <w:pPr>
        <w:rPr>
          <w:szCs w:val="24"/>
        </w:rPr>
      </w:pPr>
    </w:p>
    <w:p w14:paraId="1C835E1B" w14:textId="77777777" w:rsidR="00006FF5" w:rsidRPr="007E0A7E" w:rsidRDefault="00006FF5">
      <w:pPr>
        <w:rPr>
          <w:szCs w:val="24"/>
        </w:rPr>
      </w:pPr>
    </w:p>
    <w:p w14:paraId="1C835E1C" w14:textId="77777777" w:rsidR="00006FF5" w:rsidRPr="007E0A7E" w:rsidRDefault="00006FF5">
      <w:pPr>
        <w:rPr>
          <w:szCs w:val="24"/>
        </w:rPr>
      </w:pPr>
    </w:p>
    <w:p w14:paraId="1C835E1D" w14:textId="77777777" w:rsidR="00006FF5" w:rsidRPr="007E0A7E" w:rsidRDefault="00006FF5">
      <w:pPr>
        <w:rPr>
          <w:szCs w:val="24"/>
        </w:rPr>
      </w:pPr>
    </w:p>
    <w:p w14:paraId="1C835E1E" w14:textId="77777777" w:rsidR="00006FF5" w:rsidRPr="007E0A7E" w:rsidRDefault="00006FF5">
      <w:pPr>
        <w:rPr>
          <w:szCs w:val="24"/>
        </w:rPr>
      </w:pPr>
    </w:p>
    <w:p w14:paraId="1C835E1F" w14:textId="77777777" w:rsidR="00006FF5" w:rsidRPr="007E0A7E" w:rsidRDefault="00006FF5">
      <w:pPr>
        <w:rPr>
          <w:szCs w:val="24"/>
        </w:rPr>
      </w:pPr>
    </w:p>
    <w:p w14:paraId="1C835E20" w14:textId="77777777" w:rsidR="00006FF5" w:rsidRPr="007E0A7E" w:rsidRDefault="00006FF5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482"/>
        <w:gridCol w:w="1701"/>
      </w:tblGrid>
      <w:tr w:rsidR="00006FF5" w:rsidRPr="007E0A7E" w14:paraId="1C835E22" w14:textId="77777777" w:rsidTr="007E0A7E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C835E21" w14:textId="77777777" w:rsidR="00006FF5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006FF5" w:rsidRPr="007E0A7E" w14:paraId="1C835E27" w14:textId="77777777" w:rsidTr="00E4294F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1C835E23" w14:textId="577DB1BE" w:rsidR="00006FF5" w:rsidRPr="00621B59" w:rsidRDefault="00621B5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vAlign w:val="center"/>
          </w:tcPr>
          <w:p w14:paraId="1C835E24" w14:textId="2B20B73D" w:rsidR="00006FF5" w:rsidRPr="00621B59" w:rsidRDefault="00621B5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482" w:type="dxa"/>
            <w:shd w:val="clear" w:color="auto" w:fill="4D868E"/>
            <w:vAlign w:val="center"/>
          </w:tcPr>
          <w:p w14:paraId="1C835E25" w14:textId="3E1C39A0" w:rsidR="00006FF5" w:rsidRPr="00621B59" w:rsidRDefault="00621B5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701" w:type="dxa"/>
            <w:shd w:val="clear" w:color="auto" w:fill="4D868E"/>
            <w:vAlign w:val="center"/>
          </w:tcPr>
          <w:p w14:paraId="1C835E26" w14:textId="2BBF00DE" w:rsidR="00006FF5" w:rsidRPr="00621B59" w:rsidRDefault="00621B5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="00006FF5" w:rsidRPr="007E0A7E" w14:paraId="1C835E2C" w14:textId="77777777" w:rsidTr="00E4294F">
        <w:trPr>
          <w:trHeight w:val="646"/>
        </w:trPr>
        <w:tc>
          <w:tcPr>
            <w:tcW w:w="1268" w:type="dxa"/>
            <w:vAlign w:val="center"/>
          </w:tcPr>
          <w:p w14:paraId="1C835E28" w14:textId="77777777" w:rsidR="00006FF5" w:rsidRPr="007E0A7E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5183" w:type="dxa"/>
            <w:vAlign w:val="center"/>
          </w:tcPr>
          <w:p w14:paraId="1C835E29" w14:textId="77777777" w:rsidR="00006FF5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482" w:type="dxa"/>
            <w:vAlign w:val="center"/>
          </w:tcPr>
          <w:p w14:paraId="1C835E2A" w14:textId="4F21A4CC" w:rsidR="00006FF5" w:rsidRPr="007E0A7E" w:rsidRDefault="00E4294F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701" w:type="dxa"/>
            <w:vAlign w:val="center"/>
          </w:tcPr>
          <w:p w14:paraId="1C835E2B" w14:textId="77777777" w:rsidR="00006FF5" w:rsidRPr="007E0A7E" w:rsidRDefault="00A377B9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</w:tr>
    </w:tbl>
    <w:p w14:paraId="1C835E2D" w14:textId="77777777" w:rsidR="00006FF5" w:rsidRPr="007E0A7E" w:rsidRDefault="00006FF5">
      <w:pPr>
        <w:rPr>
          <w:szCs w:val="24"/>
        </w:rPr>
      </w:pPr>
    </w:p>
    <w:p w14:paraId="1C835E2E" w14:textId="77777777" w:rsidR="00006FF5" w:rsidRPr="007E0A7E" w:rsidRDefault="00A377B9">
      <w:pPr>
        <w:spacing w:line="259" w:lineRule="auto"/>
        <w:jc w:val="left"/>
        <w:rPr>
          <w:szCs w:val="24"/>
        </w:rPr>
      </w:pPr>
      <w:r w:rsidRPr="007E0A7E">
        <w:rPr>
          <w:szCs w:val="24"/>
        </w:rPr>
        <w:br w:type="page"/>
      </w:r>
    </w:p>
    <w:p w14:paraId="1C835E2F" w14:textId="77777777" w:rsidR="00006FF5" w:rsidRPr="007E0A7E" w:rsidRDefault="00006FF5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4"/>
          <w:lang w:eastAsia="en-US"/>
        </w:rPr>
        <w:id w:val="-301462019"/>
        <w:docPartObj>
          <w:docPartGallery w:val="Table of Contents"/>
          <w:docPartUnique/>
        </w:docPartObj>
      </w:sdtPr>
      <w:sdtContent>
        <w:p w14:paraId="1C835E30" w14:textId="77777777" w:rsidR="00006FF5" w:rsidRPr="007E0A7E" w:rsidRDefault="00A377B9">
          <w:pPr>
            <w:pStyle w:val="TtuloTDC"/>
            <w:jc w:val="center"/>
            <w:rPr>
              <w:rFonts w:cs="Open Sans"/>
              <w:sz w:val="24"/>
              <w:szCs w:val="24"/>
            </w:rPr>
          </w:pPr>
          <w:r w:rsidRPr="007E0A7E">
            <w:rPr>
              <w:rFonts w:cs="Open Sans"/>
              <w:sz w:val="24"/>
              <w:szCs w:val="24"/>
            </w:rPr>
            <w:t>ÍNDICE</w:t>
          </w:r>
        </w:p>
        <w:p w14:paraId="73344C46" w14:textId="5797DD04" w:rsidR="00DE10F0" w:rsidRDefault="00A377B9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r w:rsidRPr="007E0A7E">
            <w:rPr>
              <w:rFonts w:cs="Open Sans"/>
              <w:szCs w:val="24"/>
            </w:rPr>
            <w:fldChar w:fldCharType="begin"/>
          </w:r>
          <w:r w:rsidRPr="007E0A7E">
            <w:rPr>
              <w:rStyle w:val="Enlacedelndice"/>
              <w:rFonts w:cs="Open Sans"/>
              <w:webHidden/>
              <w:szCs w:val="24"/>
            </w:rPr>
            <w:instrText xml:space="preserve"> TOC \z \o "1-3" \u \h</w:instrText>
          </w:r>
          <w:r w:rsidRPr="007E0A7E">
            <w:rPr>
              <w:rStyle w:val="Enlacedelndice"/>
              <w:rFonts w:ascii="Arial" w:hAnsi="Arial"/>
              <w:sz w:val="22"/>
              <w:szCs w:val="22"/>
            </w:rPr>
            <w:fldChar w:fldCharType="separate"/>
          </w:r>
          <w:hyperlink w:anchor="_Toc159501401" w:history="1">
            <w:r w:rsidR="00DE10F0" w:rsidRPr="00767297">
              <w:rPr>
                <w:rStyle w:val="Hipervnculo"/>
                <w:noProof/>
              </w:rPr>
              <w:t>1.</w:t>
            </w:r>
            <w:r w:rsidR="00DE10F0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="00DE10F0" w:rsidRPr="00767297">
              <w:rPr>
                <w:rStyle w:val="Hipervnculo"/>
                <w:noProof/>
              </w:rPr>
              <w:t>Objetivo</w:t>
            </w:r>
            <w:r w:rsidR="00DE10F0">
              <w:rPr>
                <w:noProof/>
                <w:webHidden/>
              </w:rPr>
              <w:tab/>
            </w:r>
            <w:r w:rsidR="00DE10F0">
              <w:rPr>
                <w:noProof/>
                <w:webHidden/>
              </w:rPr>
              <w:fldChar w:fldCharType="begin"/>
            </w:r>
            <w:r w:rsidR="00DE10F0">
              <w:rPr>
                <w:noProof/>
                <w:webHidden/>
              </w:rPr>
              <w:instrText xml:space="preserve"> PAGEREF _Toc159501401 \h </w:instrText>
            </w:r>
            <w:r w:rsidR="00DE10F0">
              <w:rPr>
                <w:noProof/>
                <w:webHidden/>
              </w:rPr>
            </w:r>
            <w:r w:rsidR="00DE10F0">
              <w:rPr>
                <w:noProof/>
                <w:webHidden/>
              </w:rPr>
              <w:fldChar w:fldCharType="separate"/>
            </w:r>
            <w:r w:rsidR="00DE10F0">
              <w:rPr>
                <w:noProof/>
                <w:webHidden/>
              </w:rPr>
              <w:t>4</w:t>
            </w:r>
            <w:r w:rsidR="00DE10F0">
              <w:rPr>
                <w:noProof/>
                <w:webHidden/>
              </w:rPr>
              <w:fldChar w:fldCharType="end"/>
            </w:r>
          </w:hyperlink>
        </w:p>
        <w:p w14:paraId="385F058D" w14:textId="26197D0C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2" w:history="1">
            <w:r w:rsidRPr="00767297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D042" w14:textId="0A564023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3" w:history="1">
            <w:r w:rsidRPr="00767297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4C3E" w14:textId="22F67F78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4" w:history="1">
            <w:r w:rsidRPr="00767297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BF50" w14:textId="0FA00B99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5" w:history="1">
            <w:r w:rsidRPr="00767297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4345" w14:textId="5147F580" w:rsidR="00DE10F0" w:rsidRDefault="00DE10F0">
          <w:pPr>
            <w:pStyle w:val="TDC2"/>
            <w:tabs>
              <w:tab w:val="left" w:pos="88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6" w:history="1">
            <w:r w:rsidRPr="00767297">
              <w:rPr>
                <w:rStyle w:val="Hipervnculo"/>
                <w:rFonts w:cs="Open Sans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Servicios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746D" w14:textId="27B1895D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7" w:history="1">
            <w:r w:rsidRPr="00767297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4294" w14:textId="0B79184D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8" w:history="1">
            <w:r w:rsidRPr="00767297">
              <w:rPr>
                <w:rStyle w:val="Hipervnculo"/>
                <w:rFonts w:cs="Open Sans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FE74" w14:textId="27395D30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09" w:history="1">
            <w:r w:rsidRPr="00767297">
              <w:rPr>
                <w:rStyle w:val="Hipervnculo"/>
                <w:rFonts w:cs="Open Sans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AE69" w14:textId="5693B8A3" w:rsidR="00DE10F0" w:rsidRDefault="00DE10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anchor="_Toc159501410" w:history="1">
            <w:r w:rsidRPr="00767297">
              <w:rPr>
                <w:rStyle w:val="Hipervnculo"/>
                <w:rFonts w:cs="Open Sans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5E3B" w14:textId="1F7EDF2B" w:rsidR="00006FF5" w:rsidRPr="007E0A7E" w:rsidRDefault="00A377B9">
          <w:pPr>
            <w:rPr>
              <w:bCs/>
              <w:szCs w:val="24"/>
            </w:rPr>
          </w:pPr>
          <w:r w:rsidRPr="007E0A7E">
            <w:rPr>
              <w:bCs/>
              <w:szCs w:val="24"/>
            </w:rPr>
            <w:fldChar w:fldCharType="end"/>
          </w:r>
        </w:p>
      </w:sdtContent>
    </w:sdt>
    <w:p w14:paraId="1C835E3C" w14:textId="77777777" w:rsidR="00006FF5" w:rsidRPr="007E0A7E" w:rsidRDefault="00006FF5">
      <w:pPr>
        <w:rPr>
          <w:bCs/>
          <w:szCs w:val="24"/>
        </w:rPr>
      </w:pPr>
    </w:p>
    <w:p w14:paraId="1C835E3F" w14:textId="1D684FE1" w:rsidR="00006FF5" w:rsidRPr="007E0A7E" w:rsidRDefault="00A377B9">
      <w:pPr>
        <w:rPr>
          <w:bCs/>
          <w:color w:val="2F5496" w:themeColor="accent5" w:themeShade="BF"/>
          <w:szCs w:val="24"/>
        </w:rPr>
      </w:pPr>
      <w:r w:rsidRPr="007E0A7E">
        <w:rPr>
          <w:szCs w:val="24"/>
        </w:rPr>
        <w:br w:type="page"/>
      </w:r>
    </w:p>
    <w:p w14:paraId="1C835E40" w14:textId="77777777" w:rsidR="00006FF5" w:rsidRPr="007E0A7E" w:rsidRDefault="00006FF5">
      <w:pPr>
        <w:rPr>
          <w:bCs/>
          <w:color w:val="2F5496" w:themeColor="accent5" w:themeShade="BF"/>
          <w:szCs w:val="24"/>
        </w:rPr>
      </w:pPr>
    </w:p>
    <w:p w14:paraId="1C835E41" w14:textId="77777777" w:rsidR="00006FF5" w:rsidRPr="007E0A7E" w:rsidRDefault="00A377B9" w:rsidP="00E23E62">
      <w:pPr>
        <w:pStyle w:val="Titulo1SP"/>
      </w:pPr>
      <w:bookmarkStart w:id="0" w:name="_Toc159501401"/>
      <w:r w:rsidRPr="007E0A7E">
        <w:t>Objetivo</w:t>
      </w:r>
      <w:bookmarkEnd w:id="0"/>
    </w:p>
    <w:p w14:paraId="1C835E42" w14:textId="77777777" w:rsidR="00006FF5" w:rsidRPr="007E0A7E" w:rsidRDefault="00A377B9" w:rsidP="00E45FE2">
      <w:pPr>
        <w:rPr>
          <w:color w:val="0070C0"/>
          <w:szCs w:val="24"/>
        </w:rPr>
      </w:pPr>
      <w:r w:rsidRPr="007E0A7E">
        <w:rPr>
          <w:szCs w:val="24"/>
        </w:rPr>
        <w:t xml:space="preserve">El objetivo del presente procedimiento es </w:t>
      </w:r>
      <w:r w:rsidR="00E45FE2" w:rsidRPr="007E0A7E">
        <w:rPr>
          <w:szCs w:val="24"/>
        </w:rPr>
        <w:t xml:space="preserve">describir la infraestructura de </w:t>
      </w:r>
      <w:r w:rsidR="007E0A7E">
        <w:rPr>
          <w:szCs w:val="24"/>
        </w:rPr>
        <w:t>Spika Tech</w:t>
      </w:r>
      <w:r w:rsidR="00E45FE2" w:rsidRPr="007E0A7E">
        <w:rPr>
          <w:szCs w:val="24"/>
        </w:rPr>
        <w:t xml:space="preserve">, en adelante </w:t>
      </w:r>
      <w:r w:rsidR="007E0A7E">
        <w:rPr>
          <w:szCs w:val="24"/>
        </w:rPr>
        <w:t>SPIKA</w:t>
      </w:r>
      <w:r w:rsidR="00E45FE2" w:rsidRPr="007E0A7E">
        <w:rPr>
          <w:szCs w:val="24"/>
        </w:rPr>
        <w:t>, para la realización de las actividades de productos sanitarios, su mantenimiento, condiciones ambientales</w:t>
      </w:r>
    </w:p>
    <w:p w14:paraId="1C835E43" w14:textId="77777777" w:rsidR="00006FF5" w:rsidRPr="007E0A7E" w:rsidRDefault="00A377B9" w:rsidP="00E23E62">
      <w:pPr>
        <w:pStyle w:val="Titulo1SP"/>
      </w:pPr>
      <w:bookmarkStart w:id="1" w:name="_Toc159501402"/>
      <w:r w:rsidRPr="007E0A7E">
        <w:t>Alcance</w:t>
      </w:r>
      <w:bookmarkEnd w:id="1"/>
    </w:p>
    <w:p w14:paraId="1C835E44" w14:textId="77777777" w:rsidR="00E45FE2" w:rsidRPr="007E0A7E" w:rsidRDefault="00E45FE2" w:rsidP="00E45FE2">
      <w:pPr>
        <w:rPr>
          <w:szCs w:val="24"/>
        </w:rPr>
      </w:pPr>
      <w:r w:rsidRPr="007E0A7E">
        <w:rPr>
          <w:szCs w:val="24"/>
        </w:rPr>
        <w:t xml:space="preserve">Este procedimiento aplica a la infraestructura para la realización de las actividades de productos sanitarios, su mantenimiento y condiciones medioambientales. </w:t>
      </w:r>
    </w:p>
    <w:p w14:paraId="1C835E46" w14:textId="77777777" w:rsidR="00006FF5" w:rsidRPr="007E0A7E" w:rsidRDefault="00A377B9" w:rsidP="00E23E62">
      <w:pPr>
        <w:pStyle w:val="Titulo1SP"/>
      </w:pPr>
      <w:r w:rsidRPr="007E0A7E">
        <w:t xml:space="preserve"> </w:t>
      </w:r>
      <w:bookmarkStart w:id="2" w:name="_Toc159501403"/>
      <w:r w:rsidRPr="007E0A7E">
        <w:t>Responsabilidades y Departamentos afectados</w:t>
      </w:r>
      <w:bookmarkEnd w:id="2"/>
    </w:p>
    <w:p w14:paraId="1C835E47" w14:textId="77777777" w:rsidR="00E45FE2" w:rsidRPr="007E0A7E" w:rsidRDefault="00E45FE2">
      <w:pPr>
        <w:spacing w:line="259" w:lineRule="auto"/>
        <w:jc w:val="left"/>
        <w:rPr>
          <w:szCs w:val="24"/>
        </w:rPr>
      </w:pPr>
      <w:r w:rsidRPr="007E0A7E">
        <w:rPr>
          <w:szCs w:val="24"/>
        </w:rPr>
        <w:t xml:space="preserve">Es responsabilidad del </w:t>
      </w:r>
      <w:r w:rsidR="007E0A7E">
        <w:rPr>
          <w:szCs w:val="24"/>
        </w:rPr>
        <w:t>Garantía de Calidad</w:t>
      </w:r>
      <w:r w:rsidRPr="007E0A7E">
        <w:rPr>
          <w:szCs w:val="24"/>
        </w:rPr>
        <w:t xml:space="preserve"> mantener este procedimiento actualizado en coordinación con el </w:t>
      </w:r>
      <w:r w:rsidR="007E0A7E">
        <w:rPr>
          <w:szCs w:val="24"/>
        </w:rPr>
        <w:t>IT &amp; Robótica.</w:t>
      </w:r>
    </w:p>
    <w:p w14:paraId="1C835E48" w14:textId="77777777" w:rsidR="00E45FE2" w:rsidRPr="007E0A7E" w:rsidRDefault="00E45FE2" w:rsidP="00E45FE2">
      <w:pPr>
        <w:rPr>
          <w:bCs/>
          <w:szCs w:val="24"/>
        </w:rPr>
      </w:pPr>
      <w:r w:rsidRPr="007E0A7E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7E0A7E" w:rsidRPr="00E169B2" w14:paraId="1C835E4B" w14:textId="77777777" w:rsidTr="00E23E62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vAlign w:val="center"/>
          </w:tcPr>
          <w:p w14:paraId="1C835E49" w14:textId="77777777" w:rsidR="007E0A7E" w:rsidRPr="00E23E62" w:rsidRDefault="007E0A7E" w:rsidP="00E23E62">
            <w:pPr>
              <w:spacing w:line="240" w:lineRule="auto"/>
              <w:jc w:val="center"/>
              <w:rPr>
                <w:b/>
                <w:bCs/>
              </w:rPr>
            </w:pPr>
            <w:r w:rsidRPr="00E23E62">
              <w:rPr>
                <w:b/>
                <w:bCs/>
              </w:rPr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1C835E4A" w14:textId="77777777" w:rsidR="007E0A7E" w:rsidRPr="00E23E62" w:rsidRDefault="007E0A7E" w:rsidP="00A54170">
            <w:pPr>
              <w:jc w:val="center"/>
              <w:rPr>
                <w:b/>
                <w:bCs/>
              </w:rPr>
            </w:pPr>
            <w:r w:rsidRPr="00E23E62">
              <w:rPr>
                <w:b/>
                <w:bCs/>
              </w:rPr>
              <w:t>Aplica</w:t>
            </w:r>
          </w:p>
        </w:tc>
      </w:tr>
      <w:tr w:rsidR="007E0A7E" w:rsidRPr="00E169B2" w14:paraId="1C835E4F" w14:textId="77777777" w:rsidTr="00A54170">
        <w:trPr>
          <w:trHeight w:val="92"/>
          <w:jc w:val="center"/>
        </w:trPr>
        <w:tc>
          <w:tcPr>
            <w:tcW w:w="3209" w:type="dxa"/>
            <w:vMerge/>
          </w:tcPr>
          <w:p w14:paraId="1C835E4C" w14:textId="77777777" w:rsidR="007E0A7E" w:rsidRPr="00E23E62" w:rsidRDefault="007E0A7E" w:rsidP="00A54170">
            <w:pPr>
              <w:rPr>
                <w:b/>
                <w:bCs/>
              </w:rPr>
            </w:pPr>
          </w:p>
        </w:tc>
        <w:tc>
          <w:tcPr>
            <w:tcW w:w="1604" w:type="dxa"/>
            <w:shd w:val="clear" w:color="auto" w:fill="9D9D9D"/>
          </w:tcPr>
          <w:p w14:paraId="1C835E4D" w14:textId="77777777" w:rsidR="007E0A7E" w:rsidRPr="00E23E62" w:rsidRDefault="007E0A7E" w:rsidP="00A54170">
            <w:pPr>
              <w:spacing w:line="240" w:lineRule="auto"/>
              <w:jc w:val="center"/>
              <w:rPr>
                <w:b/>
                <w:bCs/>
              </w:rPr>
            </w:pPr>
            <w:r w:rsidRPr="00E23E62">
              <w:rPr>
                <w:b/>
                <w:bCs/>
              </w:rPr>
              <w:t>Si</w:t>
            </w:r>
          </w:p>
        </w:tc>
        <w:tc>
          <w:tcPr>
            <w:tcW w:w="1605" w:type="dxa"/>
            <w:shd w:val="clear" w:color="auto" w:fill="9D9D9D"/>
          </w:tcPr>
          <w:p w14:paraId="1C835E4E" w14:textId="77777777" w:rsidR="007E0A7E" w:rsidRPr="00E23E62" w:rsidRDefault="007E0A7E" w:rsidP="00A54170">
            <w:pPr>
              <w:spacing w:line="240" w:lineRule="auto"/>
              <w:jc w:val="center"/>
              <w:rPr>
                <w:b/>
                <w:bCs/>
              </w:rPr>
            </w:pPr>
            <w:r w:rsidRPr="00E23E62">
              <w:rPr>
                <w:b/>
                <w:bCs/>
              </w:rPr>
              <w:t>No</w:t>
            </w:r>
          </w:p>
        </w:tc>
      </w:tr>
      <w:tr w:rsidR="007E0A7E" w:rsidRPr="00E169B2" w14:paraId="1C835E53" w14:textId="77777777" w:rsidTr="00A54170">
        <w:trPr>
          <w:jc w:val="center"/>
        </w:trPr>
        <w:tc>
          <w:tcPr>
            <w:tcW w:w="3209" w:type="dxa"/>
            <w:vAlign w:val="center"/>
          </w:tcPr>
          <w:p w14:paraId="1C835E50" w14:textId="77777777" w:rsidR="007E0A7E" w:rsidRPr="00E169B2" w:rsidRDefault="007E0A7E" w:rsidP="00A54170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35E51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52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7E0A7E" w:rsidRPr="00E169B2" w14:paraId="1C835E57" w14:textId="77777777" w:rsidTr="00A54170">
        <w:trPr>
          <w:jc w:val="center"/>
        </w:trPr>
        <w:tc>
          <w:tcPr>
            <w:tcW w:w="3209" w:type="dxa"/>
            <w:vAlign w:val="center"/>
          </w:tcPr>
          <w:p w14:paraId="1C835E54" w14:textId="77777777" w:rsidR="007E0A7E" w:rsidRPr="00E169B2" w:rsidRDefault="007E0A7E" w:rsidP="00A54170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55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35E56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7E0A7E" w:rsidRPr="00E169B2" w14:paraId="1C835E5B" w14:textId="77777777" w:rsidTr="00A54170">
        <w:trPr>
          <w:jc w:val="center"/>
        </w:trPr>
        <w:tc>
          <w:tcPr>
            <w:tcW w:w="3209" w:type="dxa"/>
            <w:vAlign w:val="center"/>
          </w:tcPr>
          <w:p w14:paraId="1C835E58" w14:textId="77777777" w:rsidR="007E0A7E" w:rsidRPr="00E169B2" w:rsidRDefault="007E0A7E" w:rsidP="00A54170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59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35E5A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7E0A7E" w:rsidRPr="00E169B2" w14:paraId="1C835E5F" w14:textId="77777777" w:rsidTr="00A54170">
        <w:trPr>
          <w:jc w:val="center"/>
        </w:trPr>
        <w:tc>
          <w:tcPr>
            <w:tcW w:w="3209" w:type="dxa"/>
            <w:vAlign w:val="center"/>
          </w:tcPr>
          <w:p w14:paraId="1C835E5C" w14:textId="77777777" w:rsidR="007E0A7E" w:rsidRPr="00E169B2" w:rsidRDefault="007E0A7E" w:rsidP="00A54170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35E5D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5E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7E0A7E" w:rsidRPr="00E169B2" w14:paraId="1C835E63" w14:textId="77777777" w:rsidTr="00A54170">
        <w:trPr>
          <w:jc w:val="center"/>
        </w:trPr>
        <w:tc>
          <w:tcPr>
            <w:tcW w:w="3209" w:type="dxa"/>
            <w:vAlign w:val="center"/>
          </w:tcPr>
          <w:p w14:paraId="1C835E60" w14:textId="77777777" w:rsidR="007E0A7E" w:rsidRDefault="007E0A7E" w:rsidP="00A54170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C835E61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62" w14:textId="77777777" w:rsidR="007E0A7E" w:rsidRPr="00E169B2" w:rsidRDefault="007E0A7E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1C835E64" w14:textId="77777777" w:rsidR="00006FF5" w:rsidRPr="007E0A7E" w:rsidRDefault="00006FF5">
      <w:pPr>
        <w:rPr>
          <w:bCs/>
          <w:szCs w:val="24"/>
        </w:rPr>
      </w:pPr>
    </w:p>
    <w:p w14:paraId="1C835E65" w14:textId="77777777" w:rsidR="00006FF5" w:rsidRPr="007E0A7E" w:rsidRDefault="00A377B9" w:rsidP="00E23E62">
      <w:pPr>
        <w:pStyle w:val="Titulo1SP"/>
      </w:pPr>
      <w:bookmarkStart w:id="3" w:name="_Toc159501404"/>
      <w:r w:rsidRPr="007E0A7E">
        <w:lastRenderedPageBreak/>
        <w:t>Definiciones y Acrónimos</w:t>
      </w:r>
      <w:bookmarkEnd w:id="3"/>
    </w:p>
    <w:p w14:paraId="1C835E66" w14:textId="77777777" w:rsidR="00E45FE2" w:rsidRPr="007E0A7E" w:rsidRDefault="00E45FE2" w:rsidP="00E23E62">
      <w:pPr>
        <w:pStyle w:val="Listavietas1"/>
      </w:pPr>
      <w:r w:rsidRPr="007E0A7E">
        <w:rPr>
          <w:u w:val="single"/>
        </w:rPr>
        <w:t xml:space="preserve">Producto sanitario: </w:t>
      </w:r>
      <w:r w:rsidRPr="007E0A7E">
        <w:t xml:space="preserve">todo instrumento, dispositivo, equipo, programa informático, implante, reactivo, material u otro artículo destinado por el fabricante a ser utilizado en personas, por separado o en combinación, con alguno de los siguientes fines médicos específicos: </w:t>
      </w:r>
    </w:p>
    <w:p w14:paraId="1C835E67" w14:textId="77777777" w:rsidR="00E45FE2" w:rsidRPr="007E0A7E" w:rsidRDefault="00E45FE2" w:rsidP="00E23E62">
      <w:pPr>
        <w:pStyle w:val="Listaconvietas3"/>
      </w:pPr>
      <w:r w:rsidRPr="007E0A7E">
        <w:t xml:space="preserve">diagnóstico, prevención, seguimiento, predicción, pronóstico, tratamiento o alivio de una enfermedad, </w:t>
      </w:r>
    </w:p>
    <w:p w14:paraId="1C835E68" w14:textId="77777777" w:rsidR="00E45FE2" w:rsidRPr="007E0A7E" w:rsidRDefault="00E45FE2" w:rsidP="00E23E62">
      <w:pPr>
        <w:pStyle w:val="Listaconvietas3"/>
      </w:pPr>
      <w:r w:rsidRPr="007E0A7E">
        <w:t>diagnóstico, seguimiento, tratamiento, alivio o compensación de una lesión o de una discapacidad,</w:t>
      </w:r>
    </w:p>
    <w:p w14:paraId="1C835E69" w14:textId="77777777" w:rsidR="00E45FE2" w:rsidRPr="007E0A7E" w:rsidRDefault="00E45FE2" w:rsidP="00E23E62">
      <w:pPr>
        <w:pStyle w:val="Listaconvietas3"/>
      </w:pPr>
      <w:r w:rsidRPr="007E0A7E">
        <w:t xml:space="preserve">investigación, sustitución o modificación de la anatomía o de un proceso o estado fisiológico o patológico, </w:t>
      </w:r>
    </w:p>
    <w:p w14:paraId="1C835E6A" w14:textId="77777777" w:rsidR="00006FF5" w:rsidRPr="007E0A7E" w:rsidRDefault="00E45FE2" w:rsidP="00E45FE2">
      <w:pPr>
        <w:rPr>
          <w:szCs w:val="24"/>
        </w:rPr>
      </w:pPr>
      <w:r w:rsidRPr="007E0A7E">
        <w:rPr>
          <w:rFonts w:cs="Arial"/>
          <w:szCs w:val="24"/>
        </w:rPr>
        <w:t>obtención de información mediante el examen in vitro de muestras procedentes del cuerpo humano, incluyendo donaciones de órganos, sangre y tejidos, y que no ejerce su acción principal prevista en el interior o en la superficie del cuerpo humano por mecanismos farmacológicos, inmunológicos ni metabólicos, pero a cuya función puedan contribuir tales mecanismos</w:t>
      </w:r>
      <w:r w:rsidRPr="007E0A7E">
        <w:rPr>
          <w:szCs w:val="24"/>
        </w:rPr>
        <w:t>.</w:t>
      </w:r>
    </w:p>
    <w:p w14:paraId="1C835E6B" w14:textId="77777777" w:rsidR="00006FF5" w:rsidRPr="00980E70" w:rsidRDefault="00A377B9" w:rsidP="00E23E62">
      <w:pPr>
        <w:pStyle w:val="Titulo1SP"/>
      </w:pPr>
      <w:bookmarkStart w:id="4" w:name="_Toc159501405"/>
      <w:r w:rsidRPr="00980E70">
        <w:t>Procedimiento</w:t>
      </w:r>
      <w:bookmarkEnd w:id="4"/>
    </w:p>
    <w:p w14:paraId="1C835E6C" w14:textId="77777777" w:rsidR="007E0A7E" w:rsidRPr="00C80AB2" w:rsidRDefault="007E0A7E" w:rsidP="00E45FE2">
      <w:pPr>
        <w:rPr>
          <w:szCs w:val="24"/>
        </w:rPr>
      </w:pPr>
      <w:r w:rsidRPr="00C80AB2">
        <w:rPr>
          <w:szCs w:val="24"/>
        </w:rPr>
        <w:t>Spika se ubica dentro de los campus de la Universidad Rey Juan Carlos (Inicio - Universidad Rey Juan Carlos (urjc.es)), existen dos oficinas dentro del campus de Móstoles y una dentro del campus de Fuenlabrada. Ambos campus cuentan con biblioteca y varios laboratorios docentes y de investigación, así como el Centro de Apoyo Tecnológico y el Rectorado de la Universidad. En total, disponemos de espacio para 40 puestos de oficina en un total de espacio aproximado de 280 metros cuadrados.</w:t>
      </w:r>
    </w:p>
    <w:p w14:paraId="1C835E6D" w14:textId="31A22DFA" w:rsidR="007E0A7E" w:rsidRPr="00C80AB2" w:rsidRDefault="007E0A7E" w:rsidP="00E45FE2">
      <w:pPr>
        <w:rPr>
          <w:szCs w:val="24"/>
          <w:highlight w:val="yellow"/>
        </w:rPr>
      </w:pPr>
      <w:r w:rsidRPr="00C80AB2">
        <w:rPr>
          <w:szCs w:val="24"/>
        </w:rPr>
        <w:t xml:space="preserve">En esta sede ubicada en Madrid se desarrolla el programa informático asociado al DAS, mediante una arquitectura de sistemas </w:t>
      </w:r>
      <w:r w:rsidRPr="00EE1A58">
        <w:rPr>
          <w:szCs w:val="24"/>
        </w:rPr>
        <w:t>de</w:t>
      </w:r>
      <w:r w:rsidR="00EE1A58" w:rsidRPr="00EE1A58">
        <w:rPr>
          <w:szCs w:val="24"/>
        </w:rPr>
        <w:t xml:space="preserve"> alamcenad</w:t>
      </w:r>
      <w:r w:rsidR="00EE1A58">
        <w:rPr>
          <w:szCs w:val="24"/>
        </w:rPr>
        <w:t>o en la plataforma electrónica de GitHub (</w:t>
      </w:r>
      <w:r w:rsidR="00A00BD8" w:rsidRPr="00A00BD8">
        <w:rPr>
          <w:szCs w:val="24"/>
        </w:rPr>
        <w:t>https://github.com/</w:t>
      </w:r>
      <w:r w:rsidR="00A00BD8">
        <w:rPr>
          <w:szCs w:val="24"/>
        </w:rPr>
        <w:t>)</w:t>
      </w:r>
    </w:p>
    <w:p w14:paraId="1C835E6E" w14:textId="6210F188" w:rsidR="007E0A7E" w:rsidRPr="008861A9" w:rsidRDefault="007E0A7E" w:rsidP="00E45FE2">
      <w:pPr>
        <w:rPr>
          <w:szCs w:val="24"/>
        </w:rPr>
      </w:pPr>
      <w:r w:rsidRPr="008861A9">
        <w:rPr>
          <w:szCs w:val="24"/>
        </w:rPr>
        <w:t>Nº de servidores</w:t>
      </w:r>
      <w:r w:rsidR="008861A9" w:rsidRPr="008861A9">
        <w:rPr>
          <w:szCs w:val="24"/>
        </w:rPr>
        <w:t>: 38 ser</w:t>
      </w:r>
      <w:r w:rsidR="008861A9">
        <w:rPr>
          <w:szCs w:val="24"/>
        </w:rPr>
        <w:t>vidores portátiles ubicados en las oficinas de SpikaTech en el campúes de la Universidad Rey Juan Carlos de Móstoles</w:t>
      </w:r>
      <w:r w:rsidR="00DD0193">
        <w:rPr>
          <w:szCs w:val="24"/>
        </w:rPr>
        <w:t xml:space="preserve"> (a excepción de los trabajadores en remoto o tengan su sede fuera de la Universidad Rey Juan Carlos, teniendo sus servi</w:t>
      </w:r>
      <w:r w:rsidR="005C153C">
        <w:rPr>
          <w:szCs w:val="24"/>
        </w:rPr>
        <w:t>dores alojados en su puesto de tranbajo deslocalizado)</w:t>
      </w:r>
    </w:p>
    <w:p w14:paraId="1C835E6F" w14:textId="4E68DC05" w:rsidR="007E0A7E" w:rsidRPr="005C153C" w:rsidRDefault="007E0A7E" w:rsidP="00E45FE2">
      <w:pPr>
        <w:rPr>
          <w:szCs w:val="24"/>
        </w:rPr>
      </w:pPr>
      <w:r w:rsidRPr="005C153C">
        <w:rPr>
          <w:szCs w:val="24"/>
        </w:rPr>
        <w:lastRenderedPageBreak/>
        <w:t>Tipo de conexiones/servicios</w:t>
      </w:r>
      <w:r w:rsidR="005C153C">
        <w:rPr>
          <w:szCs w:val="24"/>
        </w:rPr>
        <w:t>: Todos los tipos de conexiones se realizan de forma inalambr</w:t>
      </w:r>
      <w:r w:rsidR="009C718C">
        <w:rPr>
          <w:szCs w:val="24"/>
        </w:rPr>
        <w:t xml:space="preserve">ica o vía cable de conexión </w:t>
      </w:r>
      <w:r w:rsidR="005C153C">
        <w:rPr>
          <w:szCs w:val="24"/>
        </w:rPr>
        <w:t>wifi</w:t>
      </w:r>
    </w:p>
    <w:p w14:paraId="1C835E74" w14:textId="7B6FF4AA" w:rsidR="00006FF5" w:rsidRPr="00B122B7" w:rsidRDefault="00845A59" w:rsidP="00B122B7">
      <w:pPr>
        <w:jc w:val="left"/>
        <w:rPr>
          <w:szCs w:val="24"/>
        </w:rPr>
      </w:pPr>
      <w:r w:rsidRPr="00B122B7">
        <w:rPr>
          <w:szCs w:val="24"/>
        </w:rPr>
        <w:t xml:space="preserve">Copias de seguridad: </w:t>
      </w:r>
      <w:r w:rsidR="001F29F7" w:rsidRPr="00B122B7">
        <w:rPr>
          <w:szCs w:val="24"/>
        </w:rPr>
        <w:t>de todos los datos disponibles de la aplicacion vr-cardio, se realiza una copia de s</w:t>
      </w:r>
      <w:r w:rsidR="000E6F24" w:rsidRPr="00B122B7">
        <w:rPr>
          <w:szCs w:val="24"/>
        </w:rPr>
        <w:t xml:space="preserve">eguridad en una base de datos ubicada en Firebase </w:t>
      </w:r>
      <w:r w:rsidR="00B122B7" w:rsidRPr="00B122B7">
        <w:rPr>
          <w:szCs w:val="24"/>
        </w:rPr>
        <w:t xml:space="preserve"> </w:t>
      </w:r>
      <w:r w:rsidR="000E6F24" w:rsidRPr="00B122B7">
        <w:rPr>
          <w:szCs w:val="24"/>
        </w:rPr>
        <w:t>(</w:t>
      </w:r>
      <w:r w:rsidR="00B122B7" w:rsidRPr="00B122B7">
        <w:rPr>
          <w:szCs w:val="24"/>
        </w:rPr>
        <w:t>https://firebase.google.com/?hl=es-419</w:t>
      </w:r>
      <w:r w:rsidR="00B122B7" w:rsidRPr="00B122B7">
        <w:rPr>
          <w:szCs w:val="24"/>
        </w:rPr>
        <w:t>)</w:t>
      </w:r>
    </w:p>
    <w:p w14:paraId="1C835E75" w14:textId="3EC5A40A" w:rsidR="00006FF5" w:rsidRPr="0076354E" w:rsidRDefault="00E45FE2" w:rsidP="00DE10F0">
      <w:pPr>
        <w:pStyle w:val="Ttulo2"/>
        <w:numPr>
          <w:ilvl w:val="1"/>
          <w:numId w:val="25"/>
        </w:numPr>
        <w:rPr>
          <w:rFonts w:cs="Open Sans"/>
          <w:szCs w:val="24"/>
        </w:rPr>
      </w:pPr>
      <w:bookmarkStart w:id="5" w:name="_Toc159501406"/>
      <w:r w:rsidRPr="0076354E">
        <w:rPr>
          <w:rFonts w:cs="Open Sans"/>
          <w:szCs w:val="24"/>
        </w:rPr>
        <w:t>Servicios de apoyo</w:t>
      </w:r>
      <w:bookmarkEnd w:id="5"/>
      <w:r w:rsidRPr="0076354E">
        <w:rPr>
          <w:rFonts w:cs="Open Sans"/>
          <w:szCs w:val="24"/>
        </w:rPr>
        <w:t xml:space="preserve"> </w:t>
      </w:r>
    </w:p>
    <w:p w14:paraId="1C835E76" w14:textId="3479CF6B" w:rsidR="00006FF5" w:rsidRPr="0076354E" w:rsidRDefault="0076354E">
      <w:pPr>
        <w:rPr>
          <w:szCs w:val="24"/>
        </w:rPr>
      </w:pPr>
      <w:r w:rsidRPr="0076354E">
        <w:rPr>
          <w:szCs w:val="24"/>
        </w:rPr>
        <w:t xml:space="preserve">Existe un departamento de IT que puebre brindar apoyo técnico </w:t>
      </w:r>
      <w:r w:rsidR="00C26409">
        <w:rPr>
          <w:szCs w:val="24"/>
        </w:rPr>
        <w:t xml:space="preserve">durante </w:t>
      </w:r>
      <w:r w:rsidR="00262BDE">
        <w:rPr>
          <w:szCs w:val="24"/>
        </w:rPr>
        <w:t>24 horas tanto para apoyo interno como externo (potenciales clientes).</w:t>
      </w:r>
    </w:p>
    <w:p w14:paraId="1C835E77" w14:textId="77777777" w:rsidR="00006FF5" w:rsidRPr="007E0A7E" w:rsidRDefault="00006FF5">
      <w:pPr>
        <w:rPr>
          <w:szCs w:val="24"/>
        </w:rPr>
      </w:pPr>
    </w:p>
    <w:p w14:paraId="1C835E78" w14:textId="5E855717" w:rsidR="00006FF5" w:rsidRPr="00980E70" w:rsidRDefault="00A377B9" w:rsidP="00DE10F0">
      <w:pPr>
        <w:pStyle w:val="Titulo1SP"/>
      </w:pPr>
      <w:bookmarkStart w:id="6" w:name="_Toc159501407"/>
      <w:r w:rsidRPr="00980E70">
        <w:t>Distribución del Procedimiento</w:t>
      </w:r>
      <w:bookmarkEnd w:id="6"/>
    </w:p>
    <w:p w14:paraId="1C835E79" w14:textId="77777777" w:rsidR="00006FF5" w:rsidRPr="007E0A7E" w:rsidRDefault="00A377B9">
      <w:pPr>
        <w:rPr>
          <w:szCs w:val="24"/>
        </w:rPr>
      </w:pPr>
      <w:r w:rsidRPr="007E0A7E">
        <w:rPr>
          <w:iCs/>
          <w:szCs w:val="24"/>
        </w:rPr>
        <w:t xml:space="preserve">El personal perteneciente a los </w:t>
      </w:r>
      <w:r w:rsidRPr="007E0A7E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1C835E7A" w14:textId="77777777" w:rsidR="00006FF5" w:rsidRPr="007E0A7E" w:rsidRDefault="00A377B9">
      <w:pPr>
        <w:rPr>
          <w:szCs w:val="24"/>
        </w:rPr>
      </w:pPr>
      <w:r w:rsidRPr="007E0A7E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006FF5" w:rsidRPr="007E0A7E" w14:paraId="1C835E7D" w14:textId="77777777" w:rsidTr="00A377B9">
        <w:trPr>
          <w:jc w:val="center"/>
        </w:trPr>
        <w:tc>
          <w:tcPr>
            <w:tcW w:w="2841" w:type="dxa"/>
            <w:shd w:val="clear" w:color="auto" w:fill="D9D9D9" w:themeFill="background1" w:themeFillShade="D9"/>
          </w:tcPr>
          <w:p w14:paraId="1C835E7B" w14:textId="77777777" w:rsidR="00006FF5" w:rsidRPr="007E0A7E" w:rsidRDefault="00A377B9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7E0A7E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D9D9D9" w:themeFill="background1" w:themeFillShade="D9"/>
            <w:vAlign w:val="center"/>
          </w:tcPr>
          <w:p w14:paraId="1C835E7C" w14:textId="77777777" w:rsidR="00006FF5" w:rsidRPr="007E0A7E" w:rsidRDefault="00A377B9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7E0A7E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006FF5" w:rsidRPr="007E0A7E" w14:paraId="1C835E80" w14:textId="77777777" w:rsidTr="00A377B9">
        <w:trPr>
          <w:jc w:val="center"/>
        </w:trPr>
        <w:tc>
          <w:tcPr>
            <w:tcW w:w="2841" w:type="dxa"/>
          </w:tcPr>
          <w:p w14:paraId="1C835E7E" w14:textId="77777777" w:rsidR="00006FF5" w:rsidRPr="007E0A7E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1C835E7F" w14:textId="77777777" w:rsidR="00006FF5" w:rsidRPr="007E0A7E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Archivo</w:t>
            </w:r>
          </w:p>
        </w:tc>
      </w:tr>
    </w:tbl>
    <w:p w14:paraId="1C835E81" w14:textId="77777777" w:rsidR="00006FF5" w:rsidRPr="007E0A7E" w:rsidRDefault="00006FF5">
      <w:pPr>
        <w:rPr>
          <w:szCs w:val="24"/>
        </w:rPr>
      </w:pPr>
    </w:p>
    <w:p w14:paraId="1C835E82" w14:textId="77777777" w:rsidR="00006FF5" w:rsidRPr="00980E70" w:rsidRDefault="00A377B9" w:rsidP="00DE10F0">
      <w:pPr>
        <w:pStyle w:val="Titulo1SP"/>
        <w:rPr>
          <w:rFonts w:cs="Open Sans"/>
          <w:sz w:val="24"/>
          <w:szCs w:val="24"/>
        </w:rPr>
      </w:pPr>
      <w:bookmarkStart w:id="7" w:name="_Toc159501408"/>
      <w:r w:rsidRPr="00980E70">
        <w:rPr>
          <w:rFonts w:cs="Open Sans"/>
          <w:sz w:val="24"/>
          <w:szCs w:val="24"/>
        </w:rPr>
        <w:t>Anexos</w:t>
      </w:r>
      <w:bookmarkEnd w:id="7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A377B9" w:rsidRPr="007E0A7E" w14:paraId="1C835E85" w14:textId="77777777" w:rsidTr="00A377B9">
        <w:trPr>
          <w:trHeight w:val="674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1C835E83" w14:textId="77777777" w:rsidR="00A377B9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1C835E84" w14:textId="77777777" w:rsidR="00A377B9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377B9" w:rsidRPr="007E0A7E" w14:paraId="1C835E88" w14:textId="77777777" w:rsidTr="00A377B9">
        <w:trPr>
          <w:trHeight w:val="677"/>
        </w:trPr>
        <w:tc>
          <w:tcPr>
            <w:tcW w:w="988" w:type="dxa"/>
            <w:vAlign w:val="center"/>
          </w:tcPr>
          <w:p w14:paraId="1C835E86" w14:textId="77777777" w:rsidR="00A377B9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363" w:type="dxa"/>
            <w:vAlign w:val="center"/>
          </w:tcPr>
          <w:p w14:paraId="1C835E87" w14:textId="77777777" w:rsidR="00A377B9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</w:tr>
    </w:tbl>
    <w:p w14:paraId="1C835E89" w14:textId="77777777" w:rsidR="007E0A7E" w:rsidRDefault="007E0A7E">
      <w:pPr>
        <w:rPr>
          <w:szCs w:val="24"/>
        </w:rPr>
      </w:pPr>
    </w:p>
    <w:p w14:paraId="1C835E8A" w14:textId="77777777" w:rsidR="007E0A7E" w:rsidRDefault="007E0A7E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1C835E8B" w14:textId="77777777" w:rsidR="00006FF5" w:rsidRPr="007E0A7E" w:rsidRDefault="00006FF5">
      <w:pPr>
        <w:rPr>
          <w:szCs w:val="24"/>
        </w:rPr>
      </w:pPr>
    </w:p>
    <w:p w14:paraId="1C835E8C" w14:textId="77777777" w:rsidR="00006FF5" w:rsidRPr="00980E70" w:rsidRDefault="00A377B9" w:rsidP="00DE10F0">
      <w:pPr>
        <w:pStyle w:val="Titulo1SP"/>
        <w:rPr>
          <w:rFonts w:cs="Open Sans"/>
          <w:sz w:val="24"/>
          <w:szCs w:val="24"/>
        </w:rPr>
      </w:pPr>
      <w:bookmarkStart w:id="8" w:name="_Toc159501409"/>
      <w:r w:rsidRPr="00980E70">
        <w:rPr>
          <w:rFonts w:cs="Open Sans"/>
          <w:sz w:val="24"/>
          <w:szCs w:val="24"/>
        </w:rPr>
        <w:t>Documentación relacionada</w:t>
      </w:r>
      <w:bookmarkEnd w:id="8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006FF5" w:rsidRPr="007E0A7E" w14:paraId="1C835E90" w14:textId="77777777" w:rsidTr="00A377B9">
        <w:tc>
          <w:tcPr>
            <w:tcW w:w="1836" w:type="dxa"/>
            <w:shd w:val="clear" w:color="auto" w:fill="D9D9D9" w:themeFill="background1" w:themeFillShade="D9"/>
          </w:tcPr>
          <w:p w14:paraId="1C835E8D" w14:textId="77777777" w:rsidR="00006FF5" w:rsidRPr="007E0A7E" w:rsidRDefault="00A377B9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Código</w:t>
            </w:r>
          </w:p>
          <w:p w14:paraId="1C835E8E" w14:textId="77777777" w:rsidR="00006FF5" w:rsidRPr="007E0A7E" w:rsidRDefault="00006FF5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</w:p>
        </w:tc>
        <w:tc>
          <w:tcPr>
            <w:tcW w:w="8053" w:type="dxa"/>
            <w:shd w:val="clear" w:color="auto" w:fill="D9D9D9" w:themeFill="background1" w:themeFillShade="D9"/>
          </w:tcPr>
          <w:p w14:paraId="1C835E8F" w14:textId="77777777" w:rsidR="00006FF5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006FF5" w:rsidRPr="007E0A7E" w14:paraId="1C835E93" w14:textId="77777777" w:rsidTr="00A377B9">
        <w:tc>
          <w:tcPr>
            <w:tcW w:w="1836" w:type="dxa"/>
          </w:tcPr>
          <w:p w14:paraId="1C835E91" w14:textId="77777777" w:rsidR="00006FF5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3" w:type="dxa"/>
          </w:tcPr>
          <w:p w14:paraId="1C835E92" w14:textId="77777777" w:rsidR="00006FF5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Manual de calidad</w:t>
            </w:r>
          </w:p>
        </w:tc>
      </w:tr>
      <w:tr w:rsidR="00006FF5" w:rsidRPr="007E0A7E" w14:paraId="1C835E96" w14:textId="77777777" w:rsidTr="00A377B9">
        <w:tc>
          <w:tcPr>
            <w:tcW w:w="1836" w:type="dxa"/>
          </w:tcPr>
          <w:p w14:paraId="1C835E94" w14:textId="77777777" w:rsidR="00006FF5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3" w:type="dxa"/>
          </w:tcPr>
          <w:p w14:paraId="1C835E95" w14:textId="77777777" w:rsidR="00006FF5" w:rsidRPr="007E0A7E" w:rsidRDefault="00E45FE2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UNE EN ISO 13485</w:t>
            </w:r>
          </w:p>
        </w:tc>
      </w:tr>
    </w:tbl>
    <w:p w14:paraId="1C835E97" w14:textId="77777777" w:rsidR="00E45FE2" w:rsidRPr="007E0A7E" w:rsidRDefault="00E45FE2" w:rsidP="00E45FE2">
      <w:pPr>
        <w:pStyle w:val="Ttulo1"/>
        <w:rPr>
          <w:rFonts w:cs="Open Sans"/>
          <w:sz w:val="24"/>
          <w:szCs w:val="24"/>
        </w:rPr>
      </w:pPr>
    </w:p>
    <w:p w14:paraId="1C835E98" w14:textId="77777777" w:rsidR="00006FF5" w:rsidRPr="00980E70" w:rsidRDefault="00A377B9" w:rsidP="00DE10F0">
      <w:pPr>
        <w:pStyle w:val="Titulo1SP"/>
        <w:rPr>
          <w:rFonts w:cs="Open Sans"/>
          <w:sz w:val="24"/>
          <w:szCs w:val="24"/>
        </w:rPr>
      </w:pPr>
      <w:bookmarkStart w:id="9" w:name="_Toc159501410"/>
      <w:r w:rsidRPr="00980E70">
        <w:rPr>
          <w:rFonts w:cs="Open Sans"/>
          <w:sz w:val="24"/>
          <w:szCs w:val="24"/>
        </w:rPr>
        <w:t>Formación</w:t>
      </w:r>
      <w:bookmarkEnd w:id="9"/>
    </w:p>
    <w:p w14:paraId="1C835E99" w14:textId="77777777" w:rsidR="00006FF5" w:rsidRPr="007E0A7E" w:rsidRDefault="00A377B9">
      <w:pPr>
        <w:rPr>
          <w:szCs w:val="24"/>
        </w:rPr>
      </w:pPr>
      <w:r w:rsidRPr="007E0A7E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006FF5" w:rsidRPr="007E0A7E" w14:paraId="1C835E9C" w14:textId="77777777">
        <w:tc>
          <w:tcPr>
            <w:tcW w:w="1555" w:type="dxa"/>
            <w:shd w:val="clear" w:color="auto" w:fill="D9D9D9" w:themeFill="background1" w:themeFillShade="D9"/>
          </w:tcPr>
          <w:p w14:paraId="1C835E9A" w14:textId="77777777" w:rsidR="00006FF5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D9D9D9" w:themeFill="background1" w:themeFillShade="D9"/>
          </w:tcPr>
          <w:p w14:paraId="1C835E9B" w14:textId="77777777" w:rsidR="00006FF5" w:rsidRPr="007E0A7E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006FF5" w:rsidRPr="007E0A7E" w14:paraId="1C835E9F" w14:textId="77777777">
        <w:tc>
          <w:tcPr>
            <w:tcW w:w="1555" w:type="dxa"/>
          </w:tcPr>
          <w:sdt>
            <w:sdtPr>
              <w:rPr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9D" w14:textId="77777777" w:rsidR="00006FF5" w:rsidRPr="007E0A7E" w:rsidRDefault="00E45FE2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7E0A7E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14:paraId="1C835E9E" w14:textId="77777777" w:rsidR="00006FF5" w:rsidRPr="007E0A7E" w:rsidRDefault="00A377B9">
            <w:pPr>
              <w:widowControl w:val="0"/>
              <w:spacing w:after="0"/>
              <w:jc w:val="left"/>
              <w:rPr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 xml:space="preserve">Teórica </w:t>
            </w:r>
            <w:r w:rsidRPr="007E0A7E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006FF5" w:rsidRPr="007E0A7E" w14:paraId="1C835EA2" w14:textId="77777777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C835EA0" w14:textId="77777777" w:rsidR="00006FF5" w:rsidRPr="007E0A7E" w:rsidRDefault="00A377B9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7E0A7E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35EA1" w14:textId="77777777" w:rsidR="00006FF5" w:rsidRPr="007E0A7E" w:rsidRDefault="00A377B9">
            <w:pPr>
              <w:widowControl w:val="0"/>
              <w:spacing w:after="0"/>
              <w:jc w:val="left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7E0A7E">
              <w:rPr>
                <w:rFonts w:eastAsia="Times New Roman"/>
                <w:szCs w:val="24"/>
              </w:rPr>
              <w:t xml:space="preserve">(En caso de seleccionar esta opción, </w:t>
            </w:r>
            <w:r w:rsidRPr="007E0A7E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1C835EA3" w14:textId="77777777" w:rsidR="00006FF5" w:rsidRPr="007E0A7E" w:rsidRDefault="00006FF5">
      <w:pPr>
        <w:rPr>
          <w:szCs w:val="24"/>
        </w:rPr>
      </w:pPr>
    </w:p>
    <w:p w14:paraId="1C835EA4" w14:textId="77777777" w:rsidR="00006FF5" w:rsidRPr="007E0A7E" w:rsidRDefault="00006FF5">
      <w:pPr>
        <w:rPr>
          <w:color w:val="0070C0"/>
          <w:szCs w:val="24"/>
        </w:rPr>
      </w:pPr>
    </w:p>
    <w:p w14:paraId="1C835EA5" w14:textId="77777777" w:rsidR="00006FF5" w:rsidRPr="007E0A7E" w:rsidRDefault="00006FF5">
      <w:pPr>
        <w:rPr>
          <w:color w:val="0070C0"/>
          <w:szCs w:val="24"/>
        </w:rPr>
      </w:pPr>
    </w:p>
    <w:p w14:paraId="1C835EA6" w14:textId="77777777" w:rsidR="00006FF5" w:rsidRPr="007E0A7E" w:rsidRDefault="00006FF5">
      <w:pPr>
        <w:pStyle w:val="Ttulo1"/>
        <w:rPr>
          <w:rFonts w:cs="Open Sans"/>
          <w:sz w:val="24"/>
          <w:szCs w:val="24"/>
        </w:rPr>
      </w:pPr>
    </w:p>
    <w:sectPr w:rsidR="00006FF5" w:rsidRPr="007E0A7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74AC" w14:textId="77777777" w:rsidR="00442C0B" w:rsidRDefault="00442C0B">
      <w:pPr>
        <w:spacing w:after="0" w:line="240" w:lineRule="auto"/>
      </w:pPr>
      <w:r>
        <w:separator/>
      </w:r>
    </w:p>
  </w:endnote>
  <w:endnote w:type="continuationSeparator" w:id="0">
    <w:p w14:paraId="2F0771B0" w14:textId="77777777" w:rsidR="00442C0B" w:rsidRDefault="0044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pilogue">
    <w:altName w:val="Arial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B5" w14:textId="77777777" w:rsidR="00006FF5" w:rsidRDefault="00006FF5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C0" w14:textId="77777777" w:rsidR="00006FF5" w:rsidRPr="007E0A7E" w:rsidRDefault="007E0A7E">
    <w:pPr>
      <w:pStyle w:val="Piedepgina"/>
      <w:jc w:val="right"/>
      <w:rPr>
        <w:rFonts w:ascii="Montserrat Light" w:hAnsi="Montserrat Light" w:cs="Arial"/>
        <w:sz w:val="24"/>
        <w:szCs w:val="24"/>
      </w:rPr>
    </w:pPr>
    <w:r w:rsidRPr="007E0A7E">
      <w:rPr>
        <w:rFonts w:ascii="Montserrat Light" w:hAnsi="Montserrat Light" w:cs="Arial"/>
        <w:sz w:val="24"/>
        <w:szCs w:val="24"/>
      </w:rPr>
      <w:t xml:space="preserve">Página 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7E0A7E">
      <w:rPr>
        <w:rFonts w:ascii="Montserrat Light" w:hAnsi="Montserrat Light" w:cs="Arial"/>
        <w:b/>
        <w:bCs/>
        <w:sz w:val="24"/>
        <w:szCs w:val="24"/>
      </w:rPr>
      <w:instrText>PAGE  \* Arabic  \* MERGEFORMAT</w:instrTex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D11355">
      <w:rPr>
        <w:rFonts w:ascii="Montserrat Light" w:hAnsi="Montserrat Light" w:cs="Arial"/>
        <w:b/>
        <w:bCs/>
        <w:noProof/>
        <w:sz w:val="24"/>
        <w:szCs w:val="24"/>
      </w:rPr>
      <w:t>3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end"/>
    </w:r>
    <w:r w:rsidRPr="007E0A7E">
      <w:rPr>
        <w:rFonts w:ascii="Montserrat Light" w:hAnsi="Montserrat Light" w:cs="Arial"/>
        <w:sz w:val="24"/>
        <w:szCs w:val="24"/>
      </w:rPr>
      <w:t xml:space="preserve"> de 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7E0A7E">
      <w:rPr>
        <w:rFonts w:ascii="Montserrat Light" w:hAnsi="Montserrat Light" w:cs="Arial"/>
        <w:b/>
        <w:bCs/>
        <w:sz w:val="24"/>
        <w:szCs w:val="24"/>
      </w:rPr>
      <w:instrText>NUMPAGES  \* Arabic  \* MERGEFORMAT</w:instrTex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D11355">
      <w:rPr>
        <w:rFonts w:ascii="Montserrat Light" w:hAnsi="Montserrat Light" w:cs="Arial"/>
        <w:b/>
        <w:bCs/>
        <w:noProof/>
        <w:sz w:val="24"/>
        <w:szCs w:val="24"/>
      </w:rPr>
      <w:t>7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C2" w14:textId="77777777" w:rsidR="00006FF5" w:rsidRDefault="00006F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A82EC" w14:textId="77777777" w:rsidR="00442C0B" w:rsidRDefault="00442C0B">
      <w:pPr>
        <w:spacing w:after="0" w:line="240" w:lineRule="auto"/>
      </w:pPr>
      <w:r>
        <w:separator/>
      </w:r>
    </w:p>
  </w:footnote>
  <w:footnote w:type="continuationSeparator" w:id="0">
    <w:p w14:paraId="20F4D9DE" w14:textId="77777777" w:rsidR="00442C0B" w:rsidRDefault="00442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AB" w14:textId="77777777" w:rsidR="00006FF5" w:rsidRDefault="00006FF5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7E0A7E" w:rsidRPr="001C0EDF" w14:paraId="1C835EAF" w14:textId="77777777" w:rsidTr="00A541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C835EAC" w14:textId="77777777" w:rsidR="007E0A7E" w:rsidRPr="001C0EDF" w:rsidRDefault="007E0A7E" w:rsidP="007E0A7E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835EC3" wp14:editId="1C835EC4">
                <wp:extent cx="1427480" cy="560070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1C835EAD" w14:textId="77777777" w:rsidR="007E0A7E" w:rsidRPr="0071356F" w:rsidRDefault="007E0A7E" w:rsidP="007E0A7E">
          <w:pPr>
            <w:pStyle w:val="Contenidodelatabla"/>
            <w:rPr>
              <w:szCs w:val="24"/>
            </w:rPr>
          </w:pPr>
          <w:r>
            <w:rPr>
              <w:szCs w:val="24"/>
            </w:rPr>
            <w:t>INFRAESTRUCTURA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835EAE" w14:textId="77777777" w:rsidR="007E0A7E" w:rsidRPr="0071356F" w:rsidRDefault="007E0A7E" w:rsidP="007E0A7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022.01</w:t>
          </w:r>
        </w:p>
      </w:tc>
    </w:tr>
    <w:tr w:rsidR="007E0A7E" w:rsidRPr="001C0EDF" w14:paraId="1C835EB3" w14:textId="77777777" w:rsidTr="00A541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C835EB0" w14:textId="77777777" w:rsidR="007E0A7E" w:rsidRPr="001C0EDF" w:rsidRDefault="007E0A7E" w:rsidP="007E0A7E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C835EB1" w14:textId="77777777" w:rsidR="007E0A7E" w:rsidRPr="0071356F" w:rsidRDefault="007E0A7E" w:rsidP="007E0A7E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835EB2" w14:textId="40B9CCA1" w:rsidR="007E0A7E" w:rsidRPr="0071356F" w:rsidRDefault="007E0A7E" w:rsidP="007E0A7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E4294F">
            <w:rPr>
              <w:szCs w:val="24"/>
            </w:rPr>
            <w:t>22/02/2024</w:t>
          </w:r>
        </w:p>
      </w:tc>
    </w:tr>
  </w:tbl>
  <w:p w14:paraId="1C835EB4" w14:textId="77777777" w:rsidR="00006FF5" w:rsidRDefault="00006F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B6" w14:textId="77777777" w:rsidR="00006FF5" w:rsidRDefault="00006FF5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7E0A7E" w:rsidRPr="001C0EDF" w14:paraId="1C835EBA" w14:textId="77777777" w:rsidTr="00A541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C835EB7" w14:textId="77777777" w:rsidR="007E0A7E" w:rsidRPr="001C0EDF" w:rsidRDefault="007E0A7E" w:rsidP="007E0A7E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835EC5" wp14:editId="1C835EC6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1C835EB8" w14:textId="77777777" w:rsidR="007E0A7E" w:rsidRPr="0071356F" w:rsidRDefault="007E0A7E" w:rsidP="007E0A7E">
          <w:pPr>
            <w:pStyle w:val="Contenidodelatabla"/>
            <w:rPr>
              <w:szCs w:val="24"/>
            </w:rPr>
          </w:pPr>
          <w:r>
            <w:rPr>
              <w:szCs w:val="24"/>
            </w:rPr>
            <w:t>INFRAESTRUCTURA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835EB9" w14:textId="77777777" w:rsidR="007E0A7E" w:rsidRPr="0071356F" w:rsidRDefault="007E0A7E" w:rsidP="007E0A7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022.01</w:t>
          </w:r>
        </w:p>
      </w:tc>
    </w:tr>
    <w:tr w:rsidR="007E0A7E" w:rsidRPr="001C0EDF" w14:paraId="1C835EBE" w14:textId="77777777" w:rsidTr="00A541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C835EBB" w14:textId="77777777" w:rsidR="007E0A7E" w:rsidRPr="001C0EDF" w:rsidRDefault="007E0A7E" w:rsidP="007E0A7E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C835EBC" w14:textId="77777777" w:rsidR="007E0A7E" w:rsidRPr="0071356F" w:rsidRDefault="007E0A7E" w:rsidP="007E0A7E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835EBD" w14:textId="45143EE7" w:rsidR="007E0A7E" w:rsidRPr="0071356F" w:rsidRDefault="007E0A7E" w:rsidP="007E0A7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E4294F">
            <w:rPr>
              <w:szCs w:val="24"/>
            </w:rPr>
            <w:t>22/02/2024</w:t>
          </w:r>
        </w:p>
      </w:tc>
    </w:tr>
  </w:tbl>
  <w:p w14:paraId="1C835EBF" w14:textId="77777777" w:rsidR="00006FF5" w:rsidRDefault="00006FF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EC1" w14:textId="77777777" w:rsidR="00006FF5" w:rsidRDefault="00006F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1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428B0B42"/>
    <w:multiLevelType w:val="multilevel"/>
    <w:tmpl w:val="274CDB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606A7EFB"/>
    <w:multiLevelType w:val="hybridMultilevel"/>
    <w:tmpl w:val="D20813F8"/>
    <w:lvl w:ilvl="0" w:tplc="0F1CE64E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  <w:color w:val="auto"/>
      </w:rPr>
    </w:lvl>
    <w:lvl w:ilvl="1" w:tplc="0F1CE64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4154028">
    <w:abstractNumId w:val="15"/>
  </w:num>
  <w:num w:numId="2" w16cid:durableId="1864440959">
    <w:abstractNumId w:val="22"/>
  </w:num>
  <w:num w:numId="3" w16cid:durableId="214389521">
    <w:abstractNumId w:val="6"/>
  </w:num>
  <w:num w:numId="4" w16cid:durableId="194468822">
    <w:abstractNumId w:val="23"/>
  </w:num>
  <w:num w:numId="5" w16cid:durableId="316686160">
    <w:abstractNumId w:val="13"/>
  </w:num>
  <w:num w:numId="6" w16cid:durableId="231159712">
    <w:abstractNumId w:val="8"/>
  </w:num>
  <w:num w:numId="7" w16cid:durableId="2120837064">
    <w:abstractNumId w:val="18"/>
  </w:num>
  <w:num w:numId="8" w16cid:durableId="1960183654">
    <w:abstractNumId w:val="12"/>
  </w:num>
  <w:num w:numId="9" w16cid:durableId="120151296">
    <w:abstractNumId w:val="19"/>
  </w:num>
  <w:num w:numId="10" w16cid:durableId="1615213720">
    <w:abstractNumId w:val="17"/>
  </w:num>
  <w:num w:numId="11" w16cid:durableId="491529074">
    <w:abstractNumId w:val="4"/>
  </w:num>
  <w:num w:numId="12" w16cid:durableId="557857230">
    <w:abstractNumId w:val="21"/>
  </w:num>
  <w:num w:numId="13" w16cid:durableId="1166095977">
    <w:abstractNumId w:val="11"/>
  </w:num>
  <w:num w:numId="14" w16cid:durableId="427240300">
    <w:abstractNumId w:val="14"/>
  </w:num>
  <w:num w:numId="15" w16cid:durableId="620722761">
    <w:abstractNumId w:val="24"/>
  </w:num>
  <w:num w:numId="16" w16cid:durableId="1008946368">
    <w:abstractNumId w:val="9"/>
  </w:num>
  <w:num w:numId="17" w16cid:durableId="1142576760">
    <w:abstractNumId w:val="5"/>
  </w:num>
  <w:num w:numId="18" w16cid:durableId="403184555">
    <w:abstractNumId w:val="1"/>
  </w:num>
  <w:num w:numId="19" w16cid:durableId="525019269">
    <w:abstractNumId w:val="7"/>
  </w:num>
  <w:num w:numId="20" w16cid:durableId="549920474">
    <w:abstractNumId w:val="3"/>
  </w:num>
  <w:num w:numId="21" w16cid:durableId="426462896">
    <w:abstractNumId w:val="2"/>
  </w:num>
  <w:num w:numId="22" w16cid:durableId="2067340514">
    <w:abstractNumId w:val="0"/>
  </w:num>
  <w:num w:numId="23" w16cid:durableId="1328509387">
    <w:abstractNumId w:val="10"/>
  </w:num>
  <w:num w:numId="24" w16cid:durableId="325011520">
    <w:abstractNumId w:val="20"/>
  </w:num>
  <w:num w:numId="25" w16cid:durableId="5202393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E6F24"/>
    <w:rsid w:val="001F29F7"/>
    <w:rsid w:val="00262BDE"/>
    <w:rsid w:val="003E0AC3"/>
    <w:rsid w:val="00442C0B"/>
    <w:rsid w:val="005C153C"/>
    <w:rsid w:val="00621B59"/>
    <w:rsid w:val="0076354E"/>
    <w:rsid w:val="007E0A7E"/>
    <w:rsid w:val="00845A59"/>
    <w:rsid w:val="008861A9"/>
    <w:rsid w:val="00980E70"/>
    <w:rsid w:val="009C718C"/>
    <w:rsid w:val="009F4FC3"/>
    <w:rsid w:val="00A00BD8"/>
    <w:rsid w:val="00A377B9"/>
    <w:rsid w:val="00B122B7"/>
    <w:rsid w:val="00B241F5"/>
    <w:rsid w:val="00B31DA2"/>
    <w:rsid w:val="00BF55E6"/>
    <w:rsid w:val="00C26409"/>
    <w:rsid w:val="00C80AB2"/>
    <w:rsid w:val="00D11355"/>
    <w:rsid w:val="00DD0193"/>
    <w:rsid w:val="00DE10F0"/>
    <w:rsid w:val="00E23E62"/>
    <w:rsid w:val="00E4294F"/>
    <w:rsid w:val="00E45FE2"/>
    <w:rsid w:val="00EE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35DEF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59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621B59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621B59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21B59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21B59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621B59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21B59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621B59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621B59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621B5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21B59"/>
  </w:style>
  <w:style w:type="character" w:styleId="Nmerodepgina">
    <w:name w:val="page number"/>
    <w:basedOn w:val="Fuentedeprrafopredeter"/>
    <w:qFormat/>
    <w:rsid w:val="00621B59"/>
  </w:style>
  <w:style w:type="character" w:styleId="Hipervnculo">
    <w:name w:val="Hyperlink"/>
    <w:basedOn w:val="Fuentedeprrafopredeter"/>
    <w:uiPriority w:val="99"/>
    <w:unhideWhenUsed/>
    <w:rsid w:val="00621B5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21B59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621B59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621B59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621B59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21B59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621B59"/>
  </w:style>
  <w:style w:type="paragraph" w:styleId="Ttulo">
    <w:name w:val="Title"/>
    <w:basedOn w:val="Normal"/>
    <w:next w:val="Textoindependiente"/>
    <w:rsid w:val="00621B5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621B59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621B59"/>
    <w:rPr>
      <w:rFonts w:cs="Lucida Sans"/>
    </w:rPr>
  </w:style>
  <w:style w:type="paragraph" w:styleId="Descripcin">
    <w:name w:val="caption"/>
    <w:basedOn w:val="Normal"/>
    <w:qFormat/>
    <w:rsid w:val="00621B59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621B59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621B59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621B59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621B59"/>
  </w:style>
  <w:style w:type="paragraph" w:styleId="TtuloTDC">
    <w:name w:val="TOC Heading"/>
    <w:basedOn w:val="Ttulo1"/>
    <w:next w:val="Normal"/>
    <w:uiPriority w:val="39"/>
    <w:unhideWhenUsed/>
    <w:qFormat/>
    <w:rsid w:val="00621B59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21B59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21B59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21B59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621B59"/>
  </w:style>
  <w:style w:type="paragraph" w:customStyle="1" w:styleId="Titulo2">
    <w:name w:val="Titulo2"/>
    <w:basedOn w:val="Normal"/>
    <w:next w:val="Normal"/>
    <w:link w:val="Titulo2Car"/>
    <w:qFormat/>
    <w:rsid w:val="00621B59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621B59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621B59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621B59"/>
  </w:style>
  <w:style w:type="paragraph" w:styleId="Encabezado">
    <w:name w:val="header"/>
    <w:basedOn w:val="Normal"/>
    <w:link w:val="EncabezadoCar"/>
    <w:unhideWhenUsed/>
    <w:rsid w:val="00621B59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1B59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621B59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621B59"/>
    <w:pPr>
      <w:numPr>
        <w:numId w:val="23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621B59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21B59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621B59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621B59"/>
  </w:style>
  <w:style w:type="paragraph" w:customStyle="1" w:styleId="Contenidodelatabla">
    <w:name w:val="Contenido de la tabla"/>
    <w:basedOn w:val="Normal"/>
    <w:qFormat/>
    <w:rsid w:val="00621B59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621B59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621B59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621B59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621B59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1B59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621B59"/>
    <w:pPr>
      <w:numPr>
        <w:numId w:val="17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21B59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21B59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621B59"/>
    <w:rPr>
      <w:rFonts w:ascii="Arial" w:hAnsi="Arial"/>
    </w:rPr>
  </w:style>
  <w:style w:type="paragraph" w:customStyle="1" w:styleId="paragraph">
    <w:name w:val="paragraph"/>
    <w:basedOn w:val="Normal"/>
    <w:rsid w:val="00621B59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621B59"/>
  </w:style>
  <w:style w:type="character" w:customStyle="1" w:styleId="eop">
    <w:name w:val="eop"/>
    <w:basedOn w:val="Fuentedeprrafopredeter"/>
    <w:rsid w:val="00621B59"/>
  </w:style>
  <w:style w:type="paragraph" w:customStyle="1" w:styleId="TituloportadaSP">
    <w:name w:val="Titulo portada SP"/>
    <w:basedOn w:val="Normal"/>
    <w:link w:val="TituloportadaSPCar"/>
    <w:qFormat/>
    <w:rsid w:val="00621B59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621B59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621B59"/>
    <w:pPr>
      <w:numPr>
        <w:numId w:val="16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621B59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621B59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621B59"/>
    <w:pPr>
      <w:numPr>
        <w:numId w:val="18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rsid w:val="00621B59"/>
    <w:pPr>
      <w:numPr>
        <w:numId w:val="21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21B59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621B59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621B59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EF4E9FD-83A9-4ECD-B45D-7F41DC745A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FF071F-5ACE-4CE1-9CD7-7C625B6E0B52}"/>
</file>

<file path=customXml/itemProps3.xml><?xml version="1.0" encoding="utf-8"?>
<ds:datastoreItem xmlns:ds="http://schemas.openxmlformats.org/officeDocument/2006/customXml" ds:itemID="{80294BEC-579B-4A51-B410-F0C8A70768B2}"/>
</file>

<file path=customXml/itemProps4.xml><?xml version="1.0" encoding="utf-8"?>
<ds:datastoreItem xmlns:ds="http://schemas.openxmlformats.org/officeDocument/2006/customXml" ds:itemID="{11697FB6-9C22-4B46-A4DE-434C8AAA924E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131</TotalTime>
  <Pages>7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49</cp:revision>
  <cp:lastPrinted>2023-10-26T14:51:00Z</cp:lastPrinted>
  <dcterms:created xsi:type="dcterms:W3CDTF">2021-03-23T15:57:00Z</dcterms:created>
  <dcterms:modified xsi:type="dcterms:W3CDTF">2024-02-22T12:36:00Z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