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67F1" w:rsidR="00006FF5" w:rsidRDefault="00006FF5" w14:paraId="326A1119" w14:textId="77777777">
      <w:pPr>
        <w:rPr>
          <w:szCs w:val="24"/>
        </w:rPr>
      </w:pPr>
    </w:p>
    <w:p w:rsidRPr="00B467F1" w:rsidR="00006FF5" w:rsidRDefault="00006FF5" w14:paraId="326A111A" w14:textId="77777777">
      <w:pPr>
        <w:rPr>
          <w:szCs w:val="24"/>
        </w:rPr>
      </w:pPr>
    </w:p>
    <w:p w:rsidRPr="00B467F1" w:rsidR="00006FF5" w:rsidRDefault="00006FF5" w14:paraId="326A111B" w14:textId="77777777">
      <w:pPr>
        <w:rPr>
          <w:szCs w:val="24"/>
        </w:rPr>
      </w:pPr>
    </w:p>
    <w:p w:rsidRPr="00B467F1" w:rsidR="00006FF5" w:rsidRDefault="00006FF5" w14:paraId="326A111C" w14:textId="77777777">
      <w:pPr>
        <w:rPr>
          <w:szCs w:val="24"/>
        </w:rPr>
      </w:pPr>
    </w:p>
    <w:p w:rsidRPr="00B467F1" w:rsidR="00006FF5" w:rsidRDefault="00006FF5" w14:paraId="326A111D" w14:textId="77777777">
      <w:pPr>
        <w:rPr>
          <w:szCs w:val="24"/>
        </w:rPr>
      </w:pPr>
    </w:p>
    <w:p w:rsidRPr="00B467F1" w:rsidR="00006FF5" w:rsidP="00203085" w:rsidRDefault="002126A0" w14:paraId="326A111E" w14:textId="2C5219AD">
      <w:pPr>
        <w:pStyle w:val="TituloportadaSP"/>
      </w:pPr>
      <w:r w:rsidRPr="00B467F1">
        <w:t xml:space="preserve">GESTION DE </w:t>
      </w:r>
      <w:r w:rsidRPr="00B467F1" w:rsidR="000728E1">
        <w:t>PEDIDOS Y CLIENTES</w:t>
      </w:r>
      <w:r w:rsidRPr="00B467F1" w:rsidR="00A377B9">
        <w:tab/>
      </w:r>
      <w:r w:rsidRPr="00B467F1" w:rsidR="00A377B9">
        <w:tab/>
      </w:r>
    </w:p>
    <w:p w:rsidRPr="00B467F1" w:rsidR="00006FF5" w:rsidRDefault="00006FF5" w14:paraId="326A111F" w14:textId="77777777">
      <w:pPr>
        <w:rPr>
          <w:szCs w:val="24"/>
        </w:rPr>
      </w:pPr>
    </w:p>
    <w:p w:rsidRPr="00B467F1" w:rsidR="00006FF5" w:rsidRDefault="00006FF5" w14:paraId="326A1120" w14:textId="77777777">
      <w:pPr>
        <w:rPr>
          <w:szCs w:val="24"/>
        </w:rPr>
      </w:pPr>
    </w:p>
    <w:p w:rsidRPr="00B467F1" w:rsidR="00006FF5" w:rsidRDefault="00006FF5" w14:paraId="326A1121" w14:textId="77777777">
      <w:pPr>
        <w:rPr>
          <w:szCs w:val="24"/>
        </w:rPr>
      </w:pPr>
    </w:p>
    <w:p w:rsidRPr="00B467F1" w:rsidR="00006FF5" w:rsidRDefault="00006FF5" w14:paraId="326A1122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B467F1" w:rsidR="00006FF5" w:rsidTr="00145D3F" w14:paraId="326A1127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B467F1" w:rsidR="00006FF5" w:rsidRDefault="00A377B9" w14:paraId="326A1123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B467F1" w:rsidR="00006FF5" w:rsidRDefault="00A377B9" w14:paraId="326A1124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B467F1" w:rsidR="00006FF5" w:rsidRDefault="00A377B9" w14:paraId="326A1125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B467F1" w:rsidR="00006FF5" w:rsidRDefault="00A377B9" w14:paraId="326A1126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B467F1" w:rsidR="00D157A9" w:rsidTr="00145D3F" w14:paraId="326A112C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B467F1" w:rsidR="00D157A9" w:rsidP="00D157A9" w:rsidRDefault="00D157A9" w14:paraId="326A1128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B467F1" w:rsidR="00D157A9" w:rsidP="00D157A9" w:rsidRDefault="00D157A9" w14:paraId="326A1129" w14:textId="5BA47949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:rsidRPr="00B467F1" w:rsidR="00D157A9" w:rsidP="00D157A9" w:rsidRDefault="00D157A9" w14:paraId="326A112A" w14:textId="255245A7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B467F1" w:rsidR="00D157A9" w:rsidP="00D157A9" w:rsidRDefault="00D157A9" w14:paraId="326A112B" w14:textId="1ADD0EB9">
            <w:pPr>
              <w:pStyle w:val="Cabeceraypie"/>
            </w:pPr>
            <w:r>
              <w:t>Garantía de Calidad</w:t>
            </w:r>
          </w:p>
        </w:tc>
      </w:tr>
      <w:tr w:rsidRPr="00B467F1" w:rsidR="00D157A9" w:rsidTr="00145D3F" w14:paraId="326A1131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B467F1" w:rsidR="00D157A9" w:rsidP="00D157A9" w:rsidRDefault="00D157A9" w14:paraId="326A112D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B467F1" w:rsidR="00D157A9" w:rsidP="00D157A9" w:rsidRDefault="00D157A9" w14:paraId="326A112E" w14:textId="3765127F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:rsidRPr="00B467F1" w:rsidR="00D157A9" w:rsidP="00D157A9" w:rsidRDefault="00D157A9" w14:paraId="326A112F" w14:textId="3B83556C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B467F1" w:rsidR="00D157A9" w:rsidP="00D157A9" w:rsidRDefault="00D157A9" w14:paraId="326A1130" w14:textId="3870EE6C">
            <w:pPr>
              <w:pStyle w:val="Cabeceraypie"/>
            </w:pPr>
            <w:r>
              <w:t>Fernando Pozo</w:t>
            </w:r>
          </w:p>
        </w:tc>
      </w:tr>
      <w:tr w:rsidRPr="00B467F1" w:rsidR="00D157A9" w:rsidTr="00145D3F" w14:paraId="326A1136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B467F1" w:rsidR="00D157A9" w:rsidP="00D157A9" w:rsidRDefault="00D157A9" w14:paraId="326A1132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B467F1" w:rsidR="00D157A9" w:rsidP="00D157A9" w:rsidRDefault="00D157A9" w14:paraId="326A1133" w14:textId="77777777">
            <w:pPr>
              <w:pStyle w:val="Cabeceraypie"/>
            </w:pPr>
          </w:p>
        </w:tc>
        <w:tc>
          <w:tcPr>
            <w:tcW w:w="2596" w:type="dxa"/>
          </w:tcPr>
          <w:p w:rsidRPr="00B467F1" w:rsidR="00D157A9" w:rsidP="00D157A9" w:rsidRDefault="00D157A9" w14:paraId="326A1134" w14:textId="77777777">
            <w:pPr>
              <w:pStyle w:val="Cabeceraypie"/>
            </w:pPr>
          </w:p>
        </w:tc>
        <w:tc>
          <w:tcPr>
            <w:tcW w:w="2597" w:type="dxa"/>
          </w:tcPr>
          <w:p w:rsidRPr="00B467F1" w:rsidR="00D157A9" w:rsidP="00D157A9" w:rsidRDefault="00D157A9" w14:paraId="326A1135" w14:textId="77777777">
            <w:pPr>
              <w:pStyle w:val="Cabeceraypie"/>
            </w:pPr>
          </w:p>
        </w:tc>
      </w:tr>
      <w:tr w:rsidRPr="00B467F1" w:rsidR="00D157A9" w:rsidTr="00145D3F" w14:paraId="326A113B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B467F1" w:rsidR="00D157A9" w:rsidP="00D157A9" w:rsidRDefault="00D157A9" w14:paraId="326A1137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B467F1" w:rsidR="00D157A9" w:rsidP="00D157A9" w:rsidRDefault="00D157A9" w14:paraId="326A1138" w14:textId="4A065B16">
            <w:pPr>
              <w:pStyle w:val="Cabeceraypie"/>
            </w:pPr>
          </w:p>
        </w:tc>
        <w:tc>
          <w:tcPr>
            <w:tcW w:w="2596" w:type="dxa"/>
          </w:tcPr>
          <w:p w:rsidRPr="00B467F1" w:rsidR="00D157A9" w:rsidP="00D157A9" w:rsidRDefault="00D157A9" w14:paraId="326A1139" w14:textId="70E13F52">
            <w:pPr>
              <w:pStyle w:val="Cabeceraypie"/>
            </w:pPr>
          </w:p>
        </w:tc>
        <w:tc>
          <w:tcPr>
            <w:tcW w:w="2597" w:type="dxa"/>
          </w:tcPr>
          <w:p w:rsidRPr="00B467F1" w:rsidR="00D157A9" w:rsidP="00D157A9" w:rsidRDefault="00D157A9" w14:paraId="326A113A" w14:textId="0C470EF3">
            <w:pPr>
              <w:pStyle w:val="Cabeceraypie"/>
            </w:pPr>
          </w:p>
        </w:tc>
      </w:tr>
    </w:tbl>
    <w:p w:rsidRPr="00B467F1" w:rsidR="00006FF5" w:rsidRDefault="00006FF5" w14:paraId="326A113C" w14:textId="77777777">
      <w:pPr>
        <w:rPr>
          <w:szCs w:val="24"/>
        </w:rPr>
      </w:pPr>
    </w:p>
    <w:p w:rsidRPr="00B467F1" w:rsidR="00006FF5" w:rsidRDefault="00006FF5" w14:paraId="326A113D" w14:textId="77777777">
      <w:pPr>
        <w:rPr>
          <w:szCs w:val="24"/>
        </w:rPr>
      </w:pPr>
    </w:p>
    <w:p w:rsidRPr="00B467F1" w:rsidR="00006FF5" w:rsidRDefault="00006FF5" w14:paraId="326A113E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B467F1" w:rsidR="00006FF5" w:rsidTr="00B467F1" w14:paraId="326A1141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B467F1" w:rsidR="00006FF5" w:rsidP="00B467F1" w:rsidRDefault="00A377B9" w14:paraId="326A113F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</w:tcPr>
          <w:p w:rsidRPr="00B467F1" w:rsidR="00006FF5" w:rsidP="00145D3F" w:rsidRDefault="00F33AAC" w14:paraId="326A1140" w14:textId="5715300F">
            <w:pPr>
              <w:widowControl w:val="0"/>
              <w:spacing w:after="0"/>
              <w:ind w:firstLine="708"/>
              <w:rPr>
                <w:szCs w:val="24"/>
              </w:rPr>
            </w:pPr>
            <w:r w:rsidRPr="00F33AAC">
              <w:rPr>
                <w:szCs w:val="24"/>
              </w:rPr>
              <w:t>02/06/202</w:t>
            </w:r>
            <w:r>
              <w:rPr>
                <w:szCs w:val="24"/>
              </w:rPr>
              <w:t>8</w:t>
            </w:r>
          </w:p>
        </w:tc>
      </w:tr>
    </w:tbl>
    <w:p w:rsidRPr="00B467F1" w:rsidR="00006FF5" w:rsidRDefault="00006FF5" w14:paraId="326A1142" w14:textId="77777777">
      <w:pPr>
        <w:rPr>
          <w:szCs w:val="24"/>
        </w:rPr>
        <w:sectPr w:rsidRPr="00B467F1" w:rsidR="00006FF5" w:rsidSect="00052279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B467F1" w:rsidR="00006FF5" w:rsidRDefault="00006FF5" w14:paraId="326A1143" w14:textId="77777777">
      <w:pPr>
        <w:spacing w:line="259" w:lineRule="auto"/>
        <w:jc w:val="left"/>
        <w:rPr>
          <w:szCs w:val="24"/>
        </w:rPr>
      </w:pPr>
    </w:p>
    <w:p w:rsidRPr="00B467F1" w:rsidR="00006FF5" w:rsidRDefault="00006FF5" w14:paraId="326A1144" w14:textId="77777777">
      <w:pPr>
        <w:rPr>
          <w:szCs w:val="24"/>
        </w:rPr>
      </w:pPr>
    </w:p>
    <w:p w:rsidRPr="00B467F1" w:rsidR="00006FF5" w:rsidRDefault="00006FF5" w14:paraId="326A1145" w14:textId="77777777">
      <w:pPr>
        <w:rPr>
          <w:szCs w:val="24"/>
        </w:rPr>
      </w:pPr>
    </w:p>
    <w:p w:rsidRPr="00B467F1" w:rsidR="00006FF5" w:rsidRDefault="00006FF5" w14:paraId="326A1146" w14:textId="77777777">
      <w:pPr>
        <w:rPr>
          <w:szCs w:val="24"/>
        </w:rPr>
      </w:pPr>
    </w:p>
    <w:p w:rsidRPr="00B467F1" w:rsidR="00006FF5" w:rsidRDefault="00006FF5" w14:paraId="326A1147" w14:textId="77777777">
      <w:pPr>
        <w:rPr>
          <w:szCs w:val="24"/>
        </w:rPr>
      </w:pPr>
    </w:p>
    <w:p w:rsidRPr="00B467F1" w:rsidR="00006FF5" w:rsidRDefault="00006FF5" w14:paraId="326A1148" w14:textId="77777777">
      <w:pPr>
        <w:rPr>
          <w:szCs w:val="24"/>
        </w:rPr>
      </w:pPr>
    </w:p>
    <w:p w:rsidRPr="00B467F1" w:rsidR="00006FF5" w:rsidRDefault="00006FF5" w14:paraId="326A1149" w14:textId="77777777">
      <w:pPr>
        <w:rPr>
          <w:szCs w:val="24"/>
        </w:rPr>
      </w:pPr>
    </w:p>
    <w:p w:rsidRPr="00B467F1" w:rsidR="00006FF5" w:rsidRDefault="00006FF5" w14:paraId="326A114A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482"/>
        <w:gridCol w:w="1701"/>
      </w:tblGrid>
      <w:tr w:rsidRPr="00B467F1" w:rsidR="00006FF5" w:rsidTr="1922A4F6" w14:paraId="326A114C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203085" w:rsidR="00006FF5" w:rsidRDefault="00203085" w14:paraId="326A114B" w14:textId="148BF8C3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203085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Pr="00B467F1" w:rsidR="00006FF5" w:rsidTr="1922A4F6" w14:paraId="326A1151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203085" w:rsidR="00006FF5" w:rsidRDefault="00203085" w14:paraId="326A114D" w14:textId="35D1A123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203085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5183" w:type="dxa"/>
            <w:shd w:val="clear" w:color="auto" w:fill="4D868E"/>
            <w:tcMar/>
            <w:vAlign w:val="center"/>
          </w:tcPr>
          <w:p w:rsidRPr="00203085" w:rsidR="00006FF5" w:rsidRDefault="00203085" w14:paraId="326A114E" w14:textId="438B67D6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203085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482" w:type="dxa"/>
            <w:shd w:val="clear" w:color="auto" w:fill="4D868E"/>
            <w:tcMar/>
            <w:vAlign w:val="center"/>
          </w:tcPr>
          <w:p w:rsidRPr="00203085" w:rsidR="00006FF5" w:rsidRDefault="00203085" w14:paraId="326A114F" w14:textId="735F3215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203085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701" w:type="dxa"/>
            <w:shd w:val="clear" w:color="auto" w:fill="4D868E"/>
            <w:tcMar/>
            <w:vAlign w:val="center"/>
          </w:tcPr>
          <w:p w:rsidRPr="00203085" w:rsidR="00006FF5" w:rsidRDefault="00203085" w14:paraId="326A1150" w14:textId="71CD2B0F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203085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Pr="00B467F1" w:rsidR="00006FF5" w:rsidTr="1922A4F6" w14:paraId="326A1156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B467F1" w:rsidR="00006FF5" w:rsidRDefault="00A377B9" w14:paraId="326A1152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5183" w:type="dxa"/>
            <w:tcMar/>
            <w:vAlign w:val="center"/>
          </w:tcPr>
          <w:p w:rsidRPr="00B467F1" w:rsidR="00006FF5" w:rsidRDefault="000302C3" w14:paraId="326A1153" w14:textId="15966FCF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Edición</w:t>
            </w:r>
            <w:r w:rsidRPr="00B467F1" w:rsidR="002126A0">
              <w:rPr>
                <w:rFonts w:eastAsia="Times New Roman"/>
                <w:szCs w:val="24"/>
              </w:rPr>
              <w:t xml:space="preserve"> inicial</w:t>
            </w:r>
          </w:p>
        </w:tc>
        <w:tc>
          <w:tcPr>
            <w:tcW w:w="1482" w:type="dxa"/>
            <w:tcMar/>
            <w:vAlign w:val="center"/>
          </w:tcPr>
          <w:p w:rsidRPr="00B467F1" w:rsidR="00006FF5" w:rsidRDefault="00145D3F" w14:paraId="326A1154" w14:textId="7088F75D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>
              <w:rPr>
                <w:szCs w:val="24"/>
                <w:lang w:val="de-DE"/>
              </w:rPr>
              <w:t>22/02/2024</w:t>
            </w:r>
          </w:p>
        </w:tc>
        <w:tc>
          <w:tcPr>
            <w:tcW w:w="1701" w:type="dxa"/>
            <w:tcMar/>
            <w:vAlign w:val="center"/>
          </w:tcPr>
          <w:p w:rsidRPr="00B467F1" w:rsidR="00006FF5" w:rsidRDefault="00A377B9" w14:paraId="326A1155" w14:textId="77777777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N/A</w:t>
            </w:r>
          </w:p>
        </w:tc>
      </w:tr>
      <w:tr w:rsidRPr="00B467F1" w:rsidR="001A7A0A" w:rsidTr="1922A4F6" w14:paraId="2E2D53A0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B467F1" w:rsidR="001A7A0A" w:rsidRDefault="001A7A0A" w14:paraId="6826B2F1" w14:textId="10690DF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5183" w:type="dxa"/>
            <w:tcMar/>
            <w:vAlign w:val="center"/>
          </w:tcPr>
          <w:p w:rsidRPr="00B467F1" w:rsidR="001A7A0A" w:rsidRDefault="000049AE" w14:paraId="2FABB386" w14:textId="78FB5CBE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0049AE">
              <w:rPr>
                <w:rFonts w:eastAsia="Times New Roman"/>
                <w:szCs w:val="24"/>
              </w:rPr>
              <w:t>Cambio en los departamentos de Spika</w:t>
            </w:r>
          </w:p>
        </w:tc>
        <w:tc>
          <w:tcPr>
            <w:tcW w:w="1482" w:type="dxa"/>
            <w:tcMar/>
            <w:vAlign w:val="center"/>
          </w:tcPr>
          <w:p w:rsidRPr="00311D6B" w:rsidR="001A7A0A" w:rsidP="1922A4F6" w:rsidRDefault="001A7A0A" w14:paraId="6912EBB3" w14:textId="4103E6E4">
            <w:pPr>
              <w:widowControl w:val="0"/>
              <w:spacing w:after="0"/>
              <w:jc w:val="center"/>
              <w:rPr>
                <w:lang w:val="es-ES"/>
              </w:rPr>
            </w:pPr>
            <w:r w:rsidRPr="1922A4F6" w:rsidR="0CDC0166">
              <w:rPr>
                <w:lang w:val="es-ES"/>
              </w:rPr>
              <w:t>02/06/2025</w:t>
            </w:r>
          </w:p>
        </w:tc>
        <w:tc>
          <w:tcPr>
            <w:tcW w:w="1701" w:type="dxa"/>
            <w:tcMar/>
            <w:vAlign w:val="center"/>
          </w:tcPr>
          <w:p w:rsidRPr="00B467F1" w:rsidR="001A7A0A" w:rsidRDefault="001A7A0A" w14:paraId="15E931EF" w14:textId="260F1CFC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PNT-021.01</w:t>
            </w:r>
          </w:p>
        </w:tc>
      </w:tr>
    </w:tbl>
    <w:p w:rsidRPr="00B467F1" w:rsidR="00006FF5" w:rsidRDefault="00006FF5" w14:paraId="326A1157" w14:textId="77777777">
      <w:pPr>
        <w:rPr>
          <w:szCs w:val="24"/>
        </w:rPr>
      </w:pPr>
    </w:p>
    <w:p w:rsidRPr="00B467F1" w:rsidR="00006FF5" w:rsidRDefault="00A377B9" w14:paraId="326A1158" w14:textId="77777777">
      <w:pPr>
        <w:spacing w:line="259" w:lineRule="auto"/>
        <w:jc w:val="left"/>
        <w:rPr>
          <w:szCs w:val="24"/>
        </w:rPr>
      </w:pPr>
      <w:r w:rsidRPr="00B467F1">
        <w:rPr>
          <w:szCs w:val="24"/>
        </w:rPr>
        <w:br w:type="page"/>
      </w:r>
    </w:p>
    <w:p w:rsidRPr="00B467F1" w:rsidR="00006FF5" w:rsidRDefault="00006FF5" w14:paraId="326A1159" w14:textId="77777777">
      <w:pPr>
        <w:rPr>
          <w:szCs w:val="24"/>
        </w:rPr>
      </w:pPr>
    </w:p>
    <w:sdt>
      <w:sdtPr>
        <w:id w:val="1076612921"/>
        <w:docPartObj>
          <w:docPartGallery w:val="Table of Contents"/>
          <w:docPartUnique/>
        </w:docPartObj>
      </w:sdtPr>
      <w:sdtContent>
        <w:p w:rsidR="0030770D" w:rsidP="4FF7780C" w:rsidRDefault="0030770D" w14:paraId="59483692" w14:textId="66927D7C" w14:noSpellErr="1">
          <w:pPr>
            <w:pStyle w:val="TtuloTDC"/>
            <w:jc w:val="center"/>
            <w:rPr>
              <w:lang w:val="es-ES"/>
            </w:rPr>
          </w:pPr>
          <w:r w:rsidRPr="4FF7780C" w:rsidR="0030770D">
            <w:rPr>
              <w:lang w:val="es-ES"/>
            </w:rPr>
            <w:t>Contenido</w:t>
          </w:r>
        </w:p>
        <w:p w:rsidR="0030770D" w:rsidP="4FF7780C" w:rsidRDefault="0030770D" w14:paraId="6EA05B50" w14:textId="32330B4D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53473894">
            <w:r w:rsidRPr="4FF7780C" w:rsidR="4FF7780C">
              <w:rPr>
                <w:rStyle w:val="Hipervnculo"/>
              </w:rPr>
              <w:t>1.</w:t>
            </w:r>
            <w:r>
              <w:tab/>
            </w:r>
            <w:r w:rsidRPr="4FF7780C" w:rsidR="4FF7780C">
              <w:rPr>
                <w:rStyle w:val="Hipervnculo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_Toc753473894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0770D" w:rsidP="4FF7780C" w:rsidRDefault="0030770D" w14:paraId="18DBF497" w14:textId="7EAD460C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2069804247">
            <w:r w:rsidRPr="4FF7780C" w:rsidR="4FF7780C">
              <w:rPr>
                <w:rStyle w:val="Hipervnculo"/>
              </w:rPr>
              <w:t>2.</w:t>
            </w:r>
            <w:r>
              <w:tab/>
            </w:r>
            <w:r w:rsidRPr="4FF7780C" w:rsidR="4FF7780C">
              <w:rPr>
                <w:rStyle w:val="Hipervnculo"/>
              </w:rPr>
              <w:t>Alcance</w:t>
            </w:r>
            <w:r>
              <w:tab/>
            </w:r>
            <w:r>
              <w:fldChar w:fldCharType="begin"/>
            </w:r>
            <w:r>
              <w:instrText xml:space="preserve">PAGEREF _Toc2069804247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0770D" w:rsidP="4FF7780C" w:rsidRDefault="0030770D" w14:paraId="49430751" w14:textId="04300F34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574857377">
            <w:r w:rsidRPr="4FF7780C" w:rsidR="4FF7780C">
              <w:rPr>
                <w:rStyle w:val="Hipervnculo"/>
              </w:rPr>
              <w:t>3.</w:t>
            </w:r>
            <w:r>
              <w:tab/>
            </w:r>
            <w:r w:rsidRPr="4FF7780C" w:rsidR="4FF7780C">
              <w:rPr>
                <w:rStyle w:val="Hipervnculo"/>
              </w:rPr>
              <w:t>Responsabilidades y Departamentos afectados</w:t>
            </w:r>
            <w:r>
              <w:tab/>
            </w:r>
            <w:r>
              <w:fldChar w:fldCharType="begin"/>
            </w:r>
            <w:r>
              <w:instrText xml:space="preserve">PAGEREF _Toc1574857377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0770D" w:rsidP="4FF7780C" w:rsidRDefault="0030770D" w14:paraId="2B7C8CB0" w14:textId="362887ED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525008340">
            <w:r w:rsidRPr="4FF7780C" w:rsidR="4FF7780C">
              <w:rPr>
                <w:rStyle w:val="Hipervnculo"/>
              </w:rPr>
              <w:t>4.</w:t>
            </w:r>
            <w:r>
              <w:tab/>
            </w:r>
            <w:r w:rsidRPr="4FF7780C" w:rsidR="4FF7780C">
              <w:rPr>
                <w:rStyle w:val="Hipervnculo"/>
              </w:rPr>
              <w:t>Definiciones y Acrónimos</w:t>
            </w:r>
            <w:r>
              <w:tab/>
            </w:r>
            <w:r>
              <w:fldChar w:fldCharType="begin"/>
            </w:r>
            <w:r>
              <w:instrText xml:space="preserve">PAGEREF _Toc525008340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0770D" w:rsidP="4FF7780C" w:rsidRDefault="0030770D" w14:paraId="642E02BE" w14:textId="6A437FB1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165817803">
            <w:r w:rsidRPr="4FF7780C" w:rsidR="4FF7780C">
              <w:rPr>
                <w:rStyle w:val="Hipervnculo"/>
              </w:rPr>
              <w:t>5.</w:t>
            </w:r>
            <w:r>
              <w:tab/>
            </w:r>
            <w:r w:rsidRPr="4FF7780C" w:rsidR="4FF7780C">
              <w:rPr>
                <w:rStyle w:val="Hipervnculo"/>
              </w:rPr>
              <w:t>Procedimiento</w:t>
            </w:r>
            <w:r>
              <w:tab/>
            </w:r>
            <w:r>
              <w:fldChar w:fldCharType="begin"/>
            </w:r>
            <w:r>
              <w:instrText xml:space="preserve">PAGEREF _Toc1165817803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0770D" w:rsidP="4FF7780C" w:rsidRDefault="0030770D" w14:paraId="542C25D0" w14:textId="06B728B8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441964474">
            <w:r w:rsidRPr="4FF7780C" w:rsidR="4FF7780C">
              <w:rPr>
                <w:rStyle w:val="Hipervnculo"/>
              </w:rPr>
              <w:t>5.1.</w:t>
            </w:r>
            <w:r>
              <w:tab/>
            </w:r>
            <w:r w:rsidRPr="4FF7780C" w:rsidR="4FF7780C">
              <w:rPr>
                <w:rStyle w:val="Hipervnculo"/>
              </w:rPr>
              <w:t>Alta de clientes</w:t>
            </w:r>
            <w:r>
              <w:tab/>
            </w:r>
            <w:r>
              <w:fldChar w:fldCharType="begin"/>
            </w:r>
            <w:r>
              <w:instrText xml:space="preserve">PAGEREF _Toc441964474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0770D" w:rsidP="4FF7780C" w:rsidRDefault="0030770D" w14:paraId="3CB380E4" w14:textId="158BE265">
          <w:pPr>
            <w:pStyle w:val="TDC1"/>
            <w:tabs>
              <w:tab w:val="left" w:leader="none" w:pos="96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654809682">
            <w:r w:rsidRPr="4FF7780C" w:rsidR="4FF7780C">
              <w:rPr>
                <w:rStyle w:val="Hipervnculo"/>
              </w:rPr>
              <w:t>5.1.1.</w:t>
            </w:r>
            <w:r>
              <w:tab/>
            </w:r>
            <w:r w:rsidRPr="4FF7780C" w:rsidR="4FF7780C">
              <w:rPr>
                <w:rStyle w:val="Hipervnculo"/>
              </w:rPr>
              <w:t>Actualización y mantenimiento de clientes</w:t>
            </w:r>
            <w:r>
              <w:tab/>
            </w:r>
            <w:r>
              <w:fldChar w:fldCharType="begin"/>
            </w:r>
            <w:r>
              <w:instrText xml:space="preserve">PAGEREF _Toc654809682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0770D" w:rsidP="4FF7780C" w:rsidRDefault="0030770D" w14:paraId="4D648CFC" w14:textId="0C9B80C8">
          <w:pPr>
            <w:pStyle w:val="TDC1"/>
            <w:tabs>
              <w:tab w:val="left" w:leader="none" w:pos="96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079952485">
            <w:r w:rsidRPr="4FF7780C" w:rsidR="4FF7780C">
              <w:rPr>
                <w:rStyle w:val="Hipervnculo"/>
              </w:rPr>
              <w:t>5.1.2.</w:t>
            </w:r>
            <w:r>
              <w:tab/>
            </w:r>
            <w:r w:rsidRPr="4FF7780C" w:rsidR="4FF7780C">
              <w:rPr>
                <w:rStyle w:val="Hipervnculo"/>
              </w:rPr>
              <w:t>Retroalimentación del sistema</w:t>
            </w:r>
            <w:r>
              <w:tab/>
            </w:r>
            <w:r>
              <w:fldChar w:fldCharType="begin"/>
            </w:r>
            <w:r>
              <w:instrText xml:space="preserve">PAGEREF _Toc1079952485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0770D" w:rsidP="4FF7780C" w:rsidRDefault="0030770D" w14:paraId="25817771" w14:textId="5015528D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995206293">
            <w:r w:rsidRPr="4FF7780C" w:rsidR="4FF7780C">
              <w:rPr>
                <w:rStyle w:val="Hipervnculo"/>
              </w:rPr>
              <w:t>5.2.</w:t>
            </w:r>
            <w:r>
              <w:tab/>
            </w:r>
            <w:r w:rsidRPr="4FF7780C" w:rsidR="4FF7780C">
              <w:rPr>
                <w:rStyle w:val="Hipervnculo"/>
              </w:rPr>
              <w:t>Alta de pedidos</w:t>
            </w:r>
            <w:r>
              <w:tab/>
            </w:r>
            <w:r>
              <w:fldChar w:fldCharType="begin"/>
            </w:r>
            <w:r>
              <w:instrText xml:space="preserve">PAGEREF _Toc1995206293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0770D" w:rsidP="4FF7780C" w:rsidRDefault="0030770D" w14:paraId="72CFDFFF" w14:textId="183E32B3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779786947">
            <w:r w:rsidRPr="4FF7780C" w:rsidR="4FF7780C">
              <w:rPr>
                <w:rStyle w:val="Hipervnculo"/>
              </w:rPr>
              <w:t>6.</w:t>
            </w:r>
            <w:r>
              <w:tab/>
            </w:r>
            <w:r w:rsidRPr="4FF7780C" w:rsidR="4FF7780C">
              <w:rPr>
                <w:rStyle w:val="Hipervnculo"/>
              </w:rPr>
              <w:t>Distribución del Procedimiento</w:t>
            </w:r>
            <w:r>
              <w:tab/>
            </w:r>
            <w:r>
              <w:fldChar w:fldCharType="begin"/>
            </w:r>
            <w:r>
              <w:instrText xml:space="preserve">PAGEREF _Toc779786947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30770D" w:rsidP="4FF7780C" w:rsidRDefault="0030770D" w14:paraId="2BD13173" w14:textId="26C30AB3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996846733">
            <w:r w:rsidRPr="4FF7780C" w:rsidR="4FF7780C">
              <w:rPr>
                <w:rStyle w:val="Hipervnculo"/>
              </w:rPr>
              <w:t>7.</w:t>
            </w:r>
            <w:r>
              <w:tab/>
            </w:r>
            <w:r w:rsidRPr="4FF7780C" w:rsidR="4FF7780C">
              <w:rPr>
                <w:rStyle w:val="Hipervnculo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_Toc996846733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30770D" w:rsidP="4FF7780C" w:rsidRDefault="0030770D" w14:paraId="1362CD57" w14:textId="4A6793F5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949351294">
            <w:r w:rsidRPr="4FF7780C" w:rsidR="4FF7780C">
              <w:rPr>
                <w:rStyle w:val="Hipervnculo"/>
              </w:rPr>
              <w:t>8.</w:t>
            </w:r>
            <w:r>
              <w:tab/>
            </w:r>
            <w:r w:rsidRPr="4FF7780C" w:rsidR="4FF7780C">
              <w:rPr>
                <w:rStyle w:val="Hipervnculo"/>
              </w:rPr>
              <w:t>Documentación relacionada</w:t>
            </w:r>
            <w:r>
              <w:tab/>
            </w:r>
            <w:r>
              <w:fldChar w:fldCharType="begin"/>
            </w:r>
            <w:r>
              <w:instrText xml:space="preserve">PAGEREF _Toc1949351294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30770D" w:rsidP="4FF7780C" w:rsidRDefault="0030770D" w14:paraId="506C3DCC" w14:textId="4E4BA789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6064078">
            <w:r w:rsidRPr="4FF7780C" w:rsidR="4FF7780C">
              <w:rPr>
                <w:rStyle w:val="Hipervnculo"/>
              </w:rPr>
              <w:t>9.</w:t>
            </w:r>
            <w:r>
              <w:tab/>
            </w:r>
            <w:r w:rsidRPr="4FF7780C" w:rsidR="4FF7780C">
              <w:rPr>
                <w:rStyle w:val="Hipervnculo"/>
              </w:rPr>
              <w:t>Formación</w:t>
            </w:r>
            <w:r>
              <w:tab/>
            </w:r>
            <w:r>
              <w:fldChar w:fldCharType="begin"/>
            </w:r>
            <w:r>
              <w:instrText xml:space="preserve">PAGEREF _Toc16064078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30770D" w:rsidP="4FF7780C" w:rsidRDefault="0030770D" w14:paraId="638BA7FA" w14:textId="739F4D05">
          <w:pPr>
            <w:pStyle w:val="TDC1"/>
            <w:tabs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430811019">
            <w:r w:rsidRPr="4FF7780C" w:rsidR="4FF7780C">
              <w:rPr>
                <w:rStyle w:val="Hipervnculo"/>
              </w:rPr>
              <w:t>Modelo alta de cliente</w:t>
            </w:r>
            <w:r>
              <w:tab/>
            </w:r>
            <w:r>
              <w:fldChar w:fldCharType="begin"/>
            </w:r>
            <w:r>
              <w:instrText xml:space="preserve">PAGEREF _Toc430811019 \h</w:instrText>
            </w:r>
            <w:r>
              <w:fldChar w:fldCharType="separate"/>
            </w:r>
            <w:r w:rsidRPr="4FF7780C" w:rsidR="4FF7780C">
              <w:rPr>
                <w:rStyle w:val="Hipervnculo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30770D" w:rsidRDefault="0030770D" w14:paraId="42627221" w14:textId="737B91BA" w14:noSpellErr="1"/>
    <w:p w:rsidRPr="00B467F1" w:rsidR="00006FF5" w:rsidRDefault="00006FF5" w14:paraId="326A1169" w14:textId="77777777">
      <w:pPr>
        <w:rPr>
          <w:bCs/>
          <w:szCs w:val="24"/>
        </w:rPr>
      </w:pPr>
    </w:p>
    <w:p w:rsidRPr="00B467F1" w:rsidR="00006FF5" w:rsidRDefault="00A377B9" w14:paraId="326A116B" w14:textId="73C81E34">
      <w:pPr>
        <w:rPr>
          <w:bCs/>
          <w:color w:val="0083B3" w:themeColor="accent5" w:themeShade="BF"/>
          <w:szCs w:val="24"/>
        </w:rPr>
      </w:pPr>
      <w:r w:rsidRPr="00B467F1">
        <w:rPr>
          <w:szCs w:val="24"/>
        </w:rPr>
        <w:br w:type="page"/>
      </w:r>
    </w:p>
    <w:p w:rsidRPr="006A6AFE" w:rsidR="00006FF5" w:rsidP="00203085" w:rsidRDefault="00A377B9" w14:paraId="326A116C" w14:textId="77777777" w14:noSpellErr="1">
      <w:pPr>
        <w:pStyle w:val="Titulo1SP"/>
        <w:rPr/>
      </w:pPr>
      <w:bookmarkStart w:name="_Toc753473894" w:id="1008147282"/>
      <w:r w:rsidR="00A377B9">
        <w:rPr/>
        <w:t>Objetivo</w:t>
      </w:r>
      <w:bookmarkEnd w:id="1008147282"/>
    </w:p>
    <w:p w:rsidRPr="00B467F1" w:rsidR="00006FF5" w:rsidP="002126A0" w:rsidRDefault="00A377B9" w14:paraId="326A116D" w14:textId="77777777">
      <w:pPr>
        <w:rPr>
          <w:szCs w:val="24"/>
        </w:rPr>
      </w:pPr>
      <w:r w:rsidRPr="00B467F1">
        <w:rPr>
          <w:szCs w:val="24"/>
        </w:rPr>
        <w:t xml:space="preserve">El objetivo del presente procedimiento es </w:t>
      </w:r>
      <w:r w:rsidRPr="00B467F1" w:rsidR="002126A0">
        <w:rPr>
          <w:szCs w:val="24"/>
        </w:rPr>
        <w:t>definir la gestión de los clientes</w:t>
      </w:r>
      <w:r w:rsidRPr="00B467F1" w:rsidR="000728E1">
        <w:rPr>
          <w:szCs w:val="24"/>
        </w:rPr>
        <w:t xml:space="preserve"> y los pedidos a los que </w:t>
      </w:r>
      <w:r w:rsidR="00B467F1">
        <w:rPr>
          <w:szCs w:val="24"/>
        </w:rPr>
        <w:t>Spika Tech</w:t>
      </w:r>
      <w:r w:rsidRPr="00B467F1" w:rsidR="000728E1">
        <w:rPr>
          <w:szCs w:val="24"/>
        </w:rPr>
        <w:t xml:space="preserve">, en adelante </w:t>
      </w:r>
      <w:r w:rsidR="00B467F1">
        <w:rPr>
          <w:szCs w:val="24"/>
        </w:rPr>
        <w:t>Spika</w:t>
      </w:r>
      <w:r w:rsidRPr="00B467F1" w:rsidR="000728E1">
        <w:rPr>
          <w:szCs w:val="24"/>
        </w:rPr>
        <w:t>,</w:t>
      </w:r>
      <w:r w:rsidRPr="00B467F1" w:rsidR="002126A0">
        <w:rPr>
          <w:szCs w:val="24"/>
        </w:rPr>
        <w:t xml:space="preserve"> distribuye sus productos, englobando el proceso de alta, modificación y </w:t>
      </w:r>
      <w:r w:rsidRPr="00B467F1" w:rsidR="000728E1">
        <w:rPr>
          <w:szCs w:val="24"/>
        </w:rPr>
        <w:t xml:space="preserve">eliminación de dichos clientes y pedidos. </w:t>
      </w:r>
    </w:p>
    <w:p w:rsidRPr="006A6AFE" w:rsidR="00006FF5" w:rsidP="00203085" w:rsidRDefault="00A377B9" w14:paraId="326A116E" w14:textId="77777777" w14:noSpellErr="1">
      <w:pPr>
        <w:pStyle w:val="Titulo1SP"/>
        <w:rPr/>
      </w:pPr>
      <w:bookmarkStart w:name="_Toc2069804247" w:id="1985676898"/>
      <w:r w:rsidR="00A377B9">
        <w:rPr/>
        <w:t>Alcance</w:t>
      </w:r>
      <w:bookmarkEnd w:id="1985676898"/>
    </w:p>
    <w:p w:rsidRPr="00B467F1" w:rsidR="00006FF5" w:rsidRDefault="002126A0" w14:paraId="326A116F" w14:textId="77777777">
      <w:r w:rsidRPr="531192B8">
        <w:rPr>
          <w:lang w:val="es-ES"/>
        </w:rPr>
        <w:t xml:space="preserve">Este procedimiento </w:t>
      </w:r>
      <w:proofErr w:type="gramStart"/>
      <w:r w:rsidRPr="531192B8">
        <w:rPr>
          <w:lang w:val="es-ES"/>
        </w:rPr>
        <w:t>es de aplicación</w:t>
      </w:r>
      <w:proofErr w:type="gramEnd"/>
      <w:r w:rsidRPr="531192B8">
        <w:rPr>
          <w:lang w:val="es-ES"/>
        </w:rPr>
        <w:t xml:space="preserve"> a todos los clientes de </w:t>
      </w:r>
      <w:r w:rsidRPr="531192B8" w:rsidR="00B467F1">
        <w:rPr>
          <w:lang w:val="es-ES"/>
        </w:rPr>
        <w:t>SPIKA</w:t>
      </w:r>
      <w:r w:rsidRPr="531192B8">
        <w:rPr>
          <w:lang w:val="es-ES"/>
        </w:rPr>
        <w:t xml:space="preserve">. </w:t>
      </w:r>
    </w:p>
    <w:p w:rsidRPr="00B467F1" w:rsidR="00006FF5" w:rsidP="00203085" w:rsidRDefault="00A377B9" w14:paraId="326A1170" w14:textId="77777777" w14:noSpellErr="1">
      <w:pPr>
        <w:pStyle w:val="Titulo1SP"/>
        <w:rPr>
          <w:rFonts w:ascii="Roboto Light" w:hAnsi="Roboto Light"/>
          <w:sz w:val="24"/>
          <w:szCs w:val="24"/>
        </w:rPr>
      </w:pPr>
      <w:r w:rsidRPr="4FF7780C" w:rsidR="00A377B9">
        <w:rPr>
          <w:rFonts w:ascii="Roboto Light" w:hAnsi="Roboto Light"/>
          <w:sz w:val="24"/>
          <w:szCs w:val="24"/>
        </w:rPr>
        <w:t xml:space="preserve"> </w:t>
      </w:r>
      <w:bookmarkStart w:name="_Toc1574857377" w:id="724821250"/>
      <w:r w:rsidR="00A377B9">
        <w:rPr/>
        <w:t>Responsabilidades y Departamentos afectados</w:t>
      </w:r>
      <w:bookmarkEnd w:id="724821250"/>
    </w:p>
    <w:p w:rsidRPr="00B467F1" w:rsidR="00006FF5" w:rsidRDefault="002126A0" w14:paraId="326A1171" w14:textId="77777777">
      <w:pPr>
        <w:rPr>
          <w:szCs w:val="24"/>
        </w:rPr>
      </w:pPr>
      <w:r w:rsidRPr="00B467F1">
        <w:rPr>
          <w:szCs w:val="24"/>
        </w:rPr>
        <w:t xml:space="preserve">Es responsabilidad del </w:t>
      </w:r>
      <w:r w:rsidRPr="00B467F1" w:rsidR="000728E1">
        <w:rPr>
          <w:szCs w:val="24"/>
        </w:rPr>
        <w:t xml:space="preserve">departamento de </w:t>
      </w:r>
      <w:r w:rsidR="00B467F1">
        <w:rPr>
          <w:szCs w:val="24"/>
        </w:rPr>
        <w:t>Ventas</w:t>
      </w:r>
      <w:r w:rsidRPr="00B467F1">
        <w:rPr>
          <w:szCs w:val="24"/>
        </w:rPr>
        <w:t xml:space="preserve"> solicitar y mantener actualizada la</w:t>
      </w:r>
      <w:r w:rsidRPr="00B467F1" w:rsidR="000728E1">
        <w:rPr>
          <w:szCs w:val="24"/>
        </w:rPr>
        <w:t xml:space="preserve"> documentación de los clientes y de los pedidos.</w:t>
      </w:r>
    </w:p>
    <w:p w:rsidRPr="00B467F1" w:rsidR="002126A0" w:rsidRDefault="002126A0" w14:paraId="326A1172" w14:textId="77777777">
      <w:pPr>
        <w:rPr>
          <w:szCs w:val="24"/>
        </w:rPr>
      </w:pPr>
      <w:r w:rsidRPr="00B467F1">
        <w:rPr>
          <w:szCs w:val="24"/>
        </w:rPr>
        <w:t xml:space="preserve">Es responsabilidad del área de Calidad custodiar la documentación que se genera del alta, baja o modificaciones de los clientes. </w:t>
      </w:r>
    </w:p>
    <w:p w:rsidRPr="00B467F1" w:rsidR="000728E1" w:rsidRDefault="000728E1" w14:paraId="326A1173" w14:textId="77777777">
      <w:pPr>
        <w:rPr>
          <w:szCs w:val="24"/>
        </w:rPr>
      </w:pPr>
      <w:r w:rsidRPr="00B467F1">
        <w:rPr>
          <w:szCs w:val="24"/>
        </w:rPr>
        <w:t xml:space="preserve">Es responsabilidad del departamento de </w:t>
      </w:r>
      <w:r w:rsidR="00B467F1">
        <w:rPr>
          <w:szCs w:val="24"/>
        </w:rPr>
        <w:t>Ventas</w:t>
      </w:r>
      <w:r w:rsidRPr="00B467F1">
        <w:rPr>
          <w:szCs w:val="24"/>
        </w:rPr>
        <w:t xml:space="preserve"> custodiar la documentación que se genere de los pedidos. </w:t>
      </w:r>
    </w:p>
    <w:p w:rsidRPr="00B467F1" w:rsidR="000728E1" w:rsidP="000728E1" w:rsidRDefault="000728E1" w14:paraId="326A1174" w14:textId="77777777">
      <w:pPr>
        <w:rPr>
          <w:bCs/>
          <w:szCs w:val="24"/>
        </w:rPr>
      </w:pPr>
      <w:r w:rsidRPr="00B467F1">
        <w:rPr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0049AE" w:rsidR="000049AE" w:rsidTr="4FF7780C" w14:paraId="0CCE11A1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0049AE" w:rsidR="000049AE" w:rsidP="000049AE" w:rsidRDefault="000049AE" w14:paraId="40A504A2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0049AE" w:rsidR="000049AE" w:rsidP="000049AE" w:rsidRDefault="000049AE" w14:paraId="15AF9AB0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Aplica</w:t>
            </w:r>
          </w:p>
        </w:tc>
      </w:tr>
      <w:tr w:rsidRPr="000049AE" w:rsidR="000049AE" w:rsidTr="4FF7780C" w14:paraId="035D8163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0049AE" w:rsidR="000049AE" w:rsidP="000049AE" w:rsidRDefault="000049AE" w14:paraId="58871019" w14:textId="77777777">
            <w:pPr>
              <w:rPr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0049AE" w:rsidR="000049AE" w:rsidP="000049AE" w:rsidRDefault="000049AE" w14:paraId="50817B47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0049AE" w:rsidR="000049AE" w:rsidP="000049AE" w:rsidRDefault="000049AE" w14:paraId="126337B9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No</w:t>
            </w:r>
          </w:p>
        </w:tc>
      </w:tr>
      <w:tr w:rsidRPr="000049AE" w:rsidR="000049AE" w:rsidTr="4FF7780C" w14:paraId="0B2DED37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049AE" w:rsidR="000049AE" w:rsidP="000049AE" w:rsidRDefault="000049AE" w14:paraId="353969E3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76A008C5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747D6F90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0049AE" w:rsidR="00311D6B" w:rsidTr="4FF7780C" w14:paraId="7E854607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049AE" w:rsidR="00311D6B" w:rsidP="00311D6B" w:rsidRDefault="00311D6B" w14:paraId="4A140444" w14:textId="71F647A1">
            <w:pPr>
              <w:rPr>
                <w:szCs w:val="24"/>
              </w:rPr>
            </w:pPr>
            <w:r>
              <w:rPr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311D6B" w:rsidP="00311D6B" w:rsidRDefault="00311D6B" w14:paraId="7CF47459" w14:textId="64B88125">
                <w:pPr/>
                <w:r w:rsidRPr="4FF7780C" w:rsidR="369C5795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311D6B" w:rsidP="00311D6B" w:rsidRDefault="00311D6B" w14:paraId="49207DC2" w14:textId="723CCA05">
                <w:pPr>
                  <w:rPr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0049AE" w:rsidR="000049AE" w:rsidTr="4FF7780C" w14:paraId="46866D73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049AE" w:rsidR="000049AE" w:rsidP="000049AE" w:rsidRDefault="000049AE" w14:paraId="7BF1FADE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0D321714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55AC1AA1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0049AE" w:rsidR="000049AE" w:rsidTr="4FF7780C" w14:paraId="419529D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049AE" w:rsidR="000049AE" w:rsidP="000049AE" w:rsidRDefault="000049AE" w14:paraId="2E21C240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6025D32F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2623AC49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0049AE" w:rsidR="000049AE" w:rsidTr="4FF7780C" w14:paraId="76A13C3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049AE" w:rsidR="000049AE" w:rsidP="000049AE" w:rsidRDefault="000049AE" w14:paraId="1271DA5F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34D31EC4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22501E25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0049AE" w:rsidR="000049AE" w:rsidTr="4FF7780C" w14:paraId="664A0D33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0049AE" w:rsidR="000049AE" w:rsidP="000049AE" w:rsidRDefault="000049AE" w14:paraId="229014D3" w14:textId="77777777">
            <w:pPr>
              <w:rPr>
                <w:szCs w:val="24"/>
              </w:rPr>
            </w:pPr>
            <w:r w:rsidRPr="000049AE">
              <w:rPr>
                <w:szCs w:val="24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0C7BAC76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szCs w:val="24"/>
              </w:r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0049AE" w:rsidR="000049AE" w:rsidP="000049AE" w:rsidRDefault="000049AE" w14:paraId="7F93DB1E" w14:textId="77777777">
                <w:pPr>
                  <w:rPr>
                    <w:szCs w:val="24"/>
                  </w:rPr>
                </w:pPr>
                <w:r w:rsidRPr="000049AE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0049AE" w:rsidR="00311D6B" w:rsidTr="4FF7780C" w14:paraId="3FFD9112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049AE" w:rsidR="00311D6B" w:rsidP="00311D6B" w:rsidRDefault="00311D6B" w14:paraId="5CFD8733" w14:textId="54C1F0E9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95725305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311D6B" w:rsidP="00311D6B" w:rsidRDefault="00311D6B" w14:paraId="0538A7F1" w14:textId="219016FF">
                <w:pPr/>
                <w:r w:rsidRPr="4FF7780C" w:rsidR="2CC8C9B9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10680250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311D6B" w:rsidP="00311D6B" w:rsidRDefault="00311D6B" w14:paraId="698F780E" w14:textId="2A6DED27">
                <w:pPr>
                  <w:rPr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B467F1" w:rsidR="00006FF5" w:rsidRDefault="00006FF5" w14:paraId="326A1190" w14:textId="77777777">
      <w:pPr>
        <w:spacing w:line="259" w:lineRule="auto"/>
        <w:jc w:val="left"/>
        <w:rPr>
          <w:b/>
          <w:color w:val="0070C0"/>
          <w:szCs w:val="24"/>
          <w:highlight w:val="yellow"/>
        </w:rPr>
      </w:pPr>
    </w:p>
    <w:p w:rsidRPr="006A6AFE" w:rsidR="00006FF5" w:rsidP="00203085" w:rsidRDefault="00A377B9" w14:paraId="326A1192" w14:textId="77777777" w14:noSpellErr="1">
      <w:pPr>
        <w:pStyle w:val="Titulo1SP"/>
        <w:rPr/>
      </w:pPr>
      <w:bookmarkStart w:name="_Toc525008340" w:id="1067643416"/>
      <w:r w:rsidR="00A377B9">
        <w:rPr/>
        <w:t>Definiciones y Acrónimos</w:t>
      </w:r>
      <w:bookmarkEnd w:id="1067643416"/>
    </w:p>
    <w:p w:rsidRPr="00B467F1" w:rsidR="00006FF5" w:rsidP="00225A10" w:rsidRDefault="00203085" w14:paraId="326A1193" w14:textId="6AFC82D0">
      <w:pPr>
        <w:rPr>
          <w:szCs w:val="24"/>
        </w:rPr>
      </w:pPr>
      <w:r>
        <w:rPr>
          <w:szCs w:val="24"/>
        </w:rPr>
        <w:t>N/A</w:t>
      </w:r>
    </w:p>
    <w:p w:rsidRPr="006A6AFE" w:rsidR="00006FF5" w:rsidP="00203085" w:rsidRDefault="00A377B9" w14:paraId="326A1194" w14:textId="77777777" w14:noSpellErr="1">
      <w:pPr>
        <w:pStyle w:val="Titulo1SP"/>
        <w:rPr/>
      </w:pPr>
      <w:bookmarkStart w:name="_Toc1165817803" w:id="445667966"/>
      <w:r w:rsidR="00A377B9">
        <w:rPr/>
        <w:t>Procedimiento</w:t>
      </w:r>
      <w:bookmarkEnd w:id="445667966"/>
    </w:p>
    <w:p w:rsidRPr="006A6AFE" w:rsidR="00006FF5" w:rsidP="00203085" w:rsidRDefault="00225A10" w14:paraId="326A1195" w14:textId="77777777" w14:noSpellErr="1">
      <w:pPr>
        <w:pStyle w:val="Titulo2SP"/>
        <w:rPr/>
      </w:pPr>
      <w:bookmarkStart w:name="_Toc441964474" w:id="362988843"/>
      <w:r w:rsidR="00225A10">
        <w:rPr/>
        <w:t>Alta de clientes</w:t>
      </w:r>
      <w:bookmarkEnd w:id="362988843"/>
    </w:p>
    <w:p w:rsidRPr="001F0A71" w:rsidR="00006FF5" w:rsidRDefault="00225A10" w14:paraId="326A1196" w14:textId="77777777">
      <w:pPr>
        <w:rPr>
          <w:b/>
          <w:bCs/>
          <w:szCs w:val="24"/>
        </w:rPr>
      </w:pPr>
      <w:r w:rsidRPr="00B467F1">
        <w:rPr>
          <w:szCs w:val="24"/>
        </w:rPr>
        <w:t xml:space="preserve">Se realizará el alta del nuevo cliente desde el departamento </w:t>
      </w:r>
      <w:r w:rsidRPr="00B467F1" w:rsidR="000728E1">
        <w:rPr>
          <w:szCs w:val="24"/>
        </w:rPr>
        <w:t xml:space="preserve">de </w:t>
      </w:r>
      <w:r w:rsidR="00B467F1">
        <w:rPr>
          <w:szCs w:val="24"/>
        </w:rPr>
        <w:t>Ventas</w:t>
      </w:r>
      <w:r w:rsidRPr="00B467F1">
        <w:rPr>
          <w:szCs w:val="24"/>
        </w:rPr>
        <w:t xml:space="preserve"> siguiendo esto</w:t>
      </w:r>
      <w:r w:rsidRPr="001F0A71">
        <w:rPr>
          <w:b/>
          <w:bCs/>
          <w:szCs w:val="24"/>
        </w:rPr>
        <w:t>s pasos:</w:t>
      </w:r>
    </w:p>
    <w:tbl>
      <w:tblPr>
        <w:tblStyle w:val="Tablaconcuadrcula"/>
        <w:tblW w:w="0" w:type="auto"/>
        <w:tblInd w:w="360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4973"/>
        <w:gridCol w:w="2331"/>
        <w:gridCol w:w="1963"/>
      </w:tblGrid>
      <w:tr w:rsidRPr="001F0A71" w:rsidR="00225A10" w:rsidTr="531192B8" w14:paraId="326A119A" w14:textId="77777777">
        <w:tc>
          <w:tcPr>
            <w:tcW w:w="4973" w:type="dxa"/>
            <w:shd w:val="clear" w:color="auto" w:fill="9D9D9D" w:themeFill="accent4"/>
            <w:vAlign w:val="center"/>
          </w:tcPr>
          <w:p w:rsidRPr="001F0A71" w:rsidR="00225A10" w:rsidP="00203085" w:rsidRDefault="00225A10" w14:paraId="326A1197" w14:textId="77777777">
            <w:pPr>
              <w:pStyle w:val="Prrafodelista"/>
              <w:tabs>
                <w:tab w:val="center" w:pos="1361"/>
              </w:tabs>
              <w:spacing w:before="0"/>
              <w:ind w:left="0"/>
              <w:jc w:val="center"/>
              <w:rPr>
                <w:b/>
                <w:bCs/>
                <w:szCs w:val="24"/>
              </w:rPr>
            </w:pPr>
            <w:r w:rsidRPr="001F0A71">
              <w:rPr>
                <w:b/>
                <w:bCs/>
                <w:szCs w:val="24"/>
              </w:rPr>
              <w:t>ETAPA</w:t>
            </w:r>
          </w:p>
        </w:tc>
        <w:tc>
          <w:tcPr>
            <w:tcW w:w="2331" w:type="dxa"/>
            <w:shd w:val="clear" w:color="auto" w:fill="9D9D9D" w:themeFill="accent4"/>
            <w:vAlign w:val="center"/>
          </w:tcPr>
          <w:p w:rsidRPr="001F0A71" w:rsidR="00225A10" w:rsidP="00203085" w:rsidRDefault="00225A10" w14:paraId="326A1198" w14:textId="77777777">
            <w:pPr>
              <w:pStyle w:val="Prrafodelista"/>
              <w:tabs>
                <w:tab w:val="center" w:pos="1361"/>
              </w:tabs>
              <w:ind w:left="0"/>
              <w:jc w:val="center"/>
              <w:rPr>
                <w:b/>
                <w:bCs/>
                <w:szCs w:val="24"/>
              </w:rPr>
            </w:pPr>
            <w:r w:rsidRPr="001F0A71">
              <w:rPr>
                <w:b/>
                <w:bCs/>
                <w:szCs w:val="24"/>
              </w:rPr>
              <w:t>RESPONSABLE</w:t>
            </w:r>
          </w:p>
        </w:tc>
        <w:tc>
          <w:tcPr>
            <w:tcW w:w="1963" w:type="dxa"/>
            <w:shd w:val="clear" w:color="auto" w:fill="9D9D9D" w:themeFill="accent4"/>
            <w:vAlign w:val="center"/>
          </w:tcPr>
          <w:p w:rsidRPr="001F0A71" w:rsidR="00225A10" w:rsidP="00203085" w:rsidRDefault="00225A10" w14:paraId="326A1199" w14:textId="77777777">
            <w:pPr>
              <w:pStyle w:val="Prrafodelista"/>
              <w:spacing w:before="0" w:after="0"/>
              <w:ind w:left="0"/>
              <w:jc w:val="center"/>
              <w:rPr>
                <w:b/>
                <w:bCs/>
                <w:szCs w:val="24"/>
              </w:rPr>
            </w:pPr>
            <w:r w:rsidRPr="001F0A71">
              <w:rPr>
                <w:b/>
                <w:bCs/>
                <w:szCs w:val="24"/>
              </w:rPr>
              <w:t>REGISTRO</w:t>
            </w:r>
          </w:p>
        </w:tc>
      </w:tr>
      <w:tr w:rsidRPr="00B467F1" w:rsidR="00B467F1" w:rsidTr="531192B8" w14:paraId="326A119F" w14:textId="77777777">
        <w:tc>
          <w:tcPr>
            <w:tcW w:w="4973" w:type="dxa"/>
            <w:shd w:val="clear" w:color="auto" w:fill="auto"/>
            <w:vAlign w:val="center"/>
          </w:tcPr>
          <w:p w:rsidRPr="00B467F1" w:rsidR="00B467F1" w:rsidP="00B467F1" w:rsidRDefault="00B467F1" w14:paraId="326A119B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B467F1">
              <w:rPr>
                <w:b/>
                <w:bCs/>
                <w:szCs w:val="24"/>
              </w:rPr>
              <w:t>Solicitud de documentos de alta.</w:t>
            </w:r>
          </w:p>
          <w:p w:rsidRPr="00B467F1" w:rsidR="00B467F1" w:rsidP="00B467F1" w:rsidRDefault="00B467F1" w14:paraId="326A119C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 xml:space="preserve">El personal encargado una vez contactado con el cliente le hará llegar el formulario del </w:t>
            </w:r>
            <w:r w:rsidRPr="00B467F1">
              <w:rPr>
                <w:b/>
                <w:szCs w:val="24"/>
              </w:rPr>
              <w:t>Anexo 1</w:t>
            </w:r>
            <w:r w:rsidRPr="00B467F1">
              <w:rPr>
                <w:szCs w:val="24"/>
              </w:rPr>
              <w:t xml:space="preserve">. Lo enviará al cliente potencial mediante el formato que este desee, por ejemplo. Correo electrónico. 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B467F1" w:rsidP="00B467F1" w:rsidRDefault="00B467F1" w14:paraId="326A119D" w14:textId="77777777">
            <w:pPr>
              <w:jc w:val="center"/>
            </w:pPr>
            <w:r w:rsidRPr="004604D6">
              <w:rPr>
                <w:szCs w:val="24"/>
              </w:rPr>
              <w:t>Ventas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Pr="00B467F1" w:rsidR="00B467F1" w:rsidP="00B467F1" w:rsidRDefault="00B467F1" w14:paraId="326A119E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Anexo 1</w:t>
            </w:r>
          </w:p>
        </w:tc>
      </w:tr>
      <w:tr w:rsidRPr="00B467F1" w:rsidR="00B467F1" w:rsidTr="531192B8" w14:paraId="326A11A4" w14:textId="77777777">
        <w:tc>
          <w:tcPr>
            <w:tcW w:w="4973" w:type="dxa"/>
            <w:shd w:val="clear" w:color="auto" w:fill="auto"/>
            <w:vAlign w:val="center"/>
          </w:tcPr>
          <w:p w:rsidRPr="00B467F1" w:rsidR="00B467F1" w:rsidP="00B467F1" w:rsidRDefault="00B467F1" w14:paraId="326A11A0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B467F1">
              <w:rPr>
                <w:b/>
                <w:bCs/>
                <w:szCs w:val="24"/>
              </w:rPr>
              <w:t>Recepción de documentos.</w:t>
            </w:r>
          </w:p>
          <w:p w:rsidRPr="00B467F1" w:rsidR="00B467F1" w:rsidP="00B467F1" w:rsidRDefault="00B467F1" w14:paraId="326A11A1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Una vez el cliente envíe el formulario debidamente cumplimentado, el personal que la reciba la documentación deberá cotejarla y revisarla.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B467F1" w:rsidP="00B467F1" w:rsidRDefault="00B467F1" w14:paraId="326A11A2" w14:textId="77777777">
            <w:pPr>
              <w:jc w:val="center"/>
            </w:pPr>
            <w:r w:rsidRPr="004604D6">
              <w:rPr>
                <w:szCs w:val="24"/>
              </w:rPr>
              <w:t>Ventas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Pr="00B467F1" w:rsidR="00B467F1" w:rsidP="00B467F1" w:rsidRDefault="00B467F1" w14:paraId="326A11A3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Anexo 1 cumplimentado.</w:t>
            </w:r>
          </w:p>
        </w:tc>
      </w:tr>
      <w:tr w:rsidRPr="00B467F1" w:rsidR="00225A10" w:rsidTr="531192B8" w14:paraId="326A11AA" w14:textId="77777777">
        <w:tc>
          <w:tcPr>
            <w:tcW w:w="4973" w:type="dxa"/>
            <w:shd w:val="clear" w:color="auto" w:fill="auto"/>
            <w:vAlign w:val="center"/>
          </w:tcPr>
          <w:p w:rsidRPr="00B467F1" w:rsidR="00225A10" w:rsidP="00D95F99" w:rsidRDefault="00225A10" w14:paraId="326A11A5" w14:textId="77777777">
            <w:pPr>
              <w:pStyle w:val="Prrafodelista"/>
              <w:ind w:left="0"/>
              <w:jc w:val="center"/>
              <w:rPr>
                <w:b/>
                <w:bCs/>
                <w:szCs w:val="24"/>
              </w:rPr>
            </w:pPr>
            <w:r w:rsidRPr="00B467F1">
              <w:rPr>
                <w:b/>
                <w:bCs/>
                <w:szCs w:val="24"/>
              </w:rPr>
              <w:t>Alta del cliente.</w:t>
            </w:r>
          </w:p>
          <w:p w:rsidRPr="00B467F1" w:rsidR="00225A10" w:rsidP="531192B8" w:rsidRDefault="00225A10" w14:paraId="326A11A7" w14:textId="389A2D79">
            <w:pPr>
              <w:pStyle w:val="Prrafodelista"/>
              <w:ind w:left="0"/>
              <w:jc w:val="center"/>
              <w:rPr>
                <w:b/>
                <w:bCs/>
                <w:lang w:val="es-ES"/>
              </w:rPr>
            </w:pPr>
            <w:r w:rsidRPr="531192B8">
              <w:rPr>
                <w:lang w:val="es-ES"/>
              </w:rPr>
              <w:t xml:space="preserve">Con la documentación correcta y debidamente cumplimentada el personal de ventas dará de alta al cliente en el sistema </w:t>
            </w:r>
            <w:proofErr w:type="spellStart"/>
            <w:r w:rsidRPr="531192B8">
              <w:rPr>
                <w:lang w:val="es-ES"/>
              </w:rPr>
              <w:t>asignandole</w:t>
            </w:r>
            <w:proofErr w:type="spellEnd"/>
            <w:r w:rsidRPr="531192B8">
              <w:rPr>
                <w:lang w:val="es-ES"/>
              </w:rPr>
              <w:t xml:space="preserve"> un </w:t>
            </w:r>
            <w:proofErr w:type="spellStart"/>
            <w:r w:rsidRPr="531192B8">
              <w:rPr>
                <w:lang w:val="es-ES"/>
              </w:rPr>
              <w:t>nº</w:t>
            </w:r>
            <w:proofErr w:type="spellEnd"/>
            <w:r w:rsidRPr="531192B8">
              <w:rPr>
                <w:lang w:val="es-ES"/>
              </w:rPr>
              <w:t xml:space="preserve"> correlativo automático. El </w:t>
            </w:r>
            <w:r w:rsidRPr="531192B8">
              <w:rPr>
                <w:b/>
                <w:bCs/>
                <w:lang w:val="es-ES"/>
              </w:rPr>
              <w:t>Anexo 1</w:t>
            </w:r>
            <w:r w:rsidRPr="531192B8">
              <w:rPr>
                <w:lang w:val="es-ES"/>
              </w:rPr>
              <w:t xml:space="preserve"> podrá adjuntarse al sistema </w:t>
            </w:r>
            <w:r w:rsidRPr="531192B8" w:rsidR="00FE70A3">
              <w:rPr>
                <w:lang w:val="es-ES"/>
              </w:rPr>
              <w:t>electrónico</w:t>
            </w:r>
            <w:r w:rsidRPr="531192B8">
              <w:rPr>
                <w:lang w:val="es-ES"/>
              </w:rPr>
              <w:t xml:space="preserve"> para su archivo</w:t>
            </w:r>
            <w:r w:rsidRPr="531192B8" w:rsidR="00FE70A3">
              <w:rPr>
                <w:lang w:val="es-ES"/>
              </w:rPr>
              <w:t>.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Pr="00B467F1" w:rsidR="00225A10" w:rsidP="00B467F1" w:rsidRDefault="00B467F1" w14:paraId="326A11A8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Ventas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Pr="00B467F1" w:rsidR="00225A10" w:rsidP="00D95F99" w:rsidRDefault="00225A10" w14:paraId="326A11A9" w14:textId="77777777">
            <w:pPr>
              <w:pStyle w:val="Prrafodelista"/>
              <w:ind w:left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N/A</w:t>
            </w:r>
          </w:p>
        </w:tc>
      </w:tr>
    </w:tbl>
    <w:p w:rsidRPr="00B467F1" w:rsidR="00225A10" w:rsidRDefault="00225A10" w14:paraId="326A11AB" w14:textId="77777777">
      <w:pPr>
        <w:rPr>
          <w:color w:val="0070C0"/>
          <w:szCs w:val="24"/>
        </w:rPr>
      </w:pPr>
    </w:p>
    <w:p w:rsidRPr="00B467F1" w:rsidR="00006FF5" w:rsidRDefault="00006FF5" w14:paraId="326A11AC" w14:textId="77777777">
      <w:pPr>
        <w:rPr>
          <w:szCs w:val="24"/>
        </w:rPr>
      </w:pPr>
    </w:p>
    <w:p w:rsidRPr="00B467F1" w:rsidR="00B467F1" w:rsidRDefault="00B467F1" w14:paraId="326A11AD" w14:textId="77777777">
      <w:pPr>
        <w:rPr>
          <w:szCs w:val="24"/>
        </w:rPr>
      </w:pPr>
      <w:r w:rsidRPr="00B467F1">
        <w:rPr>
          <w:szCs w:val="24"/>
        </w:rPr>
        <w:t>Se aceptará el cliente cuando se disponga de:</w:t>
      </w:r>
    </w:p>
    <w:p w:rsidRPr="00B467F1" w:rsidR="00B467F1" w:rsidP="001F0A71" w:rsidRDefault="00B467F1" w14:paraId="326A11AE" w14:textId="18E5BFB3">
      <w:pPr>
        <w:pStyle w:val="Listavietas1"/>
      </w:pPr>
      <w:r w:rsidRPr="00B467F1">
        <w:t>Anexo 1 cumplimentado</w:t>
      </w:r>
    </w:p>
    <w:p w:rsidRPr="00B467F1" w:rsidR="00B467F1" w:rsidP="001F0A71" w:rsidRDefault="00B467F1" w14:paraId="326A11AF" w14:textId="37778E59">
      <w:pPr>
        <w:pStyle w:val="Listavietas1"/>
        <w:rPr/>
      </w:pPr>
      <w:r w:rsidR="00B467F1">
        <w:rPr/>
        <w:t>Hospitales y clínicas: se disponga de copia de la autorización de la Unidad de Farmacia. En caso de ser una clínica u hospital se comprobará en el Catálogo Nacional de Hospitales del Ministerio de Sanidad</w:t>
      </w:r>
      <w:r w:rsidR="67E2468F">
        <w:rPr/>
        <w:t xml:space="preserve">. </w:t>
      </w:r>
      <w:r w:rsidR="00B467F1">
        <w:rPr/>
        <w:t>En el caso de no aparecer en el registro anterior, se comprobará en el Registro de Centros Sanitarios (</w:t>
      </w:r>
      <w:hyperlink r:id="R90cdf53e9ee6412d">
        <w:r w:rsidRPr="5373849C" w:rsidR="00487190">
          <w:rPr>
            <w:rStyle w:val="Hipervnculo"/>
          </w:rPr>
          <w:t>https://regcess.mscbs.es/regcessWeb/inicioBuscarCentrosAction.do</w:t>
        </w:r>
      </w:hyperlink>
      <w:r w:rsidR="00B467F1">
        <w:rPr/>
        <w:t>)</w:t>
      </w:r>
      <w:r w:rsidR="00487190">
        <w:rPr/>
        <w:t xml:space="preserve">  </w:t>
      </w:r>
    </w:p>
    <w:p w:rsidRPr="006A6AFE" w:rsidR="00006FF5" w:rsidP="001F0A71" w:rsidRDefault="00225A10" w14:paraId="326A11B0" w14:textId="77777777" w14:noSpellErr="1">
      <w:pPr>
        <w:pStyle w:val="Ttulo3SP"/>
        <w:rPr/>
      </w:pPr>
      <w:bookmarkStart w:name="_Toc654809682" w:id="1429953231"/>
      <w:r w:rsidR="00225A10">
        <w:rPr/>
        <w:t>Actualización y mantenimiento</w:t>
      </w:r>
      <w:r w:rsidR="000728E1">
        <w:rPr/>
        <w:t xml:space="preserve"> de clientes</w:t>
      </w:r>
      <w:bookmarkEnd w:id="1429953231"/>
      <w:r w:rsidR="00225A10">
        <w:rPr/>
        <w:t xml:space="preserve"> </w:t>
      </w:r>
    </w:p>
    <w:p w:rsidRPr="00B467F1" w:rsidR="00006FF5" w:rsidRDefault="00225A10" w14:paraId="326A11B1" w14:textId="77777777">
      <w:r w:rsidRPr="531192B8">
        <w:rPr>
          <w:lang w:val="es-ES"/>
        </w:rPr>
        <w:t xml:space="preserve">El personal de </w:t>
      </w:r>
      <w:r w:rsidRPr="531192B8" w:rsidR="00B467F1">
        <w:rPr>
          <w:lang w:val="es-ES"/>
        </w:rPr>
        <w:t xml:space="preserve">Ventas </w:t>
      </w:r>
      <w:r w:rsidRPr="531192B8">
        <w:rPr>
          <w:lang w:val="es-ES"/>
        </w:rPr>
        <w:t xml:space="preserve">podrá recibir </w:t>
      </w:r>
      <w:proofErr w:type="spellStart"/>
      <w:r w:rsidRPr="531192B8">
        <w:rPr>
          <w:lang w:val="es-ES"/>
        </w:rPr>
        <w:t>feedback</w:t>
      </w:r>
      <w:proofErr w:type="spellEnd"/>
      <w:r w:rsidRPr="531192B8">
        <w:rPr>
          <w:lang w:val="es-ES"/>
        </w:rPr>
        <w:t xml:space="preserve"> de los clientes y se podrán actualizar los documentos de alta que se requieran, es vital este proceso, debido a que se debe disponer de la información actualizada para disponer de ella en caso de retirada de mercado. </w:t>
      </w:r>
    </w:p>
    <w:p w:rsidRPr="006A6AFE" w:rsidR="00006FF5" w:rsidP="0030770D" w:rsidRDefault="00BC1AEF" w14:paraId="326A11B2" w14:textId="77777777" w14:noSpellErr="1">
      <w:pPr>
        <w:pStyle w:val="Ttulo3SP"/>
        <w:rPr/>
      </w:pPr>
      <w:bookmarkStart w:name="_Toc1079952485" w:id="2083180498"/>
      <w:r w:rsidR="00BC1AEF">
        <w:rPr/>
        <w:t>Retroalimentación</w:t>
      </w:r>
      <w:r w:rsidR="00225A10">
        <w:rPr/>
        <w:t xml:space="preserve"> del sistema</w:t>
      </w:r>
      <w:bookmarkEnd w:id="2083180498"/>
    </w:p>
    <w:p w:rsidRPr="00B467F1" w:rsidR="00BC1AEF" w:rsidP="00BC1AEF" w:rsidRDefault="00BC1AEF" w14:paraId="326A11B3" w14:textId="77777777">
      <w:pPr>
        <w:rPr>
          <w:szCs w:val="24"/>
        </w:rPr>
      </w:pPr>
      <w:r w:rsidRPr="00B467F1">
        <w:rPr>
          <w:szCs w:val="24"/>
        </w:rPr>
        <w:t xml:space="preserve">En relación con la retroalimentación del sistema con el fin de mejorar la calidad de los productos y el servicio prestado, </w:t>
      </w:r>
      <w:r w:rsidR="00B467F1">
        <w:rPr>
          <w:szCs w:val="24"/>
        </w:rPr>
        <w:t>SPIKA</w:t>
      </w:r>
      <w:r w:rsidRPr="00B467F1">
        <w:rPr>
          <w:szCs w:val="24"/>
        </w:rPr>
        <w:t xml:space="preserve"> pone a disposición de los clientes mediante el portal web la posibilidad de transmitir reclamaciones, ver más detalles en el </w:t>
      </w:r>
      <w:r w:rsidRPr="00B467F1" w:rsidR="000728E1">
        <w:rPr>
          <w:b/>
          <w:szCs w:val="24"/>
        </w:rPr>
        <w:t>PNT</w:t>
      </w:r>
      <w:r w:rsidRPr="00B467F1">
        <w:rPr>
          <w:b/>
          <w:szCs w:val="24"/>
        </w:rPr>
        <w:t>-00</w:t>
      </w:r>
      <w:r w:rsidRPr="00B467F1" w:rsidR="00D81437">
        <w:rPr>
          <w:b/>
          <w:szCs w:val="24"/>
        </w:rPr>
        <w:t>7</w:t>
      </w:r>
      <w:r w:rsidRPr="00B467F1">
        <w:rPr>
          <w:b/>
          <w:szCs w:val="24"/>
        </w:rPr>
        <w:t xml:space="preserve"> Gestión de Reclamaciones</w:t>
      </w:r>
      <w:r w:rsidRPr="00B467F1">
        <w:rPr>
          <w:szCs w:val="24"/>
        </w:rPr>
        <w:t xml:space="preserve"> y es labor de </w:t>
      </w:r>
      <w:r w:rsidR="00B467F1">
        <w:rPr>
          <w:szCs w:val="24"/>
        </w:rPr>
        <w:t>SPIKA</w:t>
      </w:r>
      <w:r w:rsidRPr="00B467F1">
        <w:rPr>
          <w:szCs w:val="24"/>
        </w:rPr>
        <w:t xml:space="preserve"> medir la satisfacción de los clientes, mediante el </w:t>
      </w:r>
      <w:r w:rsidRPr="00B467F1" w:rsidR="000728E1">
        <w:rPr>
          <w:b/>
          <w:szCs w:val="24"/>
        </w:rPr>
        <w:t>PNT</w:t>
      </w:r>
      <w:r w:rsidRPr="00B467F1" w:rsidR="00D81437">
        <w:rPr>
          <w:b/>
          <w:szCs w:val="24"/>
        </w:rPr>
        <w:t>-009</w:t>
      </w:r>
      <w:r w:rsidRPr="00B467F1">
        <w:rPr>
          <w:b/>
          <w:szCs w:val="24"/>
        </w:rPr>
        <w:t xml:space="preserve"> Medida de satisfacción del cliente</w:t>
      </w:r>
      <w:r w:rsidRPr="00B467F1">
        <w:rPr>
          <w:szCs w:val="24"/>
        </w:rPr>
        <w:t xml:space="preserve">. </w:t>
      </w:r>
    </w:p>
    <w:p w:rsidRPr="006A6AFE" w:rsidR="000728E1" w:rsidP="0030770D" w:rsidRDefault="000728E1" w14:paraId="326A11B4" w14:textId="77777777" w14:noSpellErr="1">
      <w:pPr>
        <w:pStyle w:val="Titulo2SP"/>
        <w:rPr/>
      </w:pPr>
      <w:bookmarkStart w:name="_Toc1995206293" w:id="959858536"/>
      <w:r w:rsidR="000728E1">
        <w:rPr/>
        <w:t>Alta de pedidos</w:t>
      </w:r>
      <w:bookmarkEnd w:id="959858536"/>
    </w:p>
    <w:p w:rsidRPr="00B467F1" w:rsidR="000728E1" w:rsidP="000728E1" w:rsidRDefault="000728E1" w14:paraId="326A11B5" w14:textId="77777777">
      <w:pPr>
        <w:rPr>
          <w:szCs w:val="24"/>
        </w:rPr>
      </w:pPr>
      <w:r w:rsidRPr="00B467F1">
        <w:rPr>
          <w:szCs w:val="24"/>
        </w:rPr>
        <w:t xml:space="preserve">Se realizará el alta de los pedidos desde el departamento de </w:t>
      </w:r>
      <w:r w:rsidR="00B467F1">
        <w:rPr>
          <w:szCs w:val="24"/>
        </w:rPr>
        <w:t>Ventas</w:t>
      </w:r>
      <w:r w:rsidRPr="00B467F1" w:rsidR="00B467F1">
        <w:rPr>
          <w:szCs w:val="24"/>
        </w:rPr>
        <w:t xml:space="preserve"> </w:t>
      </w:r>
      <w:r w:rsidRPr="00B467F1">
        <w:rPr>
          <w:szCs w:val="24"/>
        </w:rPr>
        <w:t>siguiendo estos pasos: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536"/>
        <w:gridCol w:w="2410"/>
      </w:tblGrid>
      <w:tr w:rsidRPr="00B467F1" w:rsidR="000728E1" w:rsidTr="531192B8" w14:paraId="326A11B9" w14:textId="77777777">
        <w:trPr>
          <w:tblHeader/>
          <w:jc w:val="center"/>
        </w:trPr>
        <w:tc>
          <w:tcPr>
            <w:tcW w:w="704" w:type="dxa"/>
            <w:shd w:val="clear" w:color="auto" w:fill="9D9D9D" w:themeFill="accent4"/>
          </w:tcPr>
          <w:p w:rsidRPr="0030770D" w:rsidR="000728E1" w:rsidP="531192B8" w:rsidRDefault="000728E1" w14:paraId="326A11B6" w14:textId="77777777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531192B8">
              <w:rPr>
                <w:b/>
                <w:bCs/>
                <w:lang w:val="es-ES"/>
              </w:rPr>
              <w:t>Nº</w:t>
            </w:r>
            <w:proofErr w:type="spellEnd"/>
          </w:p>
        </w:tc>
        <w:tc>
          <w:tcPr>
            <w:tcW w:w="4536" w:type="dxa"/>
            <w:shd w:val="clear" w:color="auto" w:fill="9D9D9D" w:themeFill="accent4"/>
          </w:tcPr>
          <w:p w:rsidRPr="0030770D" w:rsidR="000728E1" w:rsidP="00CB465C" w:rsidRDefault="000728E1" w14:paraId="326A11B7" w14:textId="77777777">
            <w:pPr>
              <w:jc w:val="center"/>
              <w:rPr>
                <w:b/>
                <w:bCs/>
                <w:szCs w:val="24"/>
              </w:rPr>
            </w:pPr>
            <w:r w:rsidRPr="0030770D">
              <w:rPr>
                <w:b/>
                <w:bCs/>
                <w:szCs w:val="24"/>
              </w:rPr>
              <w:t>ETAPA</w:t>
            </w:r>
          </w:p>
        </w:tc>
        <w:tc>
          <w:tcPr>
            <w:tcW w:w="2410" w:type="dxa"/>
            <w:shd w:val="clear" w:color="auto" w:fill="9D9D9D" w:themeFill="accent4"/>
          </w:tcPr>
          <w:p w:rsidRPr="0030770D" w:rsidR="000728E1" w:rsidP="00CB465C" w:rsidRDefault="000728E1" w14:paraId="326A11B8" w14:textId="77777777">
            <w:pPr>
              <w:jc w:val="center"/>
              <w:rPr>
                <w:b/>
                <w:bCs/>
                <w:szCs w:val="24"/>
              </w:rPr>
            </w:pPr>
            <w:r w:rsidRPr="0030770D">
              <w:rPr>
                <w:b/>
                <w:bCs/>
                <w:szCs w:val="24"/>
              </w:rPr>
              <w:t>RESPONSABLE</w:t>
            </w:r>
          </w:p>
        </w:tc>
      </w:tr>
      <w:tr w:rsidRPr="00B467F1" w:rsidR="000728E1" w:rsidTr="531192B8" w14:paraId="326A11BD" w14:textId="77777777">
        <w:trPr>
          <w:jc w:val="center"/>
        </w:trPr>
        <w:tc>
          <w:tcPr>
            <w:tcW w:w="704" w:type="dxa"/>
          </w:tcPr>
          <w:p w:rsidRPr="00B467F1" w:rsidR="000728E1" w:rsidP="0030770D" w:rsidRDefault="000728E1" w14:paraId="326A11BA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1</w:t>
            </w:r>
          </w:p>
        </w:tc>
        <w:tc>
          <w:tcPr>
            <w:tcW w:w="4536" w:type="dxa"/>
          </w:tcPr>
          <w:p w:rsidRPr="00B467F1" w:rsidR="000728E1" w:rsidP="0030770D" w:rsidRDefault="000728E1" w14:paraId="326A11BB" w14:textId="3EA68F5F">
            <w:pPr>
              <w:spacing w:after="0"/>
              <w:jc w:val="center"/>
            </w:pPr>
            <w:proofErr w:type="spellStart"/>
            <w:r w:rsidRPr="531192B8">
              <w:rPr>
                <w:b/>
                <w:bCs/>
                <w:lang w:val="es-ES"/>
              </w:rPr>
              <w:t>Recepcion</w:t>
            </w:r>
            <w:proofErr w:type="spellEnd"/>
            <w:r w:rsidRPr="531192B8">
              <w:rPr>
                <w:b/>
                <w:bCs/>
                <w:lang w:val="es-ES"/>
              </w:rPr>
              <w:t xml:space="preserve"> de la solicitud de pedido</w:t>
            </w:r>
            <w:r w:rsidRPr="531192B8">
              <w:rPr>
                <w:lang w:val="es-ES"/>
              </w:rPr>
              <w:t xml:space="preserve">: el personal de </w:t>
            </w:r>
            <w:r w:rsidRPr="531192B8" w:rsidR="002607D3">
              <w:rPr>
                <w:lang w:val="es-ES"/>
              </w:rPr>
              <w:t xml:space="preserve">Ventas </w:t>
            </w:r>
            <w:r w:rsidRPr="531192B8">
              <w:rPr>
                <w:lang w:val="es-ES"/>
              </w:rPr>
              <w:t>recibe la solicitud de venta del producto medio de e-mail, llamada o parte del cliente</w:t>
            </w:r>
          </w:p>
        </w:tc>
        <w:tc>
          <w:tcPr>
            <w:tcW w:w="2410" w:type="dxa"/>
            <w:vAlign w:val="center"/>
          </w:tcPr>
          <w:p w:rsidRPr="00B467F1" w:rsidR="000728E1" w:rsidP="0030770D" w:rsidRDefault="00B467F1" w14:paraId="326A11BC" w14:textId="77777777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Ventas</w:t>
            </w:r>
          </w:p>
        </w:tc>
      </w:tr>
      <w:tr w:rsidRPr="00B467F1" w:rsidR="000728E1" w:rsidTr="531192B8" w14:paraId="326A11C1" w14:textId="77777777">
        <w:trPr>
          <w:jc w:val="center"/>
        </w:trPr>
        <w:tc>
          <w:tcPr>
            <w:tcW w:w="704" w:type="dxa"/>
          </w:tcPr>
          <w:p w:rsidRPr="00B467F1" w:rsidR="000728E1" w:rsidP="0030770D" w:rsidRDefault="000728E1" w14:paraId="326A11BE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2</w:t>
            </w:r>
          </w:p>
        </w:tc>
        <w:tc>
          <w:tcPr>
            <w:tcW w:w="4536" w:type="dxa"/>
          </w:tcPr>
          <w:p w:rsidRPr="00B467F1" w:rsidR="000728E1" w:rsidP="0030770D" w:rsidRDefault="000728E1" w14:paraId="326A11BF" w14:textId="38AA0787">
            <w:pPr>
              <w:spacing w:after="0"/>
              <w:jc w:val="center"/>
            </w:pPr>
            <w:r w:rsidRPr="531192B8">
              <w:rPr>
                <w:b/>
                <w:bCs/>
                <w:lang w:val="es-ES"/>
              </w:rPr>
              <w:t>Planificación de pedido</w:t>
            </w:r>
            <w:r w:rsidRPr="531192B8">
              <w:rPr>
                <w:lang w:val="es-ES"/>
              </w:rPr>
              <w:t xml:space="preserve">: desde </w:t>
            </w:r>
            <w:r w:rsidRPr="531192B8" w:rsidR="002607D3">
              <w:rPr>
                <w:lang w:val="es-ES"/>
              </w:rPr>
              <w:t>Ventas</w:t>
            </w:r>
            <w:r w:rsidRPr="531192B8">
              <w:rPr>
                <w:lang w:val="es-ES"/>
              </w:rPr>
              <w:t xml:space="preserve"> se informa </w:t>
            </w:r>
            <w:r w:rsidR="00DC4B52">
              <w:rPr>
                <w:lang w:val="es-ES"/>
              </w:rPr>
              <w:t xml:space="preserve">la Dirección de </w:t>
            </w:r>
            <w:r w:rsidRPr="531192B8">
              <w:rPr>
                <w:lang w:val="es-ES"/>
              </w:rPr>
              <w:t xml:space="preserve">la solicitud de </w:t>
            </w:r>
            <w:r w:rsidRPr="531192B8">
              <w:rPr>
                <w:lang w:val="es-ES"/>
              </w:rPr>
              <w:lastRenderedPageBreak/>
              <w:t>posible venta</w:t>
            </w:r>
            <w:r w:rsidR="00905D19">
              <w:rPr>
                <w:lang w:val="es-ES"/>
              </w:rPr>
              <w:t>,</w:t>
            </w:r>
            <w:r w:rsidRPr="531192B8">
              <w:rPr>
                <w:lang w:val="es-ES"/>
              </w:rPr>
              <w:t xml:space="preserve"> este realiza un informe detallado de precios, forma de pago, garantía y duración de la oferta </w:t>
            </w:r>
            <w:r w:rsidRPr="531192B8" w:rsidR="00905D19">
              <w:rPr>
                <w:lang w:val="es-ES"/>
              </w:rPr>
              <w:t>según</w:t>
            </w:r>
            <w:r w:rsidRPr="531192B8">
              <w:rPr>
                <w:lang w:val="es-ES"/>
              </w:rPr>
              <w:t xml:space="preserve"> el modelo del producto que se vaya a cotizar</w:t>
            </w:r>
          </w:p>
        </w:tc>
        <w:tc>
          <w:tcPr>
            <w:tcW w:w="2410" w:type="dxa"/>
            <w:vAlign w:val="center"/>
          </w:tcPr>
          <w:p w:rsidRPr="00B467F1" w:rsidR="000728E1" w:rsidP="531192B8" w:rsidRDefault="00B467F1" w14:paraId="326A11C0" w14:textId="541EDE4E">
            <w:pPr>
              <w:spacing w:before="0" w:after="0" w:line="240" w:lineRule="auto"/>
              <w:jc w:val="center"/>
              <w:rPr>
                <w:lang w:val="es-ES"/>
              </w:rPr>
            </w:pPr>
            <w:r w:rsidRPr="531192B8">
              <w:rPr>
                <w:lang w:val="es-ES"/>
              </w:rPr>
              <w:lastRenderedPageBreak/>
              <w:t>Ventas / D</w:t>
            </w:r>
            <w:r w:rsidR="00DC4B52">
              <w:rPr>
                <w:lang w:val="es-ES"/>
              </w:rPr>
              <w:t>irección</w:t>
            </w:r>
          </w:p>
        </w:tc>
      </w:tr>
      <w:tr w:rsidRPr="00B467F1" w:rsidR="000728E1" w:rsidTr="531192B8" w14:paraId="326A11C5" w14:textId="77777777">
        <w:trPr>
          <w:jc w:val="center"/>
        </w:trPr>
        <w:tc>
          <w:tcPr>
            <w:tcW w:w="704" w:type="dxa"/>
          </w:tcPr>
          <w:p w:rsidRPr="00B467F1" w:rsidR="000728E1" w:rsidP="0030770D" w:rsidRDefault="000728E1" w14:paraId="326A11C2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3</w:t>
            </w:r>
          </w:p>
        </w:tc>
        <w:tc>
          <w:tcPr>
            <w:tcW w:w="4536" w:type="dxa"/>
          </w:tcPr>
          <w:p w:rsidRPr="00B467F1" w:rsidR="000728E1" w:rsidP="0030770D" w:rsidRDefault="000728E1" w14:paraId="326A11C3" w14:textId="5DB23412">
            <w:pPr>
              <w:spacing w:after="0"/>
              <w:jc w:val="center"/>
            </w:pPr>
            <w:r w:rsidRPr="531192B8">
              <w:rPr>
                <w:b/>
                <w:bCs/>
                <w:lang w:val="es-ES"/>
              </w:rPr>
              <w:t>Elaborar presupuesto de venta:</w:t>
            </w:r>
            <w:r w:rsidR="007C2025">
              <w:rPr>
                <w:b/>
                <w:bCs/>
                <w:lang w:val="es-ES"/>
              </w:rPr>
              <w:t xml:space="preserve"> </w:t>
            </w:r>
            <w:r w:rsidRPr="007C2025" w:rsidR="007C2025">
              <w:rPr>
                <w:lang w:val="es-ES"/>
              </w:rPr>
              <w:t>la Dirección</w:t>
            </w:r>
            <w:r w:rsidR="007C2025">
              <w:rPr>
                <w:b/>
                <w:bCs/>
                <w:lang w:val="es-ES"/>
              </w:rPr>
              <w:t xml:space="preserve"> </w:t>
            </w:r>
            <w:r w:rsidRPr="531192B8" w:rsidR="00803F7E">
              <w:rPr>
                <w:lang w:val="es-ES"/>
              </w:rPr>
              <w:t>divulga</w:t>
            </w:r>
            <w:r w:rsidRPr="531192B8">
              <w:rPr>
                <w:lang w:val="es-ES"/>
              </w:rPr>
              <w:t xml:space="preserve"> al área de </w:t>
            </w:r>
            <w:r w:rsidRPr="531192B8" w:rsidR="00A27D5C">
              <w:rPr>
                <w:lang w:val="es-ES"/>
              </w:rPr>
              <w:t>Ventas</w:t>
            </w:r>
            <w:r w:rsidRPr="531192B8">
              <w:rPr>
                <w:lang w:val="es-ES"/>
              </w:rPr>
              <w:t xml:space="preserve"> el informe previo a cotización para la realización de la cotización formal.</w:t>
            </w:r>
          </w:p>
        </w:tc>
        <w:tc>
          <w:tcPr>
            <w:tcW w:w="2410" w:type="dxa"/>
          </w:tcPr>
          <w:p w:rsidRPr="00B467F1" w:rsidR="000728E1" w:rsidP="0030770D" w:rsidRDefault="007C2025" w14:paraId="326A11C4" w14:textId="268A5FB7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Dirección</w:t>
            </w:r>
          </w:p>
        </w:tc>
      </w:tr>
      <w:tr w:rsidRPr="00B467F1" w:rsidR="000728E1" w:rsidTr="531192B8" w14:paraId="326A11C9" w14:textId="77777777">
        <w:trPr>
          <w:trHeight w:val="1446"/>
          <w:jc w:val="center"/>
        </w:trPr>
        <w:tc>
          <w:tcPr>
            <w:tcW w:w="704" w:type="dxa"/>
          </w:tcPr>
          <w:p w:rsidRPr="00B467F1" w:rsidR="000728E1" w:rsidP="0030770D" w:rsidRDefault="000728E1" w14:paraId="326A11C6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5</w:t>
            </w:r>
          </w:p>
        </w:tc>
        <w:tc>
          <w:tcPr>
            <w:tcW w:w="4536" w:type="dxa"/>
          </w:tcPr>
          <w:p w:rsidRPr="00B467F1" w:rsidR="000728E1" w:rsidP="0030770D" w:rsidRDefault="000728E1" w14:paraId="326A11C7" w14:textId="7F5D4A9F">
            <w:pPr>
              <w:pStyle w:val="TableParagraph"/>
              <w:spacing w:before="3"/>
              <w:ind w:left="141"/>
              <w:jc w:val="center"/>
              <w:rPr>
                <w:rFonts w:ascii="Roboto Light" w:hAnsi="Roboto Light" w:cs="Open Sans"/>
                <w:szCs w:val="24"/>
              </w:rPr>
            </w:pPr>
            <w:r w:rsidRPr="00311D6B">
              <w:rPr>
                <w:rFonts w:ascii="Roboto Light" w:hAnsi="Roboto Light" w:eastAsia="Times New Roman" w:cs="Open Sans"/>
                <w:b/>
                <w:bCs/>
                <w:szCs w:val="24"/>
                <w:lang w:val="es-ES" w:eastAsia="de-DE" w:bidi="ar-SA"/>
              </w:rPr>
              <w:t>Enviar y aprobar el presupuesto de venta:</w:t>
            </w:r>
            <w:r w:rsidRPr="00311D6B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 xml:space="preserve"> desde </w:t>
            </w:r>
            <w:r w:rsidR="00A27D5C">
              <w:rPr>
                <w:rFonts w:ascii="Roboto Light" w:hAnsi="Roboto Light" w:cs="Open Sans"/>
                <w:szCs w:val="24"/>
              </w:rPr>
              <w:t>Ventas</w:t>
            </w:r>
            <w:r w:rsidRPr="00311D6B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 xml:space="preserve"> se </w:t>
            </w:r>
            <w:r w:rsidRPr="00311D6B" w:rsidR="007C2025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>envía</w:t>
            </w:r>
            <w:r w:rsidRPr="00311D6B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 xml:space="preserve"> un e-mail con este documento según las especificaciones solicitadas. Si el cliente da su aprobación se informa </w:t>
            </w:r>
            <w:r w:rsidR="003957D4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 xml:space="preserve">a Dirección </w:t>
            </w:r>
            <w:r w:rsidRPr="00311D6B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 xml:space="preserve">para continuar. </w:t>
            </w:r>
          </w:p>
        </w:tc>
        <w:tc>
          <w:tcPr>
            <w:tcW w:w="2410" w:type="dxa"/>
          </w:tcPr>
          <w:p w:rsidRPr="00B467F1" w:rsidR="000728E1" w:rsidP="0030770D" w:rsidRDefault="00B467F1" w14:paraId="326A11C8" w14:textId="77777777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Ventas</w:t>
            </w:r>
          </w:p>
        </w:tc>
      </w:tr>
      <w:tr w:rsidRPr="00B467F1" w:rsidR="000728E1" w:rsidTr="531192B8" w14:paraId="326A11CD" w14:textId="77777777">
        <w:trPr>
          <w:jc w:val="center"/>
        </w:trPr>
        <w:tc>
          <w:tcPr>
            <w:tcW w:w="704" w:type="dxa"/>
          </w:tcPr>
          <w:p w:rsidRPr="00B467F1" w:rsidR="000728E1" w:rsidP="0030770D" w:rsidRDefault="000728E1" w14:paraId="326A11CA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6</w:t>
            </w:r>
          </w:p>
        </w:tc>
        <w:tc>
          <w:tcPr>
            <w:tcW w:w="4536" w:type="dxa"/>
          </w:tcPr>
          <w:p w:rsidRPr="00B467F1" w:rsidR="000728E1" w:rsidP="0030770D" w:rsidRDefault="000728E1" w14:paraId="326A11CB" w14:textId="77777777">
            <w:pPr>
              <w:pStyle w:val="TableParagraph"/>
              <w:spacing w:before="4" w:line="242" w:lineRule="auto"/>
              <w:ind w:left="117" w:right="99"/>
              <w:jc w:val="center"/>
              <w:rPr>
                <w:rFonts w:ascii="Roboto Light" w:hAnsi="Roboto Light" w:cs="Open Sans"/>
                <w:szCs w:val="24"/>
              </w:rPr>
            </w:pPr>
            <w:r w:rsidRPr="00B467F1">
              <w:rPr>
                <w:rFonts w:ascii="Roboto Light" w:hAnsi="Roboto Light" w:cs="Open Sans"/>
                <w:b/>
                <w:bCs/>
                <w:szCs w:val="24"/>
              </w:rPr>
              <w:t>Elaboración del contrato</w:t>
            </w:r>
            <w:r w:rsidRPr="00311D6B">
              <w:rPr>
                <w:rFonts w:ascii="Roboto Light" w:hAnsi="Roboto Light" w:eastAsia="Times New Roman" w:cs="Open Sans"/>
                <w:szCs w:val="24"/>
                <w:lang w:val="es-ES" w:eastAsia="de-DE" w:bidi="ar-SA"/>
              </w:rPr>
              <w:t>: el administrativo solicita por medio de un e-mail los documentos del cliente.</w:t>
            </w:r>
          </w:p>
        </w:tc>
        <w:tc>
          <w:tcPr>
            <w:tcW w:w="2410" w:type="dxa"/>
          </w:tcPr>
          <w:p w:rsidRPr="00B467F1" w:rsidR="000728E1" w:rsidP="0030770D" w:rsidRDefault="00B467F1" w14:paraId="326A11CC" w14:textId="77777777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Ventas</w:t>
            </w:r>
          </w:p>
        </w:tc>
      </w:tr>
      <w:tr w:rsidRPr="00B467F1" w:rsidR="00B467F1" w:rsidTr="531192B8" w14:paraId="326A11D1" w14:textId="77777777">
        <w:trPr>
          <w:jc w:val="center"/>
        </w:trPr>
        <w:tc>
          <w:tcPr>
            <w:tcW w:w="704" w:type="dxa"/>
          </w:tcPr>
          <w:p w:rsidRPr="00B467F1" w:rsidR="00B467F1" w:rsidP="0030770D" w:rsidRDefault="00B467F1" w14:paraId="326A11CE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7</w:t>
            </w:r>
          </w:p>
        </w:tc>
        <w:tc>
          <w:tcPr>
            <w:tcW w:w="4536" w:type="dxa"/>
          </w:tcPr>
          <w:p w:rsidRPr="00B467F1" w:rsidR="00B467F1" w:rsidP="0030770D" w:rsidRDefault="00B467F1" w14:paraId="326A11CF" w14:textId="1297DF9C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b/>
                <w:bCs/>
                <w:szCs w:val="24"/>
              </w:rPr>
              <w:t>Firma de contrato y adelanto</w:t>
            </w:r>
            <w:r w:rsidRPr="00B467F1">
              <w:rPr>
                <w:szCs w:val="24"/>
              </w:rPr>
              <w:t xml:space="preserve">: el administrativo envía el contrato de compraventa vía e-mail para la revisión por parte del cliente, si este lo aprueba debe enviar el documento firmado por el representante legal de la compañía. </w:t>
            </w:r>
          </w:p>
        </w:tc>
        <w:tc>
          <w:tcPr>
            <w:tcW w:w="2410" w:type="dxa"/>
            <w:vAlign w:val="center"/>
          </w:tcPr>
          <w:p w:rsidRPr="00B467F1" w:rsidR="00B467F1" w:rsidP="531192B8" w:rsidRDefault="00B467F1" w14:paraId="326A11D0" w14:textId="5EF4750A">
            <w:pPr>
              <w:spacing w:before="0" w:after="0" w:line="240" w:lineRule="auto"/>
              <w:jc w:val="center"/>
              <w:rPr>
                <w:lang w:val="es-ES"/>
              </w:rPr>
            </w:pPr>
            <w:r w:rsidRPr="531192B8">
              <w:rPr>
                <w:lang w:val="es-ES"/>
              </w:rPr>
              <w:t xml:space="preserve">Ventas / </w:t>
            </w:r>
            <w:r w:rsidR="00E957BF">
              <w:rPr>
                <w:lang w:val="es-ES"/>
              </w:rPr>
              <w:t>Dirección</w:t>
            </w:r>
          </w:p>
        </w:tc>
      </w:tr>
      <w:tr w:rsidRPr="00B467F1" w:rsidR="000728E1" w:rsidTr="531192B8" w14:paraId="326A11D5" w14:textId="77777777">
        <w:trPr>
          <w:jc w:val="center"/>
        </w:trPr>
        <w:tc>
          <w:tcPr>
            <w:tcW w:w="704" w:type="dxa"/>
          </w:tcPr>
          <w:p w:rsidRPr="00B467F1" w:rsidR="000728E1" w:rsidP="0030770D" w:rsidRDefault="000728E1" w14:paraId="326A11D2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8</w:t>
            </w:r>
          </w:p>
        </w:tc>
        <w:tc>
          <w:tcPr>
            <w:tcW w:w="4536" w:type="dxa"/>
          </w:tcPr>
          <w:p w:rsidRPr="00B467F1" w:rsidR="000728E1" w:rsidP="0030770D" w:rsidRDefault="00E957BF" w14:paraId="326A11D3" w14:textId="2E2B3791">
            <w:pPr>
              <w:spacing w:after="0"/>
              <w:jc w:val="center"/>
            </w:pPr>
            <w:r w:rsidRPr="531192B8">
              <w:rPr>
                <w:b/>
                <w:bCs/>
                <w:lang w:val="es-ES"/>
              </w:rPr>
              <w:t>Instalación</w:t>
            </w:r>
            <w:r w:rsidRPr="531192B8" w:rsidR="000728E1">
              <w:rPr>
                <w:b/>
                <w:bCs/>
                <w:lang w:val="es-ES"/>
              </w:rPr>
              <w:t xml:space="preserve"> del producto</w:t>
            </w:r>
            <w:r w:rsidRPr="531192B8" w:rsidR="000728E1">
              <w:rPr>
                <w:lang w:val="es-ES"/>
              </w:rPr>
              <w:t xml:space="preserve">: desde </w:t>
            </w:r>
            <w:r w:rsidRPr="531192B8" w:rsidR="00803F7E">
              <w:rPr>
                <w:lang w:val="es-ES"/>
              </w:rPr>
              <w:t>Ventas</w:t>
            </w:r>
            <w:r w:rsidRPr="531192B8" w:rsidR="000728E1">
              <w:rPr>
                <w:lang w:val="es-ES"/>
              </w:rPr>
              <w:t xml:space="preserve"> se contactará con el cliente para gestionar la </w:t>
            </w:r>
            <w:r w:rsidRPr="531192B8">
              <w:rPr>
                <w:lang w:val="es-ES"/>
              </w:rPr>
              <w:t>instalación</w:t>
            </w:r>
            <w:r w:rsidRPr="531192B8" w:rsidR="000728E1">
              <w:rPr>
                <w:lang w:val="es-ES"/>
              </w:rPr>
              <w:t xml:space="preserve"> d</w:t>
            </w:r>
            <w:r>
              <w:rPr>
                <w:lang w:val="es-ES"/>
              </w:rPr>
              <w:t>el producto si fuese necesario</w:t>
            </w:r>
            <w:r w:rsidRPr="531192B8" w:rsidR="000728E1">
              <w:rPr>
                <w:lang w:val="es-ES"/>
              </w:rPr>
              <w:t xml:space="preserve">. </w:t>
            </w:r>
          </w:p>
        </w:tc>
        <w:tc>
          <w:tcPr>
            <w:tcW w:w="2410" w:type="dxa"/>
          </w:tcPr>
          <w:p w:rsidRPr="00B467F1" w:rsidR="000728E1" w:rsidP="0030770D" w:rsidRDefault="00B467F1" w14:paraId="326A11D4" w14:textId="77777777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Ventas /</w:t>
            </w:r>
            <w:r w:rsidRPr="00B467F1" w:rsidR="000728E1">
              <w:rPr>
                <w:szCs w:val="24"/>
              </w:rPr>
              <w:t xml:space="preserve"> CLIENTE</w:t>
            </w:r>
          </w:p>
        </w:tc>
      </w:tr>
      <w:tr w:rsidRPr="00B467F1" w:rsidR="00B467F1" w:rsidTr="531192B8" w14:paraId="326A11D9" w14:textId="77777777">
        <w:trPr>
          <w:jc w:val="center"/>
        </w:trPr>
        <w:tc>
          <w:tcPr>
            <w:tcW w:w="704" w:type="dxa"/>
          </w:tcPr>
          <w:p w:rsidRPr="00B467F1" w:rsidR="00B467F1" w:rsidP="0030770D" w:rsidRDefault="00B467F1" w14:paraId="326A11D6" w14:textId="77777777">
            <w:pPr>
              <w:spacing w:after="0"/>
              <w:jc w:val="center"/>
              <w:rPr>
                <w:szCs w:val="24"/>
              </w:rPr>
            </w:pPr>
            <w:r w:rsidRPr="00B467F1">
              <w:rPr>
                <w:szCs w:val="24"/>
              </w:rPr>
              <w:t>9</w:t>
            </w:r>
          </w:p>
        </w:tc>
        <w:tc>
          <w:tcPr>
            <w:tcW w:w="4536" w:type="dxa"/>
          </w:tcPr>
          <w:p w:rsidRPr="00B467F1" w:rsidR="00B467F1" w:rsidP="0030770D" w:rsidRDefault="00B467F1" w14:paraId="326A11D7" w14:textId="77777777">
            <w:pPr>
              <w:spacing w:after="0"/>
              <w:jc w:val="center"/>
              <w:rPr>
                <w:b/>
                <w:bCs/>
                <w:szCs w:val="24"/>
              </w:rPr>
            </w:pPr>
            <w:r w:rsidRPr="00B467F1">
              <w:rPr>
                <w:b/>
                <w:bCs/>
                <w:szCs w:val="24"/>
              </w:rPr>
              <w:t xml:space="preserve">Conformidad: </w:t>
            </w:r>
            <w:r w:rsidRPr="00B467F1">
              <w:rPr>
                <w:bCs/>
                <w:szCs w:val="24"/>
              </w:rPr>
              <w:t>una vez recibida la conformidad de instalación se emite la factura.</w:t>
            </w:r>
            <w:r w:rsidRPr="00B467F1">
              <w:rPr>
                <w:b/>
                <w:bCs/>
                <w:szCs w:val="24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:rsidRPr="00B467F1" w:rsidR="00B467F1" w:rsidP="0030770D" w:rsidRDefault="00B467F1" w14:paraId="326A11D8" w14:textId="77777777">
            <w:pPr>
              <w:spacing w:before="0"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Ventas </w:t>
            </w:r>
          </w:p>
        </w:tc>
      </w:tr>
    </w:tbl>
    <w:p w:rsidRPr="00B467F1" w:rsidR="000728E1" w:rsidP="000728E1" w:rsidRDefault="000728E1" w14:paraId="326A11DA" w14:textId="77777777">
      <w:pPr>
        <w:rPr>
          <w:szCs w:val="24"/>
        </w:rPr>
      </w:pPr>
    </w:p>
    <w:p w:rsidRPr="006A6AFE" w:rsidR="00006FF5" w:rsidP="0030770D" w:rsidRDefault="00A377B9" w14:paraId="326A11DB" w14:textId="77777777" w14:noSpellErr="1">
      <w:pPr>
        <w:pStyle w:val="Titulo1SP"/>
        <w:rPr/>
      </w:pPr>
      <w:bookmarkStart w:name="_Toc779786947" w:id="1397084296"/>
      <w:r w:rsidR="00A377B9">
        <w:rPr/>
        <w:t>Distribución del Procedimiento</w:t>
      </w:r>
      <w:bookmarkEnd w:id="1397084296"/>
    </w:p>
    <w:p w:rsidRPr="00B467F1" w:rsidR="00006FF5" w:rsidRDefault="00A377B9" w14:paraId="326A11DC" w14:textId="77777777">
      <w:pPr>
        <w:rPr>
          <w:szCs w:val="24"/>
        </w:rPr>
      </w:pPr>
      <w:r w:rsidRPr="00B467F1">
        <w:rPr>
          <w:iCs/>
          <w:szCs w:val="24"/>
        </w:rPr>
        <w:t xml:space="preserve">El personal perteneciente a los </w:t>
      </w:r>
      <w:r w:rsidRPr="00B467F1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B467F1" w:rsidR="00006FF5" w:rsidRDefault="00A377B9" w14:paraId="326A11DD" w14:textId="77777777">
      <w:pPr>
        <w:rPr>
          <w:szCs w:val="24"/>
        </w:rPr>
      </w:pPr>
      <w:r w:rsidRPr="00B467F1">
        <w:rPr>
          <w:szCs w:val="24"/>
        </w:rPr>
        <w:t>Copias controladas a emitir:</w:t>
      </w:r>
    </w:p>
    <w:tbl>
      <w:tblPr>
        <w:tblStyle w:val="Tablaconcuadrcula"/>
        <w:tblW w:w="10032" w:type="dxa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6893"/>
      </w:tblGrid>
      <w:tr w:rsidRPr="00B467F1" w:rsidR="00006FF5" w:rsidTr="007C52DC" w14:paraId="326A11E0" w14:textId="77777777">
        <w:trPr>
          <w:trHeight w:val="673"/>
          <w:jc w:val="center"/>
        </w:trPr>
        <w:tc>
          <w:tcPr>
            <w:tcW w:w="3139" w:type="dxa"/>
            <w:shd w:val="clear" w:color="auto" w:fill="9D9D9D" w:themeFill="accent4"/>
          </w:tcPr>
          <w:p w:rsidRPr="00B467F1" w:rsidR="00006FF5" w:rsidRDefault="00A377B9" w14:paraId="326A11DE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893" w:type="dxa"/>
            <w:shd w:val="clear" w:color="auto" w:fill="9D9D9D" w:themeFill="accent4"/>
            <w:vAlign w:val="center"/>
          </w:tcPr>
          <w:p w:rsidRPr="00B467F1" w:rsidR="00006FF5" w:rsidRDefault="00A377B9" w14:paraId="326A11DF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B467F1" w:rsidR="00006FF5" w:rsidTr="007C52DC" w14:paraId="326A11E3" w14:textId="77777777">
        <w:trPr>
          <w:trHeight w:val="523"/>
          <w:jc w:val="center"/>
        </w:trPr>
        <w:tc>
          <w:tcPr>
            <w:tcW w:w="3139" w:type="dxa"/>
          </w:tcPr>
          <w:p w:rsidRPr="00B467F1" w:rsidR="00006FF5" w:rsidRDefault="00A377B9" w14:paraId="326A11E1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893" w:type="dxa"/>
          </w:tcPr>
          <w:p w:rsidRPr="00B467F1" w:rsidR="00006FF5" w:rsidRDefault="00A377B9" w14:paraId="326A11E2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Archivo</w:t>
            </w:r>
          </w:p>
        </w:tc>
      </w:tr>
    </w:tbl>
    <w:p w:rsidRPr="00B467F1" w:rsidR="00006FF5" w:rsidRDefault="00006FF5" w14:paraId="326A11E4" w14:textId="77777777">
      <w:pPr>
        <w:rPr>
          <w:szCs w:val="24"/>
        </w:rPr>
      </w:pPr>
    </w:p>
    <w:p w:rsidRPr="006A6AFE" w:rsidR="00006FF5" w:rsidP="0030770D" w:rsidRDefault="00A377B9" w14:paraId="326A11E5" w14:textId="77777777" w14:noSpellErr="1">
      <w:pPr>
        <w:pStyle w:val="Titulo1SP"/>
        <w:rPr/>
      </w:pPr>
      <w:bookmarkStart w:name="_Toc996846733" w:id="1880032304"/>
      <w:r w:rsidR="00A377B9">
        <w:rPr/>
        <w:t>Anexos</w:t>
      </w:r>
      <w:bookmarkEnd w:id="1880032304"/>
    </w:p>
    <w:tbl>
      <w:tblPr>
        <w:tblStyle w:val="Tablaconcuadrcula"/>
        <w:tblW w:w="9825" w:type="dxa"/>
        <w:tblLayout w:type="fixed"/>
        <w:tblLook w:val="04A0" w:firstRow="1" w:lastRow="0" w:firstColumn="1" w:lastColumn="0" w:noHBand="0" w:noVBand="1"/>
      </w:tblPr>
      <w:tblGrid>
        <w:gridCol w:w="1038"/>
        <w:gridCol w:w="8787"/>
      </w:tblGrid>
      <w:tr w:rsidRPr="00B467F1" w:rsidR="00A377B9" w:rsidTr="007C52DC" w14:paraId="326A11E8" w14:textId="77777777">
        <w:trPr>
          <w:trHeight w:val="688"/>
        </w:trPr>
        <w:tc>
          <w:tcPr>
            <w:tcW w:w="1038" w:type="dxa"/>
            <w:shd w:val="clear" w:color="auto" w:fill="9D9D9D" w:themeFill="accent4"/>
            <w:vAlign w:val="center"/>
          </w:tcPr>
          <w:p w:rsidRPr="00B467F1" w:rsidR="00A377B9" w:rsidRDefault="00A377B9" w14:paraId="326A11E6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787" w:type="dxa"/>
            <w:shd w:val="clear" w:color="auto" w:fill="9D9D9D" w:themeFill="accent4"/>
            <w:vAlign w:val="center"/>
          </w:tcPr>
          <w:p w:rsidRPr="00B467F1" w:rsidR="00A377B9" w:rsidRDefault="00A377B9" w14:paraId="326A11E7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B467F1" w:rsidR="00A377B9" w:rsidTr="007C52DC" w14:paraId="326A11EB" w14:textId="77777777">
        <w:trPr>
          <w:trHeight w:val="691"/>
        </w:trPr>
        <w:tc>
          <w:tcPr>
            <w:tcW w:w="1038" w:type="dxa"/>
            <w:vAlign w:val="center"/>
          </w:tcPr>
          <w:p w:rsidRPr="00B467F1" w:rsidR="00A377B9" w:rsidRDefault="00D81437" w14:paraId="326A11E9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8787" w:type="dxa"/>
            <w:vAlign w:val="center"/>
          </w:tcPr>
          <w:p w:rsidRPr="00B467F1" w:rsidR="00A377B9" w:rsidRDefault="00D81437" w14:paraId="326A11EA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Modelo alta de cliente</w:t>
            </w:r>
          </w:p>
        </w:tc>
      </w:tr>
    </w:tbl>
    <w:p w:rsidRPr="00B467F1" w:rsidR="00006FF5" w:rsidRDefault="00006FF5" w14:paraId="326A11EE" w14:textId="77777777">
      <w:pPr>
        <w:rPr>
          <w:szCs w:val="24"/>
        </w:rPr>
      </w:pPr>
    </w:p>
    <w:p w:rsidRPr="006A6AFE" w:rsidR="00006FF5" w:rsidP="0030770D" w:rsidRDefault="00A377B9" w14:paraId="326A11EF" w14:textId="77777777" w14:noSpellErr="1">
      <w:pPr>
        <w:pStyle w:val="Titulo1SP"/>
        <w:rPr/>
      </w:pPr>
      <w:bookmarkStart w:name="_Toc1949351294" w:id="1378304940"/>
      <w:r w:rsidR="00A377B9">
        <w:rPr/>
        <w:t>Documentación relacionada</w:t>
      </w:r>
      <w:bookmarkEnd w:id="1378304940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B467F1" w:rsidR="00006FF5" w:rsidTr="531192B8" w14:paraId="326A11F3" w14:textId="77777777">
        <w:tc>
          <w:tcPr>
            <w:tcW w:w="1836" w:type="dxa"/>
            <w:shd w:val="clear" w:color="auto" w:fill="9D9D9D" w:themeFill="accent4"/>
          </w:tcPr>
          <w:p w:rsidRPr="00B467F1" w:rsidR="00006FF5" w:rsidP="0030770D" w:rsidRDefault="00A377B9" w14:paraId="326A11F1" w14:textId="4DC16F6F">
            <w:pPr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:rsidRPr="00B467F1" w:rsidR="00006FF5" w:rsidRDefault="00A377B9" w14:paraId="326A11F2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B467F1" w:rsidR="00006FF5" w:rsidTr="531192B8" w14:paraId="326A11F6" w14:textId="77777777">
        <w:tc>
          <w:tcPr>
            <w:tcW w:w="1836" w:type="dxa"/>
          </w:tcPr>
          <w:p w:rsidRPr="00B467F1" w:rsidR="00006FF5" w:rsidRDefault="000728E1" w14:paraId="326A11F4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PNT</w:t>
            </w:r>
            <w:r w:rsidRPr="00B467F1" w:rsidR="00D81437">
              <w:rPr>
                <w:rFonts w:eastAsia="Times New Roman"/>
                <w:szCs w:val="24"/>
              </w:rPr>
              <w:t>-007</w:t>
            </w:r>
          </w:p>
        </w:tc>
        <w:tc>
          <w:tcPr>
            <w:tcW w:w="8053" w:type="dxa"/>
          </w:tcPr>
          <w:p w:rsidRPr="00B467F1" w:rsidR="00006FF5" w:rsidRDefault="00D81437" w14:paraId="326A11F5" w14:textId="77777777">
            <w:pPr>
              <w:widowControl w:val="0"/>
              <w:spacing w:after="0"/>
              <w:jc w:val="center"/>
            </w:pPr>
            <w:proofErr w:type="spellStart"/>
            <w:r w:rsidRPr="531192B8">
              <w:rPr>
                <w:rFonts w:eastAsia="Times New Roman"/>
                <w:lang w:val="es-ES"/>
              </w:rPr>
              <w:t>Gestion</w:t>
            </w:r>
            <w:proofErr w:type="spellEnd"/>
            <w:r w:rsidRPr="531192B8">
              <w:rPr>
                <w:rFonts w:eastAsia="Times New Roman"/>
                <w:lang w:val="es-ES"/>
              </w:rPr>
              <w:t xml:space="preserve"> de Reclamaciones</w:t>
            </w:r>
          </w:p>
        </w:tc>
      </w:tr>
      <w:tr w:rsidRPr="00B467F1" w:rsidR="00006FF5" w:rsidTr="531192B8" w14:paraId="326A11F9" w14:textId="77777777">
        <w:tc>
          <w:tcPr>
            <w:tcW w:w="1836" w:type="dxa"/>
          </w:tcPr>
          <w:p w:rsidRPr="00B467F1" w:rsidR="00006FF5" w:rsidRDefault="000728E1" w14:paraId="326A11F7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B467F1">
              <w:rPr>
                <w:rFonts w:eastAsia="Times New Roman"/>
                <w:szCs w:val="24"/>
              </w:rPr>
              <w:t>PNT</w:t>
            </w:r>
            <w:r w:rsidRPr="00B467F1" w:rsidR="00D81437">
              <w:rPr>
                <w:rFonts w:eastAsia="Times New Roman"/>
                <w:szCs w:val="24"/>
              </w:rPr>
              <w:t>-009</w:t>
            </w:r>
          </w:p>
        </w:tc>
        <w:tc>
          <w:tcPr>
            <w:tcW w:w="8053" w:type="dxa"/>
          </w:tcPr>
          <w:p w:rsidRPr="00B467F1" w:rsidR="00006FF5" w:rsidRDefault="00D81437" w14:paraId="326A11F8" w14:textId="77777777">
            <w:pPr>
              <w:widowControl w:val="0"/>
              <w:spacing w:after="0"/>
              <w:jc w:val="center"/>
            </w:pPr>
            <w:r w:rsidRPr="531192B8">
              <w:rPr>
                <w:rFonts w:eastAsia="Times New Roman"/>
                <w:lang w:val="es-ES"/>
              </w:rPr>
              <w:t xml:space="preserve">Medida de </w:t>
            </w:r>
            <w:proofErr w:type="spellStart"/>
            <w:r w:rsidRPr="531192B8">
              <w:rPr>
                <w:rFonts w:eastAsia="Times New Roman"/>
                <w:lang w:val="es-ES"/>
              </w:rPr>
              <w:t>satisfaccion</w:t>
            </w:r>
            <w:proofErr w:type="spellEnd"/>
            <w:r w:rsidRPr="531192B8">
              <w:rPr>
                <w:rFonts w:eastAsia="Times New Roman"/>
                <w:lang w:val="es-ES"/>
              </w:rPr>
              <w:t xml:space="preserve"> del cliente</w:t>
            </w:r>
          </w:p>
        </w:tc>
      </w:tr>
    </w:tbl>
    <w:p w:rsidR="00F21CD7" w:rsidP="00F21CD7" w:rsidRDefault="00F21CD7" w14:paraId="1BB19D20" w14:textId="77777777" w14:noSpellErr="1">
      <w:pPr>
        <w:pStyle w:val="Titulo1SP"/>
        <w:numPr>
          <w:ilvl w:val="0"/>
          <w:numId w:val="0"/>
        </w:numPr>
        <w:ind w:left="360"/>
      </w:pPr>
    </w:p>
    <w:p w:rsidRPr="0030770D" w:rsidR="000728E1" w:rsidP="0030770D" w:rsidRDefault="00A377B9" w14:paraId="326A11FB" w14:textId="6C23278F" w14:noSpellErr="1">
      <w:pPr>
        <w:pStyle w:val="Titulo1SP"/>
        <w:rPr/>
      </w:pPr>
      <w:bookmarkStart w:name="_Toc16064078" w:id="1543568925"/>
      <w:r w:rsidR="00A377B9">
        <w:rPr/>
        <w:t>Formación</w:t>
      </w:r>
      <w:bookmarkEnd w:id="1543568925"/>
    </w:p>
    <w:p w:rsidRPr="00B467F1" w:rsidR="00006FF5" w:rsidRDefault="00A377B9" w14:paraId="326A11FC" w14:textId="77777777">
      <w:pPr>
        <w:rPr>
          <w:szCs w:val="24"/>
        </w:rPr>
      </w:pPr>
      <w:r w:rsidRPr="00B467F1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B467F1" w:rsidR="00006FF5" w:rsidTr="0030770D" w14:paraId="326A11FF" w14:textId="77777777">
        <w:tc>
          <w:tcPr>
            <w:tcW w:w="1555" w:type="dxa"/>
            <w:shd w:val="clear" w:color="auto" w:fill="9D9D9D" w:themeFill="accent4"/>
          </w:tcPr>
          <w:p w:rsidRPr="00B467F1" w:rsidR="00006FF5" w:rsidRDefault="00A377B9" w14:paraId="326A11FD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5" w:type="dxa"/>
            <w:shd w:val="clear" w:color="auto" w:fill="9D9D9D" w:themeFill="accent4"/>
          </w:tcPr>
          <w:p w:rsidRPr="00B467F1" w:rsidR="00006FF5" w:rsidRDefault="00A377B9" w14:paraId="326A11FE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B467F1" w:rsidR="00006FF5" w14:paraId="326A1202" w14:textId="77777777">
        <w:tc>
          <w:tcPr>
            <w:tcW w:w="1555" w:type="dxa"/>
          </w:tcPr>
          <w:sdt>
            <w:sdtPr>
              <w:rPr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B467F1" w:rsidR="00006FF5" w:rsidRDefault="00D81437" w14:paraId="326A1200" w14:textId="77777777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B467F1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:rsidRPr="00B467F1" w:rsidR="00006FF5" w:rsidRDefault="00A377B9" w14:paraId="326A1201" w14:textId="77777777">
            <w:pPr>
              <w:widowControl w:val="0"/>
              <w:spacing w:after="0"/>
              <w:jc w:val="left"/>
              <w:rPr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 xml:space="preserve">Teórica </w:t>
            </w:r>
            <w:r w:rsidRPr="00B467F1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B467F1" w:rsidR="00006FF5" w14:paraId="326A1205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B467F1" w:rsidR="00006FF5" w:rsidRDefault="00A377B9" w14:paraId="326A1203" w14:textId="77777777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B467F1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B467F1" w:rsidR="00006FF5" w:rsidRDefault="00A377B9" w14:paraId="326A1204" w14:textId="77777777">
            <w:pPr>
              <w:widowControl w:val="0"/>
              <w:spacing w:after="0"/>
              <w:jc w:val="left"/>
              <w:rPr>
                <w:b/>
                <w:szCs w:val="24"/>
              </w:rPr>
            </w:pPr>
            <w:r w:rsidRPr="00B467F1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B467F1">
              <w:rPr>
                <w:rFonts w:eastAsia="Times New Roman"/>
                <w:szCs w:val="24"/>
              </w:rPr>
              <w:t xml:space="preserve">(En caso de seleccionar esta opción, </w:t>
            </w:r>
            <w:r w:rsidRPr="00B467F1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:rsidRPr="00B467F1" w:rsidR="00006FF5" w:rsidRDefault="00006FF5" w14:paraId="326A1207" w14:textId="77777777">
      <w:pPr>
        <w:rPr>
          <w:szCs w:val="24"/>
        </w:rPr>
        <w:sectPr w:rsidRPr="00B467F1" w:rsidR="00006FF5" w:rsidSect="00052279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B467F1" w:rsidR="00006FF5" w:rsidRDefault="00A377B9" w14:paraId="326A1209" w14:textId="7A0E9321">
      <w:pPr>
        <w:jc w:val="right"/>
        <w:rPr>
          <w:b/>
          <w:bCs/>
          <w:szCs w:val="24"/>
        </w:rPr>
      </w:pPr>
      <w:r w:rsidRPr="00B467F1">
        <w:rPr>
          <w:b/>
          <w:bCs/>
          <w:szCs w:val="24"/>
        </w:rPr>
        <w:lastRenderedPageBreak/>
        <w:t>Anexo 1_VERSION_0</w:t>
      </w:r>
      <w:r w:rsidR="00F21CD7">
        <w:rPr>
          <w:b/>
          <w:bCs/>
          <w:szCs w:val="24"/>
        </w:rPr>
        <w:t>2</w:t>
      </w:r>
    </w:p>
    <w:p w:rsidRPr="00B467F1" w:rsidR="00006FF5" w:rsidP="00F21CD7" w:rsidRDefault="00D81437" w14:paraId="326A120A" w14:textId="2305FB21" w14:noSpellErr="1">
      <w:pPr>
        <w:pStyle w:val="Titulo1SP"/>
        <w:numPr>
          <w:ilvl w:val="0"/>
          <w:numId w:val="0"/>
        </w:numPr>
        <w:ind w:left="360" w:hanging="360"/>
      </w:pPr>
      <w:bookmarkStart w:name="_Toc430811019" w:id="2008481124"/>
      <w:r w:rsidR="00D81437">
        <w:rPr/>
        <w:t>Modelo alta de cliente</w:t>
      </w:r>
      <w:bookmarkEnd w:id="2008481124"/>
    </w:p>
    <w:tbl>
      <w:tblPr>
        <w:tblStyle w:val="Tablaconcuadrcula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694"/>
        <w:gridCol w:w="3544"/>
        <w:gridCol w:w="1370"/>
        <w:gridCol w:w="189"/>
        <w:gridCol w:w="142"/>
        <w:gridCol w:w="1984"/>
      </w:tblGrid>
      <w:tr w:rsidRPr="00B467F1" w:rsidR="00D81437" w:rsidTr="4FF7780C" w14:paraId="326A120C" w14:textId="77777777">
        <w:trPr>
          <w:trHeight w:val="88"/>
        </w:trPr>
        <w:tc>
          <w:tcPr>
            <w:tcW w:w="9923" w:type="dxa"/>
            <w:gridSpan w:val="6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0B" w14:textId="77777777">
            <w:pPr>
              <w:rPr>
                <w:szCs w:val="24"/>
              </w:rPr>
            </w:pPr>
            <w:r w:rsidRPr="00B467F1">
              <w:rPr>
                <w:szCs w:val="24"/>
              </w:rPr>
              <w:t>DATOS DE CONTACTO</w:t>
            </w:r>
          </w:p>
        </w:tc>
      </w:tr>
      <w:tr w:rsidRPr="00B467F1" w:rsidR="00D81437" w:rsidTr="4FF7780C" w14:paraId="326A1211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0D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RAZON SOCIAL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0E" w14:textId="77777777">
            <w:pPr>
              <w:rPr>
                <w:szCs w:val="24"/>
              </w:rPr>
            </w:pPr>
          </w:p>
        </w:tc>
        <w:tc>
          <w:tcPr>
            <w:tcW w:w="1701" w:type="dxa"/>
            <w:gridSpan w:val="3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0F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CIF</w:t>
            </w:r>
          </w:p>
        </w:tc>
        <w:tc>
          <w:tcPr>
            <w:tcW w:w="1984" w:type="dxa"/>
            <w:tcMar/>
            <w:vAlign w:val="center"/>
          </w:tcPr>
          <w:p w:rsidRPr="00B467F1" w:rsidR="00D81437" w:rsidP="00D95F99" w:rsidRDefault="00D81437" w14:paraId="326A1210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16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12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DIRECCIÓN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13" w14:textId="77777777">
            <w:pPr>
              <w:rPr>
                <w:szCs w:val="24"/>
              </w:rPr>
            </w:pPr>
          </w:p>
        </w:tc>
        <w:tc>
          <w:tcPr>
            <w:tcW w:w="1701" w:type="dxa"/>
            <w:gridSpan w:val="3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14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CP:</w:t>
            </w:r>
          </w:p>
        </w:tc>
        <w:tc>
          <w:tcPr>
            <w:tcW w:w="1984" w:type="dxa"/>
            <w:tcMar/>
            <w:vAlign w:val="center"/>
          </w:tcPr>
          <w:p w:rsidRPr="00B467F1" w:rsidR="00D81437" w:rsidP="00D95F99" w:rsidRDefault="00D81437" w14:paraId="326A1215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1B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17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LOCALIDAD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18" w14:textId="77777777">
            <w:pPr>
              <w:rPr>
                <w:szCs w:val="24"/>
              </w:rPr>
            </w:pPr>
          </w:p>
        </w:tc>
        <w:tc>
          <w:tcPr>
            <w:tcW w:w="1701" w:type="dxa"/>
            <w:gridSpan w:val="3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19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PROVINCIA</w:t>
            </w:r>
          </w:p>
        </w:tc>
        <w:tc>
          <w:tcPr>
            <w:tcW w:w="1984" w:type="dxa"/>
            <w:tcMar/>
            <w:vAlign w:val="center"/>
          </w:tcPr>
          <w:p w:rsidRPr="00B467F1" w:rsidR="00D81437" w:rsidP="00D95F99" w:rsidRDefault="00D81437" w14:paraId="326A121A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20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1C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EMAIL: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1D" w14:textId="77777777">
            <w:pPr>
              <w:rPr>
                <w:color w:val="3333FF"/>
                <w:szCs w:val="24"/>
              </w:rPr>
            </w:pPr>
          </w:p>
        </w:tc>
        <w:tc>
          <w:tcPr>
            <w:tcW w:w="1701" w:type="dxa"/>
            <w:gridSpan w:val="3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1E" w14:textId="77777777">
            <w:pPr>
              <w:rPr>
                <w:color w:val="3333FF"/>
                <w:szCs w:val="24"/>
              </w:rPr>
            </w:pPr>
            <w:r w:rsidRPr="00B467F1">
              <w:rPr>
                <w:szCs w:val="24"/>
              </w:rPr>
              <w:t>PAIS</w:t>
            </w:r>
          </w:p>
        </w:tc>
        <w:tc>
          <w:tcPr>
            <w:tcW w:w="1984" w:type="dxa"/>
            <w:tcMar/>
            <w:vAlign w:val="center"/>
          </w:tcPr>
          <w:p w:rsidRPr="00B467F1" w:rsidR="00D81437" w:rsidP="00D95F99" w:rsidRDefault="00D81437" w14:paraId="326A121F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22" w14:textId="77777777">
        <w:trPr>
          <w:trHeight w:val="78"/>
        </w:trPr>
        <w:tc>
          <w:tcPr>
            <w:tcW w:w="9923" w:type="dxa"/>
            <w:gridSpan w:val="6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21" w14:textId="77777777">
            <w:pPr>
              <w:rPr>
                <w:szCs w:val="24"/>
              </w:rPr>
            </w:pPr>
            <w:r w:rsidRPr="00B467F1">
              <w:rPr>
                <w:szCs w:val="24"/>
              </w:rPr>
              <w:t>CONTACTOS</w:t>
            </w:r>
          </w:p>
        </w:tc>
      </w:tr>
      <w:tr w:rsidRPr="00B467F1" w:rsidR="00D81437" w:rsidTr="4FF7780C" w14:paraId="326A1227" w14:textId="77777777">
        <w:trPr>
          <w:trHeight w:val="1141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311D6B" w:rsidR="00D81437" w:rsidP="00D95F99" w:rsidRDefault="00D81437" w14:paraId="326A1223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311D6B">
              <w:rPr>
                <w:rFonts w:ascii="Roboto Light" w:hAnsi="Roboto Light" w:cs="Open Sans"/>
                <w:sz w:val="24"/>
                <w:szCs w:val="24"/>
                <w:lang w:val="es-ES"/>
              </w:rPr>
              <w:t>Nombre y apellidos persona de contacto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24" w14:textId="77777777">
            <w:pPr>
              <w:rPr>
                <w:color w:val="3333FF"/>
                <w:szCs w:val="24"/>
              </w:rPr>
            </w:pPr>
          </w:p>
        </w:tc>
        <w:tc>
          <w:tcPr>
            <w:tcW w:w="1370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25" w14:textId="77777777">
            <w:pPr/>
            <w:r w:rsidRPr="4FF7780C" w:rsidR="00D81437">
              <w:rPr>
                <w:lang w:val="es-ES"/>
              </w:rPr>
              <w:t>Telefono</w:t>
            </w:r>
            <w:r w:rsidRPr="4FF7780C" w:rsidR="00D81437">
              <w:rPr>
                <w:lang w:val="es-ES"/>
              </w:rPr>
              <w:t>:</w:t>
            </w:r>
          </w:p>
        </w:tc>
        <w:tc>
          <w:tcPr>
            <w:tcW w:w="2315" w:type="dxa"/>
            <w:gridSpan w:val="3"/>
            <w:tcMar/>
            <w:vAlign w:val="center"/>
          </w:tcPr>
          <w:p w:rsidRPr="00B467F1" w:rsidR="00D81437" w:rsidP="00D95F99" w:rsidRDefault="00D81437" w14:paraId="326A1226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2A" w14:textId="77777777">
        <w:trPr>
          <w:trHeight w:val="66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28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Email:</w:t>
            </w:r>
          </w:p>
        </w:tc>
        <w:tc>
          <w:tcPr>
            <w:tcW w:w="7229" w:type="dxa"/>
            <w:gridSpan w:val="5"/>
            <w:tcMar/>
            <w:vAlign w:val="center"/>
          </w:tcPr>
          <w:p w:rsidRPr="00B467F1" w:rsidR="00D81437" w:rsidP="00D95F99" w:rsidRDefault="00D81437" w14:paraId="326A1229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2C" w14:textId="77777777">
        <w:trPr>
          <w:trHeight w:val="408"/>
        </w:trPr>
        <w:tc>
          <w:tcPr>
            <w:tcW w:w="9923" w:type="dxa"/>
            <w:gridSpan w:val="6"/>
            <w:shd w:val="clear" w:color="auto" w:fill="9D9D9D" w:themeFill="accent4"/>
            <w:tcMar/>
            <w:vAlign w:val="center"/>
          </w:tcPr>
          <w:p w:rsidRPr="00B467F1" w:rsidR="00D81437" w:rsidP="4FF7780C" w:rsidRDefault="00D81437" w14:paraId="326A122B" w14:textId="77777777">
            <w:pPr>
              <w:rPr>
                <w:color w:val="3333FF"/>
                <w:lang w:val="es-ES"/>
              </w:rPr>
            </w:pPr>
            <w:r w:rsidRPr="4FF7780C" w:rsidR="00D81437">
              <w:rPr>
                <w:lang w:val="es-ES"/>
              </w:rPr>
              <w:t xml:space="preserve">DATOS DE ENVIO (si </w:t>
            </w:r>
            <w:r w:rsidRPr="4FF7780C" w:rsidR="00D81437">
              <w:rPr>
                <w:lang w:val="es-ES"/>
              </w:rPr>
              <w:t>diferen</w:t>
            </w:r>
            <w:r w:rsidRPr="4FF7780C" w:rsidR="00D81437">
              <w:rPr>
                <w:lang w:val="es-ES"/>
              </w:rPr>
              <w:t xml:space="preserve"> de los de facturación)</w:t>
            </w:r>
          </w:p>
        </w:tc>
      </w:tr>
      <w:tr w:rsidRPr="00B467F1" w:rsidR="00D81437" w:rsidTr="4FF7780C" w14:paraId="326A1231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2D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DIRECCIÓN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2E" w14:textId="77777777">
            <w:pPr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2F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CP:</w:t>
            </w:r>
          </w:p>
        </w:tc>
        <w:tc>
          <w:tcPr>
            <w:tcW w:w="2126" w:type="dxa"/>
            <w:gridSpan w:val="2"/>
            <w:tcMar/>
            <w:vAlign w:val="center"/>
          </w:tcPr>
          <w:p w:rsidRPr="00B467F1" w:rsidR="00D81437" w:rsidP="00D95F99" w:rsidRDefault="00D81437" w14:paraId="326A1230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36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32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LOCALIDAD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33" w14:textId="77777777">
            <w:pPr>
              <w:rPr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34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PROVINCIA</w:t>
            </w:r>
          </w:p>
        </w:tc>
        <w:tc>
          <w:tcPr>
            <w:tcW w:w="2126" w:type="dxa"/>
            <w:gridSpan w:val="2"/>
            <w:tcMar/>
            <w:vAlign w:val="center"/>
          </w:tcPr>
          <w:p w:rsidRPr="00B467F1" w:rsidR="00D81437" w:rsidP="00D95F99" w:rsidRDefault="00D81437" w14:paraId="326A1235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3B" w14:textId="77777777">
        <w:trPr>
          <w:trHeight w:val="707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37" w14:textId="77777777">
            <w:pPr>
              <w:pStyle w:val="Sinespaciado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EMAIL:</w:t>
            </w:r>
          </w:p>
        </w:tc>
        <w:tc>
          <w:tcPr>
            <w:tcW w:w="3544" w:type="dxa"/>
            <w:tcMar/>
            <w:vAlign w:val="center"/>
          </w:tcPr>
          <w:p w:rsidRPr="00B467F1" w:rsidR="00D81437" w:rsidP="00D95F99" w:rsidRDefault="00D81437" w14:paraId="326A1238" w14:textId="77777777">
            <w:pPr>
              <w:rPr>
                <w:color w:val="3333FF"/>
                <w:szCs w:val="24"/>
              </w:rPr>
            </w:pPr>
          </w:p>
        </w:tc>
        <w:tc>
          <w:tcPr>
            <w:tcW w:w="1559" w:type="dxa"/>
            <w:gridSpan w:val="2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39" w14:textId="77777777">
            <w:pPr>
              <w:rPr>
                <w:color w:val="3333FF"/>
                <w:szCs w:val="24"/>
              </w:rPr>
            </w:pPr>
            <w:r w:rsidRPr="00B467F1">
              <w:rPr>
                <w:szCs w:val="24"/>
              </w:rPr>
              <w:t>PAIS</w:t>
            </w:r>
          </w:p>
        </w:tc>
        <w:tc>
          <w:tcPr>
            <w:tcW w:w="2126" w:type="dxa"/>
            <w:gridSpan w:val="2"/>
            <w:tcMar/>
            <w:vAlign w:val="center"/>
          </w:tcPr>
          <w:p w:rsidRPr="00B467F1" w:rsidR="00D81437" w:rsidP="00D95F99" w:rsidRDefault="00D81437" w14:paraId="326A123A" w14:textId="77777777">
            <w:pPr>
              <w:rPr>
                <w:color w:val="3333FF"/>
                <w:szCs w:val="24"/>
              </w:rPr>
            </w:pPr>
          </w:p>
        </w:tc>
      </w:tr>
      <w:tr w:rsidRPr="00B467F1" w:rsidR="00D81437" w:rsidTr="4FF7780C" w14:paraId="326A123D" w14:textId="77777777">
        <w:trPr>
          <w:trHeight w:val="124"/>
        </w:trPr>
        <w:tc>
          <w:tcPr>
            <w:tcW w:w="9923" w:type="dxa"/>
            <w:gridSpan w:val="6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3C" w14:textId="77777777">
            <w:pPr>
              <w:rPr>
                <w:szCs w:val="24"/>
              </w:rPr>
            </w:pPr>
            <w:r w:rsidRPr="00B467F1">
              <w:rPr>
                <w:szCs w:val="24"/>
              </w:rPr>
              <w:t>DATOS BANCARIOS</w:t>
            </w:r>
          </w:p>
        </w:tc>
      </w:tr>
      <w:tr w:rsidRPr="00B467F1" w:rsidR="00D81437" w:rsidTr="4FF7780C" w14:paraId="326A1240" w14:textId="77777777">
        <w:trPr>
          <w:trHeight w:val="510"/>
        </w:trPr>
        <w:tc>
          <w:tcPr>
            <w:tcW w:w="2694" w:type="dxa"/>
            <w:shd w:val="clear" w:color="auto" w:fill="9D9D9D" w:themeFill="accent4"/>
            <w:tcMar/>
            <w:vAlign w:val="center"/>
          </w:tcPr>
          <w:p w:rsidRPr="00B467F1" w:rsidR="00D81437" w:rsidP="00D95F99" w:rsidRDefault="00D81437" w14:paraId="326A123E" w14:textId="77777777">
            <w:pPr>
              <w:pStyle w:val="Sinespaciado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B467F1">
              <w:rPr>
                <w:rFonts w:ascii="Roboto Light" w:hAnsi="Roboto Light" w:cs="Open Sans"/>
                <w:sz w:val="24"/>
                <w:szCs w:val="24"/>
              </w:rPr>
              <w:t>Nº CUENTA (IBAN)</w:t>
            </w:r>
          </w:p>
        </w:tc>
        <w:tc>
          <w:tcPr>
            <w:tcW w:w="7229" w:type="dxa"/>
            <w:gridSpan w:val="5"/>
            <w:shd w:val="clear" w:color="auto" w:fill="auto"/>
            <w:tcMar/>
            <w:vAlign w:val="center"/>
          </w:tcPr>
          <w:p w:rsidRPr="00B467F1" w:rsidR="00D81437" w:rsidP="00D95F99" w:rsidRDefault="00D81437" w14:paraId="326A123F" w14:textId="77777777">
            <w:pPr>
              <w:rPr>
                <w:color w:val="3333FF"/>
                <w:szCs w:val="24"/>
              </w:rPr>
            </w:pPr>
          </w:p>
        </w:tc>
      </w:tr>
    </w:tbl>
    <w:p w:rsidRPr="0030770D" w:rsidR="0030770D" w:rsidP="0030770D" w:rsidRDefault="0030770D" w14:paraId="6B2261E2" w14:textId="4C63EB77">
      <w:pPr>
        <w:tabs>
          <w:tab w:val="left" w:pos="5570"/>
        </w:tabs>
      </w:pPr>
    </w:p>
    <w:sectPr w:rsidRPr="0030770D" w:rsidR="0030770D">
      <w:headerReference w:type="default" r:id="rId18"/>
      <w:footerReference w:type="default" r:id="rId19"/>
      <w:headerReference w:type="first" r:id="rId20"/>
      <w:footerReference w:type="first" r:id="rId21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62EE" w:rsidRDefault="000562EE" w14:paraId="1BFB56E2" w14:textId="77777777">
      <w:pPr>
        <w:spacing w:after="0" w:line="240" w:lineRule="auto"/>
      </w:pPr>
      <w:r>
        <w:separator/>
      </w:r>
    </w:p>
  </w:endnote>
  <w:endnote w:type="continuationSeparator" w:id="0">
    <w:p w:rsidR="000562EE" w:rsidRDefault="000562EE" w14:paraId="18760F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pilogue">
    <w:altName w:val="Arial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326A1250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467F1" w:rsidR="00006FF5" w:rsidRDefault="00B467F1" w14:paraId="326A125B" w14:textId="77777777">
    <w:pPr>
      <w:pStyle w:val="Piedepgina"/>
      <w:jc w:val="right"/>
      <w:rPr>
        <w:rFonts w:ascii="Montserrat Light" w:hAnsi="Montserrat Light" w:cs="Arial"/>
        <w:sz w:val="24"/>
        <w:szCs w:val="24"/>
      </w:rPr>
    </w:pPr>
    <w:r w:rsidRPr="00B467F1">
      <w:rPr>
        <w:rFonts w:ascii="Montserrat Light" w:hAnsi="Montserrat Light" w:cs="Arial"/>
        <w:sz w:val="24"/>
        <w:szCs w:val="24"/>
      </w:rPr>
      <w:t xml:space="preserve">Página 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B467F1">
      <w:rPr>
        <w:rFonts w:ascii="Montserrat Light" w:hAnsi="Montserrat Light" w:cs="Arial"/>
        <w:b/>
        <w:bCs/>
        <w:sz w:val="24"/>
        <w:szCs w:val="24"/>
      </w:rPr>
      <w:instrText>PAGE  \* Arabic  \* MERGEFORMAT</w:instrTex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separate"/>
    </w:r>
    <w:r w:rsidR="000C5F23">
      <w:rPr>
        <w:rFonts w:ascii="Montserrat Light" w:hAnsi="Montserrat Light" w:cs="Arial"/>
        <w:b/>
        <w:bCs/>
        <w:noProof/>
        <w:sz w:val="24"/>
        <w:szCs w:val="24"/>
      </w:rPr>
      <w:t>9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end"/>
    </w:r>
    <w:r w:rsidRPr="00B467F1">
      <w:rPr>
        <w:rFonts w:ascii="Montserrat Light" w:hAnsi="Montserrat Light" w:cs="Arial"/>
        <w:sz w:val="24"/>
        <w:szCs w:val="24"/>
      </w:rPr>
      <w:t xml:space="preserve"> de 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B467F1">
      <w:rPr>
        <w:rFonts w:ascii="Montserrat Light" w:hAnsi="Montserrat Light" w:cs="Arial"/>
        <w:b/>
        <w:bCs/>
        <w:sz w:val="24"/>
        <w:szCs w:val="24"/>
      </w:rPr>
      <w:instrText>NUMPAGES  \* Arabic  \* MERGEFORMAT</w:instrTex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separate"/>
    </w:r>
    <w:r w:rsidR="000C5F23">
      <w:rPr>
        <w:rFonts w:ascii="Montserrat Light" w:hAnsi="Montserrat Light" w:cs="Arial"/>
        <w:b/>
        <w:bCs/>
        <w:noProof/>
        <w:sz w:val="24"/>
        <w:szCs w:val="24"/>
      </w:rPr>
      <w:t>10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326A125D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467F1" w:rsidR="0030770D" w:rsidP="0030770D" w:rsidRDefault="0030770D" w14:paraId="36EC5929" w14:textId="77777777">
    <w:pPr>
      <w:pStyle w:val="Piedepgina"/>
      <w:jc w:val="right"/>
      <w:rPr>
        <w:rFonts w:ascii="Montserrat Light" w:hAnsi="Montserrat Light" w:cs="Arial"/>
        <w:sz w:val="24"/>
        <w:szCs w:val="24"/>
      </w:rPr>
    </w:pPr>
    <w:r w:rsidRPr="00B467F1">
      <w:rPr>
        <w:rFonts w:ascii="Montserrat Light" w:hAnsi="Montserrat Light" w:cs="Arial"/>
        <w:sz w:val="24"/>
        <w:szCs w:val="24"/>
      </w:rPr>
      <w:t xml:space="preserve">Página 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B467F1">
      <w:rPr>
        <w:rFonts w:ascii="Montserrat Light" w:hAnsi="Montserrat Light" w:cs="Arial"/>
        <w:b/>
        <w:bCs/>
        <w:sz w:val="24"/>
        <w:szCs w:val="24"/>
      </w:rPr>
      <w:instrText>PAGE  \* Arabic  \* MERGEFORMAT</w:instrTex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separate"/>
    </w:r>
    <w:r>
      <w:rPr>
        <w:rFonts w:ascii="Montserrat Light" w:hAnsi="Montserrat Light" w:cs="Arial"/>
        <w:b/>
        <w:bCs/>
      </w:rPr>
      <w:t>9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end"/>
    </w:r>
    <w:r w:rsidRPr="00B467F1">
      <w:rPr>
        <w:rFonts w:ascii="Montserrat Light" w:hAnsi="Montserrat Light" w:cs="Arial"/>
        <w:sz w:val="24"/>
        <w:szCs w:val="24"/>
      </w:rPr>
      <w:t xml:space="preserve"> de 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B467F1">
      <w:rPr>
        <w:rFonts w:ascii="Montserrat Light" w:hAnsi="Montserrat Light" w:cs="Arial"/>
        <w:b/>
        <w:bCs/>
        <w:sz w:val="24"/>
        <w:szCs w:val="24"/>
      </w:rPr>
      <w:instrText>NUMPAGES  \* Arabic  \* MERGEFORMAT</w:instrTex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separate"/>
    </w:r>
    <w:r>
      <w:rPr>
        <w:rFonts w:ascii="Montserrat Light" w:hAnsi="Montserrat Light" w:cs="Arial"/>
        <w:b/>
        <w:bCs/>
      </w:rPr>
      <w:t>10</w:t>
    </w:r>
    <w:r w:rsidRPr="00B467F1">
      <w:rPr>
        <w:rFonts w:ascii="Montserrat Light" w:hAnsi="Montserrat Light" w:cs="Arial"/>
        <w:b/>
        <w:bCs/>
        <w:sz w:val="24"/>
        <w:szCs w:val="24"/>
      </w:rPr>
      <w:fldChar w:fldCharType="end"/>
    </w:r>
  </w:p>
  <w:p w:rsidR="00006FF5" w:rsidRDefault="00006FF5" w14:paraId="326A1268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326A126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62EE" w:rsidRDefault="000562EE" w14:paraId="237F9175" w14:textId="77777777">
      <w:pPr>
        <w:spacing w:after="0" w:line="240" w:lineRule="auto"/>
      </w:pPr>
      <w:r>
        <w:separator/>
      </w:r>
    </w:p>
  </w:footnote>
  <w:footnote w:type="continuationSeparator" w:id="0">
    <w:p w:rsidR="000562EE" w:rsidRDefault="000562EE" w14:paraId="32EE3F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06FF5" w:rsidRDefault="00006FF5" w14:paraId="326A1246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467F1" w:rsidTr="004379A5" w14:paraId="326A124A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467F1" w:rsidP="00B467F1" w:rsidRDefault="00B467F1" w14:paraId="326A1247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326A126B" wp14:editId="326A126C">
                <wp:extent cx="1427480" cy="560070"/>
                <wp:effectExtent l="0" t="0" r="0" b="889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B467F1" w:rsidP="00B467F1" w:rsidRDefault="00B467F1" w14:paraId="326A1248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PEDIDOS Y CLIENTES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467F1" w:rsidP="00B467F1" w:rsidRDefault="00B467F1" w14:paraId="326A1249" w14:textId="2DB76D0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021.0</w:t>
          </w:r>
          <w:r w:rsidR="001A7A0A">
            <w:rPr>
              <w:szCs w:val="24"/>
            </w:rPr>
            <w:t>2</w:t>
          </w:r>
        </w:p>
      </w:tc>
    </w:tr>
    <w:tr w:rsidRPr="001C0EDF" w:rsidR="00B467F1" w:rsidTr="004379A5" w14:paraId="326A124E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467F1" w:rsidP="00B467F1" w:rsidRDefault="00B467F1" w14:paraId="326A124B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B467F1" w:rsidP="00B467F1" w:rsidRDefault="004379A5" w14:paraId="326A124C" w14:textId="5EC1799A">
          <w:pPr>
            <w:pStyle w:val="Contenidodelatabla"/>
            <w:jc w:val="center"/>
            <w:rPr>
              <w:szCs w:val="24"/>
            </w:rPr>
          </w:pPr>
          <w:r w:rsidRPr="004379A5">
            <w:rPr>
              <w:szCs w:val="24"/>
            </w:rPr>
            <w:t xml:space="preserve">USO </w:t>
          </w:r>
          <w:r w:rsidRPr="00753677" w:rsidR="00753677">
            <w:rPr>
              <w:bCs/>
              <w:szCs w:val="24"/>
            </w:rPr>
            <w:t>OFICIAL</w:t>
          </w:r>
          <w:r w:rsidRPr="00753677" w:rsidR="00753677">
            <w:rPr>
              <w:b/>
              <w:szCs w:val="24"/>
            </w:rPr>
            <w:t xml:space="preserve"> </w:t>
          </w:r>
          <w:r w:rsidRPr="004379A5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467F1" w:rsidP="00B467F1" w:rsidRDefault="00B467F1" w14:paraId="326A124D" w14:textId="32118A1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D157A9" w:rsidR="00D157A9">
            <w:rPr>
              <w:szCs w:val="24"/>
            </w:rPr>
            <w:t>02/06/2025</w:t>
          </w:r>
        </w:p>
      </w:tc>
    </w:tr>
  </w:tbl>
  <w:p w:rsidR="00006FF5" w:rsidRDefault="00006FF5" w14:paraId="326A124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06FF5" w:rsidRDefault="00006FF5" w14:paraId="326A1251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467F1" w:rsidTr="00A54170" w14:paraId="326A1255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467F1" w:rsidP="00B467F1" w:rsidRDefault="00B467F1" w14:paraId="326A1252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326A126D" wp14:editId="326A126E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B467F1" w:rsidP="00B467F1" w:rsidRDefault="00B467F1" w14:paraId="326A1253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PEDIDOS Y CLIENTES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467F1" w:rsidP="00B467F1" w:rsidRDefault="00B467F1" w14:paraId="326A1254" w14:textId="6F3D5FD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021.0</w:t>
          </w:r>
          <w:r w:rsidR="001A7A0A">
            <w:rPr>
              <w:szCs w:val="24"/>
            </w:rPr>
            <w:t>2</w:t>
          </w:r>
        </w:p>
      </w:tc>
    </w:tr>
    <w:tr w:rsidRPr="001C0EDF" w:rsidR="00B467F1" w:rsidTr="00A54170" w14:paraId="326A1259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467F1" w:rsidP="00B467F1" w:rsidRDefault="00B467F1" w14:paraId="326A1256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B467F1" w:rsidP="00B467F1" w:rsidRDefault="00B467F1" w14:paraId="326A1257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467F1" w:rsidP="00B467F1" w:rsidRDefault="00B467F1" w14:paraId="326A1258" w14:textId="442BDF25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F33AAC" w:rsidR="00F33AAC">
            <w:rPr>
              <w:szCs w:val="24"/>
            </w:rPr>
            <w:t>02/06/2025</w:t>
          </w:r>
        </w:p>
      </w:tc>
    </w:tr>
  </w:tbl>
  <w:p w:rsidR="00006FF5" w:rsidRDefault="00006FF5" w14:paraId="326A125A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326A125C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467F1" w:rsidTr="00A54170" w14:paraId="326A1262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467F1" w:rsidP="00B467F1" w:rsidRDefault="00B467F1" w14:paraId="326A125F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326A126F" wp14:editId="326A127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B467F1" w:rsidP="00B467F1" w:rsidRDefault="00B467F1" w14:paraId="326A1260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PEDIDOS Y CLIENTES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467F1" w:rsidP="00B467F1" w:rsidRDefault="00B467F1" w14:paraId="326A1261" w14:textId="3BAE3DB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021.0</w:t>
          </w:r>
          <w:r w:rsidR="001A7A0A">
            <w:rPr>
              <w:szCs w:val="24"/>
            </w:rPr>
            <w:t>2</w:t>
          </w:r>
        </w:p>
      </w:tc>
    </w:tr>
    <w:tr w:rsidRPr="001C0EDF" w:rsidR="00B467F1" w:rsidTr="00A54170" w14:paraId="326A1266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467F1" w:rsidP="00B467F1" w:rsidRDefault="00B467F1" w14:paraId="326A1263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B467F1" w:rsidP="00B467F1" w:rsidRDefault="00B467F1" w14:paraId="326A1264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467F1" w:rsidP="00B467F1" w:rsidRDefault="00B467F1" w14:paraId="326A1265" w14:textId="53F3F7F6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F33AAC" w:rsidR="00F33AAC">
            <w:rPr>
              <w:szCs w:val="24"/>
            </w:rPr>
            <w:t>02/06/2025</w:t>
          </w:r>
        </w:p>
      </w:tc>
    </w:tr>
  </w:tbl>
  <w:p w:rsidR="00006FF5" w:rsidRDefault="00006FF5" w14:paraId="326A1267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326A1269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1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445927733">
    <w:abstractNumId w:val="15"/>
  </w:num>
  <w:num w:numId="2" w16cid:durableId="1043289111">
    <w:abstractNumId w:val="20"/>
  </w:num>
  <w:num w:numId="3" w16cid:durableId="1177496364">
    <w:abstractNumId w:val="6"/>
  </w:num>
  <w:num w:numId="4" w16cid:durableId="914894885">
    <w:abstractNumId w:val="21"/>
  </w:num>
  <w:num w:numId="5" w16cid:durableId="911551276">
    <w:abstractNumId w:val="13"/>
  </w:num>
  <w:num w:numId="6" w16cid:durableId="598488269">
    <w:abstractNumId w:val="8"/>
  </w:num>
  <w:num w:numId="7" w16cid:durableId="1481537400">
    <w:abstractNumId w:val="17"/>
  </w:num>
  <w:num w:numId="8" w16cid:durableId="1118991002">
    <w:abstractNumId w:val="12"/>
  </w:num>
  <w:num w:numId="9" w16cid:durableId="1615213720">
    <w:abstractNumId w:val="16"/>
  </w:num>
  <w:num w:numId="10" w16cid:durableId="491529074">
    <w:abstractNumId w:val="4"/>
  </w:num>
  <w:num w:numId="11" w16cid:durableId="557857230">
    <w:abstractNumId w:val="19"/>
  </w:num>
  <w:num w:numId="12" w16cid:durableId="1166095977">
    <w:abstractNumId w:val="11"/>
  </w:num>
  <w:num w:numId="13" w16cid:durableId="427240300">
    <w:abstractNumId w:val="14"/>
  </w:num>
  <w:num w:numId="14" w16cid:durableId="620722761">
    <w:abstractNumId w:val="22"/>
  </w:num>
  <w:num w:numId="15" w16cid:durableId="1008946368">
    <w:abstractNumId w:val="9"/>
  </w:num>
  <w:num w:numId="16" w16cid:durableId="1142576760">
    <w:abstractNumId w:val="5"/>
  </w:num>
  <w:num w:numId="17" w16cid:durableId="403184555">
    <w:abstractNumId w:val="1"/>
  </w:num>
  <w:num w:numId="18" w16cid:durableId="525019269">
    <w:abstractNumId w:val="7"/>
  </w:num>
  <w:num w:numId="19" w16cid:durableId="549920474">
    <w:abstractNumId w:val="3"/>
  </w:num>
  <w:num w:numId="20" w16cid:durableId="426462896">
    <w:abstractNumId w:val="2"/>
  </w:num>
  <w:num w:numId="21" w16cid:durableId="2067340514">
    <w:abstractNumId w:val="0"/>
  </w:num>
  <w:num w:numId="22" w16cid:durableId="1328509387">
    <w:abstractNumId w:val="10"/>
  </w:num>
  <w:num w:numId="23" w16cid:durableId="3250115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49AE"/>
    <w:rsid w:val="00006FF5"/>
    <w:rsid w:val="000302C3"/>
    <w:rsid w:val="00052279"/>
    <w:rsid w:val="000562EE"/>
    <w:rsid w:val="000728E1"/>
    <w:rsid w:val="000C5F23"/>
    <w:rsid w:val="000E1B81"/>
    <w:rsid w:val="00145D3F"/>
    <w:rsid w:val="001A7A0A"/>
    <w:rsid w:val="001F0A71"/>
    <w:rsid w:val="00203085"/>
    <w:rsid w:val="002126A0"/>
    <w:rsid w:val="002131FB"/>
    <w:rsid w:val="00225A10"/>
    <w:rsid w:val="002607D3"/>
    <w:rsid w:val="002D0072"/>
    <w:rsid w:val="002D2169"/>
    <w:rsid w:val="0030770D"/>
    <w:rsid w:val="00311D6B"/>
    <w:rsid w:val="003546CB"/>
    <w:rsid w:val="003957D4"/>
    <w:rsid w:val="003D32B9"/>
    <w:rsid w:val="004379A5"/>
    <w:rsid w:val="00487190"/>
    <w:rsid w:val="004F1132"/>
    <w:rsid w:val="0062547E"/>
    <w:rsid w:val="00672C0F"/>
    <w:rsid w:val="00672DC1"/>
    <w:rsid w:val="0067604D"/>
    <w:rsid w:val="006A6AFE"/>
    <w:rsid w:val="00736F3E"/>
    <w:rsid w:val="00753677"/>
    <w:rsid w:val="007C2025"/>
    <w:rsid w:val="007C52DC"/>
    <w:rsid w:val="00803F7E"/>
    <w:rsid w:val="00905D19"/>
    <w:rsid w:val="009E2CAD"/>
    <w:rsid w:val="00A0095F"/>
    <w:rsid w:val="00A27D5C"/>
    <w:rsid w:val="00A377B9"/>
    <w:rsid w:val="00A82FE3"/>
    <w:rsid w:val="00A957B8"/>
    <w:rsid w:val="00B32EA3"/>
    <w:rsid w:val="00B374C6"/>
    <w:rsid w:val="00B467F1"/>
    <w:rsid w:val="00BC1AEF"/>
    <w:rsid w:val="00BE1522"/>
    <w:rsid w:val="00C06471"/>
    <w:rsid w:val="00C97701"/>
    <w:rsid w:val="00D157A9"/>
    <w:rsid w:val="00D81437"/>
    <w:rsid w:val="00DC4B52"/>
    <w:rsid w:val="00E41DF3"/>
    <w:rsid w:val="00E51841"/>
    <w:rsid w:val="00E957BF"/>
    <w:rsid w:val="00F13E9D"/>
    <w:rsid w:val="00F21CD7"/>
    <w:rsid w:val="00F33AAC"/>
    <w:rsid w:val="00F82898"/>
    <w:rsid w:val="00F9504F"/>
    <w:rsid w:val="00FE70A3"/>
    <w:rsid w:val="0CDC0166"/>
    <w:rsid w:val="17AB9572"/>
    <w:rsid w:val="1922A4F6"/>
    <w:rsid w:val="2CC8C9B9"/>
    <w:rsid w:val="369C5795"/>
    <w:rsid w:val="4FF7780C"/>
    <w:rsid w:val="531192B8"/>
    <w:rsid w:val="5373849C"/>
    <w:rsid w:val="67E2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6A1119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604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es-ES_tradnl"/>
    </w:rPr>
  </w:style>
  <w:style w:type="paragraph" w:styleId="Ttulo1">
    <w:name w:val="heading 1"/>
    <w:basedOn w:val="Normal"/>
    <w:next w:val="Normal"/>
    <w:link w:val="Ttulo1Car"/>
    <w:uiPriority w:val="9"/>
    <w:rsid w:val="0067604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67604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7604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7604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67604D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67604D"/>
    <w:rPr>
      <w:rFonts w:ascii="Roboto Light" w:hAnsi="Roboto Light" w:eastAsiaTheme="majorEastAsia" w:cstheme="majorBidi"/>
      <w:b/>
      <w:sz w:val="28"/>
      <w:szCs w:val="32"/>
      <w:lang w:val="es-ES_tradnl"/>
    </w:rPr>
  </w:style>
  <w:style w:type="character" w:styleId="Titulo1Car0" w:customStyle="1">
    <w:name w:val="Titulo_1 Car"/>
    <w:basedOn w:val="Fuentedeprrafopredeter"/>
    <w:link w:val="Titulo10"/>
    <w:qFormat/>
    <w:rsid w:val="0067604D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67604D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67604D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67604D"/>
  </w:style>
  <w:style w:type="character" w:styleId="Nmerodepgina">
    <w:name w:val="page number"/>
    <w:basedOn w:val="Fuentedeprrafopredeter"/>
    <w:qFormat/>
    <w:rsid w:val="0067604D"/>
  </w:style>
  <w:style w:type="character" w:styleId="Hipervnculo">
    <w:name w:val="Hyperlink"/>
    <w:basedOn w:val="Fuentedeprrafopredeter"/>
    <w:uiPriority w:val="99"/>
    <w:unhideWhenUsed/>
    <w:rsid w:val="0067604D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67604D"/>
    <w:rPr>
      <w:rFonts w:ascii="Roboto Light" w:hAnsi="Roboto Light" w:eastAsiaTheme="majorEastAsia" w:cstheme="majorBidi"/>
      <w:b/>
      <w:sz w:val="24"/>
      <w:szCs w:val="26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67604D"/>
    <w:rPr>
      <w:rFonts w:ascii="Roboto Light" w:hAnsi="Roboto Light" w:eastAsiaTheme="majorEastAsia" w:cstheme="majorBidi"/>
      <w:b/>
      <w:sz w:val="24"/>
      <w:szCs w:val="24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67604D"/>
    <w:rPr>
      <w:rFonts w:ascii="Roboto Light" w:hAnsi="Roboto Light" w:eastAsiaTheme="majorEastAsia" w:cstheme="majorBidi"/>
      <w:iCs/>
      <w:sz w:val="24"/>
      <w:szCs w:val="20"/>
      <w:u w:val="single"/>
      <w:lang w:val="es-ES_tradnl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67604D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67604D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67604D"/>
  </w:style>
  <w:style w:type="paragraph" w:styleId="Ttulo">
    <w:name w:val="Title"/>
    <w:basedOn w:val="Normal"/>
    <w:next w:val="Textoindependiente"/>
    <w:rsid w:val="0067604D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67604D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67604D"/>
    <w:rPr>
      <w:rFonts w:cs="Lucida Sans"/>
    </w:rPr>
  </w:style>
  <w:style w:type="paragraph" w:styleId="Descripcin">
    <w:name w:val="caption"/>
    <w:basedOn w:val="Normal"/>
    <w:qFormat/>
    <w:rsid w:val="0067604D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67604D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67604D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67604D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67604D"/>
  </w:style>
  <w:style w:type="paragraph" w:styleId="TtuloTDC">
    <w:name w:val="TOC Heading"/>
    <w:basedOn w:val="Ttulo1"/>
    <w:next w:val="Normal"/>
    <w:uiPriority w:val="39"/>
    <w:unhideWhenUsed/>
    <w:qFormat/>
    <w:rsid w:val="0067604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67604D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7604D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7604D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67604D"/>
  </w:style>
  <w:style w:type="paragraph" w:styleId="Titulo2" w:customStyle="1">
    <w:name w:val="Titulo2"/>
    <w:basedOn w:val="Normal"/>
    <w:next w:val="Normal"/>
    <w:link w:val="Titulo2Car"/>
    <w:qFormat/>
    <w:rsid w:val="0067604D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67604D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67604D"/>
    <w:pPr>
      <w:numPr>
        <w:numId w:val="2"/>
      </w:numPr>
    </w:pPr>
    <w:rPr>
      <w:b/>
    </w:rPr>
  </w:style>
  <w:style w:type="paragraph" w:styleId="Cabeceraypie" w:customStyle="1">
    <w:name w:val="Cabecera y pie"/>
    <w:basedOn w:val="Normal"/>
    <w:qFormat/>
    <w:rsid w:val="0067604D"/>
  </w:style>
  <w:style w:type="paragraph" w:styleId="Encabezado">
    <w:name w:val="header"/>
    <w:basedOn w:val="Normal"/>
    <w:link w:val="EncabezadoCar"/>
    <w:unhideWhenUsed/>
    <w:rsid w:val="0067604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604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67604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67604D"/>
    <w:pPr>
      <w:numPr>
        <w:numId w:val="22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67604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7604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67604D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67604D"/>
  </w:style>
  <w:style w:type="paragraph" w:styleId="Contenidodelatabla" w:customStyle="1">
    <w:name w:val="Contenido de la tabla"/>
    <w:basedOn w:val="Normal"/>
    <w:qFormat/>
    <w:rsid w:val="0067604D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67604D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67604D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67604D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67604D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67604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67604D"/>
    <w:pPr>
      <w:numPr>
        <w:numId w:val="16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67604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7604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67604D"/>
    <w:rPr>
      <w:rFonts w:ascii="Arial" w:hAnsi="Arial"/>
    </w:rPr>
  </w:style>
  <w:style w:type="paragraph" w:styleId="paragraph" w:customStyle="1">
    <w:name w:val="paragraph"/>
    <w:basedOn w:val="Normal"/>
    <w:rsid w:val="0067604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67604D"/>
  </w:style>
  <w:style w:type="character" w:styleId="eop" w:customStyle="1">
    <w:name w:val="eop"/>
    <w:basedOn w:val="Fuentedeprrafopredeter"/>
    <w:rsid w:val="0067604D"/>
  </w:style>
  <w:style w:type="paragraph" w:styleId="TituloportadaSP" w:customStyle="1">
    <w:name w:val="Titulo portada SP"/>
    <w:basedOn w:val="Normal"/>
    <w:link w:val="TituloportadaSPCar"/>
    <w:qFormat/>
    <w:rsid w:val="0067604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67604D"/>
    <w:rPr>
      <w:rFonts w:ascii="Exo" w:hAnsi="Exo" w:cs="Open Sans"/>
      <w:b/>
      <w:bCs/>
      <w:color w:val="4D868E"/>
      <w:sz w:val="32"/>
      <w:szCs w:val="32"/>
      <w:lang w:val="es-ES_tradnl"/>
    </w:rPr>
  </w:style>
  <w:style w:type="paragraph" w:styleId="Titulo1SP" w:customStyle="1">
    <w:name w:val="Titulo 1 SP"/>
    <w:basedOn w:val="Ttulo1"/>
    <w:qFormat/>
    <w:rsid w:val="0067604D"/>
    <w:pPr>
      <w:numPr>
        <w:numId w:val="15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67604D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67604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67604D"/>
    <w:pPr>
      <w:numPr>
        <w:numId w:val="17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67604D"/>
    <w:pPr>
      <w:numPr>
        <w:numId w:val="20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67604D"/>
    <w:rPr>
      <w:rFonts w:ascii="Roboto Light" w:hAnsi="Roboto Light" w:cs="Open Sans"/>
      <w:sz w:val="24"/>
      <w:szCs w:val="20"/>
      <w:lang w:val="es-ES_tradnl"/>
    </w:rPr>
  </w:style>
  <w:style w:type="character" w:styleId="Listavietas2Car" w:customStyle="1">
    <w:name w:val="Lista viñetas 2 Car"/>
    <w:basedOn w:val="Fuentedeprrafopredeter"/>
    <w:link w:val="Listavietas2"/>
    <w:rsid w:val="0067604D"/>
    <w:rPr>
      <w:rFonts w:ascii="Roboto Light" w:hAnsi="Roboto Light" w:cs="Open Sans"/>
      <w:sz w:val="24"/>
      <w:szCs w:val="20"/>
      <w:lang w:val="es-ES_tradnl"/>
    </w:rPr>
  </w:style>
  <w:style w:type="character" w:styleId="Listavietas1Car" w:customStyle="1">
    <w:name w:val="Lista viñetas 1 Car"/>
    <w:basedOn w:val="PrrafodelistaCar"/>
    <w:link w:val="Listavietas1"/>
    <w:rsid w:val="0067604D"/>
    <w:rPr>
      <w:rFonts w:ascii="Roboto Light" w:hAnsi="Roboto Light" w:cs="Open Sans"/>
      <w:sz w:val="24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2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4.xml" Id="rId18" /><Relationship Type="http://schemas.openxmlformats.org/officeDocument/2006/relationships/customXml" Target="../customXml/item3.xml" Id="rId3" /><Relationship Type="http://schemas.openxmlformats.org/officeDocument/2006/relationships/footer" Target="footer5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header" Target="header5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footer" Target="footer4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ntTable" Target="fontTable.xml" Id="rId22" /><Relationship Type="http://schemas.openxmlformats.org/officeDocument/2006/relationships/hyperlink" Target="https://regcess.mscbs.es/regcessWeb/inicioBuscarCentrosAction.do" TargetMode="External" Id="R90cdf53e9ee6412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95F97-D606-4FCC-95DC-02D71B2DEB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DD2404-6CEB-4B34-B4C7-57FBAA0F9533}">
  <ds:schemaRefs>
    <ds:schemaRef ds:uri="9c84046b-1756-41ad-84ec-826e2bed40c8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123D0CA-2937-4A9D-A1C1-399BDDC67C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EA8F05-1CE4-4151-912D-8C06D15766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69</cp:revision>
  <cp:lastPrinted>2023-10-26T14:51:00Z</cp:lastPrinted>
  <dcterms:created xsi:type="dcterms:W3CDTF">2021-03-23T15:57:00Z</dcterms:created>
  <dcterms:modified xsi:type="dcterms:W3CDTF">2025-05-30T18:16:35Z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