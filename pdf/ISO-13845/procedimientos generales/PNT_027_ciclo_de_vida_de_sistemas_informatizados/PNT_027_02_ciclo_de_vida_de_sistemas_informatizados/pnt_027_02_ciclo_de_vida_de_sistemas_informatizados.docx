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8832D5" w:rsidR="00006FF5" w:rsidRDefault="00006FF5" w14:paraId="445DC5EB" w14:textId="77777777">
      <w:pPr>
        <w:rPr>
          <w:rFonts w:cs="Arial"/>
          <w:szCs w:val="24"/>
        </w:rPr>
      </w:pPr>
    </w:p>
    <w:p w:rsidRPr="008832D5" w:rsidR="00006FF5" w:rsidRDefault="00006FF5" w14:paraId="5C7EA43B" w14:textId="77777777">
      <w:pPr>
        <w:rPr>
          <w:rFonts w:cs="Arial"/>
          <w:szCs w:val="24"/>
        </w:rPr>
      </w:pPr>
    </w:p>
    <w:p w:rsidRPr="008832D5" w:rsidR="00006FF5" w:rsidRDefault="00006FF5" w14:paraId="016F5FCD" w14:textId="77777777">
      <w:pPr>
        <w:rPr>
          <w:rFonts w:cs="Arial"/>
          <w:szCs w:val="24"/>
        </w:rPr>
      </w:pPr>
    </w:p>
    <w:p w:rsidRPr="008832D5" w:rsidR="00006FF5" w:rsidRDefault="00006FF5" w14:paraId="28BAF252" w14:textId="77777777">
      <w:pPr>
        <w:rPr>
          <w:rFonts w:cs="Arial"/>
          <w:szCs w:val="24"/>
        </w:rPr>
      </w:pPr>
    </w:p>
    <w:p w:rsidRPr="008832D5" w:rsidR="00006FF5" w:rsidRDefault="00006FF5" w14:paraId="26EF0C22" w14:textId="77777777">
      <w:pPr>
        <w:rPr>
          <w:rFonts w:cs="Arial"/>
          <w:szCs w:val="24"/>
        </w:rPr>
      </w:pPr>
    </w:p>
    <w:p w:rsidRPr="008832D5" w:rsidR="00006FF5" w:rsidP="00043E50" w:rsidRDefault="001445D7" w14:paraId="3BB13940" w14:textId="300E3C30">
      <w:pPr>
        <w:pStyle w:val="TituloportadaSP"/>
      </w:pPr>
      <w:r w:rsidRPr="008832D5">
        <w:t>CICLO DE VIDA DE DESARROLLO DE SISTEMAS INFORMATIZADOS (SDLC)</w:t>
      </w:r>
    </w:p>
    <w:p w:rsidRPr="008832D5" w:rsidR="00006FF5" w:rsidRDefault="00006FF5" w14:paraId="18EE139F" w14:textId="77777777">
      <w:pPr>
        <w:rPr>
          <w:rFonts w:cs="Arial"/>
          <w:szCs w:val="24"/>
        </w:rPr>
      </w:pPr>
    </w:p>
    <w:p w:rsidRPr="008832D5" w:rsidR="00006FF5" w:rsidRDefault="00006FF5" w14:paraId="007381F3" w14:textId="77777777">
      <w:pPr>
        <w:rPr>
          <w:rFonts w:cs="Arial"/>
          <w:szCs w:val="24"/>
        </w:rPr>
      </w:pPr>
    </w:p>
    <w:p w:rsidRPr="008832D5" w:rsidR="00006FF5" w:rsidRDefault="00006FF5" w14:paraId="6A4CE9D1" w14:textId="77777777">
      <w:pPr>
        <w:rPr>
          <w:rFonts w:cs="Arial"/>
          <w:szCs w:val="24"/>
        </w:rPr>
      </w:pPr>
    </w:p>
    <w:p w:rsidRPr="008832D5" w:rsidR="00006FF5" w:rsidRDefault="00006FF5" w14:paraId="23B2ED04" w14:textId="77777777">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8832D5" w:rsidR="00006FF5" w:rsidTr="00506E47" w14:paraId="792869A4" w14:textId="77777777">
        <w:trPr>
          <w:trHeight w:val="461"/>
        </w:trPr>
        <w:tc>
          <w:tcPr>
            <w:tcW w:w="1843" w:type="dxa"/>
            <w:shd w:val="clear" w:color="auto" w:fill="4D868E"/>
          </w:tcPr>
          <w:p w:rsidRPr="008832D5" w:rsidR="00006FF5" w:rsidRDefault="00A377B9" w14:paraId="223B7B96" w14:textId="77777777">
            <w:pPr>
              <w:pStyle w:val="Piedepgina"/>
              <w:widowControl w:val="0"/>
              <w:rPr>
                <w:rFonts w:ascii="Roboto Light" w:hAnsi="Roboto Light" w:cs="Arial"/>
                <w:sz w:val="24"/>
                <w:szCs w:val="24"/>
              </w:rPr>
            </w:pPr>
            <w:r w:rsidRPr="008832D5">
              <w:rPr>
                <w:rFonts w:ascii="Roboto Light" w:hAnsi="Roboto Light" w:eastAsia="Times New Roman" w:cs="Arial"/>
                <w:sz w:val="24"/>
                <w:szCs w:val="24"/>
              </w:rPr>
              <w:t>Función:</w:t>
            </w:r>
          </w:p>
        </w:tc>
        <w:tc>
          <w:tcPr>
            <w:tcW w:w="2598" w:type="dxa"/>
            <w:shd w:val="clear" w:color="auto" w:fill="4D868E"/>
          </w:tcPr>
          <w:p w:rsidRPr="008832D5" w:rsidR="00006FF5" w:rsidRDefault="00A377B9" w14:paraId="5F00E7C2" w14:textId="77777777">
            <w:pPr>
              <w:pStyle w:val="Piedepgina"/>
              <w:widowControl w:val="0"/>
              <w:rPr>
                <w:rFonts w:ascii="Roboto Light" w:hAnsi="Roboto Light" w:cs="Arial"/>
                <w:sz w:val="24"/>
                <w:szCs w:val="24"/>
              </w:rPr>
            </w:pPr>
            <w:r w:rsidRPr="008832D5">
              <w:rPr>
                <w:rFonts w:ascii="Roboto Light" w:hAnsi="Roboto Light" w:eastAsia="Times New Roman" w:cs="Arial"/>
                <w:sz w:val="24"/>
                <w:szCs w:val="24"/>
              </w:rPr>
              <w:t>Elaborado por:</w:t>
            </w:r>
          </w:p>
        </w:tc>
        <w:tc>
          <w:tcPr>
            <w:tcW w:w="2596" w:type="dxa"/>
            <w:shd w:val="clear" w:color="auto" w:fill="4D868E"/>
          </w:tcPr>
          <w:p w:rsidRPr="008832D5" w:rsidR="00006FF5" w:rsidRDefault="00A377B9" w14:paraId="40C7D525" w14:textId="77777777">
            <w:pPr>
              <w:pStyle w:val="Piedepgina"/>
              <w:widowControl w:val="0"/>
              <w:rPr>
                <w:rFonts w:ascii="Roboto Light" w:hAnsi="Roboto Light" w:cs="Arial"/>
                <w:sz w:val="24"/>
                <w:szCs w:val="24"/>
              </w:rPr>
            </w:pPr>
            <w:r w:rsidRPr="008832D5">
              <w:rPr>
                <w:rFonts w:ascii="Roboto Light" w:hAnsi="Roboto Light" w:eastAsia="Times New Roman" w:cs="Arial"/>
                <w:sz w:val="24"/>
                <w:szCs w:val="24"/>
              </w:rPr>
              <w:t>Revisado por:</w:t>
            </w:r>
          </w:p>
        </w:tc>
        <w:tc>
          <w:tcPr>
            <w:tcW w:w="2597" w:type="dxa"/>
            <w:shd w:val="clear" w:color="auto" w:fill="4D868E"/>
          </w:tcPr>
          <w:p w:rsidRPr="008832D5" w:rsidR="00006FF5" w:rsidRDefault="00A377B9" w14:paraId="4D48B3D9" w14:textId="77777777">
            <w:pPr>
              <w:pStyle w:val="Piedepgina"/>
              <w:widowControl w:val="0"/>
              <w:rPr>
                <w:rFonts w:ascii="Roboto Light" w:hAnsi="Roboto Light" w:cs="Arial"/>
                <w:sz w:val="24"/>
                <w:szCs w:val="24"/>
              </w:rPr>
            </w:pPr>
            <w:r w:rsidRPr="008832D5">
              <w:rPr>
                <w:rFonts w:ascii="Roboto Light" w:hAnsi="Roboto Light" w:eastAsia="Times New Roman" w:cs="Arial"/>
                <w:sz w:val="24"/>
                <w:szCs w:val="24"/>
              </w:rPr>
              <w:t>Aprobado por:</w:t>
            </w:r>
          </w:p>
        </w:tc>
      </w:tr>
      <w:tr w:rsidRPr="008832D5" w:rsidR="00496235" w:rsidTr="00506E47" w14:paraId="79CC8F7B" w14:textId="77777777">
        <w:trPr>
          <w:trHeight w:val="461"/>
        </w:trPr>
        <w:tc>
          <w:tcPr>
            <w:tcW w:w="1843" w:type="dxa"/>
            <w:shd w:val="clear" w:color="auto" w:fill="4D868E"/>
          </w:tcPr>
          <w:p w:rsidRPr="008832D5" w:rsidR="00496235" w:rsidP="00496235" w:rsidRDefault="00496235" w14:paraId="1E69A24E" w14:textId="77777777">
            <w:pPr>
              <w:pStyle w:val="Piedepgina"/>
              <w:widowControl w:val="0"/>
              <w:rPr>
                <w:rFonts w:ascii="Roboto Light" w:hAnsi="Roboto Light" w:cs="Arial"/>
                <w:sz w:val="24"/>
                <w:szCs w:val="24"/>
              </w:rPr>
            </w:pPr>
            <w:r w:rsidRPr="008832D5">
              <w:rPr>
                <w:rFonts w:ascii="Roboto Light" w:hAnsi="Roboto Light" w:eastAsia="Times New Roman" w:cs="Arial"/>
                <w:sz w:val="24"/>
                <w:szCs w:val="24"/>
              </w:rPr>
              <w:t>Departamento:</w:t>
            </w:r>
          </w:p>
        </w:tc>
        <w:tc>
          <w:tcPr>
            <w:tcW w:w="2598" w:type="dxa"/>
          </w:tcPr>
          <w:p w:rsidRPr="008832D5" w:rsidR="00496235" w:rsidP="00496235" w:rsidRDefault="00496235" w14:paraId="55844933" w14:textId="733044E5">
            <w:pPr>
              <w:pStyle w:val="Cabeceraypie"/>
              <w:rPr>
                <w:rFonts w:cs="Arial"/>
              </w:rPr>
            </w:pPr>
            <w:r>
              <w:t>Garantía de Calidad</w:t>
            </w:r>
          </w:p>
        </w:tc>
        <w:tc>
          <w:tcPr>
            <w:tcW w:w="2596" w:type="dxa"/>
          </w:tcPr>
          <w:p w:rsidRPr="008832D5" w:rsidR="00496235" w:rsidP="00496235" w:rsidRDefault="00496235" w14:paraId="4EF91294" w14:textId="4E88DB2A">
            <w:pPr>
              <w:pStyle w:val="Cabeceraypie"/>
              <w:rPr>
                <w:rFonts w:cs="Arial"/>
              </w:rPr>
            </w:pPr>
            <w:r>
              <w:t xml:space="preserve">Sistemas y ciberseguridad </w:t>
            </w:r>
          </w:p>
        </w:tc>
        <w:tc>
          <w:tcPr>
            <w:tcW w:w="2597" w:type="dxa"/>
          </w:tcPr>
          <w:p w:rsidRPr="008832D5" w:rsidR="00496235" w:rsidP="00496235" w:rsidRDefault="00496235" w14:paraId="444A8491" w14:textId="61E50666">
            <w:pPr>
              <w:pStyle w:val="Cabeceraypie"/>
              <w:rPr>
                <w:rFonts w:cs="Arial"/>
              </w:rPr>
            </w:pPr>
            <w:r>
              <w:t>Garantía de Calidad</w:t>
            </w:r>
          </w:p>
        </w:tc>
      </w:tr>
      <w:tr w:rsidRPr="008832D5" w:rsidR="00496235" w:rsidTr="00506E47" w14:paraId="7227A573" w14:textId="77777777">
        <w:trPr>
          <w:trHeight w:val="461"/>
        </w:trPr>
        <w:tc>
          <w:tcPr>
            <w:tcW w:w="1843" w:type="dxa"/>
            <w:shd w:val="clear" w:color="auto" w:fill="4D868E"/>
          </w:tcPr>
          <w:p w:rsidRPr="008832D5" w:rsidR="00496235" w:rsidP="00496235" w:rsidRDefault="00496235" w14:paraId="37A95599" w14:textId="77777777">
            <w:pPr>
              <w:pStyle w:val="Piedepgina"/>
              <w:widowControl w:val="0"/>
              <w:rPr>
                <w:rFonts w:ascii="Roboto Light" w:hAnsi="Roboto Light" w:cs="Arial"/>
                <w:sz w:val="24"/>
                <w:szCs w:val="24"/>
              </w:rPr>
            </w:pPr>
            <w:r w:rsidRPr="008832D5">
              <w:rPr>
                <w:rFonts w:ascii="Roboto Light" w:hAnsi="Roboto Light" w:eastAsia="Times New Roman" w:cs="Arial"/>
                <w:sz w:val="24"/>
                <w:szCs w:val="24"/>
              </w:rPr>
              <w:t>Nombre:</w:t>
            </w:r>
          </w:p>
        </w:tc>
        <w:tc>
          <w:tcPr>
            <w:tcW w:w="2598" w:type="dxa"/>
          </w:tcPr>
          <w:p w:rsidRPr="008832D5" w:rsidR="00496235" w:rsidP="00496235" w:rsidRDefault="00496235" w14:paraId="7645A86B" w14:textId="0E14EE78">
            <w:pPr>
              <w:pStyle w:val="Cabeceraypie"/>
              <w:rPr>
                <w:rFonts w:cs="Arial"/>
              </w:rPr>
            </w:pPr>
            <w:r>
              <w:t>Iván Pérez</w:t>
            </w:r>
          </w:p>
        </w:tc>
        <w:tc>
          <w:tcPr>
            <w:tcW w:w="2596" w:type="dxa"/>
          </w:tcPr>
          <w:p w:rsidRPr="008832D5" w:rsidR="00496235" w:rsidP="00496235" w:rsidRDefault="00496235" w14:paraId="695B08E7" w14:textId="540D31F5">
            <w:pPr>
              <w:pStyle w:val="Cabeceraypie"/>
              <w:rPr>
                <w:rFonts w:cs="Arial"/>
              </w:rPr>
            </w:pPr>
            <w:r>
              <w:t>David Pozo</w:t>
            </w:r>
          </w:p>
        </w:tc>
        <w:tc>
          <w:tcPr>
            <w:tcW w:w="2597" w:type="dxa"/>
          </w:tcPr>
          <w:p w:rsidRPr="008832D5" w:rsidR="00496235" w:rsidP="00496235" w:rsidRDefault="00496235" w14:paraId="647185D2" w14:textId="19425EF8">
            <w:pPr>
              <w:pStyle w:val="Cabeceraypie"/>
              <w:rPr>
                <w:rFonts w:cs="Arial"/>
              </w:rPr>
            </w:pPr>
            <w:r>
              <w:t>Fernando Pozo</w:t>
            </w:r>
          </w:p>
        </w:tc>
      </w:tr>
      <w:tr w:rsidRPr="008832D5" w:rsidR="00496235" w:rsidTr="00506E47" w14:paraId="1F3FEAB2" w14:textId="77777777">
        <w:trPr>
          <w:trHeight w:val="850"/>
        </w:trPr>
        <w:tc>
          <w:tcPr>
            <w:tcW w:w="1843" w:type="dxa"/>
            <w:shd w:val="clear" w:color="auto" w:fill="4D868E"/>
          </w:tcPr>
          <w:p w:rsidRPr="008832D5" w:rsidR="00496235" w:rsidP="00496235" w:rsidRDefault="00496235" w14:paraId="760316A6" w14:textId="77777777">
            <w:pPr>
              <w:pStyle w:val="Piedepgina"/>
              <w:widowControl w:val="0"/>
              <w:rPr>
                <w:rFonts w:ascii="Roboto Light" w:hAnsi="Roboto Light" w:cs="Arial"/>
                <w:sz w:val="24"/>
                <w:szCs w:val="24"/>
              </w:rPr>
            </w:pPr>
            <w:r w:rsidRPr="008832D5">
              <w:rPr>
                <w:rFonts w:ascii="Roboto Light" w:hAnsi="Roboto Light" w:eastAsia="Times New Roman" w:cs="Arial"/>
                <w:sz w:val="24"/>
                <w:szCs w:val="24"/>
              </w:rPr>
              <w:t>Firma:</w:t>
            </w:r>
          </w:p>
        </w:tc>
        <w:tc>
          <w:tcPr>
            <w:tcW w:w="2598" w:type="dxa"/>
          </w:tcPr>
          <w:p w:rsidRPr="008832D5" w:rsidR="00496235" w:rsidP="00496235" w:rsidRDefault="00496235" w14:paraId="6F88D178" w14:textId="77777777">
            <w:pPr>
              <w:pStyle w:val="Cabeceraypie"/>
              <w:rPr>
                <w:rFonts w:cs="Arial"/>
              </w:rPr>
            </w:pPr>
          </w:p>
        </w:tc>
        <w:tc>
          <w:tcPr>
            <w:tcW w:w="2596" w:type="dxa"/>
          </w:tcPr>
          <w:p w:rsidRPr="008832D5" w:rsidR="00496235" w:rsidP="00496235" w:rsidRDefault="00496235" w14:paraId="6ED8C979" w14:textId="77777777">
            <w:pPr>
              <w:pStyle w:val="Cabeceraypie"/>
              <w:rPr>
                <w:rFonts w:cs="Arial"/>
              </w:rPr>
            </w:pPr>
          </w:p>
        </w:tc>
        <w:tc>
          <w:tcPr>
            <w:tcW w:w="2597" w:type="dxa"/>
          </w:tcPr>
          <w:p w:rsidRPr="008832D5" w:rsidR="00496235" w:rsidP="00496235" w:rsidRDefault="00496235" w14:paraId="0DB621EB" w14:textId="77777777">
            <w:pPr>
              <w:pStyle w:val="Cabeceraypie"/>
              <w:rPr>
                <w:rFonts w:cs="Arial"/>
              </w:rPr>
            </w:pPr>
          </w:p>
        </w:tc>
      </w:tr>
      <w:tr w:rsidRPr="008832D5" w:rsidR="00496235" w:rsidTr="00506E47" w14:paraId="15BB4D3D" w14:textId="77777777">
        <w:trPr>
          <w:trHeight w:val="461"/>
        </w:trPr>
        <w:tc>
          <w:tcPr>
            <w:tcW w:w="1843" w:type="dxa"/>
            <w:shd w:val="clear" w:color="auto" w:fill="4D868E"/>
          </w:tcPr>
          <w:p w:rsidRPr="008832D5" w:rsidR="00496235" w:rsidP="00496235" w:rsidRDefault="00496235" w14:paraId="721B7C96" w14:textId="77777777">
            <w:pPr>
              <w:pStyle w:val="Piedepgina"/>
              <w:widowControl w:val="0"/>
              <w:rPr>
                <w:rFonts w:ascii="Roboto Light" w:hAnsi="Roboto Light" w:cs="Arial"/>
                <w:sz w:val="24"/>
                <w:szCs w:val="24"/>
              </w:rPr>
            </w:pPr>
            <w:r w:rsidRPr="008832D5">
              <w:rPr>
                <w:rFonts w:ascii="Roboto Light" w:hAnsi="Roboto Light" w:eastAsia="Times New Roman" w:cs="Arial"/>
                <w:sz w:val="24"/>
                <w:szCs w:val="24"/>
              </w:rPr>
              <w:t>Fecha:</w:t>
            </w:r>
          </w:p>
        </w:tc>
        <w:tc>
          <w:tcPr>
            <w:tcW w:w="2598" w:type="dxa"/>
          </w:tcPr>
          <w:p w:rsidRPr="008832D5" w:rsidR="00496235" w:rsidP="00496235" w:rsidRDefault="00496235" w14:paraId="2387831A" w14:textId="17BFD6C3">
            <w:pPr>
              <w:pStyle w:val="Cabeceraypie"/>
              <w:rPr>
                <w:rFonts w:cs="Arial"/>
              </w:rPr>
            </w:pPr>
          </w:p>
        </w:tc>
        <w:tc>
          <w:tcPr>
            <w:tcW w:w="2596" w:type="dxa"/>
          </w:tcPr>
          <w:p w:rsidRPr="008832D5" w:rsidR="00496235" w:rsidP="00496235" w:rsidRDefault="00496235" w14:paraId="20BD329F" w14:textId="359EAD8A">
            <w:pPr>
              <w:pStyle w:val="Cabeceraypie"/>
              <w:rPr>
                <w:rFonts w:cs="Arial"/>
              </w:rPr>
            </w:pPr>
          </w:p>
        </w:tc>
        <w:tc>
          <w:tcPr>
            <w:tcW w:w="2597" w:type="dxa"/>
          </w:tcPr>
          <w:p w:rsidRPr="008832D5" w:rsidR="00496235" w:rsidP="00496235" w:rsidRDefault="00496235" w14:paraId="154BBDC1" w14:textId="2374518A">
            <w:pPr>
              <w:pStyle w:val="Cabeceraypie"/>
              <w:rPr>
                <w:rFonts w:cs="Arial"/>
              </w:rPr>
            </w:pPr>
          </w:p>
        </w:tc>
      </w:tr>
    </w:tbl>
    <w:p w:rsidRPr="008832D5" w:rsidR="00006FF5" w:rsidRDefault="00006FF5" w14:paraId="4D8ED282" w14:textId="77777777">
      <w:pPr>
        <w:rPr>
          <w:rFonts w:cs="Arial"/>
          <w:szCs w:val="24"/>
        </w:rPr>
      </w:pPr>
    </w:p>
    <w:p w:rsidRPr="008832D5" w:rsidR="00006FF5" w:rsidRDefault="00006FF5" w14:paraId="7B2EABA6" w14:textId="77777777">
      <w:pPr>
        <w:rPr>
          <w:rFonts w:cs="Arial"/>
          <w:szCs w:val="24"/>
        </w:rPr>
      </w:pPr>
    </w:p>
    <w:p w:rsidRPr="008832D5" w:rsidR="00006FF5" w:rsidRDefault="00006FF5" w14:paraId="487C0B1F" w14:textId="77777777">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8832D5" w:rsidR="00006FF5" w:rsidTr="008832D5" w14:paraId="2C1E2C5A" w14:textId="77777777">
        <w:trPr>
          <w:trHeight w:val="937"/>
          <w:jc w:val="center"/>
        </w:trPr>
        <w:tc>
          <w:tcPr>
            <w:tcW w:w="1555" w:type="dxa"/>
            <w:shd w:val="clear" w:color="auto" w:fill="4D868E"/>
          </w:tcPr>
          <w:p w:rsidRPr="008832D5" w:rsidR="00006FF5" w:rsidRDefault="00A377B9" w14:paraId="59C37C00" w14:textId="77777777">
            <w:pPr>
              <w:widowControl w:val="0"/>
              <w:spacing w:after="0"/>
              <w:jc w:val="center"/>
              <w:rPr>
                <w:rFonts w:cs="Arial"/>
                <w:szCs w:val="24"/>
              </w:rPr>
            </w:pPr>
            <w:r w:rsidRPr="008832D5">
              <w:rPr>
                <w:rFonts w:eastAsia="Times New Roman" w:cs="Arial"/>
                <w:szCs w:val="24"/>
              </w:rPr>
              <w:t>Valido hasta:</w:t>
            </w:r>
          </w:p>
        </w:tc>
        <w:tc>
          <w:tcPr>
            <w:tcW w:w="2692" w:type="dxa"/>
          </w:tcPr>
          <w:p w:rsidRPr="008832D5" w:rsidR="00006FF5" w:rsidP="00496235" w:rsidRDefault="00496235" w14:paraId="3B7900BD" w14:textId="386C8B8D">
            <w:pPr>
              <w:widowControl w:val="0"/>
              <w:tabs>
                <w:tab w:val="left" w:pos="636"/>
              </w:tabs>
              <w:spacing w:after="0"/>
              <w:rPr>
                <w:rFonts w:cs="Arial"/>
                <w:szCs w:val="24"/>
              </w:rPr>
            </w:pPr>
            <w:r>
              <w:rPr>
                <w:rFonts w:cs="Arial"/>
                <w:szCs w:val="24"/>
              </w:rPr>
              <w:tab/>
            </w:r>
            <w:r w:rsidRPr="00496235">
              <w:rPr>
                <w:rFonts w:cs="Arial"/>
                <w:szCs w:val="24"/>
              </w:rPr>
              <w:t>02/06/202</w:t>
            </w:r>
            <w:r>
              <w:rPr>
                <w:rFonts w:cs="Arial"/>
                <w:szCs w:val="24"/>
              </w:rPr>
              <w:t>8</w:t>
            </w:r>
          </w:p>
        </w:tc>
      </w:tr>
    </w:tbl>
    <w:p w:rsidRPr="008832D5" w:rsidR="00006FF5" w:rsidRDefault="00006FF5" w14:paraId="7A4A3AE2" w14:textId="77777777">
      <w:pPr>
        <w:rPr>
          <w:rFonts w:cs="Arial"/>
          <w:szCs w:val="24"/>
        </w:rPr>
        <w:sectPr w:rsidRPr="008832D5" w:rsidR="00006FF5" w:rsidSect="00DC254B">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8832D5" w:rsidR="00006FF5" w:rsidRDefault="00006FF5" w14:paraId="0CC1D9FB" w14:textId="77777777">
      <w:pPr>
        <w:spacing w:line="259" w:lineRule="auto"/>
        <w:jc w:val="left"/>
        <w:rPr>
          <w:rFonts w:cs="Arial"/>
          <w:szCs w:val="24"/>
        </w:rPr>
      </w:pPr>
    </w:p>
    <w:p w:rsidRPr="008832D5" w:rsidR="00006FF5" w:rsidRDefault="00006FF5" w14:paraId="03D418A0" w14:textId="77777777">
      <w:pPr>
        <w:rPr>
          <w:rFonts w:cs="Arial"/>
          <w:szCs w:val="24"/>
        </w:rPr>
      </w:pPr>
    </w:p>
    <w:p w:rsidRPr="008832D5" w:rsidR="00006FF5" w:rsidRDefault="00006FF5" w14:paraId="7AC16C91" w14:textId="77777777">
      <w:pPr>
        <w:rPr>
          <w:rFonts w:cs="Arial"/>
          <w:szCs w:val="24"/>
        </w:rPr>
      </w:pPr>
    </w:p>
    <w:p w:rsidRPr="008832D5" w:rsidR="00006FF5" w:rsidRDefault="00006FF5" w14:paraId="696EEA96" w14:textId="77777777">
      <w:pPr>
        <w:rPr>
          <w:rFonts w:cs="Arial"/>
          <w:szCs w:val="24"/>
        </w:rPr>
      </w:pPr>
    </w:p>
    <w:p w:rsidRPr="008832D5" w:rsidR="00006FF5" w:rsidRDefault="00006FF5" w14:paraId="5F2A7CB1" w14:textId="77777777">
      <w:pPr>
        <w:rPr>
          <w:rFonts w:cs="Arial"/>
          <w:szCs w:val="24"/>
        </w:rPr>
      </w:pPr>
    </w:p>
    <w:p w:rsidRPr="008832D5" w:rsidR="00006FF5" w:rsidRDefault="00006FF5" w14:paraId="7BFE8A55" w14:textId="77777777">
      <w:pPr>
        <w:rPr>
          <w:rFonts w:cs="Arial"/>
          <w:szCs w:val="24"/>
        </w:rPr>
      </w:pPr>
    </w:p>
    <w:p w:rsidRPr="008832D5" w:rsidR="00006FF5" w:rsidRDefault="00006FF5" w14:paraId="6F0DDEA1" w14:textId="77777777">
      <w:pPr>
        <w:rPr>
          <w:rFonts w:cs="Arial"/>
          <w:szCs w:val="24"/>
        </w:rPr>
      </w:pPr>
    </w:p>
    <w:p w:rsidRPr="008832D5" w:rsidR="00006FF5" w:rsidRDefault="00006FF5" w14:paraId="0222BB28" w14:textId="77777777">
      <w:pPr>
        <w:rPr>
          <w:rFonts w:cs="Arial"/>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Pr="008832D5" w:rsidR="00006FF5" w:rsidTr="04B1EE7F" w14:paraId="0C896790" w14:textId="77777777">
        <w:trPr>
          <w:trHeight w:val="646"/>
        </w:trPr>
        <w:tc>
          <w:tcPr>
            <w:tcW w:w="9634" w:type="dxa"/>
            <w:gridSpan w:val="4"/>
            <w:shd w:val="clear" w:color="auto" w:fill="4D868E"/>
            <w:tcMar/>
            <w:vAlign w:val="center"/>
          </w:tcPr>
          <w:p w:rsidRPr="008832D5" w:rsidR="00006FF5" w:rsidRDefault="00A377B9" w14:paraId="097299F8" w14:textId="77777777">
            <w:pPr>
              <w:widowControl w:val="0"/>
              <w:spacing w:after="0"/>
              <w:jc w:val="center"/>
              <w:rPr>
                <w:rFonts w:cs="Arial"/>
                <w:b/>
                <w:szCs w:val="24"/>
              </w:rPr>
            </w:pPr>
            <w:r w:rsidRPr="008832D5">
              <w:rPr>
                <w:rFonts w:eastAsia="Times New Roman" w:cs="Arial"/>
                <w:b/>
                <w:szCs w:val="24"/>
              </w:rPr>
              <w:t>HISTORIAL DEL DOCUMENTO</w:t>
            </w:r>
          </w:p>
        </w:tc>
      </w:tr>
      <w:tr w:rsidRPr="008832D5" w:rsidR="00006FF5" w:rsidTr="04B1EE7F" w14:paraId="6718CB84" w14:textId="77777777">
        <w:trPr>
          <w:trHeight w:val="672"/>
        </w:trPr>
        <w:tc>
          <w:tcPr>
            <w:tcW w:w="1268" w:type="dxa"/>
            <w:shd w:val="clear" w:color="auto" w:fill="4D868E"/>
            <w:tcMar/>
            <w:vAlign w:val="center"/>
          </w:tcPr>
          <w:p w:rsidRPr="008832D5" w:rsidR="00006FF5" w:rsidRDefault="00A377B9" w14:paraId="0E56A6B8" w14:textId="77777777">
            <w:pPr>
              <w:widowControl w:val="0"/>
              <w:spacing w:after="0"/>
              <w:jc w:val="center"/>
              <w:rPr>
                <w:rFonts w:cs="Arial"/>
                <w:b/>
                <w:szCs w:val="24"/>
              </w:rPr>
            </w:pPr>
            <w:r w:rsidRPr="008832D5">
              <w:rPr>
                <w:rFonts w:eastAsia="Times New Roman" w:cs="Arial"/>
                <w:b/>
                <w:szCs w:val="24"/>
              </w:rPr>
              <w:t>VERSIÓN</w:t>
            </w:r>
          </w:p>
        </w:tc>
        <w:tc>
          <w:tcPr>
            <w:tcW w:w="5183" w:type="dxa"/>
            <w:shd w:val="clear" w:color="auto" w:fill="4D868E"/>
            <w:tcMar/>
            <w:vAlign w:val="center"/>
          </w:tcPr>
          <w:p w:rsidRPr="008832D5" w:rsidR="00006FF5" w:rsidRDefault="00A377B9" w14:paraId="2D4699E5" w14:textId="77777777">
            <w:pPr>
              <w:widowControl w:val="0"/>
              <w:spacing w:after="0"/>
              <w:jc w:val="center"/>
              <w:rPr>
                <w:rFonts w:cs="Arial"/>
                <w:b/>
                <w:szCs w:val="24"/>
              </w:rPr>
            </w:pPr>
            <w:r w:rsidRPr="008832D5">
              <w:rPr>
                <w:rFonts w:eastAsia="Times New Roman" w:cs="Arial"/>
                <w:b/>
                <w:szCs w:val="24"/>
              </w:rPr>
              <w:t>CAUSAS DE LA MODIFICACIÓN</w:t>
            </w:r>
          </w:p>
        </w:tc>
        <w:tc>
          <w:tcPr>
            <w:tcW w:w="1482" w:type="dxa"/>
            <w:shd w:val="clear" w:color="auto" w:fill="4D868E"/>
            <w:tcMar/>
            <w:vAlign w:val="center"/>
          </w:tcPr>
          <w:p w:rsidRPr="008832D5" w:rsidR="00006FF5" w:rsidRDefault="00A377B9" w14:paraId="088AA9DB" w14:textId="77777777">
            <w:pPr>
              <w:widowControl w:val="0"/>
              <w:spacing w:after="0"/>
              <w:jc w:val="center"/>
              <w:rPr>
                <w:rFonts w:cs="Arial"/>
                <w:b/>
                <w:szCs w:val="24"/>
              </w:rPr>
            </w:pPr>
            <w:r w:rsidRPr="008832D5">
              <w:rPr>
                <w:rFonts w:eastAsia="Times New Roman" w:cs="Arial"/>
                <w:b/>
                <w:szCs w:val="24"/>
              </w:rPr>
              <w:t>FECHA entrada en Vigor</w:t>
            </w:r>
          </w:p>
        </w:tc>
        <w:tc>
          <w:tcPr>
            <w:tcW w:w="1701" w:type="dxa"/>
            <w:shd w:val="clear" w:color="auto" w:fill="4D868E"/>
            <w:tcMar/>
            <w:vAlign w:val="center"/>
          </w:tcPr>
          <w:p w:rsidRPr="00043E50" w:rsidR="00006FF5" w:rsidRDefault="00043E50" w14:paraId="4AA2EADC" w14:textId="5DC334CE">
            <w:pPr>
              <w:widowControl w:val="0"/>
              <w:spacing w:after="0"/>
              <w:jc w:val="center"/>
              <w:rPr>
                <w:rFonts w:cs="Arial"/>
                <w:b/>
                <w:szCs w:val="24"/>
              </w:rPr>
            </w:pPr>
            <w:r w:rsidRPr="00043E50">
              <w:rPr>
                <w:rFonts w:eastAsia="Times New Roman" w:cs="Arial"/>
                <w:b/>
                <w:szCs w:val="24"/>
              </w:rPr>
              <w:t>SUSTITUYE A (CÓDIGO, REVISIÓN)</w:t>
            </w:r>
          </w:p>
        </w:tc>
      </w:tr>
      <w:tr w:rsidRPr="008832D5" w:rsidR="00006FF5" w:rsidTr="04B1EE7F" w14:paraId="607474D3" w14:textId="77777777">
        <w:trPr>
          <w:trHeight w:val="646"/>
        </w:trPr>
        <w:tc>
          <w:tcPr>
            <w:tcW w:w="1268" w:type="dxa"/>
            <w:tcMar/>
            <w:vAlign w:val="center"/>
          </w:tcPr>
          <w:p w:rsidRPr="008832D5" w:rsidR="00006FF5" w:rsidRDefault="00A377B9" w14:paraId="3D447FBD" w14:textId="77777777">
            <w:pPr>
              <w:widowControl w:val="0"/>
              <w:spacing w:after="0"/>
              <w:jc w:val="center"/>
              <w:rPr>
                <w:rFonts w:cs="Arial"/>
                <w:szCs w:val="24"/>
              </w:rPr>
            </w:pPr>
            <w:r w:rsidRPr="008832D5">
              <w:rPr>
                <w:rFonts w:eastAsia="Times New Roman" w:cs="Arial"/>
                <w:szCs w:val="24"/>
              </w:rPr>
              <w:t>01</w:t>
            </w:r>
          </w:p>
        </w:tc>
        <w:tc>
          <w:tcPr>
            <w:tcW w:w="5183" w:type="dxa"/>
            <w:tcMar/>
            <w:vAlign w:val="center"/>
          </w:tcPr>
          <w:p w:rsidRPr="008832D5" w:rsidR="00006FF5" w:rsidRDefault="001445D7" w14:paraId="07E54803" w14:textId="77777777">
            <w:pPr>
              <w:widowControl w:val="0"/>
              <w:spacing w:after="0"/>
              <w:jc w:val="center"/>
              <w:rPr>
                <w:rFonts w:cs="Arial"/>
                <w:szCs w:val="24"/>
              </w:rPr>
            </w:pPr>
            <w:r w:rsidRPr="008832D5">
              <w:rPr>
                <w:rFonts w:eastAsia="Times New Roman" w:cs="Arial"/>
                <w:szCs w:val="24"/>
              </w:rPr>
              <w:t>Edicion inicial</w:t>
            </w:r>
          </w:p>
        </w:tc>
        <w:tc>
          <w:tcPr>
            <w:tcW w:w="1482" w:type="dxa"/>
            <w:tcMar/>
            <w:vAlign w:val="center"/>
          </w:tcPr>
          <w:p w:rsidRPr="008832D5" w:rsidR="00006FF5" w:rsidRDefault="00506E47" w14:paraId="0208401C" w14:textId="2DBB0AF1">
            <w:pPr>
              <w:widowControl w:val="0"/>
              <w:spacing w:after="0"/>
              <w:jc w:val="center"/>
              <w:rPr>
                <w:rFonts w:cs="Arial"/>
                <w:color w:val="0070C0"/>
                <w:szCs w:val="24"/>
              </w:rPr>
            </w:pPr>
            <w:r>
              <w:rPr>
                <w:szCs w:val="24"/>
                <w:lang w:val="de-DE"/>
              </w:rPr>
              <w:t>22/02/2024</w:t>
            </w:r>
          </w:p>
        </w:tc>
        <w:tc>
          <w:tcPr>
            <w:tcW w:w="1701" w:type="dxa"/>
            <w:tcMar/>
            <w:vAlign w:val="center"/>
          </w:tcPr>
          <w:p w:rsidRPr="008832D5" w:rsidR="00006FF5" w:rsidRDefault="00A377B9" w14:paraId="11901B50" w14:textId="77777777">
            <w:pPr>
              <w:widowControl w:val="0"/>
              <w:spacing w:after="0"/>
              <w:jc w:val="center"/>
              <w:rPr>
                <w:rFonts w:cs="Arial"/>
                <w:color w:val="0070C0"/>
                <w:szCs w:val="24"/>
              </w:rPr>
            </w:pPr>
            <w:r w:rsidRPr="008832D5">
              <w:rPr>
                <w:rFonts w:eastAsia="Times New Roman" w:cs="Arial"/>
                <w:szCs w:val="24"/>
              </w:rPr>
              <w:t>N/A</w:t>
            </w:r>
          </w:p>
        </w:tc>
      </w:tr>
      <w:tr w:rsidRPr="008832D5" w:rsidR="00877DEA" w:rsidTr="04B1EE7F" w14:paraId="1C8E5869" w14:textId="77777777">
        <w:trPr>
          <w:trHeight w:val="646"/>
        </w:trPr>
        <w:tc>
          <w:tcPr>
            <w:tcW w:w="1268" w:type="dxa"/>
            <w:tcMar/>
            <w:vAlign w:val="center"/>
          </w:tcPr>
          <w:p w:rsidRPr="008832D5" w:rsidR="00877DEA" w:rsidRDefault="00877DEA" w14:paraId="0FDD1B4E" w14:textId="2788C115">
            <w:pPr>
              <w:widowControl w:val="0"/>
              <w:spacing w:after="0"/>
              <w:jc w:val="center"/>
              <w:rPr>
                <w:rFonts w:eastAsia="Times New Roman" w:cs="Arial"/>
                <w:szCs w:val="24"/>
              </w:rPr>
            </w:pPr>
            <w:r>
              <w:rPr>
                <w:rFonts w:eastAsia="Times New Roman" w:cs="Arial"/>
                <w:szCs w:val="24"/>
              </w:rPr>
              <w:t>02</w:t>
            </w:r>
          </w:p>
        </w:tc>
        <w:tc>
          <w:tcPr>
            <w:tcW w:w="5183" w:type="dxa"/>
            <w:tcMar/>
            <w:vAlign w:val="center"/>
          </w:tcPr>
          <w:p w:rsidRPr="008832D5" w:rsidR="00877DEA" w:rsidRDefault="0019630B" w14:paraId="306D2686" w14:textId="31E0E19E">
            <w:pPr>
              <w:widowControl w:val="0"/>
              <w:spacing w:after="0"/>
              <w:jc w:val="center"/>
              <w:rPr>
                <w:rFonts w:eastAsia="Times New Roman" w:cs="Arial"/>
                <w:szCs w:val="24"/>
              </w:rPr>
            </w:pPr>
            <w:r w:rsidRPr="0019630B">
              <w:rPr>
                <w:rFonts w:eastAsia="Times New Roman" w:cs="Arial"/>
                <w:szCs w:val="24"/>
              </w:rPr>
              <w:t>Cambio en los departamentos de Spika</w:t>
            </w:r>
          </w:p>
        </w:tc>
        <w:tc>
          <w:tcPr>
            <w:tcW w:w="1482" w:type="dxa"/>
            <w:tcMar/>
            <w:vAlign w:val="center"/>
          </w:tcPr>
          <w:p w:rsidRPr="007C1A5A" w:rsidR="00877DEA" w:rsidP="04B1EE7F" w:rsidRDefault="00877DEA" w14:paraId="666BBC71" w14:textId="2D8E957E">
            <w:pPr>
              <w:widowControl w:val="0"/>
              <w:spacing w:after="0"/>
              <w:jc w:val="center"/>
              <w:rPr>
                <w:lang w:val="es-ES"/>
              </w:rPr>
            </w:pPr>
            <w:r w:rsidRPr="04B1EE7F" w:rsidR="5ED1FE15">
              <w:rPr>
                <w:lang w:val="es-ES"/>
              </w:rPr>
              <w:t>02/06/2025</w:t>
            </w:r>
          </w:p>
        </w:tc>
        <w:tc>
          <w:tcPr>
            <w:tcW w:w="1701" w:type="dxa"/>
            <w:tcMar/>
            <w:vAlign w:val="center"/>
          </w:tcPr>
          <w:p w:rsidRPr="008832D5" w:rsidR="00877DEA" w:rsidRDefault="00877DEA" w14:paraId="4E292C1E" w14:textId="16E65D33">
            <w:pPr>
              <w:widowControl w:val="0"/>
              <w:spacing w:after="0"/>
              <w:jc w:val="center"/>
              <w:rPr>
                <w:rFonts w:eastAsia="Times New Roman" w:cs="Arial"/>
                <w:szCs w:val="24"/>
              </w:rPr>
            </w:pPr>
            <w:r>
              <w:rPr>
                <w:rFonts w:eastAsia="Times New Roman" w:cs="Arial"/>
                <w:szCs w:val="24"/>
              </w:rPr>
              <w:t>PNT-027.01</w:t>
            </w:r>
          </w:p>
        </w:tc>
      </w:tr>
    </w:tbl>
    <w:p w:rsidRPr="008832D5" w:rsidR="00006FF5" w:rsidRDefault="00006FF5" w14:paraId="6EB2AC4C" w14:textId="77777777">
      <w:pPr>
        <w:rPr>
          <w:rFonts w:cs="Arial"/>
          <w:szCs w:val="24"/>
        </w:rPr>
      </w:pPr>
    </w:p>
    <w:p w:rsidRPr="008832D5" w:rsidR="00006FF5" w:rsidRDefault="00A377B9" w14:paraId="5788E428" w14:textId="77777777">
      <w:pPr>
        <w:spacing w:line="259" w:lineRule="auto"/>
        <w:jc w:val="left"/>
        <w:rPr>
          <w:rFonts w:cs="Arial"/>
          <w:szCs w:val="24"/>
        </w:rPr>
      </w:pPr>
      <w:r w:rsidRPr="008832D5">
        <w:rPr>
          <w:rFonts w:cs="Arial"/>
          <w:szCs w:val="24"/>
        </w:rPr>
        <w:br w:type="page"/>
      </w:r>
    </w:p>
    <w:p w:rsidRPr="008832D5" w:rsidR="00006FF5" w:rsidRDefault="00006FF5" w14:paraId="39A5B8CF" w14:textId="77777777">
      <w:pPr>
        <w:rPr>
          <w:rFonts w:cs="Arial"/>
          <w:szCs w:val="24"/>
        </w:rPr>
      </w:pPr>
    </w:p>
    <w:sdt>
      <w:sdtPr>
        <w:id w:val="-2071179200"/>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1B7AD0" w:rsidP="00336179" w:rsidRDefault="001B7AD0" w14:paraId="2CE1EA42" w14:textId="5B616402">
          <w:pPr>
            <w:pStyle w:val="TtuloTDC"/>
            <w:jc w:val="center"/>
          </w:pPr>
          <w:r>
            <w:rPr>
              <w:lang w:val="es-ES"/>
            </w:rPr>
            <w:t>Contenido</w:t>
          </w:r>
        </w:p>
        <w:p w:rsidR="00967997" w:rsidRDefault="001B7AD0" w14:paraId="682D09F2" w14:textId="22EEDE6D">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8649936">
            <w:r w:rsidRPr="00D42D12" w:rsidR="00967997">
              <w:rPr>
                <w:rStyle w:val="Hipervnculo"/>
                <w:noProof/>
              </w:rPr>
              <w:t>1.</w:t>
            </w:r>
            <w:r w:rsidR="00967997">
              <w:rPr>
                <w:rFonts w:asciiTheme="minorHAnsi" w:hAnsiTheme="minorHAnsi" w:cstheme="minorBidi"/>
                <w:noProof/>
                <w:kern w:val="2"/>
                <w:szCs w:val="24"/>
                <w:lang w:val="es-ES"/>
                <w14:ligatures w14:val="standardContextual"/>
              </w:rPr>
              <w:tab/>
            </w:r>
            <w:r w:rsidRPr="00D42D12" w:rsidR="00967997">
              <w:rPr>
                <w:rStyle w:val="Hipervnculo"/>
                <w:noProof/>
              </w:rPr>
              <w:t>Objetivo</w:t>
            </w:r>
            <w:r w:rsidR="00967997">
              <w:rPr>
                <w:noProof/>
                <w:webHidden/>
              </w:rPr>
              <w:tab/>
            </w:r>
            <w:r w:rsidR="00967997">
              <w:rPr>
                <w:noProof/>
                <w:webHidden/>
              </w:rPr>
              <w:fldChar w:fldCharType="begin"/>
            </w:r>
            <w:r w:rsidR="00967997">
              <w:rPr>
                <w:noProof/>
                <w:webHidden/>
              </w:rPr>
              <w:instrText xml:space="preserve"> PAGEREF _Toc198649936 \h </w:instrText>
            </w:r>
            <w:r w:rsidR="00967997">
              <w:rPr>
                <w:noProof/>
                <w:webHidden/>
              </w:rPr>
            </w:r>
            <w:r w:rsidR="00967997">
              <w:rPr>
                <w:noProof/>
                <w:webHidden/>
              </w:rPr>
              <w:fldChar w:fldCharType="separate"/>
            </w:r>
            <w:r w:rsidR="00967997">
              <w:rPr>
                <w:noProof/>
                <w:webHidden/>
              </w:rPr>
              <w:t>4</w:t>
            </w:r>
            <w:r w:rsidR="00967997">
              <w:rPr>
                <w:noProof/>
                <w:webHidden/>
              </w:rPr>
              <w:fldChar w:fldCharType="end"/>
            </w:r>
          </w:hyperlink>
        </w:p>
        <w:p w:rsidR="00967997" w:rsidRDefault="00967997" w14:paraId="22E3849F" w14:textId="59D6889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649937">
            <w:r w:rsidRPr="00D42D12">
              <w:rPr>
                <w:rStyle w:val="Hipervnculo"/>
                <w:noProof/>
              </w:rPr>
              <w:t>2.</w:t>
            </w:r>
            <w:r>
              <w:rPr>
                <w:rFonts w:asciiTheme="minorHAnsi" w:hAnsiTheme="minorHAnsi" w:cstheme="minorBidi"/>
                <w:noProof/>
                <w:kern w:val="2"/>
                <w:szCs w:val="24"/>
                <w:lang w:val="es-ES"/>
                <w14:ligatures w14:val="standardContextual"/>
              </w:rPr>
              <w:tab/>
            </w:r>
            <w:r w:rsidRPr="00D42D12">
              <w:rPr>
                <w:rStyle w:val="Hipervnculo"/>
                <w:noProof/>
              </w:rPr>
              <w:t>Alcance</w:t>
            </w:r>
            <w:r>
              <w:rPr>
                <w:noProof/>
                <w:webHidden/>
              </w:rPr>
              <w:tab/>
            </w:r>
            <w:r>
              <w:rPr>
                <w:noProof/>
                <w:webHidden/>
              </w:rPr>
              <w:fldChar w:fldCharType="begin"/>
            </w:r>
            <w:r>
              <w:rPr>
                <w:noProof/>
                <w:webHidden/>
              </w:rPr>
              <w:instrText xml:space="preserve"> PAGEREF _Toc198649937 \h </w:instrText>
            </w:r>
            <w:r>
              <w:rPr>
                <w:noProof/>
                <w:webHidden/>
              </w:rPr>
            </w:r>
            <w:r>
              <w:rPr>
                <w:noProof/>
                <w:webHidden/>
              </w:rPr>
              <w:fldChar w:fldCharType="separate"/>
            </w:r>
            <w:r>
              <w:rPr>
                <w:noProof/>
                <w:webHidden/>
              </w:rPr>
              <w:t>4</w:t>
            </w:r>
            <w:r>
              <w:rPr>
                <w:noProof/>
                <w:webHidden/>
              </w:rPr>
              <w:fldChar w:fldCharType="end"/>
            </w:r>
          </w:hyperlink>
        </w:p>
        <w:p w:rsidR="00967997" w:rsidRDefault="00967997" w14:paraId="0D639D55" w14:textId="6B0B519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649938">
            <w:r w:rsidRPr="00D42D12">
              <w:rPr>
                <w:rStyle w:val="Hipervnculo"/>
                <w:noProof/>
              </w:rPr>
              <w:t>3.</w:t>
            </w:r>
            <w:r>
              <w:rPr>
                <w:rFonts w:asciiTheme="minorHAnsi" w:hAnsiTheme="minorHAnsi" w:cstheme="minorBidi"/>
                <w:noProof/>
                <w:kern w:val="2"/>
                <w:szCs w:val="24"/>
                <w:lang w:val="es-ES"/>
                <w14:ligatures w14:val="standardContextual"/>
              </w:rPr>
              <w:tab/>
            </w:r>
            <w:r w:rsidRPr="00D42D12">
              <w:rPr>
                <w:rStyle w:val="Hipervnculo"/>
                <w:noProof/>
              </w:rPr>
              <w:t>Responsabilidades y Departamentos afectados</w:t>
            </w:r>
            <w:r>
              <w:rPr>
                <w:noProof/>
                <w:webHidden/>
              </w:rPr>
              <w:tab/>
            </w:r>
            <w:r>
              <w:rPr>
                <w:noProof/>
                <w:webHidden/>
              </w:rPr>
              <w:fldChar w:fldCharType="begin"/>
            </w:r>
            <w:r>
              <w:rPr>
                <w:noProof/>
                <w:webHidden/>
              </w:rPr>
              <w:instrText xml:space="preserve"> PAGEREF _Toc198649938 \h </w:instrText>
            </w:r>
            <w:r>
              <w:rPr>
                <w:noProof/>
                <w:webHidden/>
              </w:rPr>
            </w:r>
            <w:r>
              <w:rPr>
                <w:noProof/>
                <w:webHidden/>
              </w:rPr>
              <w:fldChar w:fldCharType="separate"/>
            </w:r>
            <w:r>
              <w:rPr>
                <w:noProof/>
                <w:webHidden/>
              </w:rPr>
              <w:t>4</w:t>
            </w:r>
            <w:r>
              <w:rPr>
                <w:noProof/>
                <w:webHidden/>
              </w:rPr>
              <w:fldChar w:fldCharType="end"/>
            </w:r>
          </w:hyperlink>
        </w:p>
        <w:p w:rsidR="00967997" w:rsidRDefault="00967997" w14:paraId="419789FD" w14:textId="1673AD4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649939">
            <w:r w:rsidRPr="00D42D12">
              <w:rPr>
                <w:rStyle w:val="Hipervnculo"/>
                <w:noProof/>
              </w:rPr>
              <w:t>4.</w:t>
            </w:r>
            <w:r>
              <w:rPr>
                <w:rFonts w:asciiTheme="minorHAnsi" w:hAnsiTheme="minorHAnsi" w:cstheme="minorBidi"/>
                <w:noProof/>
                <w:kern w:val="2"/>
                <w:szCs w:val="24"/>
                <w:lang w:val="es-ES"/>
                <w14:ligatures w14:val="standardContextual"/>
              </w:rPr>
              <w:tab/>
            </w:r>
            <w:r w:rsidRPr="00D42D12">
              <w:rPr>
                <w:rStyle w:val="Hipervnculo"/>
                <w:noProof/>
              </w:rPr>
              <w:t>Definiciones y Acrónimos</w:t>
            </w:r>
            <w:r>
              <w:rPr>
                <w:noProof/>
                <w:webHidden/>
              </w:rPr>
              <w:tab/>
            </w:r>
            <w:r>
              <w:rPr>
                <w:noProof/>
                <w:webHidden/>
              </w:rPr>
              <w:fldChar w:fldCharType="begin"/>
            </w:r>
            <w:r>
              <w:rPr>
                <w:noProof/>
                <w:webHidden/>
              </w:rPr>
              <w:instrText xml:space="preserve"> PAGEREF _Toc198649939 \h </w:instrText>
            </w:r>
            <w:r>
              <w:rPr>
                <w:noProof/>
                <w:webHidden/>
              </w:rPr>
            </w:r>
            <w:r>
              <w:rPr>
                <w:noProof/>
                <w:webHidden/>
              </w:rPr>
              <w:fldChar w:fldCharType="separate"/>
            </w:r>
            <w:r>
              <w:rPr>
                <w:noProof/>
                <w:webHidden/>
              </w:rPr>
              <w:t>5</w:t>
            </w:r>
            <w:r>
              <w:rPr>
                <w:noProof/>
                <w:webHidden/>
              </w:rPr>
              <w:fldChar w:fldCharType="end"/>
            </w:r>
          </w:hyperlink>
        </w:p>
        <w:p w:rsidR="00967997" w:rsidRDefault="00967997" w14:paraId="6D958D05" w14:textId="1F38413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649940">
            <w:r w:rsidRPr="00D42D12">
              <w:rPr>
                <w:rStyle w:val="Hipervnculo"/>
                <w:noProof/>
              </w:rPr>
              <w:t>5.</w:t>
            </w:r>
            <w:r>
              <w:rPr>
                <w:rFonts w:asciiTheme="minorHAnsi" w:hAnsiTheme="minorHAnsi" w:cstheme="minorBidi"/>
                <w:noProof/>
                <w:kern w:val="2"/>
                <w:szCs w:val="24"/>
                <w:lang w:val="es-ES"/>
                <w14:ligatures w14:val="standardContextual"/>
              </w:rPr>
              <w:tab/>
            </w:r>
            <w:r w:rsidRPr="00D42D12">
              <w:rPr>
                <w:rStyle w:val="Hipervnculo"/>
                <w:noProof/>
              </w:rPr>
              <w:t>Procedimiento</w:t>
            </w:r>
            <w:r>
              <w:rPr>
                <w:noProof/>
                <w:webHidden/>
              </w:rPr>
              <w:tab/>
            </w:r>
            <w:r>
              <w:rPr>
                <w:noProof/>
                <w:webHidden/>
              </w:rPr>
              <w:fldChar w:fldCharType="begin"/>
            </w:r>
            <w:r>
              <w:rPr>
                <w:noProof/>
                <w:webHidden/>
              </w:rPr>
              <w:instrText xml:space="preserve"> PAGEREF _Toc198649940 \h </w:instrText>
            </w:r>
            <w:r>
              <w:rPr>
                <w:noProof/>
                <w:webHidden/>
              </w:rPr>
            </w:r>
            <w:r>
              <w:rPr>
                <w:noProof/>
                <w:webHidden/>
              </w:rPr>
              <w:fldChar w:fldCharType="separate"/>
            </w:r>
            <w:r>
              <w:rPr>
                <w:noProof/>
                <w:webHidden/>
              </w:rPr>
              <w:t>5</w:t>
            </w:r>
            <w:r>
              <w:rPr>
                <w:noProof/>
                <w:webHidden/>
              </w:rPr>
              <w:fldChar w:fldCharType="end"/>
            </w:r>
          </w:hyperlink>
        </w:p>
        <w:p w:rsidR="00967997" w:rsidRDefault="00967997" w14:paraId="1D4FD80D" w14:textId="70A97096">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649941">
            <w:r w:rsidRPr="00D42D12">
              <w:rPr>
                <w:rStyle w:val="Hipervnculo"/>
                <w:noProof/>
              </w:rPr>
              <w:t>5.1.</w:t>
            </w:r>
            <w:r>
              <w:rPr>
                <w:rFonts w:asciiTheme="minorHAnsi" w:hAnsiTheme="minorHAnsi" w:cstheme="minorBidi"/>
                <w:noProof/>
                <w:kern w:val="2"/>
                <w:szCs w:val="24"/>
                <w:lang w:val="es-ES"/>
                <w14:ligatures w14:val="standardContextual"/>
              </w:rPr>
              <w:tab/>
            </w:r>
            <w:r w:rsidRPr="00D42D12">
              <w:rPr>
                <w:rStyle w:val="Hipervnculo"/>
                <w:noProof/>
              </w:rPr>
              <w:t>Generalidades</w:t>
            </w:r>
            <w:r>
              <w:rPr>
                <w:noProof/>
                <w:webHidden/>
              </w:rPr>
              <w:tab/>
            </w:r>
            <w:r>
              <w:rPr>
                <w:noProof/>
                <w:webHidden/>
              </w:rPr>
              <w:fldChar w:fldCharType="begin"/>
            </w:r>
            <w:r>
              <w:rPr>
                <w:noProof/>
                <w:webHidden/>
              </w:rPr>
              <w:instrText xml:space="preserve"> PAGEREF _Toc198649941 \h </w:instrText>
            </w:r>
            <w:r>
              <w:rPr>
                <w:noProof/>
                <w:webHidden/>
              </w:rPr>
            </w:r>
            <w:r>
              <w:rPr>
                <w:noProof/>
                <w:webHidden/>
              </w:rPr>
              <w:fldChar w:fldCharType="separate"/>
            </w:r>
            <w:r>
              <w:rPr>
                <w:noProof/>
                <w:webHidden/>
              </w:rPr>
              <w:t>5</w:t>
            </w:r>
            <w:r>
              <w:rPr>
                <w:noProof/>
                <w:webHidden/>
              </w:rPr>
              <w:fldChar w:fldCharType="end"/>
            </w:r>
          </w:hyperlink>
        </w:p>
        <w:p w:rsidR="00967997" w:rsidRDefault="00967997" w14:paraId="1B203F78" w14:textId="0A9EA5D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649942">
            <w:r w:rsidRPr="00D42D12">
              <w:rPr>
                <w:rStyle w:val="Hipervnculo"/>
                <w:noProof/>
              </w:rPr>
              <w:t>5.2.</w:t>
            </w:r>
            <w:r>
              <w:rPr>
                <w:rFonts w:asciiTheme="minorHAnsi" w:hAnsiTheme="minorHAnsi" w:cstheme="minorBidi"/>
                <w:noProof/>
                <w:kern w:val="2"/>
                <w:szCs w:val="24"/>
                <w:lang w:val="es-ES"/>
                <w14:ligatures w14:val="standardContextual"/>
              </w:rPr>
              <w:tab/>
            </w:r>
            <w:r w:rsidRPr="00D42D12">
              <w:rPr>
                <w:rStyle w:val="Hipervnculo"/>
                <w:noProof/>
              </w:rPr>
              <w:t>Clasificación del software</w:t>
            </w:r>
            <w:r>
              <w:rPr>
                <w:noProof/>
                <w:webHidden/>
              </w:rPr>
              <w:tab/>
            </w:r>
            <w:r>
              <w:rPr>
                <w:noProof/>
                <w:webHidden/>
              </w:rPr>
              <w:fldChar w:fldCharType="begin"/>
            </w:r>
            <w:r>
              <w:rPr>
                <w:noProof/>
                <w:webHidden/>
              </w:rPr>
              <w:instrText xml:space="preserve"> PAGEREF _Toc198649942 \h </w:instrText>
            </w:r>
            <w:r>
              <w:rPr>
                <w:noProof/>
                <w:webHidden/>
              </w:rPr>
            </w:r>
            <w:r>
              <w:rPr>
                <w:noProof/>
                <w:webHidden/>
              </w:rPr>
              <w:fldChar w:fldCharType="separate"/>
            </w:r>
            <w:r>
              <w:rPr>
                <w:noProof/>
                <w:webHidden/>
              </w:rPr>
              <w:t>7</w:t>
            </w:r>
            <w:r>
              <w:rPr>
                <w:noProof/>
                <w:webHidden/>
              </w:rPr>
              <w:fldChar w:fldCharType="end"/>
            </w:r>
          </w:hyperlink>
        </w:p>
        <w:p w:rsidR="00967997" w:rsidRDefault="00967997" w14:paraId="3F2FA2C7" w14:textId="75A5E36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649943">
            <w:r w:rsidRPr="00D42D12">
              <w:rPr>
                <w:rStyle w:val="Hipervnculo"/>
                <w:noProof/>
              </w:rPr>
              <w:t>5.3.</w:t>
            </w:r>
            <w:r>
              <w:rPr>
                <w:rFonts w:asciiTheme="minorHAnsi" w:hAnsiTheme="minorHAnsi" w:cstheme="minorBidi"/>
                <w:noProof/>
                <w:kern w:val="2"/>
                <w:szCs w:val="24"/>
                <w:lang w:val="es-ES"/>
                <w14:ligatures w14:val="standardContextual"/>
              </w:rPr>
              <w:tab/>
            </w:r>
            <w:r w:rsidRPr="00D42D12">
              <w:rPr>
                <w:rStyle w:val="Hipervnculo"/>
                <w:noProof/>
              </w:rPr>
              <w:t>Planificación</w:t>
            </w:r>
            <w:r>
              <w:rPr>
                <w:noProof/>
                <w:webHidden/>
              </w:rPr>
              <w:tab/>
            </w:r>
            <w:r>
              <w:rPr>
                <w:noProof/>
                <w:webHidden/>
              </w:rPr>
              <w:fldChar w:fldCharType="begin"/>
            </w:r>
            <w:r>
              <w:rPr>
                <w:noProof/>
                <w:webHidden/>
              </w:rPr>
              <w:instrText xml:space="preserve"> PAGEREF _Toc198649943 \h </w:instrText>
            </w:r>
            <w:r>
              <w:rPr>
                <w:noProof/>
                <w:webHidden/>
              </w:rPr>
            </w:r>
            <w:r>
              <w:rPr>
                <w:noProof/>
                <w:webHidden/>
              </w:rPr>
              <w:fldChar w:fldCharType="separate"/>
            </w:r>
            <w:r>
              <w:rPr>
                <w:noProof/>
                <w:webHidden/>
              </w:rPr>
              <w:t>10</w:t>
            </w:r>
            <w:r>
              <w:rPr>
                <w:noProof/>
                <w:webHidden/>
              </w:rPr>
              <w:fldChar w:fldCharType="end"/>
            </w:r>
          </w:hyperlink>
        </w:p>
        <w:p w:rsidR="00967997" w:rsidRDefault="00967997" w14:paraId="21849160" w14:textId="2182603D">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8649944">
            <w:r w:rsidRPr="00D42D12">
              <w:rPr>
                <w:rStyle w:val="Hipervnculo"/>
                <w:noProof/>
              </w:rPr>
              <w:t>5.3.1.</w:t>
            </w:r>
            <w:r>
              <w:rPr>
                <w:rFonts w:asciiTheme="minorHAnsi" w:hAnsiTheme="minorHAnsi" w:cstheme="minorBidi"/>
                <w:noProof/>
                <w:kern w:val="2"/>
                <w:szCs w:val="24"/>
                <w:lang w:val="es-ES"/>
                <w14:ligatures w14:val="standardContextual"/>
              </w:rPr>
              <w:tab/>
            </w:r>
            <w:r w:rsidRPr="00D42D12">
              <w:rPr>
                <w:rStyle w:val="Hipervnculo"/>
                <w:noProof/>
              </w:rPr>
              <w:t>Análisis de los requisitos del software.</w:t>
            </w:r>
            <w:r>
              <w:rPr>
                <w:noProof/>
                <w:webHidden/>
              </w:rPr>
              <w:tab/>
            </w:r>
            <w:r>
              <w:rPr>
                <w:noProof/>
                <w:webHidden/>
              </w:rPr>
              <w:fldChar w:fldCharType="begin"/>
            </w:r>
            <w:r>
              <w:rPr>
                <w:noProof/>
                <w:webHidden/>
              </w:rPr>
              <w:instrText xml:space="preserve"> PAGEREF _Toc198649944 \h </w:instrText>
            </w:r>
            <w:r>
              <w:rPr>
                <w:noProof/>
                <w:webHidden/>
              </w:rPr>
            </w:r>
            <w:r>
              <w:rPr>
                <w:noProof/>
                <w:webHidden/>
              </w:rPr>
              <w:fldChar w:fldCharType="separate"/>
            </w:r>
            <w:r>
              <w:rPr>
                <w:noProof/>
                <w:webHidden/>
              </w:rPr>
              <w:t>10</w:t>
            </w:r>
            <w:r>
              <w:rPr>
                <w:noProof/>
                <w:webHidden/>
              </w:rPr>
              <w:fldChar w:fldCharType="end"/>
            </w:r>
          </w:hyperlink>
        </w:p>
        <w:p w:rsidR="00967997" w:rsidRDefault="00967997" w14:paraId="75C9C49F" w14:textId="0F47C97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649945">
            <w:r w:rsidRPr="00D42D12">
              <w:rPr>
                <w:rStyle w:val="Hipervnculo"/>
                <w:noProof/>
              </w:rPr>
              <w:t>5.4.</w:t>
            </w:r>
            <w:r>
              <w:rPr>
                <w:rFonts w:asciiTheme="minorHAnsi" w:hAnsiTheme="minorHAnsi" w:cstheme="minorBidi"/>
                <w:noProof/>
                <w:kern w:val="2"/>
                <w:szCs w:val="24"/>
                <w:lang w:val="es-ES"/>
                <w14:ligatures w14:val="standardContextual"/>
              </w:rPr>
              <w:tab/>
            </w:r>
            <w:r w:rsidRPr="00D42D12">
              <w:rPr>
                <w:rStyle w:val="Hipervnculo"/>
                <w:noProof/>
              </w:rPr>
              <w:t>Diseño</w:t>
            </w:r>
            <w:r>
              <w:rPr>
                <w:noProof/>
                <w:webHidden/>
              </w:rPr>
              <w:tab/>
            </w:r>
            <w:r>
              <w:rPr>
                <w:noProof/>
                <w:webHidden/>
              </w:rPr>
              <w:fldChar w:fldCharType="begin"/>
            </w:r>
            <w:r>
              <w:rPr>
                <w:noProof/>
                <w:webHidden/>
              </w:rPr>
              <w:instrText xml:space="preserve"> PAGEREF _Toc198649945 \h </w:instrText>
            </w:r>
            <w:r>
              <w:rPr>
                <w:noProof/>
                <w:webHidden/>
              </w:rPr>
            </w:r>
            <w:r>
              <w:rPr>
                <w:noProof/>
                <w:webHidden/>
              </w:rPr>
              <w:fldChar w:fldCharType="separate"/>
            </w:r>
            <w:r>
              <w:rPr>
                <w:noProof/>
                <w:webHidden/>
              </w:rPr>
              <w:t>11</w:t>
            </w:r>
            <w:r>
              <w:rPr>
                <w:noProof/>
                <w:webHidden/>
              </w:rPr>
              <w:fldChar w:fldCharType="end"/>
            </w:r>
          </w:hyperlink>
        </w:p>
        <w:p w:rsidR="00967997" w:rsidRDefault="00967997" w14:paraId="5889032B" w14:textId="2D1AAD0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649946">
            <w:r w:rsidRPr="00D42D12">
              <w:rPr>
                <w:rStyle w:val="Hipervnculo"/>
                <w:noProof/>
              </w:rPr>
              <w:t>5.5.</w:t>
            </w:r>
            <w:r>
              <w:rPr>
                <w:rFonts w:asciiTheme="minorHAnsi" w:hAnsiTheme="minorHAnsi" w:cstheme="minorBidi"/>
                <w:noProof/>
                <w:kern w:val="2"/>
                <w:szCs w:val="24"/>
                <w:lang w:val="es-ES"/>
                <w14:ligatures w14:val="standardContextual"/>
              </w:rPr>
              <w:tab/>
            </w:r>
            <w:r w:rsidRPr="00D42D12">
              <w:rPr>
                <w:rStyle w:val="Hipervnculo"/>
                <w:noProof/>
              </w:rPr>
              <w:t>Construcción y codificación</w:t>
            </w:r>
            <w:r>
              <w:rPr>
                <w:noProof/>
                <w:webHidden/>
              </w:rPr>
              <w:tab/>
            </w:r>
            <w:r>
              <w:rPr>
                <w:noProof/>
                <w:webHidden/>
              </w:rPr>
              <w:fldChar w:fldCharType="begin"/>
            </w:r>
            <w:r>
              <w:rPr>
                <w:noProof/>
                <w:webHidden/>
              </w:rPr>
              <w:instrText xml:space="preserve"> PAGEREF _Toc198649946 \h </w:instrText>
            </w:r>
            <w:r>
              <w:rPr>
                <w:noProof/>
                <w:webHidden/>
              </w:rPr>
            </w:r>
            <w:r>
              <w:rPr>
                <w:noProof/>
                <w:webHidden/>
              </w:rPr>
              <w:fldChar w:fldCharType="separate"/>
            </w:r>
            <w:r>
              <w:rPr>
                <w:noProof/>
                <w:webHidden/>
              </w:rPr>
              <w:t>12</w:t>
            </w:r>
            <w:r>
              <w:rPr>
                <w:noProof/>
                <w:webHidden/>
              </w:rPr>
              <w:fldChar w:fldCharType="end"/>
            </w:r>
          </w:hyperlink>
        </w:p>
        <w:p w:rsidR="00967997" w:rsidRDefault="00967997" w14:paraId="1B4B68C2" w14:textId="4F3269F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649947">
            <w:r w:rsidRPr="00D42D12">
              <w:rPr>
                <w:rStyle w:val="Hipervnculo"/>
                <w:noProof/>
              </w:rPr>
              <w:t>5.6.</w:t>
            </w:r>
            <w:r>
              <w:rPr>
                <w:rFonts w:asciiTheme="minorHAnsi" w:hAnsiTheme="minorHAnsi" w:cstheme="minorBidi"/>
                <w:noProof/>
                <w:kern w:val="2"/>
                <w:szCs w:val="24"/>
                <w:lang w:val="es-ES"/>
                <w14:ligatures w14:val="standardContextual"/>
              </w:rPr>
              <w:tab/>
            </w:r>
            <w:r w:rsidRPr="00D42D12">
              <w:rPr>
                <w:rStyle w:val="Hipervnculo"/>
                <w:noProof/>
              </w:rPr>
              <w:t>Pruebas</w:t>
            </w:r>
            <w:r>
              <w:rPr>
                <w:noProof/>
                <w:webHidden/>
              </w:rPr>
              <w:tab/>
            </w:r>
            <w:r>
              <w:rPr>
                <w:noProof/>
                <w:webHidden/>
              </w:rPr>
              <w:fldChar w:fldCharType="begin"/>
            </w:r>
            <w:r>
              <w:rPr>
                <w:noProof/>
                <w:webHidden/>
              </w:rPr>
              <w:instrText xml:space="preserve"> PAGEREF _Toc198649947 \h </w:instrText>
            </w:r>
            <w:r>
              <w:rPr>
                <w:noProof/>
                <w:webHidden/>
              </w:rPr>
            </w:r>
            <w:r>
              <w:rPr>
                <w:noProof/>
                <w:webHidden/>
              </w:rPr>
              <w:fldChar w:fldCharType="separate"/>
            </w:r>
            <w:r>
              <w:rPr>
                <w:noProof/>
                <w:webHidden/>
              </w:rPr>
              <w:t>12</w:t>
            </w:r>
            <w:r>
              <w:rPr>
                <w:noProof/>
                <w:webHidden/>
              </w:rPr>
              <w:fldChar w:fldCharType="end"/>
            </w:r>
          </w:hyperlink>
        </w:p>
        <w:p w:rsidR="00967997" w:rsidRDefault="00967997" w14:paraId="36FE8FAD" w14:textId="377E812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8649948">
            <w:r w:rsidRPr="00D42D12">
              <w:rPr>
                <w:rStyle w:val="Hipervnculo"/>
                <w:noProof/>
              </w:rPr>
              <w:t>5.7.</w:t>
            </w:r>
            <w:r>
              <w:rPr>
                <w:rFonts w:asciiTheme="minorHAnsi" w:hAnsiTheme="minorHAnsi" w:cstheme="minorBidi"/>
                <w:noProof/>
                <w:kern w:val="2"/>
                <w:szCs w:val="24"/>
                <w:lang w:val="es-ES"/>
                <w14:ligatures w14:val="standardContextual"/>
              </w:rPr>
              <w:tab/>
            </w:r>
            <w:r w:rsidRPr="00D42D12">
              <w:rPr>
                <w:rStyle w:val="Hipervnculo"/>
                <w:noProof/>
              </w:rPr>
              <w:t>Operación y Mantenimiento</w:t>
            </w:r>
            <w:r>
              <w:rPr>
                <w:noProof/>
                <w:webHidden/>
              </w:rPr>
              <w:tab/>
            </w:r>
            <w:r>
              <w:rPr>
                <w:noProof/>
                <w:webHidden/>
              </w:rPr>
              <w:fldChar w:fldCharType="begin"/>
            </w:r>
            <w:r>
              <w:rPr>
                <w:noProof/>
                <w:webHidden/>
              </w:rPr>
              <w:instrText xml:space="preserve"> PAGEREF _Toc198649948 \h </w:instrText>
            </w:r>
            <w:r>
              <w:rPr>
                <w:noProof/>
                <w:webHidden/>
              </w:rPr>
            </w:r>
            <w:r>
              <w:rPr>
                <w:noProof/>
                <w:webHidden/>
              </w:rPr>
              <w:fldChar w:fldCharType="separate"/>
            </w:r>
            <w:r>
              <w:rPr>
                <w:noProof/>
                <w:webHidden/>
              </w:rPr>
              <w:t>12</w:t>
            </w:r>
            <w:r>
              <w:rPr>
                <w:noProof/>
                <w:webHidden/>
              </w:rPr>
              <w:fldChar w:fldCharType="end"/>
            </w:r>
          </w:hyperlink>
        </w:p>
        <w:p w:rsidR="00967997" w:rsidRDefault="00967997" w14:paraId="5EDAB856" w14:textId="5A486635">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8649949">
            <w:r w:rsidRPr="00D42D12">
              <w:rPr>
                <w:rStyle w:val="Hipervnculo"/>
                <w:noProof/>
              </w:rPr>
              <w:t>5.7.1.</w:t>
            </w:r>
            <w:r>
              <w:rPr>
                <w:rFonts w:asciiTheme="minorHAnsi" w:hAnsiTheme="minorHAnsi" w:cstheme="minorBidi"/>
                <w:noProof/>
                <w:kern w:val="2"/>
                <w:szCs w:val="24"/>
                <w:lang w:val="es-ES"/>
                <w14:ligatures w14:val="standardContextual"/>
              </w:rPr>
              <w:tab/>
            </w:r>
            <w:r w:rsidRPr="00D42D12">
              <w:rPr>
                <w:rStyle w:val="Hipervnculo"/>
                <w:noProof/>
              </w:rPr>
              <w:t>Plan de mantenimiento</w:t>
            </w:r>
            <w:r>
              <w:rPr>
                <w:noProof/>
                <w:webHidden/>
              </w:rPr>
              <w:tab/>
            </w:r>
            <w:r>
              <w:rPr>
                <w:noProof/>
                <w:webHidden/>
              </w:rPr>
              <w:fldChar w:fldCharType="begin"/>
            </w:r>
            <w:r>
              <w:rPr>
                <w:noProof/>
                <w:webHidden/>
              </w:rPr>
              <w:instrText xml:space="preserve"> PAGEREF _Toc198649949 \h </w:instrText>
            </w:r>
            <w:r>
              <w:rPr>
                <w:noProof/>
                <w:webHidden/>
              </w:rPr>
            </w:r>
            <w:r>
              <w:rPr>
                <w:noProof/>
                <w:webHidden/>
              </w:rPr>
              <w:fldChar w:fldCharType="separate"/>
            </w:r>
            <w:r>
              <w:rPr>
                <w:noProof/>
                <w:webHidden/>
              </w:rPr>
              <w:t>13</w:t>
            </w:r>
            <w:r>
              <w:rPr>
                <w:noProof/>
                <w:webHidden/>
              </w:rPr>
              <w:fldChar w:fldCharType="end"/>
            </w:r>
          </w:hyperlink>
        </w:p>
        <w:p w:rsidR="00967997" w:rsidRDefault="00967997" w14:paraId="07DEA8F1" w14:textId="77CD351F">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649950">
            <w:r w:rsidRPr="00D42D12">
              <w:rPr>
                <w:rStyle w:val="Hipervnculo"/>
                <w:noProof/>
              </w:rPr>
              <w:t>6.</w:t>
            </w:r>
            <w:r>
              <w:rPr>
                <w:rFonts w:asciiTheme="minorHAnsi" w:hAnsiTheme="minorHAnsi" w:cstheme="minorBidi"/>
                <w:noProof/>
                <w:kern w:val="2"/>
                <w:szCs w:val="24"/>
                <w:lang w:val="es-ES"/>
                <w14:ligatures w14:val="standardContextual"/>
              </w:rPr>
              <w:tab/>
            </w:r>
            <w:r w:rsidRPr="00D42D12">
              <w:rPr>
                <w:rStyle w:val="Hipervnculo"/>
                <w:noProof/>
              </w:rPr>
              <w:t>Distribución del Procedimiento</w:t>
            </w:r>
            <w:r>
              <w:rPr>
                <w:noProof/>
                <w:webHidden/>
              </w:rPr>
              <w:tab/>
            </w:r>
            <w:r>
              <w:rPr>
                <w:noProof/>
                <w:webHidden/>
              </w:rPr>
              <w:fldChar w:fldCharType="begin"/>
            </w:r>
            <w:r>
              <w:rPr>
                <w:noProof/>
                <w:webHidden/>
              </w:rPr>
              <w:instrText xml:space="preserve"> PAGEREF _Toc198649950 \h </w:instrText>
            </w:r>
            <w:r>
              <w:rPr>
                <w:noProof/>
                <w:webHidden/>
              </w:rPr>
            </w:r>
            <w:r>
              <w:rPr>
                <w:noProof/>
                <w:webHidden/>
              </w:rPr>
              <w:fldChar w:fldCharType="separate"/>
            </w:r>
            <w:r>
              <w:rPr>
                <w:noProof/>
                <w:webHidden/>
              </w:rPr>
              <w:t>13</w:t>
            </w:r>
            <w:r>
              <w:rPr>
                <w:noProof/>
                <w:webHidden/>
              </w:rPr>
              <w:fldChar w:fldCharType="end"/>
            </w:r>
          </w:hyperlink>
        </w:p>
        <w:p w:rsidR="00967997" w:rsidRDefault="00967997" w14:paraId="0403D609" w14:textId="44263FD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649951">
            <w:r w:rsidRPr="00D42D12">
              <w:rPr>
                <w:rStyle w:val="Hipervnculo"/>
                <w:noProof/>
              </w:rPr>
              <w:t>7.</w:t>
            </w:r>
            <w:r>
              <w:rPr>
                <w:rFonts w:asciiTheme="minorHAnsi" w:hAnsiTheme="minorHAnsi" w:cstheme="minorBidi"/>
                <w:noProof/>
                <w:kern w:val="2"/>
                <w:szCs w:val="24"/>
                <w:lang w:val="es-ES"/>
                <w14:ligatures w14:val="standardContextual"/>
              </w:rPr>
              <w:tab/>
            </w:r>
            <w:r w:rsidRPr="00D42D12">
              <w:rPr>
                <w:rStyle w:val="Hipervnculo"/>
                <w:noProof/>
              </w:rPr>
              <w:t>Anexos</w:t>
            </w:r>
            <w:r>
              <w:rPr>
                <w:noProof/>
                <w:webHidden/>
              </w:rPr>
              <w:tab/>
            </w:r>
            <w:r>
              <w:rPr>
                <w:noProof/>
                <w:webHidden/>
              </w:rPr>
              <w:fldChar w:fldCharType="begin"/>
            </w:r>
            <w:r>
              <w:rPr>
                <w:noProof/>
                <w:webHidden/>
              </w:rPr>
              <w:instrText xml:space="preserve"> PAGEREF _Toc198649951 \h </w:instrText>
            </w:r>
            <w:r>
              <w:rPr>
                <w:noProof/>
                <w:webHidden/>
              </w:rPr>
            </w:r>
            <w:r>
              <w:rPr>
                <w:noProof/>
                <w:webHidden/>
              </w:rPr>
              <w:fldChar w:fldCharType="separate"/>
            </w:r>
            <w:r>
              <w:rPr>
                <w:noProof/>
                <w:webHidden/>
              </w:rPr>
              <w:t>14</w:t>
            </w:r>
            <w:r>
              <w:rPr>
                <w:noProof/>
                <w:webHidden/>
              </w:rPr>
              <w:fldChar w:fldCharType="end"/>
            </w:r>
          </w:hyperlink>
        </w:p>
        <w:p w:rsidR="00967997" w:rsidRDefault="00967997" w14:paraId="2236B864" w14:textId="3F7C3B6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649952">
            <w:r w:rsidRPr="00D42D12">
              <w:rPr>
                <w:rStyle w:val="Hipervnculo"/>
                <w:noProof/>
              </w:rPr>
              <w:t>8.</w:t>
            </w:r>
            <w:r>
              <w:rPr>
                <w:rFonts w:asciiTheme="minorHAnsi" w:hAnsiTheme="minorHAnsi" w:cstheme="minorBidi"/>
                <w:noProof/>
                <w:kern w:val="2"/>
                <w:szCs w:val="24"/>
                <w:lang w:val="es-ES"/>
                <w14:ligatures w14:val="standardContextual"/>
              </w:rPr>
              <w:tab/>
            </w:r>
            <w:r w:rsidRPr="00D42D12">
              <w:rPr>
                <w:rStyle w:val="Hipervnculo"/>
                <w:noProof/>
              </w:rPr>
              <w:t>Documentación relacionada</w:t>
            </w:r>
            <w:r>
              <w:rPr>
                <w:noProof/>
                <w:webHidden/>
              </w:rPr>
              <w:tab/>
            </w:r>
            <w:r>
              <w:rPr>
                <w:noProof/>
                <w:webHidden/>
              </w:rPr>
              <w:fldChar w:fldCharType="begin"/>
            </w:r>
            <w:r>
              <w:rPr>
                <w:noProof/>
                <w:webHidden/>
              </w:rPr>
              <w:instrText xml:space="preserve"> PAGEREF _Toc198649952 \h </w:instrText>
            </w:r>
            <w:r>
              <w:rPr>
                <w:noProof/>
                <w:webHidden/>
              </w:rPr>
            </w:r>
            <w:r>
              <w:rPr>
                <w:noProof/>
                <w:webHidden/>
              </w:rPr>
              <w:fldChar w:fldCharType="separate"/>
            </w:r>
            <w:r>
              <w:rPr>
                <w:noProof/>
                <w:webHidden/>
              </w:rPr>
              <w:t>14</w:t>
            </w:r>
            <w:r>
              <w:rPr>
                <w:noProof/>
                <w:webHidden/>
              </w:rPr>
              <w:fldChar w:fldCharType="end"/>
            </w:r>
          </w:hyperlink>
        </w:p>
        <w:p w:rsidR="00967997" w:rsidRDefault="00967997" w14:paraId="284C92BF" w14:textId="65C1A9A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8649953">
            <w:r w:rsidRPr="00D42D12">
              <w:rPr>
                <w:rStyle w:val="Hipervnculo"/>
                <w:noProof/>
              </w:rPr>
              <w:t>9.</w:t>
            </w:r>
            <w:r>
              <w:rPr>
                <w:rFonts w:asciiTheme="minorHAnsi" w:hAnsiTheme="minorHAnsi" w:cstheme="minorBidi"/>
                <w:noProof/>
                <w:kern w:val="2"/>
                <w:szCs w:val="24"/>
                <w:lang w:val="es-ES"/>
                <w14:ligatures w14:val="standardContextual"/>
              </w:rPr>
              <w:tab/>
            </w:r>
            <w:r w:rsidRPr="00D42D12">
              <w:rPr>
                <w:rStyle w:val="Hipervnculo"/>
                <w:noProof/>
              </w:rPr>
              <w:t>Formación</w:t>
            </w:r>
            <w:r>
              <w:rPr>
                <w:noProof/>
                <w:webHidden/>
              </w:rPr>
              <w:tab/>
            </w:r>
            <w:r>
              <w:rPr>
                <w:noProof/>
                <w:webHidden/>
              </w:rPr>
              <w:fldChar w:fldCharType="begin"/>
            </w:r>
            <w:r>
              <w:rPr>
                <w:noProof/>
                <w:webHidden/>
              </w:rPr>
              <w:instrText xml:space="preserve"> PAGEREF _Toc198649953 \h </w:instrText>
            </w:r>
            <w:r>
              <w:rPr>
                <w:noProof/>
                <w:webHidden/>
              </w:rPr>
            </w:r>
            <w:r>
              <w:rPr>
                <w:noProof/>
                <w:webHidden/>
              </w:rPr>
              <w:fldChar w:fldCharType="separate"/>
            </w:r>
            <w:r>
              <w:rPr>
                <w:noProof/>
                <w:webHidden/>
              </w:rPr>
              <w:t>14</w:t>
            </w:r>
            <w:r>
              <w:rPr>
                <w:noProof/>
                <w:webHidden/>
              </w:rPr>
              <w:fldChar w:fldCharType="end"/>
            </w:r>
          </w:hyperlink>
        </w:p>
        <w:p w:rsidR="00967997" w:rsidRDefault="00967997" w14:paraId="1CA668A1" w14:textId="6EA207C0">
          <w:pPr>
            <w:pStyle w:val="TDC1"/>
            <w:tabs>
              <w:tab w:val="right" w:leader="dot" w:pos="9627"/>
            </w:tabs>
            <w:rPr>
              <w:rFonts w:asciiTheme="minorHAnsi" w:hAnsiTheme="minorHAnsi" w:cstheme="minorBidi"/>
              <w:noProof/>
              <w:kern w:val="2"/>
              <w:szCs w:val="24"/>
              <w:lang w:val="es-ES"/>
              <w14:ligatures w14:val="standardContextual"/>
            </w:rPr>
          </w:pPr>
          <w:hyperlink w:history="1" w:anchor="_Toc198649954">
            <w:r w:rsidRPr="00D42D12">
              <w:rPr>
                <w:rStyle w:val="Hipervnculo"/>
                <w:noProof/>
              </w:rPr>
              <w:t>Clasificación de software</w:t>
            </w:r>
            <w:r>
              <w:rPr>
                <w:noProof/>
                <w:webHidden/>
              </w:rPr>
              <w:tab/>
            </w:r>
            <w:r>
              <w:rPr>
                <w:noProof/>
                <w:webHidden/>
              </w:rPr>
              <w:fldChar w:fldCharType="begin"/>
            </w:r>
            <w:r>
              <w:rPr>
                <w:noProof/>
                <w:webHidden/>
              </w:rPr>
              <w:instrText xml:space="preserve"> PAGEREF _Toc198649954 \h </w:instrText>
            </w:r>
            <w:r>
              <w:rPr>
                <w:noProof/>
                <w:webHidden/>
              </w:rPr>
            </w:r>
            <w:r>
              <w:rPr>
                <w:noProof/>
                <w:webHidden/>
              </w:rPr>
              <w:fldChar w:fldCharType="separate"/>
            </w:r>
            <w:r>
              <w:rPr>
                <w:noProof/>
                <w:webHidden/>
              </w:rPr>
              <w:t>15</w:t>
            </w:r>
            <w:r>
              <w:rPr>
                <w:noProof/>
                <w:webHidden/>
              </w:rPr>
              <w:fldChar w:fldCharType="end"/>
            </w:r>
          </w:hyperlink>
        </w:p>
        <w:p w:rsidR="001B7AD0" w:rsidRDefault="001B7AD0" w14:paraId="71E4BE9D" w14:textId="3708A7A7">
          <w:r>
            <w:rPr>
              <w:b/>
              <w:bCs/>
            </w:rPr>
            <w:fldChar w:fldCharType="end"/>
          </w:r>
        </w:p>
      </w:sdtContent>
    </w:sdt>
    <w:p w:rsidRPr="008832D5" w:rsidR="00006FF5" w:rsidRDefault="00006FF5" w14:paraId="25EF95A7" w14:textId="77777777">
      <w:pPr>
        <w:rPr>
          <w:rFonts w:cs="Arial"/>
          <w:bCs/>
          <w:szCs w:val="24"/>
        </w:rPr>
      </w:pPr>
    </w:p>
    <w:p w:rsidRPr="008832D5" w:rsidR="00006FF5" w:rsidRDefault="00A377B9" w14:paraId="734CE93A" w14:textId="77777777">
      <w:pPr>
        <w:rPr>
          <w:rFonts w:cs="Arial"/>
          <w:bCs/>
          <w:color w:val="0083B3" w:themeColor="accent5" w:themeShade="BF"/>
          <w:szCs w:val="24"/>
        </w:rPr>
      </w:pPr>
      <w:r w:rsidRPr="008832D5">
        <w:rPr>
          <w:rFonts w:cs="Arial"/>
          <w:szCs w:val="24"/>
        </w:rPr>
        <w:br w:type="page"/>
      </w:r>
    </w:p>
    <w:p w:rsidRPr="00940CDA" w:rsidR="00006FF5" w:rsidP="00043E50" w:rsidRDefault="00A377B9" w14:paraId="5047B185" w14:textId="77777777">
      <w:pPr>
        <w:pStyle w:val="Titulo1SP"/>
      </w:pPr>
      <w:bookmarkStart w:name="_Toc198649936" w:id="0"/>
      <w:r w:rsidRPr="00940CDA">
        <w:t>Objetivo</w:t>
      </w:r>
      <w:bookmarkEnd w:id="0"/>
    </w:p>
    <w:p w:rsidRPr="008832D5" w:rsidR="00006FF5" w:rsidP="00D21AB1" w:rsidRDefault="00A377B9" w14:paraId="6972112F" w14:textId="77777777">
      <w:pPr>
        <w:rPr>
          <w:rFonts w:cs="Arial"/>
          <w:color w:val="0070C0"/>
          <w:szCs w:val="24"/>
        </w:rPr>
      </w:pPr>
      <w:r w:rsidRPr="008832D5">
        <w:rPr>
          <w:rFonts w:cs="Arial"/>
          <w:szCs w:val="24"/>
        </w:rPr>
        <w:t xml:space="preserve">El objetivo del presente procedimiento es </w:t>
      </w:r>
      <w:r w:rsidRPr="008832D5" w:rsidR="00D21AB1">
        <w:rPr>
          <w:rFonts w:cs="Arial"/>
          <w:szCs w:val="24"/>
        </w:rPr>
        <w:t xml:space="preserve">describir el proceso del Ciclo de Vida de Desarrollo de Sistemas Informatizados, en adelante, SDLC, </w:t>
      </w:r>
      <w:r w:rsidRPr="008832D5" w:rsidR="00D21AB1">
        <w:rPr>
          <w:rFonts w:cs="Arial"/>
          <w:i/>
          <w:szCs w:val="24"/>
        </w:rPr>
        <w:t>en inglés</w:t>
      </w:r>
      <w:r w:rsidRPr="008832D5" w:rsidR="00D21AB1">
        <w:rPr>
          <w:rFonts w:cs="Arial"/>
          <w:szCs w:val="24"/>
        </w:rPr>
        <w:t xml:space="preserve">, Software Development Lyfe Cycle, incluyendo el ciclo de vida de validación de software, en </w:t>
      </w:r>
      <w:r w:rsidR="008832D5">
        <w:rPr>
          <w:rFonts w:cs="Arial"/>
          <w:szCs w:val="24"/>
        </w:rPr>
        <w:t>Spika Tech, adelante SPIKA.</w:t>
      </w:r>
      <w:r w:rsidRPr="008832D5" w:rsidR="00D21AB1">
        <w:rPr>
          <w:rFonts w:cs="Arial"/>
          <w:szCs w:val="24"/>
        </w:rPr>
        <w:t xml:space="preserve">. </w:t>
      </w:r>
    </w:p>
    <w:p w:rsidRPr="00940CDA" w:rsidR="00006FF5" w:rsidP="00043E50" w:rsidRDefault="00A377B9" w14:paraId="1649C514" w14:textId="77777777">
      <w:pPr>
        <w:pStyle w:val="Titulo1SP"/>
      </w:pPr>
      <w:bookmarkStart w:name="_Toc198649937" w:id="1"/>
      <w:r w:rsidRPr="00940CDA">
        <w:t>Alcance</w:t>
      </w:r>
      <w:bookmarkEnd w:id="1"/>
    </w:p>
    <w:p w:rsidRPr="008832D5" w:rsidR="00006FF5" w:rsidRDefault="00D21AB1" w14:paraId="271A4AA3" w14:textId="77777777">
      <w:pPr>
        <w:rPr>
          <w:rFonts w:cs="Arial"/>
          <w:szCs w:val="24"/>
        </w:rPr>
      </w:pPr>
      <w:r w:rsidRPr="008832D5">
        <w:rPr>
          <w:rFonts w:cs="Arial"/>
          <w:szCs w:val="24"/>
        </w:rPr>
        <w:t xml:space="preserve">Este proceso SDLC se aplica al software desarrollad en </w:t>
      </w:r>
      <w:r w:rsidR="008832D5">
        <w:rPr>
          <w:rFonts w:cs="Arial"/>
          <w:szCs w:val="24"/>
        </w:rPr>
        <w:t>Spika</w:t>
      </w:r>
      <w:r w:rsidRPr="008832D5" w:rsidR="00270D78">
        <w:rPr>
          <w:rFonts w:cs="Arial"/>
          <w:szCs w:val="24"/>
        </w:rPr>
        <w:t xml:space="preserve"> con el fin de cumplir con las reglamentaciones aplicables a los productos sanitarios, así como con los requisitos de los clientes, con la finalidad, de que el usuario obtenga los requisitos planteados. De esta manera dar conformidad al sistema de calidad de </w:t>
      </w:r>
      <w:r w:rsidR="008832D5">
        <w:rPr>
          <w:rFonts w:cs="Arial"/>
          <w:szCs w:val="24"/>
        </w:rPr>
        <w:t>Spika</w:t>
      </w:r>
      <w:r w:rsidRPr="008832D5" w:rsidR="00270D78">
        <w:rPr>
          <w:rFonts w:cs="Arial"/>
          <w:szCs w:val="24"/>
        </w:rPr>
        <w:t>.</w:t>
      </w:r>
    </w:p>
    <w:p w:rsidRPr="00940CDA" w:rsidR="00006FF5" w:rsidP="00043E50" w:rsidRDefault="00A377B9" w14:paraId="4F8710FE" w14:textId="77777777">
      <w:pPr>
        <w:pStyle w:val="Titulo1SP"/>
      </w:pPr>
      <w:r w:rsidRPr="00940CDA">
        <w:t xml:space="preserve"> </w:t>
      </w:r>
      <w:bookmarkStart w:name="_Toc198649938" w:id="2"/>
      <w:r w:rsidRPr="00940CDA">
        <w:t>Responsabilidades y Departamentos afectados</w:t>
      </w:r>
      <w:bookmarkEnd w:id="2"/>
    </w:p>
    <w:p w:rsidRPr="008832D5" w:rsidR="00E7790E" w:rsidRDefault="00E7790E" w14:paraId="0BA3D0F8" w14:textId="0DA1BBB0">
      <w:pPr>
        <w:rPr>
          <w:rFonts w:cs="Arial"/>
          <w:szCs w:val="24"/>
        </w:rPr>
      </w:pPr>
      <w:r w:rsidRPr="008832D5">
        <w:rPr>
          <w:rFonts w:cs="Arial"/>
          <w:szCs w:val="24"/>
        </w:rPr>
        <w:t>El departamento de</w:t>
      </w:r>
      <w:r w:rsidR="00495026">
        <w:rPr>
          <w:rFonts w:cs="Arial"/>
          <w:szCs w:val="24"/>
        </w:rPr>
        <w:t xml:space="preserve"> investigación y desarrollo </w:t>
      </w:r>
      <w:r w:rsidRPr="008832D5">
        <w:rPr>
          <w:rFonts w:cs="Arial"/>
          <w:szCs w:val="24"/>
        </w:rPr>
        <w:t xml:space="preserve">es el encargado de gestionar y documentar el ciclo de vida de los sistemas desarrollado por </w:t>
      </w:r>
      <w:r w:rsidR="008832D5">
        <w:rPr>
          <w:rFonts w:cs="Arial"/>
          <w:szCs w:val="24"/>
        </w:rPr>
        <w:t>Spika</w:t>
      </w:r>
      <w:r w:rsidRPr="008832D5">
        <w:rPr>
          <w:rFonts w:cs="Arial"/>
          <w:szCs w:val="24"/>
        </w:rPr>
        <w:t>.</w:t>
      </w:r>
    </w:p>
    <w:p w:rsidR="00E7790E" w:rsidP="00E7790E" w:rsidRDefault="00E7790E" w14:paraId="269474C4" w14:textId="77777777">
      <w:pPr>
        <w:rPr>
          <w:szCs w:val="24"/>
        </w:rPr>
      </w:pPr>
      <w:r w:rsidRPr="008832D5">
        <w:rPr>
          <w:szCs w:val="24"/>
        </w:rPr>
        <w:t xml:space="preserve">El Técnico Responsable es el encargado de supervisar la gestión de los documentos generados, así como custodiarlos y mantener las copias. Será también el encargado de supervisar el cumplimiento de este procedimiento. </w:t>
      </w:r>
    </w:p>
    <w:p w:rsidR="00E7790E" w:rsidP="00A108CE" w:rsidRDefault="00E7790E" w14:paraId="70A182EA" w14:textId="4FCABC66">
      <w:pPr>
        <w:spacing w:after="0" w:line="240" w:lineRule="auto"/>
        <w:jc w:val="left"/>
        <w:rPr>
          <w:szCs w:val="24"/>
        </w:rPr>
      </w:pPr>
      <w:r w:rsidRPr="008832D5">
        <w:rPr>
          <w:szCs w:val="24"/>
        </w:rPr>
        <w:t>Los departamentos afectados son:</w:t>
      </w:r>
    </w:p>
    <w:p w:rsidRPr="008832D5" w:rsidR="00A108CE" w:rsidP="00A108CE" w:rsidRDefault="00A108CE" w14:paraId="3B0DC8FD" w14:textId="77777777">
      <w:pPr>
        <w:spacing w:after="0" w:line="240" w:lineRule="auto"/>
        <w:jc w:val="left"/>
        <w:rPr>
          <w:szCs w:val="24"/>
        </w:rPr>
      </w:pPr>
    </w:p>
    <w:tbl>
      <w:tblPr>
        <w:tblW w:w="0" w:type="auto"/>
        <w:jc w:val="center"/>
        <w:tblLook w:val="04A0" w:firstRow="1" w:lastRow="0" w:firstColumn="1" w:lastColumn="0" w:noHBand="0" w:noVBand="1"/>
      </w:tblPr>
      <w:tblGrid>
        <w:gridCol w:w="3209"/>
        <w:gridCol w:w="1604"/>
        <w:gridCol w:w="1605"/>
      </w:tblGrid>
      <w:tr w:rsidRPr="0019630B" w:rsidR="0019630B" w:rsidTr="7BF184B4" w14:paraId="0E2B8696"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19630B" w:rsidR="0019630B" w:rsidP="007C1A5A" w:rsidRDefault="0019630B" w14:paraId="30BE0D83" w14:textId="77777777">
            <w:pPr>
              <w:pStyle w:val="Cabeceraypie"/>
            </w:pPr>
            <w:r w:rsidRPr="0019630B">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19630B" w:rsidR="0019630B" w:rsidP="007C1A5A" w:rsidRDefault="0019630B" w14:paraId="0619284B" w14:textId="77777777">
            <w:pPr>
              <w:pStyle w:val="Cabeceraypie"/>
            </w:pPr>
            <w:r w:rsidRPr="0019630B">
              <w:t>Aplica</w:t>
            </w:r>
          </w:p>
        </w:tc>
      </w:tr>
      <w:tr w:rsidRPr="0019630B" w:rsidR="0019630B" w:rsidTr="7BF184B4" w14:paraId="453FF012" w14:textId="77777777">
        <w:trPr>
          <w:trHeight w:val="92"/>
          <w:jc w:val="center"/>
        </w:trPr>
        <w:tc>
          <w:tcPr>
            <w:tcW w:w="0" w:type="auto"/>
            <w:vMerge/>
            <w:tcBorders/>
            <w:tcMar/>
            <w:vAlign w:val="center"/>
            <w:hideMark/>
          </w:tcPr>
          <w:p w:rsidRPr="0019630B" w:rsidR="0019630B" w:rsidP="007C1A5A" w:rsidRDefault="0019630B" w14:paraId="36D6EAF4" w14:textId="77777777">
            <w:pPr>
              <w:pStyle w:val="Cabeceraypie"/>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19630B" w:rsidR="0019630B" w:rsidP="007C1A5A" w:rsidRDefault="0019630B" w14:paraId="6E0070E6" w14:textId="77777777">
            <w:pPr>
              <w:pStyle w:val="Cabeceraypie"/>
            </w:pPr>
            <w:r w:rsidRPr="0019630B">
              <w:t>Si</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19630B" w:rsidR="0019630B" w:rsidP="007C1A5A" w:rsidRDefault="0019630B" w14:paraId="21F814BA" w14:textId="77777777">
            <w:pPr>
              <w:pStyle w:val="Cabeceraypie"/>
            </w:pPr>
            <w:r w:rsidRPr="0019630B">
              <w:t>No</w:t>
            </w:r>
          </w:p>
        </w:tc>
      </w:tr>
      <w:tr w:rsidRPr="0019630B" w:rsidR="0019630B" w:rsidTr="7BF184B4" w14:paraId="0651B0BE"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9630B" w:rsidR="0019630B" w:rsidP="007C1A5A" w:rsidRDefault="0019630B" w14:paraId="40E9CDD6" w14:textId="77777777">
            <w:pPr>
              <w:pStyle w:val="Cabeceraypie"/>
            </w:pPr>
            <w:r w:rsidRPr="0019630B">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8340032"/>
              <w14:checkbox>
                <w14:checked w14:val="1"/>
                <w14:checkedState w14:val="2612" w14:font="MS Gothic"/>
                <w14:uncheckedState w14:val="2610" w14:font="MS Gothic"/>
              </w14:checkbox>
            </w:sdtPr>
            <w:sdtEndPr>
              <w:rPr>
                <w:lang w:val="es-ES"/>
              </w:rPr>
            </w:sdtEndPr>
            <w:sdtContent>
              <w:p w:rsidRPr="0019630B" w:rsidR="0019630B" w:rsidP="007C1A5A" w:rsidRDefault="0019630B" w14:paraId="648A68C6" w14:textId="77777777">
                <w:pPr>
                  <w:pStyle w:val="Cabeceraypie"/>
                  <w:rPr>
                    <w:lang w:val="es-ES"/>
                  </w:rPr>
                </w:pPr>
                <w:r w:rsidRPr="0019630B">
                  <w:rPr>
                    <w:rFonts w:ascii="Segoe UI Symbol" w:hAnsi="Segoe UI Symbol" w:cs="Segoe UI Symbol"/>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324130376"/>
              <w14:checkbox>
                <w14:checked w14:val="0"/>
                <w14:checkedState w14:val="2612" w14:font="MS Gothic"/>
                <w14:uncheckedState w14:val="2610" w14:font="MS Gothic"/>
              </w14:checkbox>
            </w:sdtPr>
            <w:sdtEndPr>
              <w:rPr>
                <w:lang w:val="es-ES"/>
              </w:rPr>
            </w:sdtEndPr>
            <w:sdtContent>
              <w:p w:rsidRPr="0019630B" w:rsidR="0019630B" w:rsidP="007C1A5A" w:rsidRDefault="0019630B" w14:paraId="2CE2728F" w14:textId="77777777">
                <w:pPr>
                  <w:pStyle w:val="Cabeceraypie"/>
                  <w:rPr>
                    <w:lang w:val="es-ES"/>
                  </w:rPr>
                </w:pPr>
                <w:r w:rsidRPr="0019630B">
                  <w:rPr>
                    <w:rFonts w:ascii="Segoe UI Symbol" w:hAnsi="Segoe UI Symbol" w:cs="Segoe UI Symbol"/>
                    <w:lang w:val="es-ES"/>
                  </w:rPr>
                  <w:t>☐</w:t>
                </w:r>
              </w:p>
            </w:sdtContent>
          </w:sdt>
        </w:tc>
      </w:tr>
      <w:tr w:rsidRPr="0019630B" w:rsidR="007C1A5A" w:rsidTr="7BF184B4" w14:paraId="7F61AEF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19630B" w:rsidR="007C1A5A" w:rsidP="007C1A5A" w:rsidRDefault="007C1A5A" w14:paraId="51773910" w14:textId="5EB6A1B6">
            <w:pPr>
              <w:pStyle w:val="Cabeceraypie"/>
            </w:pPr>
            <w:r>
              <w:t>Medio 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EndPr>
              <w:rPr>
                <w:lang w:eastAsia="de-DE"/>
              </w:rPr>
            </w:sdtEndPr>
            <w:sdtContent>
              <w:p w:rsidR="007C1A5A" w:rsidP="007C1A5A" w:rsidRDefault="007C1A5A" w14:paraId="65D4F8C5" w14:textId="3C444DCE">
                <w:pPr>
                  <w:pStyle w:val="Cabeceraypie"/>
                  <w:rPr>
                    <w:lang w:val="es-ES"/>
                  </w:rPr>
                </w:pPr>
                <w:r w:rsidRPr="7BF184B4" w:rsidR="061A90CA">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EndPr>
              <w:rPr>
                <w:lang w:eastAsia="de-DE"/>
              </w:rPr>
            </w:sdtEndPr>
            <w:sdtContent>
              <w:p w:rsidR="007C1A5A" w:rsidP="007C1A5A" w:rsidRDefault="007C1A5A" w14:paraId="3658953A" w14:textId="4E615455">
                <w:pPr>
                  <w:pStyle w:val="Cabeceraypie"/>
                  <w:rPr>
                    <w:lang w:val="es-ES"/>
                  </w:rPr>
                </w:pPr>
                <w:r>
                  <w:rPr>
                    <w:rFonts w:hint="eastAsia" w:ascii="MS Gothic" w:hAnsi="MS Gothic" w:eastAsia="MS Gothic"/>
                    <w:lang w:val="de-DE"/>
                  </w:rPr>
                  <w:t>☐</w:t>
                </w:r>
              </w:p>
            </w:sdtContent>
          </w:sdt>
        </w:tc>
      </w:tr>
      <w:tr w:rsidRPr="0019630B" w:rsidR="0019630B" w:rsidTr="7BF184B4" w14:paraId="5902F372"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9630B" w:rsidR="0019630B" w:rsidP="007C1A5A" w:rsidRDefault="0019630B" w14:paraId="06F625DE" w14:textId="77777777">
            <w:pPr>
              <w:pStyle w:val="Cabeceraypie"/>
            </w:pPr>
            <w:r w:rsidRPr="0019630B">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1158533838"/>
              <w14:checkbox>
                <w14:checked w14:val="1"/>
                <w14:checkedState w14:val="2612" w14:font="MS Gothic"/>
                <w14:uncheckedState w14:val="2610" w14:font="MS Gothic"/>
              </w14:checkbox>
            </w:sdtPr>
            <w:sdtEndPr>
              <w:rPr>
                <w:lang w:val="es-ES"/>
              </w:rPr>
            </w:sdtEndPr>
            <w:sdtContent>
              <w:p w:rsidRPr="0019630B" w:rsidR="0019630B" w:rsidP="007C1A5A" w:rsidRDefault="0019630B" w14:paraId="2C177C02" w14:textId="77777777">
                <w:pPr>
                  <w:pStyle w:val="Cabeceraypie"/>
                  <w:rPr>
                    <w:lang w:val="es-ES"/>
                  </w:rPr>
                </w:pPr>
                <w:r w:rsidRPr="0019630B">
                  <w:rPr>
                    <w:rFonts w:ascii="Segoe UI Symbol" w:hAnsi="Segoe UI Symbol" w:cs="Segoe UI Symbol"/>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943656904"/>
              <w14:checkbox>
                <w14:checked w14:val="0"/>
                <w14:checkedState w14:val="2612" w14:font="MS Gothic"/>
                <w14:uncheckedState w14:val="2610" w14:font="MS Gothic"/>
              </w14:checkbox>
            </w:sdtPr>
            <w:sdtEndPr>
              <w:rPr>
                <w:lang w:val="es-ES"/>
              </w:rPr>
            </w:sdtEndPr>
            <w:sdtContent>
              <w:p w:rsidRPr="0019630B" w:rsidR="0019630B" w:rsidP="007C1A5A" w:rsidRDefault="0019630B" w14:paraId="1BFD21B6" w14:textId="77777777">
                <w:pPr>
                  <w:pStyle w:val="Cabeceraypie"/>
                  <w:rPr>
                    <w:lang w:val="es-ES"/>
                  </w:rPr>
                </w:pPr>
                <w:r w:rsidRPr="0019630B">
                  <w:rPr>
                    <w:rFonts w:ascii="Segoe UI Symbol" w:hAnsi="Segoe UI Symbol" w:cs="Segoe UI Symbol"/>
                    <w:lang w:val="es-ES"/>
                  </w:rPr>
                  <w:t>☐</w:t>
                </w:r>
              </w:p>
            </w:sdtContent>
          </w:sdt>
        </w:tc>
      </w:tr>
      <w:tr w:rsidRPr="0019630B" w:rsidR="0019630B" w:rsidTr="7BF184B4" w14:paraId="4593734B"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9630B" w:rsidR="0019630B" w:rsidP="007C1A5A" w:rsidRDefault="0019630B" w14:paraId="61423C52" w14:textId="77777777">
            <w:pPr>
              <w:pStyle w:val="Cabeceraypie"/>
            </w:pPr>
            <w:r w:rsidRPr="0019630B">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1359894160"/>
              <w14:checkbox>
                <w14:checked w14:val="1"/>
                <w14:checkedState w14:val="2612" w14:font="MS Gothic"/>
                <w14:uncheckedState w14:val="2610" w14:font="MS Gothic"/>
              </w14:checkbox>
            </w:sdtPr>
            <w:sdtEndPr>
              <w:rPr>
                <w:lang w:val="es-ES"/>
              </w:rPr>
            </w:sdtEndPr>
            <w:sdtContent>
              <w:p w:rsidRPr="0019630B" w:rsidR="0019630B" w:rsidP="007C1A5A" w:rsidRDefault="0019630B" w14:paraId="451102CF" w14:textId="77777777">
                <w:pPr>
                  <w:pStyle w:val="Cabeceraypie"/>
                  <w:rPr>
                    <w:lang w:val="es-ES"/>
                  </w:rPr>
                </w:pPr>
                <w:r w:rsidRPr="0019630B">
                  <w:rPr>
                    <w:rFonts w:ascii="Segoe UI Symbol" w:hAnsi="Segoe UI Symbol" w:cs="Segoe UI Symbol"/>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1937669483"/>
              <w14:checkbox>
                <w14:checked w14:val="0"/>
                <w14:checkedState w14:val="2612" w14:font="MS Gothic"/>
                <w14:uncheckedState w14:val="2610" w14:font="MS Gothic"/>
              </w14:checkbox>
            </w:sdtPr>
            <w:sdtEndPr>
              <w:rPr>
                <w:lang w:val="es-ES"/>
              </w:rPr>
            </w:sdtEndPr>
            <w:sdtContent>
              <w:p w:rsidRPr="0019630B" w:rsidR="0019630B" w:rsidP="007C1A5A" w:rsidRDefault="0019630B" w14:paraId="38A5A40E" w14:textId="77777777">
                <w:pPr>
                  <w:pStyle w:val="Cabeceraypie"/>
                  <w:rPr>
                    <w:lang w:val="es-ES"/>
                  </w:rPr>
                </w:pPr>
                <w:r w:rsidRPr="0019630B">
                  <w:rPr>
                    <w:rFonts w:ascii="Segoe UI Symbol" w:hAnsi="Segoe UI Symbol" w:cs="Segoe UI Symbol"/>
                    <w:lang w:val="es-ES"/>
                  </w:rPr>
                  <w:t>☐</w:t>
                </w:r>
              </w:p>
            </w:sdtContent>
          </w:sdt>
        </w:tc>
      </w:tr>
      <w:tr w:rsidRPr="0019630B" w:rsidR="0019630B" w:rsidTr="7BF184B4" w14:paraId="0C92668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9630B" w:rsidR="0019630B" w:rsidP="007C1A5A" w:rsidRDefault="0019630B" w14:paraId="44BAE5A7" w14:textId="77777777">
            <w:pPr>
              <w:pStyle w:val="Cabeceraypie"/>
            </w:pPr>
            <w:r w:rsidRPr="0019630B">
              <w:t>Investigación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347525103"/>
              <w14:checkbox>
                <w14:checked w14:val="1"/>
                <w14:checkedState w14:val="2612" w14:font="MS Gothic"/>
                <w14:uncheckedState w14:val="2610" w14:font="MS Gothic"/>
              </w14:checkbox>
            </w:sdtPr>
            <w:sdtEndPr>
              <w:rPr>
                <w:lang w:val="es-ES"/>
              </w:rPr>
            </w:sdtEndPr>
            <w:sdtContent>
              <w:p w:rsidRPr="0019630B" w:rsidR="0019630B" w:rsidP="007C1A5A" w:rsidRDefault="0019630B" w14:paraId="5109169A" w14:textId="77777777">
                <w:pPr>
                  <w:pStyle w:val="Cabeceraypie"/>
                  <w:rPr>
                    <w:lang w:val="es-ES"/>
                  </w:rPr>
                </w:pPr>
                <w:r w:rsidRPr="0019630B">
                  <w:rPr>
                    <w:rFonts w:ascii="Segoe UI Symbol" w:hAnsi="Segoe UI Symbol" w:cs="Segoe UI Symbol"/>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1943108799"/>
              <w14:checkbox>
                <w14:checked w14:val="0"/>
                <w14:checkedState w14:val="2612" w14:font="MS Gothic"/>
                <w14:uncheckedState w14:val="2610" w14:font="MS Gothic"/>
              </w14:checkbox>
            </w:sdtPr>
            <w:sdtEndPr>
              <w:rPr>
                <w:lang w:val="es-ES"/>
              </w:rPr>
            </w:sdtEndPr>
            <w:sdtContent>
              <w:p w:rsidRPr="0019630B" w:rsidR="0019630B" w:rsidP="007C1A5A" w:rsidRDefault="0019630B" w14:paraId="64B4F11A" w14:textId="77777777">
                <w:pPr>
                  <w:pStyle w:val="Cabeceraypie"/>
                  <w:rPr>
                    <w:lang w:val="es-ES"/>
                  </w:rPr>
                </w:pPr>
                <w:r w:rsidRPr="0019630B">
                  <w:rPr>
                    <w:rFonts w:ascii="Segoe UI Symbol" w:hAnsi="Segoe UI Symbol" w:cs="Segoe UI Symbol"/>
                    <w:lang w:val="es-ES"/>
                  </w:rPr>
                  <w:t>☐</w:t>
                </w:r>
              </w:p>
            </w:sdtContent>
          </w:sdt>
        </w:tc>
      </w:tr>
      <w:tr w:rsidRPr="0019630B" w:rsidR="0019630B" w:rsidTr="7BF184B4" w14:paraId="55FC6871"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9630B" w:rsidR="0019630B" w:rsidP="007C1A5A" w:rsidRDefault="0019630B" w14:paraId="677370ED" w14:textId="77777777">
            <w:pPr>
              <w:pStyle w:val="Cabeceraypie"/>
            </w:pPr>
            <w:r w:rsidRPr="0019630B">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78208355"/>
              <w14:checkbox>
                <w14:checked w14:val="1"/>
                <w14:checkedState w14:val="2612" w14:font="MS Gothic"/>
                <w14:uncheckedState w14:val="2610" w14:font="MS Gothic"/>
              </w14:checkbox>
            </w:sdtPr>
            <w:sdtEndPr/>
            <w:sdtContent>
              <w:p w:rsidRPr="0019630B" w:rsidR="0019630B" w:rsidP="007C1A5A" w:rsidRDefault="0019630B" w14:paraId="52C01CEC" w14:textId="77777777">
                <w:pPr>
                  <w:pStyle w:val="Cabeceraypie"/>
                </w:pPr>
                <w:r w:rsidRPr="0019630B">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66226834"/>
              <w14:checkbox>
                <w14:checked w14:val="0"/>
                <w14:checkedState w14:val="2612" w14:font="MS Gothic"/>
                <w14:uncheckedState w14:val="2610" w14:font="MS Gothic"/>
              </w14:checkbox>
            </w:sdtPr>
            <w:sdtEndPr/>
            <w:sdtContent>
              <w:p w:rsidRPr="0019630B" w:rsidR="0019630B" w:rsidP="007C1A5A" w:rsidRDefault="0019630B" w14:paraId="2F2267FF" w14:textId="77777777">
                <w:pPr>
                  <w:pStyle w:val="Cabeceraypie"/>
                </w:pPr>
                <w:r w:rsidRPr="0019630B">
                  <w:rPr>
                    <w:rFonts w:ascii="Segoe UI Symbol" w:hAnsi="Segoe UI Symbol" w:cs="Segoe UI Symbol"/>
                  </w:rPr>
                  <w:t>☐</w:t>
                </w:r>
              </w:p>
            </w:sdtContent>
          </w:sdt>
        </w:tc>
      </w:tr>
      <w:tr w:rsidRPr="0019630B" w:rsidR="007C1A5A" w:rsidTr="7BF184B4" w14:paraId="1C938604"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19630B" w:rsidR="007C1A5A" w:rsidP="007C1A5A" w:rsidRDefault="007C1A5A" w14:paraId="5A4027D1" w14:textId="5D36BB8F">
            <w:pPr>
              <w:pStyle w:val="Cabeceraypie"/>
            </w:pPr>
            <w: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274852748"/>
              <w14:checkbox>
                <w14:checked w14:val="1"/>
                <w14:checkedState w14:val="2612" w14:font="MS Gothic"/>
                <w14:uncheckedState w14:val="2610" w14:font="MS Gothic"/>
              </w14:checkbox>
            </w:sdtPr>
            <w:sdtEndPr>
              <w:rPr>
                <w:lang w:eastAsia="de-DE"/>
              </w:rPr>
            </w:sdtEndPr>
            <w:sdtContent>
              <w:p w:rsidR="007C1A5A" w:rsidP="007C1A5A" w:rsidRDefault="007C1A5A" w14:paraId="6A44532A" w14:textId="710A6663">
                <w:pPr>
                  <w:pStyle w:val="Cabeceraypie"/>
                </w:pPr>
                <w:r w:rsidRPr="7BF184B4" w:rsidR="2B1F42D6">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892187198"/>
              <w14:checkbox>
                <w14:checked w14:val="0"/>
                <w14:checkedState w14:val="2612" w14:font="MS Gothic"/>
                <w14:uncheckedState w14:val="2610" w14:font="MS Gothic"/>
              </w14:checkbox>
            </w:sdtPr>
            <w:sdtEndPr>
              <w:rPr>
                <w:lang w:eastAsia="de-DE"/>
              </w:rPr>
            </w:sdtEndPr>
            <w:sdtContent>
              <w:p w:rsidR="007C1A5A" w:rsidP="007C1A5A" w:rsidRDefault="007C1A5A" w14:paraId="5A377515" w14:textId="1F4E80AB">
                <w:pPr>
                  <w:pStyle w:val="Cabeceraypie"/>
                </w:pPr>
                <w:r>
                  <w:rPr>
                    <w:rFonts w:hint="eastAsia" w:ascii="MS Gothic" w:hAnsi="MS Gothic" w:eastAsia="MS Gothic"/>
                    <w:lang w:val="de-DE"/>
                  </w:rPr>
                  <w:t>☐</w:t>
                </w:r>
              </w:p>
            </w:sdtContent>
          </w:sdt>
        </w:tc>
      </w:tr>
    </w:tbl>
    <w:p w:rsidRPr="008832D5" w:rsidR="00E7790E" w:rsidP="008832D5" w:rsidRDefault="00E7790E" w14:paraId="094275D7" w14:textId="77777777">
      <w:pPr>
        <w:jc w:val="right"/>
      </w:pPr>
    </w:p>
    <w:p w:rsidRPr="00940CDA" w:rsidR="00006FF5" w:rsidP="00043E50" w:rsidRDefault="00A377B9" w14:paraId="55AF6709" w14:textId="77777777">
      <w:pPr>
        <w:pStyle w:val="Titulo1SP"/>
      </w:pPr>
      <w:bookmarkStart w:name="_Toc198649939" w:id="3"/>
      <w:r w:rsidRPr="00940CDA">
        <w:t>Definiciones y Acrónimos</w:t>
      </w:r>
      <w:bookmarkEnd w:id="3"/>
    </w:p>
    <w:p w:rsidRPr="008832D5" w:rsidR="007F12A9" w:rsidP="00043E50" w:rsidRDefault="007F12A9" w14:paraId="4510AB5F" w14:textId="77777777">
      <w:pPr>
        <w:pStyle w:val="Listavietas1"/>
      </w:pPr>
      <w:r w:rsidRPr="008832D5">
        <w:rPr>
          <w:u w:val="single"/>
        </w:rPr>
        <w:t>Elemento software</w:t>
      </w:r>
      <w:r w:rsidRPr="008832D5">
        <w:t>: cualquier parte identificable de un programa de ordenador, por ejemplo, código fuente, código objeto, código de control, datos de control, o un conjunto de estos elementos.</w:t>
      </w:r>
    </w:p>
    <w:p w:rsidRPr="008832D5" w:rsidR="007F12A9" w:rsidP="00043E50" w:rsidRDefault="007F12A9" w14:paraId="2B8B32F4" w14:textId="77777777">
      <w:pPr>
        <w:pStyle w:val="Listavietas1"/>
      </w:pPr>
      <w:r w:rsidRPr="008832D5">
        <w:rPr>
          <w:u w:val="single"/>
        </w:rPr>
        <w:t>Liberación</w:t>
      </w:r>
      <w:r w:rsidRPr="008832D5">
        <w:t xml:space="preserve"> (reléase): versión particular de un elemento de configuración que es puesto a disposición para un propósito específico.</w:t>
      </w:r>
    </w:p>
    <w:p w:rsidRPr="00BC1CA3" w:rsidR="007F12A9" w:rsidP="00043E50" w:rsidRDefault="007F12A9" w14:paraId="162E9382" w14:textId="77777777">
      <w:pPr>
        <w:pStyle w:val="Listavietas1"/>
        <w:rPr>
          <w:lang w:val="en-GB"/>
        </w:rPr>
      </w:pPr>
      <w:r w:rsidRPr="00BC1CA3">
        <w:rPr>
          <w:u w:val="single"/>
          <w:lang w:val="en-GB"/>
        </w:rPr>
        <w:t xml:space="preserve">SDLC: Software Development Lyfe Cycle. </w:t>
      </w:r>
    </w:p>
    <w:p w:rsidRPr="008832D5" w:rsidR="00006FF5" w:rsidP="00043E50" w:rsidRDefault="00A377B9" w14:paraId="13DDA60A" w14:textId="77777777">
      <w:pPr>
        <w:pStyle w:val="Titulo1SP"/>
        <w:rPr>
          <w:rFonts w:ascii="Roboto Light" w:hAnsi="Roboto Light"/>
          <w:sz w:val="24"/>
          <w:szCs w:val="24"/>
        </w:rPr>
      </w:pPr>
      <w:bookmarkStart w:name="_Toc198649940" w:id="4"/>
      <w:r w:rsidRPr="00940CDA">
        <w:t>Procedimiento</w:t>
      </w:r>
      <w:bookmarkEnd w:id="4"/>
    </w:p>
    <w:p w:rsidRPr="008832D5" w:rsidR="00006FF5" w:rsidP="00043E50" w:rsidRDefault="00270D78" w14:paraId="39378FDF" w14:textId="77777777">
      <w:pPr>
        <w:pStyle w:val="Titulo2SP"/>
      </w:pPr>
      <w:bookmarkStart w:name="_Toc198649941" w:id="5"/>
      <w:r w:rsidRPr="008832D5">
        <w:t>Generalidades</w:t>
      </w:r>
      <w:bookmarkEnd w:id="5"/>
    </w:p>
    <w:p w:rsidRPr="008832D5" w:rsidR="00006FF5" w:rsidRDefault="00270D78" w14:paraId="2397275E" w14:textId="77777777">
      <w:pPr>
        <w:rPr>
          <w:rFonts w:cs="Arial"/>
          <w:szCs w:val="24"/>
        </w:rPr>
      </w:pPr>
      <w:r w:rsidRPr="008832D5">
        <w:rPr>
          <w:rFonts w:cs="Arial"/>
          <w:szCs w:val="24"/>
        </w:rPr>
        <w:t>Con este procedimiento se va a proporcionar controles sobre el ciclo de vida del sistema y documentación del software, se pretenden controlar los siguientes puntos:</w:t>
      </w:r>
    </w:p>
    <w:p w:rsidRPr="008832D5" w:rsidR="00270D78" w:rsidP="000C7B5B" w:rsidRDefault="00270D78" w14:paraId="78CE1451" w14:textId="77777777">
      <w:pPr>
        <w:pStyle w:val="Listavietas1"/>
      </w:pPr>
      <w:r w:rsidRPr="008832D5">
        <w:t>Configuración</w:t>
      </w:r>
    </w:p>
    <w:p w:rsidRPr="008832D5" w:rsidR="00270D78" w:rsidP="000C7B5B" w:rsidRDefault="00270D78" w14:paraId="14EE5918" w14:textId="77777777">
      <w:pPr>
        <w:pStyle w:val="Listavietas1"/>
      </w:pPr>
      <w:r w:rsidRPr="008832D5">
        <w:t>Controles de cambios</w:t>
      </w:r>
    </w:p>
    <w:p w:rsidRPr="008832D5" w:rsidR="00270D78" w:rsidP="000C7B5B" w:rsidRDefault="00270D78" w14:paraId="16DCB654" w14:textId="77777777">
      <w:pPr>
        <w:pStyle w:val="Listavietas1"/>
      </w:pPr>
      <w:r w:rsidRPr="008832D5">
        <w:t>Control de las versiones</w:t>
      </w:r>
    </w:p>
    <w:p w:rsidRPr="008832D5" w:rsidR="00270D78" w:rsidP="000C7B5B" w:rsidRDefault="00270D78" w14:paraId="2C4B685E" w14:textId="77777777">
      <w:pPr>
        <w:pStyle w:val="Listavietas1"/>
      </w:pPr>
      <w:r w:rsidRPr="008832D5">
        <w:t>Retención de los registros</w:t>
      </w:r>
    </w:p>
    <w:p w:rsidRPr="008832D5" w:rsidR="00270D78" w:rsidP="000C7B5B" w:rsidRDefault="00270D78" w14:paraId="63EFAC4C" w14:textId="77777777">
      <w:pPr>
        <w:pStyle w:val="Listavietas1"/>
      </w:pPr>
      <w:r w:rsidRPr="008832D5">
        <w:t>Gestión de la información</w:t>
      </w:r>
    </w:p>
    <w:p w:rsidRPr="008832D5" w:rsidR="00270D78" w:rsidP="000C7B5B" w:rsidRDefault="00270D78" w14:paraId="7CB1CAC1" w14:textId="77777777">
      <w:pPr>
        <w:pStyle w:val="Listavietas1"/>
      </w:pPr>
      <w:r w:rsidRPr="008832D5">
        <w:t>Gestión de las incidencias</w:t>
      </w:r>
    </w:p>
    <w:p w:rsidRPr="008832D5" w:rsidR="00270D78" w:rsidP="000C7B5B" w:rsidRDefault="00270D78" w14:paraId="4BBC4493" w14:textId="77777777">
      <w:pPr>
        <w:pStyle w:val="Listavietas1"/>
      </w:pPr>
      <w:r w:rsidRPr="008832D5">
        <w:t>Revisión periódica</w:t>
      </w:r>
    </w:p>
    <w:p w:rsidRPr="008832D5" w:rsidR="002869F4" w:rsidP="000C7B5B" w:rsidRDefault="00270D78" w14:paraId="109F9BFD" w14:textId="77777777">
      <w:pPr>
        <w:pStyle w:val="Listavietas1"/>
      </w:pPr>
      <w:r w:rsidRPr="008832D5">
        <w:t>Aprobación</w:t>
      </w:r>
      <w:r w:rsidRPr="008832D5" w:rsidR="002869F4">
        <w:t>/liberación</w:t>
      </w:r>
    </w:p>
    <w:p w:rsidRPr="008832D5" w:rsidR="002869F4" w:rsidP="002869F4" w:rsidRDefault="002869F4" w14:paraId="562FF18E" w14:textId="77777777">
      <w:pPr>
        <w:rPr>
          <w:rFonts w:cs="Arial"/>
          <w:szCs w:val="24"/>
        </w:rPr>
      </w:pPr>
      <w:r w:rsidRPr="008832D5">
        <w:rPr>
          <w:rFonts w:cs="Arial"/>
          <w:szCs w:val="24"/>
        </w:rPr>
        <w:t>En el siguiente esquema resume las fases del ciclo de vida:</w:t>
      </w:r>
    </w:p>
    <w:p w:rsidRPr="008832D5" w:rsidR="002869F4" w:rsidP="002869F4" w:rsidRDefault="002869F4" w14:paraId="0852BAB8" w14:textId="77777777">
      <w:pPr>
        <w:rPr>
          <w:rFonts w:cs="Arial"/>
          <w:szCs w:val="24"/>
        </w:rPr>
      </w:pPr>
      <w:r w:rsidRPr="008832D5">
        <w:rPr>
          <w:rFonts w:cs="Arial"/>
          <w:noProof/>
          <w:szCs w:val="24"/>
          <w:lang w:eastAsia="es-ES"/>
        </w:rPr>
        <w:drawing>
          <wp:inline distT="0" distB="0" distL="0" distR="0" wp14:anchorId="07B90F7E" wp14:editId="61940D91">
            <wp:extent cx="6119495" cy="338582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3385820"/>
                    </a:xfrm>
                    <a:prstGeom prst="rect">
                      <a:avLst/>
                    </a:prstGeom>
                  </pic:spPr>
                </pic:pic>
              </a:graphicData>
            </a:graphic>
          </wp:inline>
        </w:drawing>
      </w:r>
    </w:p>
    <w:p w:rsidRPr="008832D5" w:rsidR="00006FF5" w:rsidRDefault="00A53380" w14:paraId="68D1C80F" w14:textId="77777777">
      <w:pPr>
        <w:rPr>
          <w:rFonts w:cs="Arial"/>
          <w:szCs w:val="24"/>
        </w:rPr>
      </w:pPr>
      <w:r w:rsidRPr="008832D5">
        <w:rPr>
          <w:rFonts w:cs="Arial"/>
          <w:szCs w:val="24"/>
        </w:rPr>
        <w:t xml:space="preserve">La documentación que se genera deberá ser aprobado por un equipo que incluya representante con conocimiento de la normativa regulatoria y un representante de calidad, los cuales, deben revisar y aprobar las etapas clave del proyecto. </w:t>
      </w:r>
    </w:p>
    <w:p w:rsidRPr="008832D5" w:rsidR="00A53380" w:rsidRDefault="00A53380" w14:paraId="52F4CF86" w14:textId="77777777">
      <w:pPr>
        <w:rPr>
          <w:rFonts w:cs="Arial"/>
          <w:szCs w:val="24"/>
        </w:rPr>
      </w:pPr>
      <w:r w:rsidRPr="008832D5">
        <w:rPr>
          <w:rFonts w:cs="Arial"/>
          <w:szCs w:val="24"/>
        </w:rPr>
        <w:t>La documentación que se utilizará para implementar el proceso SDLC podrá ser la siguiente, siempre en función de la criticidad del producto:</w:t>
      </w:r>
    </w:p>
    <w:p w:rsidRPr="008832D5" w:rsidR="00A53380" w:rsidP="000C7B5B" w:rsidRDefault="00A53380" w14:paraId="14CA2CFC" w14:textId="77777777">
      <w:pPr>
        <w:pStyle w:val="Listavietas1"/>
      </w:pPr>
      <w:r w:rsidRPr="008832D5">
        <w:rPr>
          <w:b/>
        </w:rPr>
        <w:t>Plan de validación (PV):</w:t>
      </w:r>
      <w:r w:rsidRPr="008832D5">
        <w:t xml:space="preserve"> incorporará los resultados de la evaluación de riesgos y las fases de la validación</w:t>
      </w:r>
      <w:r w:rsidRPr="008832D5" w:rsidR="00056007">
        <w:t xml:space="preserve"> y su estrategia</w:t>
      </w:r>
      <w:r w:rsidRPr="008832D5">
        <w:t>, h</w:t>
      </w:r>
      <w:r w:rsidRPr="008832D5" w:rsidR="00220667">
        <w:t>itos, roles y responsabilidades, asi como la clasificación de seguridad. En el plan se debe definir el modelo de ciclo de vida ode desarrollo de software que se va a seguir.</w:t>
      </w:r>
    </w:p>
    <w:p w:rsidRPr="008832D5" w:rsidR="00056007" w:rsidP="000C7B5B" w:rsidRDefault="00056007" w14:paraId="2B2C8934" w14:textId="77777777">
      <w:pPr>
        <w:pStyle w:val="Listavietas1"/>
      </w:pPr>
      <w:r w:rsidRPr="008832D5">
        <w:rPr>
          <w:b/>
        </w:rPr>
        <w:t>Requerimientos de Usuario (URS):</w:t>
      </w:r>
      <w:r w:rsidRPr="008832D5">
        <w:t xml:space="preserve"> describe los requisitos que el usuario necesita para resolver un problema o alcanzar los objetivos.</w:t>
      </w:r>
    </w:p>
    <w:p w:rsidRPr="008832D5" w:rsidR="00056007" w:rsidP="000C7B5B" w:rsidRDefault="00056007" w14:paraId="66985892" w14:textId="77777777">
      <w:pPr>
        <w:pStyle w:val="Listavietas1"/>
      </w:pPr>
      <w:r w:rsidRPr="008832D5">
        <w:rPr>
          <w:b/>
        </w:rPr>
        <w:t>Documentación de Diseño (DQ)</w:t>
      </w:r>
      <w:r w:rsidRPr="008832D5">
        <w:t>: el contenido del documento describe elementos tales como estructuras lógicas, de control, de los datos, mensajes de error, configuraciones del sistema, seguridades, etc…</w:t>
      </w:r>
    </w:p>
    <w:p w:rsidRPr="008832D5" w:rsidR="00056007" w:rsidP="000C7B5B" w:rsidRDefault="00056007" w14:paraId="7D8ABA38" w14:textId="77777777">
      <w:pPr>
        <w:pStyle w:val="Listavietas1"/>
      </w:pPr>
      <w:r w:rsidRPr="008832D5">
        <w:rPr>
          <w:b/>
        </w:rPr>
        <w:t xml:space="preserve">Cualificación de la Instalación (IQ): </w:t>
      </w:r>
      <w:r w:rsidRPr="008832D5">
        <w:t>Documenta las instrucciones de instalación, configuración y cualificación del hardware y software incluyendo software intermedio para demostrar que todos estos elementos pueden realizar las funciones requeridas por el software de aplicación.</w:t>
      </w:r>
    </w:p>
    <w:p w:rsidRPr="008832D5" w:rsidR="00056007" w:rsidP="000C7B5B" w:rsidRDefault="00056007" w14:paraId="4E16E6BC" w14:textId="77777777">
      <w:pPr>
        <w:pStyle w:val="Listavietas1"/>
      </w:pPr>
      <w:r w:rsidRPr="008832D5">
        <w:rPr>
          <w:b/>
        </w:rPr>
        <w:t xml:space="preserve">Entorno de pruebas: </w:t>
      </w:r>
      <w:r w:rsidRPr="008832D5">
        <w:t xml:space="preserve">este entorno separado del entorno de producción garantiza la independencia y estabilidad de los datos, en previsión de errores. </w:t>
      </w:r>
    </w:p>
    <w:p w:rsidRPr="008832D5" w:rsidR="00056007" w:rsidP="000C7B5B" w:rsidRDefault="008A3C12" w14:paraId="5F9EA5D1" w14:textId="77777777">
      <w:pPr>
        <w:pStyle w:val="Listavietas1"/>
      </w:pPr>
      <w:r w:rsidRPr="008832D5">
        <w:rPr>
          <w:b/>
        </w:rPr>
        <w:t>Documentación</w:t>
      </w:r>
      <w:r w:rsidRPr="008832D5" w:rsidR="00056007">
        <w:rPr>
          <w:b/>
        </w:rPr>
        <w:t xml:space="preserve"> de pruebas de valida</w:t>
      </w:r>
      <w:r w:rsidRPr="008832D5">
        <w:rPr>
          <w:b/>
        </w:rPr>
        <w:t xml:space="preserve">ción: </w:t>
      </w:r>
      <w:r w:rsidRPr="008832D5">
        <w:t xml:space="preserve">se engloban de la siguiente manera, teniendo especial cuidado entre fases y respetando el orden de ejecución. Con las pruebas de validación bajo un protocolo debidamente aprobado antes de su ejecución por el equipo evaluador, se documentarán las actividades para demostrar los procesos, métodos y datos utilizados en la evaluación estructural y funcional del sistema. </w:t>
      </w:r>
    </w:p>
    <w:p w:rsidR="00B61D19" w:rsidP="008A3C12" w:rsidRDefault="008A3C12" w14:paraId="6E3DCDB0" w14:textId="77777777">
      <w:pPr>
        <w:ind w:firstLine="360"/>
        <w:rPr>
          <w:rFonts w:cs="Arial"/>
          <w:szCs w:val="24"/>
        </w:rPr>
      </w:pPr>
      <w:r w:rsidRPr="008832D5">
        <w:rPr>
          <w:rFonts w:cs="Arial"/>
          <w:szCs w:val="24"/>
        </w:rPr>
        <w:t xml:space="preserve">El orden de ejecución será: </w:t>
      </w:r>
    </w:p>
    <w:p w:rsidRPr="008832D5" w:rsidR="00780872" w:rsidP="00B61D19" w:rsidRDefault="00780872" w14:paraId="644C35DD" w14:textId="0CB7477A">
      <w:pPr>
        <w:ind w:left="1416" w:firstLine="360"/>
        <w:rPr>
          <w:rFonts w:cs="Arial"/>
          <w:b/>
          <w:szCs w:val="24"/>
        </w:rPr>
      </w:pPr>
      <w:r w:rsidRPr="008832D5">
        <w:rPr>
          <w:rFonts w:ascii="Wingdings" w:hAnsi="Wingdings" w:eastAsia="Wingdings" w:cs="Wingdings"/>
          <w:b/>
          <w:szCs w:val="24"/>
        </w:rPr>
        <w:t>à</w:t>
      </w:r>
      <w:r w:rsidRPr="008832D5">
        <w:rPr>
          <w:rFonts w:cs="Arial"/>
          <w:b/>
          <w:szCs w:val="24"/>
        </w:rPr>
        <w:t xml:space="preserve"> </w:t>
      </w:r>
      <w:r w:rsidRPr="008832D5" w:rsidR="008A3C12">
        <w:rPr>
          <w:rFonts w:cs="Arial"/>
          <w:b/>
          <w:szCs w:val="24"/>
        </w:rPr>
        <w:t xml:space="preserve">Cualificación de la Instalación (IQ) </w:t>
      </w:r>
    </w:p>
    <w:p w:rsidRPr="008832D5" w:rsidR="00780872" w:rsidP="00B61D19" w:rsidRDefault="008A3C12" w14:paraId="5ABB518D" w14:textId="77777777">
      <w:pPr>
        <w:ind w:left="1416" w:firstLine="360"/>
        <w:rPr>
          <w:rFonts w:cs="Arial"/>
          <w:b/>
          <w:szCs w:val="24"/>
        </w:rPr>
      </w:pPr>
      <w:r w:rsidRPr="008832D5">
        <w:rPr>
          <w:rFonts w:ascii="Wingdings" w:hAnsi="Wingdings" w:eastAsia="Wingdings" w:cs="Wingdings"/>
          <w:b/>
          <w:szCs w:val="24"/>
        </w:rPr>
        <w:t>à</w:t>
      </w:r>
      <w:r w:rsidRPr="008832D5">
        <w:rPr>
          <w:b/>
          <w:szCs w:val="24"/>
        </w:rPr>
        <w:t xml:space="preserve"> Cualificación de la operación</w:t>
      </w:r>
      <w:r w:rsidRPr="008832D5">
        <w:rPr>
          <w:rFonts w:cs="Arial"/>
          <w:b/>
          <w:szCs w:val="24"/>
        </w:rPr>
        <w:t xml:space="preserve"> </w:t>
      </w:r>
      <w:r w:rsidRPr="008832D5" w:rsidR="00780872">
        <w:rPr>
          <w:rFonts w:cs="Arial"/>
          <w:b/>
          <w:szCs w:val="24"/>
        </w:rPr>
        <w:t>(</w:t>
      </w:r>
      <w:r w:rsidRPr="008832D5">
        <w:rPr>
          <w:rFonts w:cs="Arial"/>
          <w:b/>
          <w:szCs w:val="24"/>
        </w:rPr>
        <w:t>OQ</w:t>
      </w:r>
      <w:r w:rsidRPr="008832D5" w:rsidR="00780872">
        <w:rPr>
          <w:rFonts w:cs="Arial"/>
          <w:b/>
          <w:szCs w:val="24"/>
        </w:rPr>
        <w:t>)</w:t>
      </w:r>
      <w:r w:rsidRPr="008832D5">
        <w:rPr>
          <w:rFonts w:cs="Arial"/>
          <w:b/>
          <w:szCs w:val="24"/>
        </w:rPr>
        <w:t xml:space="preserve"> </w:t>
      </w:r>
    </w:p>
    <w:p w:rsidRPr="008832D5" w:rsidR="008A3C12" w:rsidP="00B61D19" w:rsidRDefault="008A3C12" w14:paraId="5F346823" w14:textId="77777777">
      <w:pPr>
        <w:ind w:left="1416" w:firstLine="360"/>
        <w:rPr>
          <w:rFonts w:cs="Arial"/>
          <w:b/>
          <w:szCs w:val="24"/>
        </w:rPr>
      </w:pPr>
      <w:r w:rsidRPr="008832D5">
        <w:rPr>
          <w:rFonts w:ascii="Wingdings" w:hAnsi="Wingdings" w:eastAsia="Wingdings" w:cs="Wingdings"/>
          <w:b/>
          <w:szCs w:val="24"/>
        </w:rPr>
        <w:t>à</w:t>
      </w:r>
      <w:r w:rsidRPr="008832D5">
        <w:rPr>
          <w:rFonts w:cs="Arial"/>
          <w:b/>
          <w:szCs w:val="24"/>
        </w:rPr>
        <w:t xml:space="preserve"> Cualificación del funcionamiento (PQ)</w:t>
      </w:r>
    </w:p>
    <w:p w:rsidRPr="008832D5" w:rsidR="00780872" w:rsidP="000C7B5B" w:rsidRDefault="00780872" w14:paraId="788BDF5A" w14:textId="77777777">
      <w:pPr>
        <w:pStyle w:val="Listavietas1"/>
      </w:pPr>
      <w:r w:rsidRPr="008832D5">
        <w:rPr>
          <w:b/>
        </w:rPr>
        <w:t>Instalación e implantación del sistema:</w:t>
      </w:r>
      <w:r w:rsidRPr="008832D5">
        <w:t xml:space="preserve"> proporciona los detalles técnicos y las instrucciones de cómo se pone operativo el sistema.</w:t>
      </w:r>
    </w:p>
    <w:p w:rsidRPr="008832D5" w:rsidR="00780872" w:rsidP="000C7B5B" w:rsidRDefault="00780872" w14:paraId="29047B54" w14:textId="77777777">
      <w:pPr>
        <w:pStyle w:val="Listavietas1"/>
      </w:pPr>
      <w:r w:rsidRPr="008832D5">
        <w:rPr>
          <w:b/>
        </w:rPr>
        <w:t>Instrucciones de uso</w:t>
      </w:r>
      <w:r w:rsidRPr="008832D5">
        <w:t xml:space="preserve">: Describe información con instrucciones para su uso y operación. </w:t>
      </w:r>
    </w:p>
    <w:p w:rsidRPr="008832D5" w:rsidR="005002AE" w:rsidP="000C7B5B" w:rsidRDefault="005002AE" w14:paraId="2BFC1444" w14:textId="77777777">
      <w:pPr>
        <w:pStyle w:val="Titulo2SP"/>
      </w:pPr>
      <w:bookmarkStart w:name="_Toc198649942" w:id="6"/>
      <w:r w:rsidRPr="008832D5">
        <w:t>Clasificación del software</w:t>
      </w:r>
      <w:bookmarkEnd w:id="6"/>
    </w:p>
    <w:p w:rsidR="005002AE" w:rsidP="005002AE" w:rsidRDefault="000D3CE9" w14:paraId="5E7B925E" w14:textId="523C79F2">
      <w:pPr>
        <w:rPr>
          <w:rFonts w:cs="Arial"/>
          <w:szCs w:val="24"/>
        </w:rPr>
      </w:pPr>
      <w:r w:rsidRPr="008832D5">
        <w:rPr>
          <w:rFonts w:cs="Arial"/>
          <w:szCs w:val="24"/>
        </w:rPr>
        <w:t>En la fase de clasificación se debe identificar en función de la seguridad del software conforme al riesgo de daño al paciente. Se identificará si el software es de Clase de Seguridad A, B o C, de la siguiente manera:</w:t>
      </w:r>
    </w:p>
    <w:p w:rsidRPr="008832D5" w:rsidR="00441379" w:rsidP="005002AE" w:rsidRDefault="00441379" w14:paraId="43CECB68" w14:textId="77777777">
      <w:pPr>
        <w:rPr>
          <w:rFonts w:cs="Arial"/>
          <w:szCs w:val="24"/>
        </w:rPr>
      </w:pPr>
    </w:p>
    <w:tbl>
      <w:tblPr>
        <w:tblStyle w:val="Tablaconcuadrcula"/>
        <w:tblW w:w="0" w:type="auto"/>
        <w:tblLook w:val="04A0" w:firstRow="1" w:lastRow="0" w:firstColumn="1" w:lastColumn="0" w:noHBand="0" w:noVBand="1"/>
      </w:tblPr>
      <w:tblGrid>
        <w:gridCol w:w="2263"/>
        <w:gridCol w:w="7364"/>
      </w:tblGrid>
      <w:tr w:rsidRPr="008832D5" w:rsidR="000D3CE9" w:rsidTr="000C7B5B" w14:paraId="4D8FA46F" w14:textId="77777777">
        <w:tc>
          <w:tcPr>
            <w:tcW w:w="2263" w:type="dxa"/>
            <w:shd w:val="clear" w:color="auto" w:fill="9D9D9D" w:themeFill="accent4"/>
          </w:tcPr>
          <w:p w:rsidRPr="000C7B5B" w:rsidR="000D3CE9" w:rsidP="000C7B5B" w:rsidRDefault="000D3CE9" w14:paraId="45AB0DEB" w14:textId="77777777">
            <w:pPr>
              <w:pStyle w:val="Contenidodelatabla"/>
              <w:jc w:val="center"/>
              <w:rPr>
                <w:b/>
                <w:bCs/>
              </w:rPr>
            </w:pPr>
            <w:r w:rsidRPr="000C7B5B">
              <w:rPr>
                <w:b/>
                <w:bCs/>
              </w:rPr>
              <w:t>CLASIFICACION</w:t>
            </w:r>
          </w:p>
        </w:tc>
        <w:tc>
          <w:tcPr>
            <w:tcW w:w="7364" w:type="dxa"/>
            <w:shd w:val="clear" w:color="auto" w:fill="9D9D9D" w:themeFill="accent4"/>
          </w:tcPr>
          <w:p w:rsidRPr="000C7B5B" w:rsidR="000D3CE9" w:rsidP="000C7B5B" w:rsidRDefault="000D3CE9" w14:paraId="4E41CE2E" w14:textId="77777777">
            <w:pPr>
              <w:pStyle w:val="Contenidodelatabla"/>
              <w:jc w:val="center"/>
              <w:rPr>
                <w:b/>
                <w:bCs/>
              </w:rPr>
            </w:pPr>
            <w:r w:rsidRPr="000C7B5B">
              <w:rPr>
                <w:b/>
                <w:bCs/>
              </w:rPr>
              <w:t>EFECTOS DEL DAÑO</w:t>
            </w:r>
          </w:p>
        </w:tc>
      </w:tr>
      <w:tr w:rsidRPr="008832D5" w:rsidR="000D3CE9" w:rsidTr="000D3CE9" w14:paraId="4D72B557" w14:textId="77777777">
        <w:tc>
          <w:tcPr>
            <w:tcW w:w="2263" w:type="dxa"/>
            <w:vMerge w:val="restart"/>
            <w:vAlign w:val="center"/>
          </w:tcPr>
          <w:p w:rsidRPr="008832D5" w:rsidR="000D3CE9" w:rsidP="000C7B5B" w:rsidRDefault="000D3CE9" w14:paraId="1AA41B7B" w14:textId="77777777">
            <w:pPr>
              <w:pStyle w:val="Contenidodelatabla"/>
              <w:jc w:val="center"/>
            </w:pPr>
            <w:r w:rsidRPr="008832D5">
              <w:t>A</w:t>
            </w:r>
          </w:p>
        </w:tc>
        <w:tc>
          <w:tcPr>
            <w:tcW w:w="7364" w:type="dxa"/>
          </w:tcPr>
          <w:p w:rsidRPr="008832D5" w:rsidR="000D3CE9" w:rsidP="000C7B5B" w:rsidRDefault="000D3CE9" w14:paraId="24BEF967" w14:textId="77777777">
            <w:pPr>
              <w:pStyle w:val="Contenidodelatabla"/>
            </w:pPr>
            <w:r w:rsidRPr="008832D5">
              <w:t>No puede contribuir a una situacion peligrosa</w:t>
            </w:r>
          </w:p>
        </w:tc>
      </w:tr>
      <w:tr w:rsidRPr="008832D5" w:rsidR="000D3CE9" w:rsidTr="000D3CE9" w14:paraId="5DFB3AC2" w14:textId="77777777">
        <w:tc>
          <w:tcPr>
            <w:tcW w:w="2263" w:type="dxa"/>
            <w:vMerge/>
            <w:vAlign w:val="center"/>
          </w:tcPr>
          <w:p w:rsidRPr="008832D5" w:rsidR="000D3CE9" w:rsidP="000C7B5B" w:rsidRDefault="000D3CE9" w14:paraId="44A3AB0A" w14:textId="77777777">
            <w:pPr>
              <w:pStyle w:val="Contenidodelatabla"/>
              <w:jc w:val="center"/>
            </w:pPr>
          </w:p>
        </w:tc>
        <w:tc>
          <w:tcPr>
            <w:tcW w:w="7364" w:type="dxa"/>
          </w:tcPr>
          <w:p w:rsidRPr="008832D5" w:rsidR="000D3CE9" w:rsidP="000C7B5B" w:rsidRDefault="000D3CE9" w14:paraId="55E56FB4" w14:textId="77777777">
            <w:pPr>
              <w:pStyle w:val="Contenidodelatabla"/>
            </w:pPr>
            <w:r w:rsidRPr="008832D5">
              <w:t>Puede contribuir a una situación peligrosa que no resulte en un riesgo inaceptable tras considerar las medidas externas de control de riesgos aplicadas.</w:t>
            </w:r>
          </w:p>
        </w:tc>
      </w:tr>
      <w:tr w:rsidRPr="008832D5" w:rsidR="000D3CE9" w:rsidTr="000D3CE9" w14:paraId="3041EA50" w14:textId="77777777">
        <w:tc>
          <w:tcPr>
            <w:tcW w:w="2263" w:type="dxa"/>
            <w:vAlign w:val="center"/>
          </w:tcPr>
          <w:p w:rsidRPr="008832D5" w:rsidR="000D3CE9" w:rsidP="000C7B5B" w:rsidRDefault="000D3CE9" w14:paraId="0A0A13AC" w14:textId="77777777">
            <w:pPr>
              <w:pStyle w:val="Contenidodelatabla"/>
              <w:jc w:val="center"/>
            </w:pPr>
            <w:r w:rsidRPr="008832D5">
              <w:t>B</w:t>
            </w:r>
          </w:p>
        </w:tc>
        <w:tc>
          <w:tcPr>
            <w:tcW w:w="7364" w:type="dxa"/>
          </w:tcPr>
          <w:p w:rsidRPr="008832D5" w:rsidR="000D3CE9" w:rsidP="000C7B5B" w:rsidRDefault="000D3CE9" w14:paraId="3FA1763D" w14:textId="77777777">
            <w:pPr>
              <w:pStyle w:val="Contenidodelatabla"/>
            </w:pPr>
            <w:r w:rsidRPr="008832D5">
              <w:t>Puede contribuir a una situacion peligrosa que resulte en un riesgo inaceptable tras considerar las medidas externas de control de riesgos aplicadas y el posible daño resultante es una lesión NO-</w:t>
            </w:r>
            <w:r w:rsidRPr="008832D5">
              <w:t>SERIA.</w:t>
            </w:r>
          </w:p>
        </w:tc>
      </w:tr>
      <w:tr w:rsidRPr="008832D5" w:rsidR="000D3CE9" w:rsidTr="000D3CE9" w14:paraId="05465E55" w14:textId="77777777">
        <w:tc>
          <w:tcPr>
            <w:tcW w:w="2263" w:type="dxa"/>
            <w:vAlign w:val="center"/>
          </w:tcPr>
          <w:p w:rsidRPr="008832D5" w:rsidR="000D3CE9" w:rsidP="000C7B5B" w:rsidRDefault="000D3CE9" w14:paraId="6BC6C4F8" w14:textId="77777777">
            <w:pPr>
              <w:pStyle w:val="Contenidodelatabla"/>
              <w:jc w:val="center"/>
            </w:pPr>
            <w:r w:rsidRPr="008832D5">
              <w:t>C</w:t>
            </w:r>
          </w:p>
        </w:tc>
        <w:tc>
          <w:tcPr>
            <w:tcW w:w="7364" w:type="dxa"/>
          </w:tcPr>
          <w:p w:rsidRPr="008832D5" w:rsidR="000D3CE9" w:rsidP="000C7B5B" w:rsidRDefault="000D3CE9" w14:paraId="437F49FE" w14:textId="77777777">
            <w:pPr>
              <w:pStyle w:val="Contenidodelatabla"/>
            </w:pPr>
            <w:r w:rsidRPr="008832D5">
              <w:t>Puedes contribuir a una situacion peligrosa que resulte en un riesgo inaceptable tras considerar las medidas externas de control de los riesgos y el posible daño resultante es una lesion SERIA.</w:t>
            </w:r>
          </w:p>
        </w:tc>
      </w:tr>
    </w:tbl>
    <w:p w:rsidR="008832D5" w:rsidP="00F00CE7" w:rsidRDefault="00F00CE7" w14:paraId="74308C22" w14:textId="77777777">
      <w:pPr>
        <w:rPr>
          <w:rFonts w:cs="Arial"/>
          <w:szCs w:val="24"/>
        </w:rPr>
      </w:pPr>
      <w:r w:rsidRPr="008832D5">
        <w:rPr>
          <w:rFonts w:cs="Arial"/>
          <w:szCs w:val="24"/>
        </w:rPr>
        <w:t xml:space="preserve">A continuación, se muestra un diagrama de decisión para la clasificación del software y durante la toma de requisitos y desarrollo de un software se debe documentar la clasificación del mismo siguiendo el esquema y argumentación incluidas en el </w:t>
      </w:r>
      <w:r w:rsidRPr="008832D5">
        <w:rPr>
          <w:rFonts w:cs="Arial"/>
          <w:b/>
          <w:szCs w:val="24"/>
        </w:rPr>
        <w:t>Anexo 1</w:t>
      </w:r>
      <w:r w:rsidRPr="008832D5">
        <w:rPr>
          <w:rFonts w:cs="Arial"/>
          <w:szCs w:val="24"/>
        </w:rPr>
        <w:t xml:space="preserve">, de no existir dicha clasificación se tomará por defecto el Software como clase C, una vez exista documentación suficiente podrá darse la clase que corresponde.  </w:t>
      </w:r>
    </w:p>
    <w:p w:rsidR="008832D5" w:rsidRDefault="008832D5" w14:paraId="057CE1D3" w14:textId="77777777">
      <w:pPr>
        <w:spacing w:after="0" w:line="240" w:lineRule="auto"/>
        <w:jc w:val="left"/>
        <w:rPr>
          <w:rFonts w:cs="Arial"/>
          <w:szCs w:val="24"/>
        </w:rPr>
      </w:pPr>
      <w:r>
        <w:rPr>
          <w:rFonts w:cs="Arial"/>
          <w:szCs w:val="24"/>
        </w:rPr>
        <w:br w:type="page"/>
      </w:r>
    </w:p>
    <w:p w:rsidRPr="008832D5" w:rsidR="00F00CE7" w:rsidP="00F00CE7" w:rsidRDefault="00EC114C" w14:paraId="0100AA88" w14:textId="535B4F1A">
      <w:pPr>
        <w:rPr>
          <w:szCs w:val="24"/>
        </w:rPr>
      </w:pPr>
      <w:r w:rsidRPr="008832D5">
        <w:rPr>
          <w:noProof/>
          <w:szCs w:val="24"/>
          <w:lang w:eastAsia="es-ES"/>
        </w:rPr>
        <mc:AlternateContent>
          <mc:Choice Requires="wps">
            <w:drawing>
              <wp:anchor distT="0" distB="0" distL="114300" distR="114300" simplePos="0" relativeHeight="251684864" behindDoc="0" locked="0" layoutInCell="1" allowOverlap="1" wp14:anchorId="07D967BE" wp14:editId="570F3D0B">
                <wp:simplePos x="0" y="0"/>
                <wp:positionH relativeFrom="column">
                  <wp:posOffset>122612</wp:posOffset>
                </wp:positionH>
                <wp:positionV relativeFrom="paragraph">
                  <wp:posOffset>-229120</wp:posOffset>
                </wp:positionV>
                <wp:extent cx="1645920" cy="665018"/>
                <wp:effectExtent l="0" t="0" r="11430" b="20955"/>
                <wp:wrapNone/>
                <wp:docPr id="20" name="Rectángulo redondeado 20"/>
                <wp:cNvGraphicFramePr/>
                <a:graphic xmlns:a="http://schemas.openxmlformats.org/drawingml/2006/main">
                  <a:graphicData uri="http://schemas.microsoft.com/office/word/2010/wordprocessingShape">
                    <wps:wsp>
                      <wps:cNvSpPr/>
                      <wps:spPr>
                        <a:xfrm>
                          <a:off x="0" y="0"/>
                          <a:ext cx="1645920" cy="665018"/>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E85596" w:rsidP="00F00CE7" w:rsidRDefault="00E85596" w14:paraId="75EC302A" w14:textId="77777777">
                            <w:pPr>
                              <w:jc w:val="center"/>
                            </w:pPr>
                            <w:r>
                              <w:t>Clase C (por defecto)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CA600FA">
              <v:roundrect id="Rectángulo redondeado 20" style="position:absolute;left:0;text-align:left;margin-left:9.65pt;margin-top:-18.05pt;width:129.6pt;height:52.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4d9084 [3204]" strokeweight="1pt" arcsize="10923f" w14:anchorId="07D967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">
                <v:stroke joinstyle="miter"/>
                <v:textbox>
                  <w:txbxContent>
                    <w:p w:rsidR="00E85596" w:rsidP="00F00CE7" w:rsidRDefault="00E85596" w14:paraId="297269AD" w14:textId="77777777">
                      <w:pPr>
                        <w:jc w:val="center"/>
                      </w:pPr>
                      <w:r>
                        <w:t>Clase C (por defecto)</w:t>
                      </w:r>
                    </w:p>
                  </w:txbxContent>
                </v:textbox>
              </v:roundrect>
            </w:pict>
          </mc:Fallback>
        </mc:AlternateContent>
      </w:r>
      <w:r w:rsidRPr="008832D5" w:rsidR="000C7B5B">
        <w:rPr>
          <w:noProof/>
          <w:szCs w:val="24"/>
          <w:lang w:eastAsia="es-ES"/>
        </w:rPr>
        <mc:AlternateContent>
          <mc:Choice Requires="wps">
            <w:drawing>
              <wp:anchor distT="0" distB="0" distL="114300" distR="114300" simplePos="0" relativeHeight="251693056" behindDoc="0" locked="0" layoutInCell="1" allowOverlap="1" wp14:anchorId="042A30C8" wp14:editId="2C3CA34E">
                <wp:simplePos x="0" y="0"/>
                <wp:positionH relativeFrom="column">
                  <wp:posOffset>1811597</wp:posOffset>
                </wp:positionH>
                <wp:positionV relativeFrom="paragraph">
                  <wp:posOffset>92537</wp:posOffset>
                </wp:positionV>
                <wp:extent cx="696191" cy="311727"/>
                <wp:effectExtent l="0" t="0" r="85090" b="50800"/>
                <wp:wrapNone/>
                <wp:docPr id="34" name="Conector angular 34"/>
                <wp:cNvGraphicFramePr/>
                <a:graphic xmlns:a="http://schemas.openxmlformats.org/drawingml/2006/main">
                  <a:graphicData uri="http://schemas.microsoft.com/office/word/2010/wordprocessingShape">
                    <wps:wsp>
                      <wps:cNvCnPr/>
                      <wps:spPr>
                        <a:xfrm>
                          <a:off x="0" y="0"/>
                          <a:ext cx="696191" cy="311727"/>
                        </a:xfrm>
                        <a:prstGeom prst="bentConnector3">
                          <a:avLst>
                            <a:gd name="adj1" fmla="val 10051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DF561BF">
              <v:shapetype id="_x0000_t34" coordsize="21600,21600" o:oned="t" filled="f" o:spt="34" adj="10800" path="m,l@0,0@0,21600,21600,21600e" w14:anchorId="4858D90A">
                <v:stroke joinstyle="miter"/>
                <v:formulas>
                  <v:f eqn="val #0"/>
                </v:formulas>
                <v:path fillok="f" arrowok="t" o:connecttype="none"/>
                <v:handles>
                  <v:h position="#0,center"/>
                </v:handles>
                <o:lock v:ext="edit" shapetype="t"/>
              </v:shapetype>
              <v:shape id="Conector angular 34" style="position:absolute;margin-left:142.65pt;margin-top:7.3pt;width:54.8pt;height:24.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d9084 [3204]" strokeweight=".5pt" type="#_x0000_t34" adj="2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">
                <v:stroke endarrow="block"/>
              </v:shape>
            </w:pict>
          </mc:Fallback>
        </mc:AlternateContent>
      </w:r>
      <w:r w:rsidRPr="008832D5" w:rsidR="00F00CE7">
        <w:rPr>
          <w:noProof/>
          <w:szCs w:val="24"/>
          <w:lang w:eastAsia="es-ES"/>
        </w:rPr>
        <mc:AlternateContent>
          <mc:Choice Requires="wps">
            <w:drawing>
              <wp:anchor distT="0" distB="0" distL="114300" distR="114300" simplePos="0" relativeHeight="251689984" behindDoc="0" locked="0" layoutInCell="1" allowOverlap="1" wp14:anchorId="59E435BB" wp14:editId="23CDF990">
                <wp:simplePos x="0" y="0"/>
                <wp:positionH relativeFrom="margin">
                  <wp:posOffset>114300</wp:posOffset>
                </wp:positionH>
                <wp:positionV relativeFrom="paragraph">
                  <wp:posOffset>6332855</wp:posOffset>
                </wp:positionV>
                <wp:extent cx="1405890" cy="374015"/>
                <wp:effectExtent l="0" t="0" r="22860" b="26035"/>
                <wp:wrapNone/>
                <wp:docPr id="32" name="Rectángulo redondeado 32"/>
                <wp:cNvGraphicFramePr/>
                <a:graphic xmlns:a="http://schemas.openxmlformats.org/drawingml/2006/main">
                  <a:graphicData uri="http://schemas.microsoft.com/office/word/2010/wordprocessingShape">
                    <wps:wsp>
                      <wps:cNvSpPr/>
                      <wps:spPr>
                        <a:xfrm>
                          <a:off x="0" y="0"/>
                          <a:ext cx="1405890" cy="374015"/>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E85596" w:rsidP="00F00CE7" w:rsidRDefault="00E85596" w14:paraId="50428C01" w14:textId="77777777">
                            <w:pPr>
                              <w:jc w:val="center"/>
                            </w:pPr>
                            <w:r>
                              <w:t>Clase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FFB0CAD">
              <v:roundrect id="Rectángulo redondeado 32" style="position:absolute;left:0;text-align:left;margin-left:9pt;margin-top:498.65pt;width:110.7pt;height:29.45pt;z-index:251689984;visibility:visible;mso-wrap-style:square;mso-wrap-distance-left:9pt;mso-wrap-distance-top:0;mso-wrap-distance-right:9pt;mso-wrap-distance-bottom:0;mso-position-horizontal:absolute;mso-position-horizontal-relative:margin;mso-position-vertical:absolute;mso-position-vertical-relative:text;v-text-anchor:middle" o:spid="_x0000_s1027" fillcolor="white [3201]" strokecolor="#4d9084 [3204]" strokeweight="1pt" arcsize="10923f" w14:anchorId="59E43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">
                <v:stroke joinstyle="miter"/>
                <v:textbox>
                  <w:txbxContent>
                    <w:p w:rsidR="00E85596" w:rsidP="00F00CE7" w:rsidRDefault="00E85596" w14:paraId="1C1FF764" w14:textId="77777777">
                      <w:pPr>
                        <w:jc w:val="center"/>
                      </w:pPr>
                      <w:r>
                        <w:t>Clase A</w:t>
                      </w:r>
                    </w:p>
                  </w:txbxContent>
                </v:textbox>
                <w10:wrap anchorx="margin"/>
              </v:roundrect>
            </w:pict>
          </mc:Fallback>
        </mc:AlternateContent>
      </w:r>
      <w:r w:rsidRPr="008832D5" w:rsidR="00F00CE7">
        <w:rPr>
          <w:noProof/>
          <w:szCs w:val="24"/>
          <w:lang w:eastAsia="es-ES"/>
        </w:rPr>
        <mc:AlternateContent>
          <mc:Choice Requires="wps">
            <w:drawing>
              <wp:anchor distT="0" distB="0" distL="114300" distR="114300" simplePos="0" relativeHeight="251691008" behindDoc="0" locked="0" layoutInCell="1" allowOverlap="1" wp14:anchorId="28ECC9BE" wp14:editId="26E17782">
                <wp:simplePos x="0" y="0"/>
                <wp:positionH relativeFrom="column">
                  <wp:posOffset>1806575</wp:posOffset>
                </wp:positionH>
                <wp:positionV relativeFrom="paragraph">
                  <wp:posOffset>6332855</wp:posOffset>
                </wp:positionV>
                <wp:extent cx="1406236" cy="374072"/>
                <wp:effectExtent l="0" t="0" r="22860" b="26035"/>
                <wp:wrapNone/>
                <wp:docPr id="33" name="Rectángulo redondeado 33"/>
                <wp:cNvGraphicFramePr/>
                <a:graphic xmlns:a="http://schemas.openxmlformats.org/drawingml/2006/main">
                  <a:graphicData uri="http://schemas.microsoft.com/office/word/2010/wordprocessingShape">
                    <wps:wsp>
                      <wps:cNvSpPr/>
                      <wps:spPr>
                        <a:xfrm>
                          <a:off x="0" y="0"/>
                          <a:ext cx="1406236" cy="374072"/>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E85596" w:rsidP="00F00CE7" w:rsidRDefault="00E85596" w14:paraId="595C6AA4" w14:textId="77777777">
                            <w:pPr>
                              <w:jc w:val="center"/>
                            </w:pPr>
                            <w:r>
                              <w:t>Clase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989B09A">
              <v:roundrect id="Rectángulo redondeado 33" style="position:absolute;left:0;text-align:left;margin-left:142.25pt;margin-top:498.65pt;width:110.75pt;height:29.45pt;z-index:251691008;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white [3201]" strokecolor="#4d9084 [3204]" strokeweight="1pt" arcsize="10923f" w14:anchorId="28ECC9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">
                <v:stroke joinstyle="miter"/>
                <v:textbox>
                  <w:txbxContent>
                    <w:p w:rsidR="00E85596" w:rsidP="00F00CE7" w:rsidRDefault="00E85596" w14:paraId="25818971" w14:textId="77777777">
                      <w:pPr>
                        <w:jc w:val="center"/>
                      </w:pPr>
                      <w:r>
                        <w:t>Clase B</w:t>
                      </w:r>
                    </w:p>
                  </w:txbxContent>
                </v:textbox>
              </v:roundrect>
            </w:pict>
          </mc:Fallback>
        </mc:AlternateContent>
      </w:r>
    </w:p>
    <w:p w:rsidRPr="008832D5" w:rsidR="00F00CE7" w:rsidP="000D3CE9" w:rsidRDefault="000C7B5B" w14:paraId="03811DEE" w14:textId="7A56C881">
      <w:pPr>
        <w:rPr>
          <w:rFonts w:cs="Arial"/>
          <w:szCs w:val="24"/>
        </w:rPr>
      </w:pPr>
      <w:r w:rsidRPr="008832D5">
        <w:rPr>
          <w:noProof/>
          <w:szCs w:val="24"/>
          <w:lang w:eastAsia="es-ES"/>
        </w:rPr>
        <mc:AlternateContent>
          <mc:Choice Requires="wps">
            <w:drawing>
              <wp:anchor distT="0" distB="0" distL="114300" distR="114300" simplePos="0" relativeHeight="251685888" behindDoc="0" locked="0" layoutInCell="1" allowOverlap="1" wp14:anchorId="08A481CC" wp14:editId="456EB374">
                <wp:simplePos x="0" y="0"/>
                <wp:positionH relativeFrom="column">
                  <wp:posOffset>1106805</wp:posOffset>
                </wp:positionH>
                <wp:positionV relativeFrom="paragraph">
                  <wp:posOffset>100965</wp:posOffset>
                </wp:positionV>
                <wp:extent cx="2804160" cy="1446068"/>
                <wp:effectExtent l="19050" t="19050" r="15240" b="40005"/>
                <wp:wrapNone/>
                <wp:docPr id="35" name="Rombo 35"/>
                <wp:cNvGraphicFramePr/>
                <a:graphic xmlns:a="http://schemas.openxmlformats.org/drawingml/2006/main">
                  <a:graphicData uri="http://schemas.microsoft.com/office/word/2010/wordprocessingShape">
                    <wps:wsp>
                      <wps:cNvSpPr/>
                      <wps:spPr>
                        <a:xfrm>
                          <a:off x="0" y="0"/>
                          <a:ext cx="2804160" cy="1446068"/>
                        </a:xfrm>
                        <a:prstGeom prst="diamond">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Pr="00801B5F" w:rsidR="00E85596" w:rsidP="00EC114C" w:rsidRDefault="00E85596" w14:paraId="4998BC6A" w14:textId="77777777">
                            <w:pPr>
                              <w:spacing w:line="240" w:lineRule="auto"/>
                              <w:jc w:val="center"/>
                              <w:rPr>
                                <w:sz w:val="18"/>
                              </w:rPr>
                            </w:pPr>
                            <w:r w:rsidRPr="00801B5F">
                              <w:rPr>
                                <w:sz w:val="18"/>
                              </w:rPr>
                              <w:t>¿Puede producirse una situación peligrosa a causa de un fallo en el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40C447">
              <v:shapetype id="_x0000_t4" coordsize="21600,21600" o:spt="4" path="m10800,l,10800,10800,21600,21600,10800xe" w14:anchorId="08A481CC">
                <v:stroke joinstyle="miter"/>
                <v:path textboxrect="5400,5400,16200,16200" gradientshapeok="t" o:connecttype="rect"/>
              </v:shapetype>
              <v:shape id="Rombo 35" style="position:absolute;left:0;text-align:left;margin-left:87.15pt;margin-top:7.95pt;width:220.8pt;height:11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white [3201]" strokecolor="#4d9084 [3204]" strokeweight="1pt"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">
                <v:textbox>
                  <w:txbxContent>
                    <w:p w:rsidRPr="00801B5F" w:rsidR="00E85596" w:rsidP="00EC114C" w:rsidRDefault="00E85596" w14:paraId="2A9853DC" w14:textId="77777777">
                      <w:pPr>
                        <w:spacing w:line="240" w:lineRule="auto"/>
                        <w:jc w:val="center"/>
                        <w:rPr>
                          <w:sz w:val="18"/>
                        </w:rPr>
                      </w:pPr>
                      <w:r w:rsidRPr="00801B5F">
                        <w:rPr>
                          <w:sz w:val="18"/>
                        </w:rPr>
                        <w:t>¿Puede producirse una situación peligrosa a causa de un fallo en el software?</w:t>
                      </w:r>
                    </w:p>
                  </w:txbxContent>
                </v:textbox>
              </v:shape>
            </w:pict>
          </mc:Fallback>
        </mc:AlternateContent>
      </w:r>
    </w:p>
    <w:p w:rsidRPr="008832D5" w:rsidR="00F00CE7" w:rsidP="000D3CE9" w:rsidRDefault="00196274" w14:paraId="0B65EAC3" w14:textId="4DC8116B">
      <w:pPr>
        <w:rPr>
          <w:rFonts w:cs="Arial"/>
          <w:szCs w:val="24"/>
        </w:rPr>
      </w:pPr>
      <w:r>
        <w:rPr>
          <w:rFonts w:cs="Arial"/>
          <w:noProof/>
          <w:szCs w:val="24"/>
        </w:rPr>
        <mc:AlternateContent>
          <mc:Choice Requires="wps">
            <w:drawing>
              <wp:anchor distT="0" distB="0" distL="114300" distR="114300" simplePos="0" relativeHeight="251732992" behindDoc="0" locked="0" layoutInCell="1" allowOverlap="1" wp14:anchorId="53A90521" wp14:editId="48B857B0">
                <wp:simplePos x="0" y="0"/>
                <wp:positionH relativeFrom="column">
                  <wp:posOffset>773950</wp:posOffset>
                </wp:positionH>
                <wp:positionV relativeFrom="paragraph">
                  <wp:posOffset>156095</wp:posOffset>
                </wp:positionV>
                <wp:extent cx="342900" cy="259773"/>
                <wp:effectExtent l="0" t="0" r="0" b="6985"/>
                <wp:wrapNone/>
                <wp:docPr id="265925287"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196274" w:rsidP="00196274" w:rsidRDefault="00196274" w14:paraId="795DE74A" w14:textId="2628510C">
                            <w: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479926">
              <v:shapetype id="_x0000_t202" coordsize="21600,21600" o:spt="202" path="m,l,21600r21600,l21600,xe" w14:anchorId="53A90521">
                <v:stroke joinstyle="miter"/>
                <v:path gradientshapeok="t" o:connecttype="rect"/>
              </v:shapetype>
              <v:shape id="Cuadro de texto 2" style="position:absolute;left:0;text-align:left;margin-left:60.95pt;margin-top:12.3pt;width:27pt;height:20.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">
                <v:textbox inset="0,0,0,0">
                  <w:txbxContent>
                    <w:p w:rsidR="00196274" w:rsidP="00196274" w:rsidRDefault="00196274" w14:paraId="3C625688" w14:textId="2628510C">
                      <w:r>
                        <w:t>NO</w:t>
                      </w:r>
                    </w:p>
                  </w:txbxContent>
                </v:textbox>
              </v:shape>
            </w:pict>
          </mc:Fallback>
        </mc:AlternateContent>
      </w:r>
    </w:p>
    <w:p w:rsidRPr="008832D5" w:rsidR="00F00CE7" w:rsidP="000D3CE9" w:rsidRDefault="007B67B2" w14:paraId="5FEBF043" w14:textId="0403682B">
      <w:pPr>
        <w:rPr>
          <w:rFonts w:cs="Arial"/>
          <w:szCs w:val="24"/>
        </w:rPr>
      </w:pPr>
      <w:r w:rsidRPr="008832D5">
        <w:rPr>
          <w:noProof/>
          <w:szCs w:val="24"/>
          <w:lang w:eastAsia="es-ES"/>
        </w:rPr>
        <mc:AlternateContent>
          <mc:Choice Requires="wps">
            <w:drawing>
              <wp:anchor distT="0" distB="0" distL="114300" distR="114300" simplePos="0" relativeHeight="251724800" behindDoc="0" locked="0" layoutInCell="1" allowOverlap="1" wp14:anchorId="0322500A" wp14:editId="0C1CDC91">
                <wp:simplePos x="0" y="0"/>
                <wp:positionH relativeFrom="column">
                  <wp:posOffset>658205</wp:posOffset>
                </wp:positionH>
                <wp:positionV relativeFrom="paragraph">
                  <wp:posOffset>217170</wp:posOffset>
                </wp:positionV>
                <wp:extent cx="481042" cy="5159086"/>
                <wp:effectExtent l="76200" t="0" r="14605" b="60960"/>
                <wp:wrapNone/>
                <wp:docPr id="842091649" name="Conector angular 22"/>
                <wp:cNvGraphicFramePr/>
                <a:graphic xmlns:a="http://schemas.openxmlformats.org/drawingml/2006/main">
                  <a:graphicData uri="http://schemas.microsoft.com/office/word/2010/wordprocessingShape">
                    <wps:wsp>
                      <wps:cNvCnPr/>
                      <wps:spPr>
                        <a:xfrm flipH="1">
                          <a:off x="0" y="0"/>
                          <a:ext cx="481042" cy="5159086"/>
                        </a:xfrm>
                        <a:prstGeom prst="bentConnector3">
                          <a:avLst>
                            <a:gd name="adj1" fmla="val 997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9E997B1">
              <v:shape id="Conector angular 22" style="position:absolute;margin-left:51.85pt;margin-top:17.1pt;width:37.9pt;height:406.2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d9084 [3204]" strokeweight=".5pt" type="#_x0000_t34" adj="2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" w14:anchorId="1F83D692">
                <v:stroke endarrow="block"/>
              </v:shape>
            </w:pict>
          </mc:Fallback>
        </mc:AlternateContent>
      </w:r>
    </w:p>
    <w:p w:rsidRPr="008832D5" w:rsidR="00F00CE7" w:rsidP="000D3CE9" w:rsidRDefault="00F00CE7" w14:paraId="796D27BB" w14:textId="7D56DE20">
      <w:pPr>
        <w:rPr>
          <w:rFonts w:cs="Arial"/>
          <w:szCs w:val="24"/>
        </w:rPr>
      </w:pPr>
    </w:p>
    <w:p w:rsidRPr="008832D5" w:rsidR="00F00CE7" w:rsidP="000D3CE9" w:rsidRDefault="00196274" w14:paraId="6B9A38A0" w14:textId="1812C8A0">
      <w:pPr>
        <w:rPr>
          <w:rFonts w:cs="Arial"/>
          <w:szCs w:val="24"/>
        </w:rPr>
      </w:pPr>
      <w:r>
        <w:rPr>
          <w:rFonts w:cs="Arial"/>
          <w:noProof/>
          <w:szCs w:val="24"/>
        </w:rPr>
        <mc:AlternateContent>
          <mc:Choice Requires="wps">
            <w:drawing>
              <wp:anchor distT="0" distB="0" distL="114300" distR="114300" simplePos="0" relativeHeight="251718656" behindDoc="0" locked="0" layoutInCell="1" allowOverlap="1" wp14:anchorId="15441EB5" wp14:editId="505CB62F">
                <wp:simplePos x="0" y="0"/>
                <wp:positionH relativeFrom="column">
                  <wp:posOffset>2974628</wp:posOffset>
                </wp:positionH>
                <wp:positionV relativeFrom="paragraph">
                  <wp:posOffset>169429</wp:posOffset>
                </wp:positionV>
                <wp:extent cx="342900" cy="259773"/>
                <wp:effectExtent l="0" t="0" r="0" b="6985"/>
                <wp:wrapNone/>
                <wp:docPr id="1680562148"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1235C4" w:rsidRDefault="001235C4" w14:paraId="32711B9B" w14:textId="7FA85EFB">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63C114">
              <v:shape id="_x0000_s1031" style="position:absolute;left:0;text-align:left;margin-left:234.2pt;margin-top:13.35pt;width:27pt;height:20.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" w14:anchorId="15441EB5">
                <v:textbox inset="0,0,0,0">
                  <w:txbxContent>
                    <w:p w:rsidR="001235C4" w:rsidRDefault="001235C4" w14:paraId="7D853DDE" w14:textId="7FA85EFB">
                      <w:r>
                        <w:t>SI</w:t>
                      </w:r>
                    </w:p>
                  </w:txbxContent>
                </v:textbox>
              </v:shape>
            </w:pict>
          </mc:Fallback>
        </mc:AlternateContent>
      </w:r>
      <w:r w:rsidR="00F56500">
        <w:rPr>
          <w:rFonts w:cs="Arial"/>
          <w:noProof/>
          <w:szCs w:val="24"/>
        </w:rPr>
        <mc:AlternateContent>
          <mc:Choice Requires="wps">
            <w:drawing>
              <wp:anchor distT="0" distB="0" distL="114300" distR="114300" simplePos="0" relativeHeight="251719680" behindDoc="0" locked="0" layoutInCell="1" allowOverlap="1" wp14:anchorId="3A132049" wp14:editId="1DA09E8F">
                <wp:simplePos x="0" y="0"/>
                <wp:positionH relativeFrom="column">
                  <wp:posOffset>2512984</wp:posOffset>
                </wp:positionH>
                <wp:positionV relativeFrom="paragraph">
                  <wp:posOffset>305377</wp:posOffset>
                </wp:positionV>
                <wp:extent cx="0" cy="192232"/>
                <wp:effectExtent l="76200" t="0" r="57150" b="55880"/>
                <wp:wrapNone/>
                <wp:docPr id="1712038534" name="Conector recto de flecha 4"/>
                <wp:cNvGraphicFramePr/>
                <a:graphic xmlns:a="http://schemas.openxmlformats.org/drawingml/2006/main">
                  <a:graphicData uri="http://schemas.microsoft.com/office/word/2010/wordprocessingShape">
                    <wps:wsp>
                      <wps:cNvCnPr/>
                      <wps:spPr>
                        <a:xfrm>
                          <a:off x="0" y="0"/>
                          <a:ext cx="0" cy="192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4804929">
              <v:shapetype id="_x0000_t32" coordsize="21600,21600" o:oned="t" filled="f" o:spt="32" path="m,l21600,21600e" w14:anchorId="03548B24">
                <v:path fillok="f" arrowok="t" o:connecttype="none"/>
                <o:lock v:ext="edit" shapetype="t"/>
              </v:shapetype>
              <v:shape id="Conector recto de flecha 4" style="position:absolute;margin-left:197.85pt;margin-top:24.05pt;width:0;height:15.15pt;z-index:251719680;visibility:visible;mso-wrap-style:square;mso-wrap-distance-left:9pt;mso-wrap-distance-top:0;mso-wrap-distance-right:9pt;mso-wrap-distance-bottom:0;mso-position-horizontal:absolute;mso-position-horizontal-relative:text;mso-position-vertical:absolute;mso-position-vertical-relative:text" o:spid="_x0000_s1026" strokecolor="#4d908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">
                <v:stroke joinstyle="miter" endarrow="block"/>
              </v:shape>
            </w:pict>
          </mc:Fallback>
        </mc:AlternateContent>
      </w:r>
    </w:p>
    <w:p w:rsidRPr="008832D5" w:rsidR="00F00CE7" w:rsidP="000D3CE9" w:rsidRDefault="00F56500" w14:paraId="13CD355F" w14:textId="72FD3B5B">
      <w:pPr>
        <w:rPr>
          <w:rFonts w:cs="Arial"/>
          <w:szCs w:val="24"/>
        </w:rPr>
      </w:pPr>
      <w:r w:rsidRPr="008832D5">
        <w:rPr>
          <w:noProof/>
          <w:szCs w:val="24"/>
          <w:lang w:eastAsia="es-ES"/>
        </w:rPr>
        <mc:AlternateContent>
          <mc:Choice Requires="wps">
            <w:drawing>
              <wp:anchor distT="0" distB="0" distL="114300" distR="114300" simplePos="0" relativeHeight="251686912" behindDoc="0" locked="0" layoutInCell="1" allowOverlap="1" wp14:anchorId="2000CA12" wp14:editId="0DC1A071">
                <wp:simplePos x="0" y="0"/>
                <wp:positionH relativeFrom="column">
                  <wp:posOffset>1304290</wp:posOffset>
                </wp:positionH>
                <wp:positionV relativeFrom="paragraph">
                  <wp:posOffset>170815</wp:posOffset>
                </wp:positionV>
                <wp:extent cx="2407920" cy="669925"/>
                <wp:effectExtent l="0" t="0" r="11430" b="15875"/>
                <wp:wrapNone/>
                <wp:docPr id="29" name="Proceso predefinido 29"/>
                <wp:cNvGraphicFramePr/>
                <a:graphic xmlns:a="http://schemas.openxmlformats.org/drawingml/2006/main">
                  <a:graphicData uri="http://schemas.microsoft.com/office/word/2010/wordprocessingShape">
                    <wps:wsp>
                      <wps:cNvSpPr/>
                      <wps:spPr>
                        <a:xfrm>
                          <a:off x="0" y="0"/>
                          <a:ext cx="2407920" cy="669925"/>
                        </a:xfrm>
                        <a:prstGeom prst="flowChartPredefinedProcess">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Pr="00801B5F" w:rsidR="00E85596" w:rsidP="00F00CE7" w:rsidRDefault="00E85596" w14:paraId="146496DF" w14:textId="77777777">
                            <w:pPr>
                              <w:jc w:val="center"/>
                              <w:rPr>
                                <w:sz w:val="18"/>
                              </w:rPr>
                            </w:pPr>
                            <w:r w:rsidRPr="00801B5F">
                              <w:rPr>
                                <w:sz w:val="18"/>
                              </w:rPr>
                              <w:t>Evaluar la efectividad de las medidas de control de riesgos externas al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9A23026">
              <v:shapetype id="_x0000_t112" coordsize="21600,21600" o:spt="112" path="m,l,21600r21600,l21600,xem2610,nfl2610,21600em18990,nfl18990,21600e" w14:anchorId="2000CA12">
                <v:stroke joinstyle="miter"/>
                <v:path textboxrect="2610,0,18990,21600" gradientshapeok="t" o:connecttype="rect" o:extrusionok="f"/>
              </v:shapetype>
              <v:shape id="Proceso predefinido 29" style="position:absolute;left:0;text-align:left;margin-left:102.7pt;margin-top:13.45pt;width:189.6pt;height:52.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white [3201]" strokecolor="#4d9084 [3204]" strokeweight="1pt" type="#_x0000_t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">
                <v:textbox>
                  <w:txbxContent>
                    <w:p w:rsidRPr="00801B5F" w:rsidR="00E85596" w:rsidP="00F00CE7" w:rsidRDefault="00E85596" w14:paraId="729A0693" w14:textId="77777777">
                      <w:pPr>
                        <w:jc w:val="center"/>
                        <w:rPr>
                          <w:sz w:val="18"/>
                        </w:rPr>
                      </w:pPr>
                      <w:r w:rsidRPr="00801B5F">
                        <w:rPr>
                          <w:sz w:val="18"/>
                        </w:rPr>
                        <w:t>Evaluar la efectividad de las medidas de control de riesgos externas al software</w:t>
                      </w:r>
                    </w:p>
                  </w:txbxContent>
                </v:textbox>
              </v:shape>
            </w:pict>
          </mc:Fallback>
        </mc:AlternateContent>
      </w:r>
      <w:r w:rsidRPr="008832D5" w:rsidR="00077154">
        <w:rPr>
          <w:rFonts w:cs="Arial"/>
          <w:szCs w:val="24"/>
        </w:rPr>
        <w:tab/>
      </w:r>
      <w:r w:rsidRPr="008832D5" w:rsidR="00077154">
        <w:rPr>
          <w:rFonts w:cs="Arial"/>
          <w:szCs w:val="24"/>
        </w:rPr>
        <w:tab/>
      </w:r>
      <w:r w:rsidRPr="008832D5" w:rsidR="00077154">
        <w:rPr>
          <w:rFonts w:cs="Arial"/>
          <w:szCs w:val="24"/>
        </w:rPr>
        <w:tab/>
      </w:r>
      <w:r w:rsidRPr="008832D5" w:rsidR="00077154">
        <w:rPr>
          <w:rFonts w:cs="Arial"/>
          <w:szCs w:val="24"/>
        </w:rPr>
        <w:tab/>
      </w:r>
      <w:r w:rsidRPr="008832D5" w:rsidR="00077154">
        <w:rPr>
          <w:rFonts w:cs="Arial"/>
          <w:szCs w:val="24"/>
        </w:rPr>
        <w:tab/>
      </w:r>
      <w:r w:rsidRPr="008832D5" w:rsidR="00077154">
        <w:rPr>
          <w:rFonts w:cs="Arial"/>
          <w:szCs w:val="24"/>
        </w:rPr>
        <w:tab/>
      </w:r>
    </w:p>
    <w:p w:rsidRPr="008832D5" w:rsidR="00F00CE7" w:rsidP="000D3CE9" w:rsidRDefault="00F00CE7" w14:paraId="42852752" w14:textId="7C770F71">
      <w:pPr>
        <w:rPr>
          <w:rFonts w:cs="Arial"/>
          <w:szCs w:val="24"/>
        </w:rPr>
      </w:pPr>
    </w:p>
    <w:p w:rsidRPr="008832D5" w:rsidR="00F00CE7" w:rsidP="000D3CE9" w:rsidRDefault="00196274" w14:paraId="09425C45" w14:textId="52FE3DDB">
      <w:pPr>
        <w:rPr>
          <w:rFonts w:cs="Arial"/>
          <w:szCs w:val="24"/>
        </w:rPr>
      </w:pPr>
      <w:r>
        <w:rPr>
          <w:rFonts w:cs="Arial"/>
          <w:noProof/>
          <w:szCs w:val="24"/>
        </w:rPr>
        <mc:AlternateContent>
          <mc:Choice Requires="wps">
            <w:drawing>
              <wp:anchor distT="0" distB="0" distL="114300" distR="114300" simplePos="0" relativeHeight="251728896" behindDoc="0" locked="0" layoutInCell="1" allowOverlap="1" wp14:anchorId="505A8FF6" wp14:editId="3792D1EF">
                <wp:simplePos x="0" y="0"/>
                <wp:positionH relativeFrom="column">
                  <wp:posOffset>2974513</wp:posOffset>
                </wp:positionH>
                <wp:positionV relativeFrom="paragraph">
                  <wp:posOffset>287944</wp:posOffset>
                </wp:positionV>
                <wp:extent cx="342900" cy="249324"/>
                <wp:effectExtent l="0" t="0" r="0" b="0"/>
                <wp:wrapNone/>
                <wp:docPr id="604207538" name="Cuadro de texto 2"/>
                <wp:cNvGraphicFramePr/>
                <a:graphic xmlns:a="http://schemas.openxmlformats.org/drawingml/2006/main">
                  <a:graphicData uri="http://schemas.microsoft.com/office/word/2010/wordprocessingShape">
                    <wps:wsp>
                      <wps:cNvSpPr txBox="1"/>
                      <wps:spPr>
                        <a:xfrm>
                          <a:off x="0" y="0"/>
                          <a:ext cx="342900" cy="249324"/>
                        </a:xfrm>
                        <a:prstGeom prst="rect">
                          <a:avLst/>
                        </a:prstGeom>
                        <a:solidFill>
                          <a:schemeClr val="lt1"/>
                        </a:solidFill>
                        <a:ln w="6350">
                          <a:noFill/>
                        </a:ln>
                      </wps:spPr>
                      <wps:txbx>
                        <w:txbxContent>
                          <w:p w:rsidR="002B575A" w:rsidP="002B575A" w:rsidRDefault="002B575A" w14:paraId="7B436FC9" w14:textId="77777777">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C0BCE0">
              <v:shape id="_x0000_s1033" style="position:absolute;left:0;text-align:left;margin-left:234.2pt;margin-top:22.65pt;width:27pt;height:19.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" w14:anchorId="505A8FF6">
                <v:textbox inset="0,0,0,0">
                  <w:txbxContent>
                    <w:p w:rsidR="002B575A" w:rsidP="002B575A" w:rsidRDefault="002B575A" w14:paraId="04BD1724" w14:textId="77777777">
                      <w:r>
                        <w:t>SI</w:t>
                      </w:r>
                    </w:p>
                  </w:txbxContent>
                </v:textbox>
              </v:shape>
            </w:pict>
          </mc:Fallback>
        </mc:AlternateContent>
      </w:r>
      <w:r w:rsidR="007B67B2">
        <w:rPr>
          <w:rFonts w:cs="Arial"/>
          <w:noProof/>
          <w:szCs w:val="24"/>
        </w:rPr>
        <mc:AlternateContent>
          <mc:Choice Requires="wps">
            <w:drawing>
              <wp:anchor distT="0" distB="0" distL="114300" distR="114300" simplePos="0" relativeHeight="251726848" behindDoc="0" locked="0" layoutInCell="1" allowOverlap="1" wp14:anchorId="4B86CCF8" wp14:editId="5826BA84">
                <wp:simplePos x="0" y="0"/>
                <wp:positionH relativeFrom="column">
                  <wp:posOffset>2507788</wp:posOffset>
                </wp:positionH>
                <wp:positionV relativeFrom="paragraph">
                  <wp:posOffset>216246</wp:posOffset>
                </wp:positionV>
                <wp:extent cx="0" cy="244187"/>
                <wp:effectExtent l="76200" t="0" r="57150" b="60960"/>
                <wp:wrapNone/>
                <wp:docPr id="1684304368" name="Conector recto de flecha 11"/>
                <wp:cNvGraphicFramePr/>
                <a:graphic xmlns:a="http://schemas.openxmlformats.org/drawingml/2006/main">
                  <a:graphicData uri="http://schemas.microsoft.com/office/word/2010/wordprocessingShape">
                    <wps:wsp>
                      <wps:cNvCnPr/>
                      <wps:spPr>
                        <a:xfrm>
                          <a:off x="0" y="0"/>
                          <a:ext cx="0" cy="2441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1455CEE">
              <v:shape id="Conector recto de flecha 11" style="position:absolute;margin-left:197.45pt;margin-top:17.05pt;width:0;height:19.25pt;z-index:251726848;visibility:visible;mso-wrap-style:square;mso-wrap-distance-left:9pt;mso-wrap-distance-top:0;mso-wrap-distance-right:9pt;mso-wrap-distance-bottom:0;mso-position-horizontal:absolute;mso-position-horizontal-relative:text;mso-position-vertical:absolute;mso-position-vertical-relative:text" o:spid="_x0000_s1026" strokecolor="#4d908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" w14:anchorId="65FFAAA9">
                <v:stroke joinstyle="miter" endarrow="block"/>
              </v:shape>
            </w:pict>
          </mc:Fallback>
        </mc:AlternateContent>
      </w:r>
    </w:p>
    <w:p w:rsidRPr="008832D5" w:rsidR="00F00CE7" w:rsidP="000D3CE9" w:rsidRDefault="000C7B5B" w14:paraId="51DA709F" w14:textId="5A89C19F">
      <w:pPr>
        <w:rPr>
          <w:rFonts w:cs="Arial"/>
          <w:szCs w:val="24"/>
        </w:rPr>
      </w:pPr>
      <w:r w:rsidRPr="008832D5">
        <w:rPr>
          <w:noProof/>
          <w:szCs w:val="24"/>
          <w:lang w:eastAsia="es-ES"/>
        </w:rPr>
        <mc:AlternateContent>
          <mc:Choice Requires="wps">
            <w:drawing>
              <wp:anchor distT="0" distB="0" distL="114300" distR="114300" simplePos="0" relativeHeight="251687936" behindDoc="0" locked="0" layoutInCell="1" allowOverlap="1" wp14:anchorId="4ACF8F28" wp14:editId="3496076B">
                <wp:simplePos x="0" y="0"/>
                <wp:positionH relativeFrom="column">
                  <wp:posOffset>1438910</wp:posOffset>
                </wp:positionH>
                <wp:positionV relativeFrom="paragraph">
                  <wp:posOffset>130175</wp:posOffset>
                </wp:positionV>
                <wp:extent cx="2141220" cy="1264228"/>
                <wp:effectExtent l="19050" t="19050" r="30480" b="31750"/>
                <wp:wrapNone/>
                <wp:docPr id="27" name="Rombo 27"/>
                <wp:cNvGraphicFramePr/>
                <a:graphic xmlns:a="http://schemas.openxmlformats.org/drawingml/2006/main">
                  <a:graphicData uri="http://schemas.microsoft.com/office/word/2010/wordprocessingShape">
                    <wps:wsp>
                      <wps:cNvSpPr/>
                      <wps:spPr>
                        <a:xfrm>
                          <a:off x="0" y="0"/>
                          <a:ext cx="2141220" cy="1264228"/>
                        </a:xfrm>
                        <a:prstGeom prst="diamond">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Pr="00801B5F" w:rsidR="00E85596" w:rsidP="00F00CE7" w:rsidRDefault="00E85596" w14:paraId="49466C99" w14:textId="77777777">
                            <w:pPr>
                              <w:jc w:val="center"/>
                              <w:rPr>
                                <w:sz w:val="18"/>
                              </w:rPr>
                            </w:pPr>
                            <w:r w:rsidRPr="00801B5F">
                              <w:rPr>
                                <w:sz w:val="18"/>
                              </w:rPr>
                              <w:t>¿El fallo resulta un riesgo inaceptable?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EB84C2">
              <v:shape id="Rombo 27" style="position:absolute;left:0;text-align:left;margin-left:113.3pt;margin-top:10.25pt;width:168.6pt;height:99.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white [3201]" strokecolor="#4d9084 [3204]" strokeweight="1pt"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" w14:anchorId="4ACF8F28">
                <v:textbox>
                  <w:txbxContent>
                    <w:p w:rsidRPr="00801B5F" w:rsidR="00E85596" w:rsidP="00F00CE7" w:rsidRDefault="00E85596" w14:paraId="39561F78" w14:textId="77777777">
                      <w:pPr>
                        <w:jc w:val="center"/>
                        <w:rPr>
                          <w:sz w:val="18"/>
                        </w:rPr>
                      </w:pPr>
                      <w:r w:rsidRPr="00801B5F">
                        <w:rPr>
                          <w:sz w:val="18"/>
                        </w:rPr>
                        <w:t>¿El fallo resulta un riesgo inaceptable?</w:t>
                      </w:r>
                    </w:p>
                  </w:txbxContent>
                </v:textbox>
              </v:shape>
            </w:pict>
          </mc:Fallback>
        </mc:AlternateContent>
      </w:r>
      <w:r w:rsidRPr="008832D5" w:rsidR="00077154">
        <w:rPr>
          <w:rFonts w:cs="Arial"/>
          <w:szCs w:val="24"/>
        </w:rPr>
        <w:tab/>
      </w:r>
    </w:p>
    <w:p w:rsidRPr="008832D5" w:rsidR="00F00CE7" w:rsidP="000D3CE9" w:rsidRDefault="00196274" w14:paraId="441F6E62" w14:textId="525152CC">
      <w:pPr>
        <w:rPr>
          <w:rFonts w:cs="Arial"/>
          <w:szCs w:val="24"/>
        </w:rPr>
      </w:pPr>
      <w:r>
        <w:rPr>
          <w:rFonts w:cs="Arial"/>
          <w:noProof/>
          <w:szCs w:val="24"/>
        </w:rPr>
        <mc:AlternateContent>
          <mc:Choice Requires="wps">
            <w:drawing>
              <wp:anchor distT="0" distB="0" distL="114300" distR="114300" simplePos="0" relativeHeight="251735040" behindDoc="0" locked="0" layoutInCell="1" allowOverlap="1" wp14:anchorId="27D0F9AD" wp14:editId="2E1D23F9">
                <wp:simplePos x="0" y="0"/>
                <wp:positionH relativeFrom="column">
                  <wp:posOffset>862215</wp:posOffset>
                </wp:positionH>
                <wp:positionV relativeFrom="paragraph">
                  <wp:posOffset>169891</wp:posOffset>
                </wp:positionV>
                <wp:extent cx="342900" cy="259773"/>
                <wp:effectExtent l="0" t="0" r="0" b="6985"/>
                <wp:wrapNone/>
                <wp:docPr id="95065207"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196274" w:rsidP="00196274" w:rsidRDefault="00196274" w14:paraId="2223C41B" w14:textId="77777777">
                            <w: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685826">
              <v:shape id="_x0000_s1035" style="position:absolute;left:0;text-align:left;margin-left:67.9pt;margin-top:13.4pt;width:27pt;height:20.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" w14:anchorId="27D0F9AD">
                <v:textbox inset="0,0,0,0">
                  <w:txbxContent>
                    <w:p w:rsidR="00196274" w:rsidP="00196274" w:rsidRDefault="00196274" w14:paraId="243F107E" w14:textId="77777777">
                      <w:r>
                        <w:t>NO</w:t>
                      </w:r>
                    </w:p>
                  </w:txbxContent>
                </v:textbox>
              </v:shape>
            </w:pict>
          </mc:Fallback>
        </mc:AlternateContent>
      </w:r>
    </w:p>
    <w:p w:rsidRPr="008832D5" w:rsidR="00F00CE7" w:rsidP="000D3CE9" w:rsidRDefault="000C7B5B" w14:paraId="04DA91A7" w14:textId="1BFD7FBF">
      <w:pPr>
        <w:rPr>
          <w:rFonts w:cs="Arial"/>
          <w:szCs w:val="24"/>
        </w:rPr>
      </w:pPr>
      <w:r w:rsidRPr="008832D5">
        <w:rPr>
          <w:noProof/>
          <w:szCs w:val="24"/>
          <w:lang w:eastAsia="es-ES"/>
        </w:rPr>
        <mc:AlternateContent>
          <mc:Choice Requires="wps">
            <w:drawing>
              <wp:anchor distT="0" distB="0" distL="114300" distR="114300" simplePos="0" relativeHeight="251699200" behindDoc="0" locked="0" layoutInCell="1" allowOverlap="1" wp14:anchorId="2D391C6B" wp14:editId="7D9B6BC8">
                <wp:simplePos x="0" y="0"/>
                <wp:positionH relativeFrom="column">
                  <wp:posOffset>663401</wp:posOffset>
                </wp:positionH>
                <wp:positionV relativeFrom="paragraph">
                  <wp:posOffset>147897</wp:posOffset>
                </wp:positionV>
                <wp:extent cx="759575" cy="346"/>
                <wp:effectExtent l="0" t="0" r="0" b="0"/>
                <wp:wrapNone/>
                <wp:docPr id="26" name="Conector recto 26"/>
                <wp:cNvGraphicFramePr/>
                <a:graphic xmlns:a="http://schemas.openxmlformats.org/drawingml/2006/main">
                  <a:graphicData uri="http://schemas.microsoft.com/office/word/2010/wordprocessingShape">
                    <wps:wsp>
                      <wps:cNvCnPr/>
                      <wps:spPr>
                        <a:xfrm flipH="1">
                          <a:off x="0" y="0"/>
                          <a:ext cx="759575" cy="3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49A1A42">
              <v:line id="Conector recto 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d9084 [3204]" strokeweight=".5pt" from="52.25pt,11.65pt" to="112.05pt,11.7pt" w14:anchorId="162B31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">
                <v:stroke joinstyle="miter"/>
              </v:line>
            </w:pict>
          </mc:Fallback>
        </mc:AlternateContent>
      </w:r>
    </w:p>
    <w:p w:rsidRPr="008832D5" w:rsidR="00F00CE7" w:rsidP="000D3CE9" w:rsidRDefault="00077154" w14:paraId="5012644C" w14:textId="6D5D4A27">
      <w:pPr>
        <w:rPr>
          <w:rFonts w:cs="Arial"/>
          <w:szCs w:val="24"/>
        </w:rPr>
      </w:pPr>
      <w:r w:rsidRPr="008832D5">
        <w:rPr>
          <w:rFonts w:cs="Arial"/>
          <w:szCs w:val="24"/>
        </w:rPr>
        <w:tab/>
      </w:r>
      <w:r w:rsidRPr="008832D5">
        <w:rPr>
          <w:rFonts w:cs="Arial"/>
          <w:szCs w:val="24"/>
        </w:rPr>
        <w:tab/>
      </w:r>
    </w:p>
    <w:p w:rsidRPr="008832D5" w:rsidR="00F00CE7" w:rsidP="000D3CE9" w:rsidRDefault="002B575A" w14:paraId="6C9E8D06" w14:textId="0980D72F">
      <w:pPr>
        <w:rPr>
          <w:rFonts w:cs="Arial"/>
          <w:szCs w:val="24"/>
        </w:rPr>
      </w:pPr>
      <w:r>
        <w:rPr>
          <w:rFonts w:cs="Arial"/>
          <w:noProof/>
          <w:szCs w:val="24"/>
        </w:rPr>
        <mc:AlternateContent>
          <mc:Choice Requires="wps">
            <w:drawing>
              <wp:anchor distT="0" distB="0" distL="114300" distR="114300" simplePos="0" relativeHeight="251730944" behindDoc="0" locked="0" layoutInCell="1" allowOverlap="1" wp14:anchorId="7CFD4E0F" wp14:editId="15EBBE18">
                <wp:simplePos x="0" y="0"/>
                <wp:positionH relativeFrom="column">
                  <wp:posOffset>2908820</wp:posOffset>
                </wp:positionH>
                <wp:positionV relativeFrom="paragraph">
                  <wp:posOffset>138141</wp:posOffset>
                </wp:positionV>
                <wp:extent cx="342900" cy="259773"/>
                <wp:effectExtent l="0" t="0" r="0" b="6985"/>
                <wp:wrapNone/>
                <wp:docPr id="124641109"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2B575A" w:rsidP="002B575A" w:rsidRDefault="002B575A" w14:paraId="5E7EA750" w14:textId="77777777">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D1E90E">
              <v:shape id="_x0000_s1036" style="position:absolute;left:0;text-align:left;margin-left:229.05pt;margin-top:10.9pt;width:27pt;height:20.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" w14:anchorId="7CFD4E0F">
                <v:textbox inset="0,0,0,0">
                  <w:txbxContent>
                    <w:p w:rsidR="002B575A" w:rsidP="002B575A" w:rsidRDefault="002B575A" w14:paraId="04C5844A" w14:textId="77777777">
                      <w:r>
                        <w:t>SI</w:t>
                      </w:r>
                    </w:p>
                  </w:txbxContent>
                </v:textbox>
              </v:shape>
            </w:pict>
          </mc:Fallback>
        </mc:AlternateContent>
      </w:r>
      <w:r w:rsidR="007B67B2">
        <w:rPr>
          <w:rFonts w:cs="Arial"/>
          <w:noProof/>
          <w:szCs w:val="24"/>
        </w:rPr>
        <mc:AlternateContent>
          <mc:Choice Requires="wps">
            <w:drawing>
              <wp:anchor distT="0" distB="0" distL="114300" distR="114300" simplePos="0" relativeHeight="251721728" behindDoc="0" locked="0" layoutInCell="1" allowOverlap="1" wp14:anchorId="269AEB7C" wp14:editId="7B5D76EE">
                <wp:simplePos x="0" y="0"/>
                <wp:positionH relativeFrom="column">
                  <wp:posOffset>2512984</wp:posOffset>
                </wp:positionH>
                <wp:positionV relativeFrom="paragraph">
                  <wp:posOffset>152977</wp:posOffset>
                </wp:positionV>
                <wp:extent cx="10391" cy="368878"/>
                <wp:effectExtent l="76200" t="0" r="66040" b="50800"/>
                <wp:wrapNone/>
                <wp:docPr id="546129707" name="Conector recto de flecha 7"/>
                <wp:cNvGraphicFramePr/>
                <a:graphic xmlns:a="http://schemas.openxmlformats.org/drawingml/2006/main">
                  <a:graphicData uri="http://schemas.microsoft.com/office/word/2010/wordprocessingShape">
                    <wps:wsp>
                      <wps:cNvCnPr/>
                      <wps:spPr>
                        <a:xfrm flipH="1">
                          <a:off x="0" y="0"/>
                          <a:ext cx="10391" cy="3688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9AD6276">
              <v:shape id="Conector recto de flecha 7" style="position:absolute;margin-left:197.85pt;margin-top:12.05pt;width:.8pt;height:29.05pt;flip:x;z-index:251721728;visibility:visible;mso-wrap-style:square;mso-wrap-distance-left:9pt;mso-wrap-distance-top:0;mso-wrap-distance-right:9pt;mso-wrap-distance-bottom:0;mso-position-horizontal:absolute;mso-position-horizontal-relative:text;mso-position-vertical:absolute;mso-position-vertical-relative:text" o:spid="_x0000_s1026" strokecolor="#4d908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" w14:anchorId="784380DA">
                <v:stroke joinstyle="miter" endarrow="block"/>
              </v:shape>
            </w:pict>
          </mc:Fallback>
        </mc:AlternateContent>
      </w:r>
    </w:p>
    <w:p w:rsidRPr="008832D5" w:rsidR="00F00CE7" w:rsidP="000D3CE9" w:rsidRDefault="000C7B5B" w14:paraId="19952215" w14:textId="2AD57803">
      <w:pPr>
        <w:rPr>
          <w:rFonts w:cs="Arial"/>
          <w:szCs w:val="24"/>
        </w:rPr>
      </w:pPr>
      <w:r w:rsidRPr="008832D5">
        <w:rPr>
          <w:noProof/>
          <w:szCs w:val="24"/>
          <w:lang w:eastAsia="es-ES"/>
        </w:rPr>
        <mc:AlternateContent>
          <mc:Choice Requires="wps">
            <w:drawing>
              <wp:anchor distT="0" distB="0" distL="114300" distR="114300" simplePos="0" relativeHeight="251688960" behindDoc="0" locked="0" layoutInCell="1" allowOverlap="1" wp14:anchorId="750211AD" wp14:editId="2827B6AC">
                <wp:simplePos x="0" y="0"/>
                <wp:positionH relativeFrom="column">
                  <wp:posOffset>1493520</wp:posOffset>
                </wp:positionH>
                <wp:positionV relativeFrom="paragraph">
                  <wp:posOffset>177800</wp:posOffset>
                </wp:positionV>
                <wp:extent cx="2034540" cy="1254875"/>
                <wp:effectExtent l="19050" t="19050" r="41910" b="40640"/>
                <wp:wrapNone/>
                <wp:docPr id="24" name="Rombo 24"/>
                <wp:cNvGraphicFramePr/>
                <a:graphic xmlns:a="http://schemas.openxmlformats.org/drawingml/2006/main">
                  <a:graphicData uri="http://schemas.microsoft.com/office/word/2010/wordprocessingShape">
                    <wps:wsp>
                      <wps:cNvSpPr/>
                      <wps:spPr>
                        <a:xfrm>
                          <a:off x="0" y="0"/>
                          <a:ext cx="2034540" cy="1254875"/>
                        </a:xfrm>
                        <a:prstGeom prst="diamond">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Pr="00801B5F" w:rsidR="00E85596" w:rsidP="00F00CE7" w:rsidRDefault="00E85596" w14:paraId="7CCEBC78" w14:textId="77777777">
                            <w:pPr>
                              <w:jc w:val="center"/>
                              <w:rPr>
                                <w:sz w:val="18"/>
                              </w:rPr>
                            </w:pPr>
                            <w:r w:rsidRPr="00801B5F">
                              <w:rPr>
                                <w:sz w:val="18"/>
                              </w:rPr>
                              <w:t>¿Qué severidad de lesión es posible?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B9AA3B3">
              <v:shape id="Rombo 24" style="position:absolute;left:0;text-align:left;margin-left:117.6pt;margin-top:14pt;width:160.2pt;height:98.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color="white [3201]" strokecolor="#4d9084 [3204]" strokeweight="1pt"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" w14:anchorId="750211AD">
                <v:textbox>
                  <w:txbxContent>
                    <w:p w:rsidRPr="00801B5F" w:rsidR="00E85596" w:rsidP="00F00CE7" w:rsidRDefault="00E85596" w14:paraId="53E58A81" w14:textId="77777777">
                      <w:pPr>
                        <w:jc w:val="center"/>
                        <w:rPr>
                          <w:sz w:val="18"/>
                        </w:rPr>
                      </w:pPr>
                      <w:r w:rsidRPr="00801B5F">
                        <w:rPr>
                          <w:sz w:val="18"/>
                        </w:rPr>
                        <w:t>¿Qué severidad de lesión es posible?</w:t>
                      </w:r>
                    </w:p>
                  </w:txbxContent>
                </v:textbox>
              </v:shape>
            </w:pict>
          </mc:Fallback>
        </mc:AlternateContent>
      </w:r>
    </w:p>
    <w:p w:rsidRPr="008832D5" w:rsidR="00F00CE7" w:rsidP="000D3CE9" w:rsidRDefault="00917EAF" w14:paraId="09493FB2" w14:textId="2ECBD222">
      <w:pPr>
        <w:rPr>
          <w:rFonts w:cs="Arial"/>
          <w:szCs w:val="24"/>
        </w:rPr>
      </w:pPr>
      <w:r>
        <w:rPr>
          <w:rFonts w:cs="Arial"/>
          <w:noProof/>
          <w:szCs w:val="24"/>
        </w:rPr>
        <mc:AlternateContent>
          <mc:Choice Requires="wps">
            <w:drawing>
              <wp:anchor distT="0" distB="0" distL="114300" distR="114300" simplePos="0" relativeHeight="251739136" behindDoc="0" locked="0" layoutInCell="1" allowOverlap="1" wp14:anchorId="3C788F6D" wp14:editId="5E75D079">
                <wp:simplePos x="0" y="0"/>
                <wp:positionH relativeFrom="column">
                  <wp:posOffset>3787313</wp:posOffset>
                </wp:positionH>
                <wp:positionV relativeFrom="paragraph">
                  <wp:posOffset>174220</wp:posOffset>
                </wp:positionV>
                <wp:extent cx="342900" cy="259773"/>
                <wp:effectExtent l="0" t="0" r="0" b="6985"/>
                <wp:wrapNone/>
                <wp:docPr id="375116256"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917EAF" w:rsidP="00917EAF" w:rsidRDefault="00E53797" w14:paraId="7CF9B9DA" w14:textId="04DF8854">
                            <w: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767030">
              <v:shape id="_x0000_s1038" style="position:absolute;left:0;text-align:left;margin-left:298.2pt;margin-top:13.7pt;width:27pt;height:20.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" w14:anchorId="3C788F6D">
                <v:textbox inset="0,0,0,0">
                  <w:txbxContent>
                    <w:p w:rsidR="00917EAF" w:rsidP="00917EAF" w:rsidRDefault="00E53797" w14:paraId="55834DC6" w14:textId="04DF8854">
                      <w:r>
                        <w:t>NO</w:t>
                      </w:r>
                    </w:p>
                  </w:txbxContent>
                </v:textbox>
              </v:shape>
            </w:pict>
          </mc:Fallback>
        </mc:AlternateContent>
      </w:r>
    </w:p>
    <w:p w:rsidRPr="008832D5" w:rsidR="00F00CE7" w:rsidP="000D3CE9" w:rsidRDefault="007B67B2" w14:paraId="5A1D4EC1" w14:textId="4A8E5001">
      <w:pPr>
        <w:rPr>
          <w:rFonts w:cs="Arial"/>
          <w:szCs w:val="24"/>
        </w:rPr>
      </w:pPr>
      <w:r w:rsidRPr="008832D5">
        <w:rPr>
          <w:noProof/>
          <w:szCs w:val="24"/>
          <w:lang w:eastAsia="es-ES"/>
        </w:rPr>
        <mc:AlternateContent>
          <mc:Choice Requires="wps">
            <w:drawing>
              <wp:anchor distT="0" distB="0" distL="114300" distR="114300" simplePos="0" relativeHeight="251700224" behindDoc="0" locked="0" layoutInCell="1" allowOverlap="1" wp14:anchorId="5953269C" wp14:editId="2915DB7E">
                <wp:simplePos x="0" y="0"/>
                <wp:positionH relativeFrom="column">
                  <wp:posOffset>3505316</wp:posOffset>
                </wp:positionH>
                <wp:positionV relativeFrom="paragraph">
                  <wp:posOffset>183342</wp:posOffset>
                </wp:positionV>
                <wp:extent cx="883228" cy="1132609"/>
                <wp:effectExtent l="0" t="0" r="69850" b="48895"/>
                <wp:wrapNone/>
                <wp:docPr id="22" name="Conector angular 22"/>
                <wp:cNvGraphicFramePr/>
                <a:graphic xmlns:a="http://schemas.openxmlformats.org/drawingml/2006/main">
                  <a:graphicData uri="http://schemas.microsoft.com/office/word/2010/wordprocessingShape">
                    <wps:wsp>
                      <wps:cNvCnPr/>
                      <wps:spPr>
                        <a:xfrm>
                          <a:off x="0" y="0"/>
                          <a:ext cx="883228" cy="1132609"/>
                        </a:xfrm>
                        <a:prstGeom prst="bentConnector3">
                          <a:avLst>
                            <a:gd name="adj1" fmla="val 997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033286D">
              <v:shape id="Conector angular 22" style="position:absolute;margin-left:276pt;margin-top:14.45pt;width:69.55pt;height:89.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d9084 [3204]" strokeweight=".5pt" type="#_x0000_t34" adj="2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" w14:anchorId="5B5402B1">
                <v:stroke endarrow="block"/>
              </v:shape>
            </w:pict>
          </mc:Fallback>
        </mc:AlternateContent>
      </w:r>
    </w:p>
    <w:p w:rsidRPr="008832D5" w:rsidR="00F00CE7" w:rsidP="000D3CE9" w:rsidRDefault="00F00CE7" w14:paraId="316319B5" w14:textId="07176432">
      <w:pPr>
        <w:rPr>
          <w:rFonts w:cs="Arial"/>
          <w:szCs w:val="24"/>
        </w:rPr>
      </w:pPr>
    </w:p>
    <w:p w:rsidRPr="008832D5" w:rsidR="00F00CE7" w:rsidP="000D3CE9" w:rsidRDefault="00917EAF" w14:paraId="41DDF531" w14:textId="14E243BD">
      <w:pPr>
        <w:rPr>
          <w:rFonts w:cs="Arial"/>
          <w:szCs w:val="24"/>
        </w:rPr>
      </w:pPr>
      <w:r>
        <w:rPr>
          <w:rFonts w:cs="Arial"/>
          <w:noProof/>
          <w:szCs w:val="24"/>
        </w:rPr>
        <mc:AlternateContent>
          <mc:Choice Requires="wps">
            <w:drawing>
              <wp:anchor distT="0" distB="0" distL="114300" distR="114300" simplePos="0" relativeHeight="251737088" behindDoc="0" locked="0" layoutInCell="1" allowOverlap="1" wp14:anchorId="0E11D742" wp14:editId="63DA4CAF">
                <wp:simplePos x="0" y="0"/>
                <wp:positionH relativeFrom="column">
                  <wp:posOffset>2628612</wp:posOffset>
                </wp:positionH>
                <wp:positionV relativeFrom="paragraph">
                  <wp:posOffset>282575</wp:posOffset>
                </wp:positionV>
                <wp:extent cx="342900" cy="259773"/>
                <wp:effectExtent l="0" t="0" r="0" b="6985"/>
                <wp:wrapNone/>
                <wp:docPr id="16571072"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917EAF" w:rsidP="00917EAF" w:rsidRDefault="00E53797" w14:paraId="41DA26BD" w14:textId="13F1BC00">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116729">
              <v:shape id="_x0000_s1039" style="position:absolute;left:0;text-align:left;margin-left:207pt;margin-top:22.25pt;width:27pt;height:20.4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" w14:anchorId="0E11D742">
                <v:textbox inset="0,0,0,0">
                  <w:txbxContent>
                    <w:p w:rsidR="00917EAF" w:rsidP="00917EAF" w:rsidRDefault="00E53797" w14:paraId="02ED7219" w14:textId="13F1BC00">
                      <w:r>
                        <w:t>SI</w:t>
                      </w:r>
                    </w:p>
                  </w:txbxContent>
                </v:textbox>
              </v:shape>
            </w:pict>
          </mc:Fallback>
        </mc:AlternateContent>
      </w:r>
      <w:r w:rsidR="007B67B2">
        <w:rPr>
          <w:rFonts w:cs="Arial"/>
          <w:noProof/>
          <w:szCs w:val="24"/>
        </w:rPr>
        <mc:AlternateContent>
          <mc:Choice Requires="wps">
            <w:drawing>
              <wp:anchor distT="0" distB="0" distL="114300" distR="114300" simplePos="0" relativeHeight="251725824" behindDoc="0" locked="0" layoutInCell="1" allowOverlap="1" wp14:anchorId="7460B06E" wp14:editId="64565F95">
                <wp:simplePos x="0" y="0"/>
                <wp:positionH relativeFrom="column">
                  <wp:posOffset>2492202</wp:posOffset>
                </wp:positionH>
                <wp:positionV relativeFrom="paragraph">
                  <wp:posOffset>187787</wp:posOffset>
                </wp:positionV>
                <wp:extent cx="5195" cy="529936"/>
                <wp:effectExtent l="76200" t="0" r="71120" b="60960"/>
                <wp:wrapNone/>
                <wp:docPr id="1582504613" name="Conector recto de flecha 10"/>
                <wp:cNvGraphicFramePr/>
                <a:graphic xmlns:a="http://schemas.openxmlformats.org/drawingml/2006/main">
                  <a:graphicData uri="http://schemas.microsoft.com/office/word/2010/wordprocessingShape">
                    <wps:wsp>
                      <wps:cNvCnPr/>
                      <wps:spPr>
                        <a:xfrm flipH="1">
                          <a:off x="0" y="0"/>
                          <a:ext cx="5195" cy="5299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01BB4D73">
              <v:shape id="Conector recto de flecha 10" style="position:absolute;margin-left:196.25pt;margin-top:14.8pt;width:.4pt;height:41.75pt;flip:x;z-index:251725824;visibility:visible;mso-wrap-style:square;mso-wrap-distance-left:9pt;mso-wrap-distance-top:0;mso-wrap-distance-right:9pt;mso-wrap-distance-bottom:0;mso-position-horizontal:absolute;mso-position-horizontal-relative:text;mso-position-vertical:absolute;mso-position-vertical-relative:text" o:spid="_x0000_s1026" strokecolor="#4d908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" w14:anchorId="55C98FA5">
                <v:stroke joinstyle="miter" endarrow="block"/>
              </v:shape>
            </w:pict>
          </mc:Fallback>
        </mc:AlternateContent>
      </w:r>
    </w:p>
    <w:p w:rsidRPr="008832D5" w:rsidR="00F00CE7" w:rsidP="000D3CE9" w:rsidRDefault="00F00CE7" w14:paraId="7B143ABB" w14:textId="658637D9">
      <w:pPr>
        <w:rPr>
          <w:rFonts w:cs="Arial"/>
          <w:szCs w:val="24"/>
        </w:rPr>
      </w:pPr>
    </w:p>
    <w:p w:rsidRPr="008832D5" w:rsidR="00F00CE7" w:rsidP="000D3CE9" w:rsidRDefault="00196274" w14:paraId="521E0148" w14:textId="70F6749B">
      <w:pPr>
        <w:rPr>
          <w:rFonts w:cs="Arial"/>
          <w:szCs w:val="24"/>
        </w:rPr>
      </w:pPr>
      <w:r w:rsidRPr="008832D5">
        <w:rPr>
          <w:noProof/>
          <w:szCs w:val="24"/>
          <w:lang w:eastAsia="es-ES"/>
        </w:rPr>
        <mc:AlternateContent>
          <mc:Choice Requires="wps">
            <w:drawing>
              <wp:anchor distT="0" distB="0" distL="114300" distR="114300" simplePos="0" relativeHeight="251692032" behindDoc="0" locked="0" layoutInCell="1" allowOverlap="1" wp14:anchorId="3685F04E" wp14:editId="167558C1">
                <wp:simplePos x="0" y="0"/>
                <wp:positionH relativeFrom="column">
                  <wp:posOffset>3616498</wp:posOffset>
                </wp:positionH>
                <wp:positionV relativeFrom="paragraph">
                  <wp:posOffset>86360</wp:posOffset>
                </wp:positionV>
                <wp:extent cx="1405890" cy="374015"/>
                <wp:effectExtent l="0" t="0" r="22860" b="26035"/>
                <wp:wrapNone/>
                <wp:docPr id="31" name="Rectángulo redondeado 31"/>
                <wp:cNvGraphicFramePr/>
                <a:graphic xmlns:a="http://schemas.openxmlformats.org/drawingml/2006/main">
                  <a:graphicData uri="http://schemas.microsoft.com/office/word/2010/wordprocessingShape">
                    <wps:wsp>
                      <wps:cNvSpPr/>
                      <wps:spPr>
                        <a:xfrm>
                          <a:off x="0" y="0"/>
                          <a:ext cx="1405890" cy="374015"/>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E85596" w:rsidP="00F00CE7" w:rsidRDefault="00E85596" w14:paraId="753D1DFB" w14:textId="77777777">
                            <w:pPr>
                              <w:jc w:val="center"/>
                            </w:pPr>
                            <w:r>
                              <w:t>Clase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33B1656">
              <v:roundrect id="Rectángulo redondeado 31" style="position:absolute;left:0;text-align:left;margin-left:284.75pt;margin-top:6.8pt;width:110.7pt;height:29.45pt;z-index:251692032;visibility:visible;mso-wrap-style:square;mso-wrap-distance-left:9pt;mso-wrap-distance-top:0;mso-wrap-distance-right:9pt;mso-wrap-distance-bottom:0;mso-position-horizontal:absolute;mso-position-horizontal-relative:text;mso-position-vertical:absolute;mso-position-vertical-relative:text;v-text-anchor:middle" o:spid="_x0000_s1040" fillcolor="white [3201]" strokecolor="#4d9084 [3204]" strokeweight="1pt" arcsize="10923f" w14:anchorId="3685F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">
                <v:stroke joinstyle="miter"/>
                <v:textbox>
                  <w:txbxContent>
                    <w:p w:rsidR="00E85596" w:rsidP="00F00CE7" w:rsidRDefault="00E85596" w14:paraId="55CA5A20" w14:textId="77777777">
                      <w:pPr>
                        <w:jc w:val="center"/>
                      </w:pPr>
                      <w:r>
                        <w:t>Clase C</w:t>
                      </w:r>
                    </w:p>
                  </w:txbxContent>
                </v:textbox>
              </v:roundrect>
            </w:pict>
          </mc:Fallback>
        </mc:AlternateContent>
      </w:r>
    </w:p>
    <w:p w:rsidRPr="008832D5" w:rsidR="00F00CE7" w:rsidRDefault="00F00CE7" w14:paraId="5685EE71" w14:textId="3E4D011A">
      <w:pPr>
        <w:spacing w:after="0" w:line="240" w:lineRule="auto"/>
        <w:jc w:val="left"/>
        <w:rPr>
          <w:rFonts w:cs="Arial"/>
          <w:szCs w:val="24"/>
        </w:rPr>
      </w:pPr>
    </w:p>
    <w:p w:rsidRPr="008832D5" w:rsidR="00F00CE7" w:rsidP="000D3CE9" w:rsidRDefault="00F00CE7" w14:paraId="6B195238" w14:textId="77777777">
      <w:pPr>
        <w:rPr>
          <w:rFonts w:cs="Arial"/>
          <w:szCs w:val="24"/>
        </w:rPr>
      </w:pPr>
    </w:p>
    <w:p w:rsidRPr="008832D5" w:rsidR="00006FF5" w:rsidP="00F400E8" w:rsidRDefault="002869F4" w14:paraId="45742122" w14:textId="77777777">
      <w:pPr>
        <w:pStyle w:val="Titulo2SP"/>
      </w:pPr>
      <w:bookmarkStart w:name="_Toc198649943" w:id="7"/>
      <w:r w:rsidRPr="008832D5">
        <w:t>Planificación</w:t>
      </w:r>
      <w:bookmarkEnd w:id="7"/>
      <w:r w:rsidRPr="008832D5">
        <w:t xml:space="preserve"> </w:t>
      </w:r>
    </w:p>
    <w:p w:rsidRPr="008832D5" w:rsidR="00006FF5" w:rsidRDefault="002869F4" w14:paraId="1327F9AF" w14:textId="77777777">
      <w:pPr>
        <w:rPr>
          <w:rFonts w:cs="Arial"/>
          <w:szCs w:val="24"/>
        </w:rPr>
      </w:pPr>
      <w:r w:rsidRPr="008832D5">
        <w:rPr>
          <w:rFonts w:cs="Arial"/>
          <w:szCs w:val="24"/>
        </w:rPr>
        <w:t xml:space="preserve">En la fase de planificación se identifica el uso del sistema y la documentación requerida para el SDLC. En este momento un estudio de gestión de riesgos se puede utilizar para determinar el alcance y extensión de las pruebas y documentación asociada. El alcance y profundidad de las pruebas y fases podrán ser condensadas u omitidas debidamente justificadas. </w:t>
      </w:r>
    </w:p>
    <w:p w:rsidRPr="008832D5" w:rsidR="00220667" w:rsidP="00220667" w:rsidRDefault="002869F4" w14:paraId="7FA26A5D" w14:textId="77777777">
      <w:pPr>
        <w:rPr>
          <w:rFonts w:cs="Arial"/>
          <w:szCs w:val="24"/>
        </w:rPr>
      </w:pPr>
      <w:r w:rsidRPr="008832D5">
        <w:rPr>
          <w:rFonts w:cs="Arial"/>
          <w:szCs w:val="24"/>
        </w:rPr>
        <w:t>En esta fase se desarrollan los URS.</w:t>
      </w:r>
      <w:r w:rsidRPr="008832D5" w:rsidR="00220667">
        <w:rPr>
          <w:rFonts w:cs="Arial"/>
          <w:szCs w:val="24"/>
        </w:rPr>
        <w:t xml:space="preserve"> Además, se deben tratar los siguientes puntos:</w:t>
      </w:r>
    </w:p>
    <w:p w:rsidRPr="008832D5" w:rsidR="00006FF5" w:rsidP="00D3361D" w:rsidRDefault="00220667" w14:paraId="14D7700B" w14:textId="77777777">
      <w:pPr>
        <w:pStyle w:val="Listavietas1"/>
      </w:pPr>
      <w:r w:rsidRPr="008832D5">
        <w:t>Los procesos a usar en el desarrollo del sistema, procesos existentes o nuevos.</w:t>
      </w:r>
    </w:p>
    <w:p w:rsidRPr="008832D5" w:rsidR="00220667" w:rsidP="00D3361D" w:rsidRDefault="00220667" w14:paraId="27F20C05" w14:textId="77777777">
      <w:pPr>
        <w:pStyle w:val="Listavietas1"/>
      </w:pPr>
      <w:r w:rsidRPr="008832D5">
        <w:t>Los entregables, incluyendo la documentación a generar, actividades y tareas</w:t>
      </w:r>
    </w:p>
    <w:p w:rsidRPr="008832D5" w:rsidR="00220667" w:rsidP="00D3361D" w:rsidRDefault="00220667" w14:paraId="0BC3F43C" w14:textId="77777777">
      <w:pPr>
        <w:pStyle w:val="Listavietas1"/>
      </w:pPr>
      <w:r w:rsidRPr="008832D5">
        <w:t>Trazabilidad entre los requisitos del sistema, requisitos del software, ensayos del sistema del software y medidas de control del riesgo</w:t>
      </w:r>
    </w:p>
    <w:p w:rsidRPr="008832D5" w:rsidR="00220667" w:rsidP="00D3361D" w:rsidRDefault="00220667" w14:paraId="777D6228" w14:textId="77777777">
      <w:pPr>
        <w:pStyle w:val="Listavietas1"/>
      </w:pPr>
      <w:r w:rsidRPr="008832D5">
        <w:t>Gestión de la configuración y cambio del software</w:t>
      </w:r>
    </w:p>
    <w:p w:rsidRPr="008832D5" w:rsidR="00220667" w:rsidP="00D3361D" w:rsidRDefault="00220667" w14:paraId="202B99DC" w14:textId="77777777">
      <w:pPr>
        <w:pStyle w:val="Listavietas1"/>
      </w:pPr>
      <w:r w:rsidRPr="008832D5">
        <w:t>Resolución de problemas del software para manejar problemas detectados en los productos y actividades de cada etapa del ciclo de vida.</w:t>
      </w:r>
    </w:p>
    <w:p w:rsidRPr="008832D5" w:rsidR="00220667" w:rsidP="00F400E8" w:rsidRDefault="00220667" w14:paraId="43BA542E" w14:textId="77777777">
      <w:pPr>
        <w:pStyle w:val="Ttulo3SP"/>
      </w:pPr>
      <w:bookmarkStart w:name="_Toc198649944" w:id="8"/>
      <w:r w:rsidRPr="008832D5">
        <w:t>Análisis de los requisitos del software.</w:t>
      </w:r>
      <w:bookmarkEnd w:id="8"/>
    </w:p>
    <w:p w:rsidRPr="008832D5" w:rsidR="00220667" w:rsidP="00220667" w:rsidRDefault="00220667" w14:paraId="5E3C3895" w14:textId="77777777">
      <w:pPr>
        <w:rPr>
          <w:rFonts w:cs="Arial"/>
          <w:szCs w:val="24"/>
        </w:rPr>
      </w:pPr>
      <w:r w:rsidRPr="008832D5">
        <w:rPr>
          <w:rFonts w:cs="Arial"/>
          <w:szCs w:val="24"/>
        </w:rPr>
        <w:t>Para cada sistema software el fabricante debe definir y documentar los requisitos del sistema, se deberán incluir los siguientes puntos:</w:t>
      </w:r>
    </w:p>
    <w:tbl>
      <w:tblPr>
        <w:tblStyle w:val="Tablaconcuadrcula"/>
        <w:tblW w:w="0" w:type="auto"/>
        <w:tblLook w:val="04A0" w:firstRow="1" w:lastRow="0" w:firstColumn="1" w:lastColumn="0" w:noHBand="0" w:noVBand="1"/>
      </w:tblPr>
      <w:tblGrid>
        <w:gridCol w:w="4813"/>
        <w:gridCol w:w="4814"/>
      </w:tblGrid>
      <w:tr w:rsidRPr="008832D5" w:rsidR="00220667" w:rsidTr="00D3361D" w14:paraId="00EA0564" w14:textId="77777777">
        <w:trPr>
          <w:tblHeader/>
        </w:trPr>
        <w:tc>
          <w:tcPr>
            <w:tcW w:w="4813" w:type="dxa"/>
            <w:shd w:val="clear" w:color="auto" w:fill="9D9D9D" w:themeFill="accent4"/>
          </w:tcPr>
          <w:p w:rsidRPr="008832D5" w:rsidR="00220667" w:rsidP="00220667" w:rsidRDefault="00220667" w14:paraId="47539E18" w14:textId="77777777">
            <w:pPr>
              <w:rPr>
                <w:rFonts w:cs="Arial"/>
                <w:szCs w:val="24"/>
              </w:rPr>
            </w:pPr>
            <w:r w:rsidRPr="008832D5">
              <w:rPr>
                <w:rFonts w:cs="Arial"/>
                <w:szCs w:val="24"/>
              </w:rPr>
              <w:t>REQUISITOS</w:t>
            </w:r>
          </w:p>
        </w:tc>
        <w:tc>
          <w:tcPr>
            <w:tcW w:w="4814" w:type="dxa"/>
            <w:shd w:val="clear" w:color="auto" w:fill="9D9D9D" w:themeFill="accent4"/>
          </w:tcPr>
          <w:p w:rsidRPr="008832D5" w:rsidR="00220667" w:rsidP="00220667" w:rsidRDefault="00220667" w14:paraId="6DE4E31F" w14:textId="77777777">
            <w:pPr>
              <w:rPr>
                <w:rFonts w:cs="Arial"/>
                <w:szCs w:val="24"/>
              </w:rPr>
            </w:pPr>
            <w:r w:rsidRPr="008832D5">
              <w:rPr>
                <w:rFonts w:cs="Arial"/>
                <w:szCs w:val="24"/>
              </w:rPr>
              <w:t>DESCRIPCION/EJEMPLO</w:t>
            </w:r>
          </w:p>
        </w:tc>
      </w:tr>
      <w:tr w:rsidRPr="008832D5" w:rsidR="00220667" w:rsidTr="00220667" w14:paraId="4187B8DD" w14:textId="77777777">
        <w:tc>
          <w:tcPr>
            <w:tcW w:w="4813" w:type="dxa"/>
          </w:tcPr>
          <w:p w:rsidRPr="008832D5" w:rsidR="00220667" w:rsidP="00220667" w:rsidRDefault="00220667" w14:paraId="2CDD7AD0" w14:textId="77777777">
            <w:pPr>
              <w:rPr>
                <w:rFonts w:cs="Arial"/>
                <w:szCs w:val="24"/>
              </w:rPr>
            </w:pPr>
            <w:r w:rsidRPr="008832D5">
              <w:rPr>
                <w:rFonts w:cs="Arial"/>
                <w:szCs w:val="24"/>
              </w:rPr>
              <w:t>Requisitos funcionales y de capacidad</w:t>
            </w:r>
          </w:p>
        </w:tc>
        <w:tc>
          <w:tcPr>
            <w:tcW w:w="4814" w:type="dxa"/>
          </w:tcPr>
          <w:p w:rsidRPr="008832D5" w:rsidR="00220667" w:rsidP="00220667" w:rsidRDefault="00220667" w14:paraId="47BD3ADB" w14:textId="77777777">
            <w:pPr>
              <w:rPr>
                <w:rFonts w:cs="Arial"/>
                <w:szCs w:val="24"/>
              </w:rPr>
            </w:pPr>
            <w:r w:rsidRPr="008832D5">
              <w:rPr>
                <w:rFonts w:cs="Arial"/>
                <w:szCs w:val="24"/>
              </w:rPr>
              <w:t>Funciones (propósito), características físicas (</w:t>
            </w:r>
            <w:r w:rsidRPr="008832D5" w:rsidR="00F9419B">
              <w:rPr>
                <w:rFonts w:cs="Arial"/>
                <w:szCs w:val="24"/>
              </w:rPr>
              <w:t>lenguaje de código, plataforma, sistema operativo), entorno informático (hardware, tamaño de memoria), necesidad de compatibilidad con mejoras.</w:t>
            </w:r>
          </w:p>
        </w:tc>
      </w:tr>
      <w:tr w:rsidRPr="008832D5" w:rsidR="00220667" w:rsidTr="00220667" w14:paraId="3C77DF45" w14:textId="77777777">
        <w:tc>
          <w:tcPr>
            <w:tcW w:w="4813" w:type="dxa"/>
          </w:tcPr>
          <w:p w:rsidRPr="008832D5" w:rsidR="00220667" w:rsidP="00220667" w:rsidRDefault="00F9419B" w14:paraId="0ECBDB97" w14:textId="77777777">
            <w:pPr>
              <w:rPr>
                <w:rFonts w:cs="Arial"/>
                <w:szCs w:val="24"/>
              </w:rPr>
            </w:pPr>
            <w:r w:rsidRPr="008832D5">
              <w:rPr>
                <w:rFonts w:cs="Arial"/>
                <w:szCs w:val="24"/>
              </w:rPr>
              <w:t>Entradas y salidas</w:t>
            </w:r>
          </w:p>
        </w:tc>
        <w:tc>
          <w:tcPr>
            <w:tcW w:w="4814" w:type="dxa"/>
          </w:tcPr>
          <w:p w:rsidRPr="008832D5" w:rsidR="00F9419B" w:rsidP="00220667" w:rsidRDefault="00F9419B" w14:paraId="3DB3F983" w14:textId="77777777">
            <w:pPr>
              <w:rPr>
                <w:rFonts w:cs="Arial"/>
                <w:szCs w:val="24"/>
              </w:rPr>
            </w:pPr>
            <w:r w:rsidRPr="008832D5">
              <w:rPr>
                <w:rFonts w:cs="Arial"/>
                <w:szCs w:val="24"/>
              </w:rPr>
              <w:t>Caracterísitcas de los datos, rangos, límites y valores por defecto.</w:t>
            </w:r>
          </w:p>
        </w:tc>
      </w:tr>
      <w:tr w:rsidRPr="008832D5" w:rsidR="00F9419B" w:rsidTr="00220667" w14:paraId="17C11F51" w14:textId="77777777">
        <w:tc>
          <w:tcPr>
            <w:tcW w:w="4813" w:type="dxa"/>
          </w:tcPr>
          <w:p w:rsidRPr="008832D5" w:rsidR="00F9419B" w:rsidP="00220667" w:rsidRDefault="00F9419B" w14:paraId="5DBD3B3F" w14:textId="77777777">
            <w:pPr>
              <w:rPr>
                <w:rFonts w:cs="Arial"/>
                <w:szCs w:val="24"/>
              </w:rPr>
            </w:pPr>
            <w:r w:rsidRPr="008832D5">
              <w:rPr>
                <w:rFonts w:cs="Arial"/>
                <w:szCs w:val="24"/>
              </w:rPr>
              <w:t>Interfaces entre el sistema y otros sistemas</w:t>
            </w:r>
          </w:p>
        </w:tc>
        <w:tc>
          <w:tcPr>
            <w:tcW w:w="4814" w:type="dxa"/>
          </w:tcPr>
          <w:p w:rsidRPr="008832D5" w:rsidR="00F9419B" w:rsidP="00220667" w:rsidRDefault="00F9419B" w14:paraId="3F96D048" w14:textId="77777777">
            <w:pPr>
              <w:rPr>
                <w:rFonts w:cs="Arial"/>
                <w:szCs w:val="24"/>
              </w:rPr>
            </w:pPr>
            <w:r w:rsidRPr="008832D5">
              <w:rPr>
                <w:rFonts w:cs="Arial"/>
                <w:szCs w:val="24"/>
              </w:rPr>
              <w:t>Si aplica</w:t>
            </w:r>
          </w:p>
        </w:tc>
      </w:tr>
      <w:tr w:rsidRPr="008832D5" w:rsidR="00F9419B" w:rsidTr="00220667" w14:paraId="7E78FF9D" w14:textId="77777777">
        <w:tc>
          <w:tcPr>
            <w:tcW w:w="4813" w:type="dxa"/>
          </w:tcPr>
          <w:p w:rsidRPr="008832D5" w:rsidR="00F9419B" w:rsidP="00F9419B" w:rsidRDefault="00F9419B" w14:paraId="66DB3300" w14:textId="77777777">
            <w:pPr>
              <w:rPr>
                <w:rFonts w:cs="Arial"/>
                <w:szCs w:val="24"/>
              </w:rPr>
            </w:pPr>
            <w:r w:rsidRPr="008832D5">
              <w:rPr>
                <w:rFonts w:cs="Arial"/>
                <w:szCs w:val="24"/>
              </w:rPr>
              <w:t xml:space="preserve">Alarmas </w:t>
            </w:r>
          </w:p>
        </w:tc>
        <w:tc>
          <w:tcPr>
            <w:tcW w:w="4814" w:type="dxa"/>
          </w:tcPr>
          <w:p w:rsidRPr="008832D5" w:rsidR="00F9419B" w:rsidP="00220667" w:rsidRDefault="00F9419B" w14:paraId="02407945" w14:textId="77777777">
            <w:pPr>
              <w:rPr>
                <w:rFonts w:cs="Arial"/>
                <w:szCs w:val="24"/>
              </w:rPr>
            </w:pPr>
            <w:r w:rsidRPr="008832D5">
              <w:rPr>
                <w:rFonts w:cs="Arial"/>
                <w:szCs w:val="24"/>
              </w:rPr>
              <w:t>Advertencias y mensajes del operador conducidos por el software</w:t>
            </w:r>
          </w:p>
        </w:tc>
      </w:tr>
      <w:tr w:rsidRPr="008832D5" w:rsidR="00F9419B" w:rsidTr="00220667" w14:paraId="007E99D2" w14:textId="77777777">
        <w:tc>
          <w:tcPr>
            <w:tcW w:w="4813" w:type="dxa"/>
          </w:tcPr>
          <w:p w:rsidRPr="008832D5" w:rsidR="00F9419B" w:rsidP="00F9419B" w:rsidRDefault="00F9419B" w14:paraId="02F3290C" w14:textId="77777777">
            <w:pPr>
              <w:rPr>
                <w:rFonts w:cs="Arial"/>
                <w:szCs w:val="24"/>
              </w:rPr>
            </w:pPr>
            <w:r w:rsidRPr="008832D5">
              <w:rPr>
                <w:rFonts w:cs="Arial"/>
                <w:szCs w:val="24"/>
              </w:rPr>
              <w:t>Requisitos de seguridad</w:t>
            </w:r>
          </w:p>
        </w:tc>
        <w:tc>
          <w:tcPr>
            <w:tcW w:w="4814" w:type="dxa"/>
          </w:tcPr>
          <w:p w:rsidRPr="008832D5" w:rsidR="00F9419B" w:rsidP="00220667" w:rsidRDefault="00F9419B" w14:paraId="457A50E7" w14:textId="77777777">
            <w:pPr>
              <w:rPr>
                <w:rFonts w:cs="Arial"/>
                <w:szCs w:val="24"/>
              </w:rPr>
            </w:pPr>
            <w:r w:rsidRPr="008832D5">
              <w:rPr>
                <w:rFonts w:cs="Arial"/>
                <w:szCs w:val="24"/>
              </w:rPr>
              <w:t>Autentificación, autorización, auditoria, integridad de la comunicacion</w:t>
            </w:r>
          </w:p>
        </w:tc>
      </w:tr>
      <w:tr w:rsidRPr="008832D5" w:rsidR="00F9419B" w:rsidTr="00220667" w14:paraId="08E3FB32" w14:textId="77777777">
        <w:tc>
          <w:tcPr>
            <w:tcW w:w="4813" w:type="dxa"/>
          </w:tcPr>
          <w:p w:rsidRPr="008832D5" w:rsidR="00F9419B" w:rsidP="00F9419B" w:rsidRDefault="00F9419B" w14:paraId="13DFC6FD" w14:textId="77777777">
            <w:pPr>
              <w:rPr>
                <w:rFonts w:cs="Arial"/>
                <w:szCs w:val="24"/>
              </w:rPr>
            </w:pPr>
            <w:r w:rsidRPr="008832D5">
              <w:rPr>
                <w:rFonts w:cs="Arial"/>
                <w:szCs w:val="24"/>
              </w:rPr>
              <w:t>Requisitos de ingeniería de aptitud al uso que son sensible a errores y formación humana</w:t>
            </w:r>
          </w:p>
        </w:tc>
        <w:tc>
          <w:tcPr>
            <w:tcW w:w="4814" w:type="dxa"/>
          </w:tcPr>
          <w:p w:rsidRPr="008832D5" w:rsidR="00F9419B" w:rsidP="00F9419B" w:rsidRDefault="00F9419B" w14:paraId="0AE18625" w14:textId="77777777">
            <w:pPr>
              <w:rPr>
                <w:rFonts w:cs="Arial"/>
                <w:szCs w:val="24"/>
              </w:rPr>
            </w:pPr>
            <w:r w:rsidRPr="008832D5">
              <w:rPr>
                <w:rFonts w:cs="Arial"/>
                <w:szCs w:val="24"/>
              </w:rPr>
              <w:t>Soporte para operaciones manuales, interacciones hombre-máquina, coacción del personal y destacar áreas de atención de las personas</w:t>
            </w:r>
          </w:p>
        </w:tc>
      </w:tr>
      <w:tr w:rsidRPr="008832D5" w:rsidR="00F9419B" w:rsidTr="00220667" w14:paraId="11B322D2" w14:textId="77777777">
        <w:tc>
          <w:tcPr>
            <w:tcW w:w="4813" w:type="dxa"/>
          </w:tcPr>
          <w:p w:rsidRPr="008832D5" w:rsidR="00F9419B" w:rsidP="00F9419B" w:rsidRDefault="00F9419B" w14:paraId="2D285C68" w14:textId="77777777">
            <w:pPr>
              <w:rPr>
                <w:rFonts w:cs="Arial"/>
                <w:szCs w:val="24"/>
              </w:rPr>
            </w:pPr>
            <w:r w:rsidRPr="008832D5">
              <w:rPr>
                <w:rFonts w:cs="Arial"/>
                <w:szCs w:val="24"/>
              </w:rPr>
              <w:t>Requisitos de la definicion de datos y base de datos</w:t>
            </w:r>
          </w:p>
        </w:tc>
        <w:tc>
          <w:tcPr>
            <w:tcW w:w="4814" w:type="dxa"/>
          </w:tcPr>
          <w:p w:rsidRPr="008832D5" w:rsidR="00F9419B" w:rsidP="00F9419B" w:rsidRDefault="00F9419B" w14:paraId="006DDC90" w14:textId="77777777">
            <w:pPr>
              <w:rPr>
                <w:rFonts w:cs="Arial"/>
                <w:szCs w:val="24"/>
              </w:rPr>
            </w:pPr>
            <w:r w:rsidRPr="008832D5">
              <w:rPr>
                <w:rFonts w:cs="Arial"/>
                <w:szCs w:val="24"/>
              </w:rPr>
              <w:t>Forma, adecuación y función</w:t>
            </w:r>
          </w:p>
        </w:tc>
      </w:tr>
      <w:tr w:rsidRPr="008832D5" w:rsidR="00F9419B" w:rsidTr="00220667" w14:paraId="2D5554C5" w14:textId="77777777">
        <w:tc>
          <w:tcPr>
            <w:tcW w:w="4813" w:type="dxa"/>
          </w:tcPr>
          <w:p w:rsidRPr="008832D5" w:rsidR="00F9419B" w:rsidP="00F9419B" w:rsidRDefault="00F9419B" w14:paraId="204B8B5A" w14:textId="77777777">
            <w:pPr>
              <w:rPr>
                <w:rFonts w:cs="Arial"/>
                <w:szCs w:val="24"/>
              </w:rPr>
            </w:pPr>
            <w:r w:rsidRPr="008832D5">
              <w:rPr>
                <w:rFonts w:cs="Arial"/>
                <w:szCs w:val="24"/>
              </w:rPr>
              <w:t xml:space="preserve">Requisitos de instalación y aceptación del software </w:t>
            </w:r>
          </w:p>
        </w:tc>
        <w:tc>
          <w:tcPr>
            <w:tcW w:w="4814" w:type="dxa"/>
          </w:tcPr>
          <w:p w:rsidRPr="008832D5" w:rsidR="00F9419B" w:rsidP="00F9419B" w:rsidRDefault="00F9419B" w14:paraId="0D2DB3BF" w14:textId="77777777">
            <w:pPr>
              <w:rPr>
                <w:rFonts w:cs="Arial"/>
                <w:szCs w:val="24"/>
              </w:rPr>
            </w:pPr>
            <w:r w:rsidRPr="008832D5">
              <w:rPr>
                <w:rFonts w:cs="Arial"/>
                <w:szCs w:val="24"/>
              </w:rPr>
              <w:t>N/A</w:t>
            </w:r>
          </w:p>
        </w:tc>
      </w:tr>
      <w:tr w:rsidRPr="008832D5" w:rsidR="00F9419B" w:rsidTr="00220667" w14:paraId="73EE5720" w14:textId="77777777">
        <w:tc>
          <w:tcPr>
            <w:tcW w:w="4813" w:type="dxa"/>
          </w:tcPr>
          <w:p w:rsidRPr="008832D5" w:rsidR="00F9419B" w:rsidP="00F9419B" w:rsidRDefault="00F9419B" w14:paraId="3DA1CDC0" w14:textId="77777777">
            <w:pPr>
              <w:rPr>
                <w:rFonts w:cs="Arial"/>
                <w:szCs w:val="24"/>
              </w:rPr>
            </w:pPr>
            <w:r w:rsidRPr="008832D5">
              <w:rPr>
                <w:rFonts w:cs="Arial"/>
                <w:szCs w:val="24"/>
              </w:rPr>
              <w:t>Requisitos relativos a los métodos de funcionamiento y mantenimiento</w:t>
            </w:r>
          </w:p>
        </w:tc>
        <w:tc>
          <w:tcPr>
            <w:tcW w:w="4814" w:type="dxa"/>
          </w:tcPr>
          <w:p w:rsidRPr="008832D5" w:rsidR="00F9419B" w:rsidP="00F9419B" w:rsidRDefault="00F9419B" w14:paraId="035F23D5" w14:textId="77777777">
            <w:pPr>
              <w:rPr>
                <w:rFonts w:cs="Arial"/>
                <w:szCs w:val="24"/>
              </w:rPr>
            </w:pPr>
            <w:r w:rsidRPr="008832D5">
              <w:rPr>
                <w:rFonts w:cs="Arial"/>
                <w:szCs w:val="24"/>
              </w:rPr>
              <w:t>N/A</w:t>
            </w:r>
          </w:p>
        </w:tc>
      </w:tr>
      <w:tr w:rsidRPr="008832D5" w:rsidR="00F9419B" w:rsidTr="00220667" w14:paraId="0C7D3433" w14:textId="77777777">
        <w:tc>
          <w:tcPr>
            <w:tcW w:w="4813" w:type="dxa"/>
          </w:tcPr>
          <w:p w:rsidRPr="008832D5" w:rsidR="00F9419B" w:rsidP="00F9419B" w:rsidRDefault="00F9419B" w14:paraId="19916209" w14:textId="77777777">
            <w:pPr>
              <w:rPr>
                <w:rFonts w:cs="Arial"/>
                <w:szCs w:val="24"/>
              </w:rPr>
            </w:pPr>
            <w:r w:rsidRPr="008832D5">
              <w:rPr>
                <w:rFonts w:cs="Arial"/>
                <w:szCs w:val="24"/>
              </w:rPr>
              <w:t>Documentación del usuario a ser desarrollada</w:t>
            </w:r>
          </w:p>
        </w:tc>
        <w:tc>
          <w:tcPr>
            <w:tcW w:w="4814" w:type="dxa"/>
          </w:tcPr>
          <w:p w:rsidRPr="008832D5" w:rsidR="00F9419B" w:rsidP="00F9419B" w:rsidRDefault="00F9419B" w14:paraId="796AAD09" w14:textId="77777777">
            <w:pPr>
              <w:rPr>
                <w:rFonts w:cs="Arial"/>
                <w:szCs w:val="24"/>
              </w:rPr>
            </w:pPr>
            <w:r w:rsidRPr="008832D5">
              <w:rPr>
                <w:rFonts w:cs="Arial"/>
                <w:szCs w:val="24"/>
              </w:rPr>
              <w:t>Manual</w:t>
            </w:r>
          </w:p>
        </w:tc>
      </w:tr>
      <w:tr w:rsidRPr="008832D5" w:rsidR="00F9419B" w:rsidTr="00220667" w14:paraId="5230C868" w14:textId="77777777">
        <w:tc>
          <w:tcPr>
            <w:tcW w:w="4813" w:type="dxa"/>
          </w:tcPr>
          <w:p w:rsidRPr="008832D5" w:rsidR="00F9419B" w:rsidP="00F9419B" w:rsidRDefault="00F9419B" w14:paraId="3A483ACE" w14:textId="77777777">
            <w:pPr>
              <w:rPr>
                <w:rFonts w:cs="Arial"/>
                <w:szCs w:val="24"/>
              </w:rPr>
            </w:pPr>
            <w:r w:rsidRPr="008832D5">
              <w:rPr>
                <w:rFonts w:cs="Arial"/>
                <w:szCs w:val="24"/>
              </w:rPr>
              <w:t>Requisitos de mantenimiento del usuario</w:t>
            </w:r>
          </w:p>
        </w:tc>
        <w:tc>
          <w:tcPr>
            <w:tcW w:w="4814" w:type="dxa"/>
          </w:tcPr>
          <w:p w:rsidRPr="008832D5" w:rsidR="00F9419B" w:rsidP="00F9419B" w:rsidRDefault="00F9419B" w14:paraId="0004C61C" w14:textId="77777777">
            <w:pPr>
              <w:rPr>
                <w:rFonts w:cs="Arial"/>
                <w:szCs w:val="24"/>
              </w:rPr>
            </w:pPr>
            <w:r w:rsidRPr="008832D5">
              <w:rPr>
                <w:rFonts w:cs="Arial"/>
                <w:szCs w:val="24"/>
              </w:rPr>
              <w:t>N/A</w:t>
            </w:r>
          </w:p>
        </w:tc>
      </w:tr>
      <w:tr w:rsidRPr="008832D5" w:rsidR="00F9419B" w:rsidTr="00220667" w14:paraId="63A9D780" w14:textId="77777777">
        <w:tc>
          <w:tcPr>
            <w:tcW w:w="4813" w:type="dxa"/>
          </w:tcPr>
          <w:p w:rsidRPr="008832D5" w:rsidR="00F9419B" w:rsidP="00F9419B" w:rsidRDefault="00F9419B" w14:paraId="34852C61" w14:textId="77777777">
            <w:pPr>
              <w:rPr>
                <w:rFonts w:cs="Arial"/>
                <w:szCs w:val="24"/>
              </w:rPr>
            </w:pPr>
            <w:r w:rsidRPr="008832D5">
              <w:rPr>
                <w:rFonts w:cs="Arial"/>
                <w:szCs w:val="24"/>
              </w:rPr>
              <w:t>Requisitos reglamentarios</w:t>
            </w:r>
          </w:p>
        </w:tc>
        <w:tc>
          <w:tcPr>
            <w:tcW w:w="4814" w:type="dxa"/>
          </w:tcPr>
          <w:p w:rsidRPr="008832D5" w:rsidR="00F9419B" w:rsidP="00F9419B" w:rsidRDefault="00F9419B" w14:paraId="74044A78" w14:textId="77777777">
            <w:pPr>
              <w:rPr>
                <w:rFonts w:cs="Arial"/>
                <w:szCs w:val="24"/>
              </w:rPr>
            </w:pPr>
            <w:r w:rsidRPr="008832D5">
              <w:rPr>
                <w:rFonts w:cs="Arial"/>
                <w:szCs w:val="24"/>
              </w:rPr>
              <w:t>N/A</w:t>
            </w:r>
          </w:p>
        </w:tc>
      </w:tr>
    </w:tbl>
    <w:p w:rsidRPr="008832D5" w:rsidR="00006FF5" w:rsidP="00D3361D" w:rsidRDefault="002869F4" w14:paraId="470F6F1A" w14:textId="77777777">
      <w:pPr>
        <w:pStyle w:val="Titulo2SP"/>
      </w:pPr>
      <w:bookmarkStart w:name="_Toc198649945" w:id="9"/>
      <w:r w:rsidRPr="008832D5">
        <w:t>Diseño</w:t>
      </w:r>
      <w:bookmarkEnd w:id="9"/>
    </w:p>
    <w:p w:rsidRPr="008832D5" w:rsidR="00C63D33" w:rsidRDefault="00C63D33" w14:paraId="36260972" w14:textId="77777777">
      <w:pPr>
        <w:rPr>
          <w:rFonts w:cs="Arial"/>
          <w:szCs w:val="24"/>
        </w:rPr>
      </w:pPr>
      <w:r w:rsidRPr="008832D5">
        <w:rPr>
          <w:rFonts w:cs="Arial"/>
          <w:szCs w:val="24"/>
        </w:rPr>
        <w:t>La fase de diseño incluye las especificaciones de diseño de software que describen cómo el software debe funcionar</w:t>
      </w:r>
      <w:r w:rsidRPr="008832D5" w:rsidR="00F9419B">
        <w:rPr>
          <w:rFonts w:cs="Arial"/>
          <w:szCs w:val="24"/>
        </w:rPr>
        <w:t>, es decir, se deben convertir los requisitos del software en arquitectura documentada que describa la estructura del software e identifique sus elementos. L</w:t>
      </w:r>
      <w:r w:rsidRPr="008832D5">
        <w:rPr>
          <w:rFonts w:cs="Arial"/>
          <w:szCs w:val="24"/>
        </w:rPr>
        <w:t>a forma en que se implantará, y como se puede mitigar los riesgos derivados, trazando los requisitos de usuario con las funcionalidades del diseño elaboradas.</w:t>
      </w:r>
    </w:p>
    <w:p w:rsidRPr="008832D5" w:rsidR="00C63D33" w:rsidRDefault="00C63D33" w14:paraId="6C451B73" w14:textId="77777777">
      <w:pPr>
        <w:rPr>
          <w:rFonts w:cs="Arial"/>
          <w:szCs w:val="24"/>
        </w:rPr>
      </w:pPr>
      <w:r w:rsidRPr="008832D5">
        <w:rPr>
          <w:rFonts w:cs="Arial"/>
          <w:szCs w:val="24"/>
        </w:rPr>
        <w:t>Se identificarán especificaciones de diseño relacionadas con:</w:t>
      </w:r>
    </w:p>
    <w:p w:rsidRPr="008832D5" w:rsidR="00C63D33" w:rsidP="00D3361D" w:rsidRDefault="00C63D33" w14:paraId="323AFE18" w14:textId="77777777">
      <w:pPr>
        <w:pStyle w:val="Listavietas1"/>
      </w:pPr>
      <w:r w:rsidRPr="008832D5">
        <w:t>Arquitectura del sistema: requisitos de hardware, software, comunicaciones, seguridad, etc…</w:t>
      </w:r>
    </w:p>
    <w:p w:rsidRPr="008832D5" w:rsidR="00C63D33" w:rsidP="00D3361D" w:rsidRDefault="00C63D33" w14:paraId="1C32A72D" w14:textId="77777777">
      <w:pPr>
        <w:pStyle w:val="Listavietas1"/>
      </w:pPr>
      <w:r w:rsidRPr="008832D5">
        <w:t>Base de datos: representación lógica y física de las definiciones de datos, componentes críticos, seguridad y tamaño de las bases de datos.</w:t>
      </w:r>
    </w:p>
    <w:p w:rsidRPr="008832D5" w:rsidR="00C63D33" w:rsidP="00D3361D" w:rsidRDefault="00425F39" w14:paraId="5E4435A0" w14:textId="77777777">
      <w:pPr>
        <w:pStyle w:val="Listavietas1"/>
      </w:pPr>
      <w:r w:rsidRPr="008832D5">
        <w:t>Interfaces</w:t>
      </w:r>
      <w:r w:rsidRPr="008832D5" w:rsidR="00C63D33">
        <w:t>: incluyendo interfaces de uso, navegación y diseño de los informes.</w:t>
      </w:r>
    </w:p>
    <w:p w:rsidRPr="008832D5" w:rsidR="00006FF5" w:rsidP="00D3361D" w:rsidRDefault="00C63D33" w14:paraId="79CA1184" w14:textId="77777777">
      <w:pPr>
        <w:pStyle w:val="Titulo2SP"/>
      </w:pPr>
      <w:bookmarkStart w:name="_Toc198649946" w:id="10"/>
      <w:r w:rsidRPr="008832D5">
        <w:t>Construcción y codificación</w:t>
      </w:r>
      <w:bookmarkEnd w:id="10"/>
    </w:p>
    <w:p w:rsidRPr="008832D5" w:rsidR="00C63D33" w:rsidRDefault="00C63D33" w14:paraId="580EDF5A" w14:textId="77777777">
      <w:pPr>
        <w:rPr>
          <w:rFonts w:cs="Arial"/>
          <w:szCs w:val="24"/>
        </w:rPr>
      </w:pPr>
      <w:r w:rsidRPr="008832D5">
        <w:rPr>
          <w:rFonts w:cs="Arial"/>
          <w:szCs w:val="24"/>
        </w:rPr>
        <w:t xml:space="preserve">En esta fase se implementa el diseño del sistema en código fuente </w:t>
      </w:r>
      <w:r w:rsidRPr="008832D5" w:rsidR="00E96CA2">
        <w:rPr>
          <w:rFonts w:cs="Arial"/>
          <w:szCs w:val="24"/>
        </w:rPr>
        <w:t xml:space="preserve">y los ajustes de configuración para su uso por el cliente final. Es deseable que en esta fase se desarrollen los protocolos de ensayo y pruebas a realizar para la verificación correcta del funcionamiento. </w:t>
      </w:r>
    </w:p>
    <w:p w:rsidRPr="008832D5" w:rsidR="00006FF5" w:rsidP="00D3361D" w:rsidRDefault="00D3361D" w14:paraId="5B5F3319" w14:textId="79CFFF9D">
      <w:pPr>
        <w:pStyle w:val="Titulo2SP"/>
      </w:pPr>
      <w:bookmarkStart w:name="_Toc198649947" w:id="11"/>
      <w:r>
        <w:t>P</w:t>
      </w:r>
      <w:r w:rsidRPr="008832D5" w:rsidR="00E96CA2">
        <w:t>ruebas</w:t>
      </w:r>
      <w:bookmarkEnd w:id="11"/>
    </w:p>
    <w:p w:rsidRPr="008832D5" w:rsidR="00E96CA2" w:rsidRDefault="00E96CA2" w14:paraId="6E381A60" w14:textId="77777777">
      <w:pPr>
        <w:rPr>
          <w:rFonts w:cs="Arial"/>
          <w:szCs w:val="24"/>
        </w:rPr>
      </w:pPr>
      <w:r w:rsidRPr="008832D5">
        <w:rPr>
          <w:rFonts w:cs="Arial"/>
          <w:szCs w:val="24"/>
        </w:rPr>
        <w:t xml:space="preserve">En la fase de pruebas se verifica que el sistema funciona de acuerdo a </w:t>
      </w:r>
      <w:r w:rsidRPr="008832D5" w:rsidR="00306FEA">
        <w:rPr>
          <w:rFonts w:cs="Arial"/>
          <w:szCs w:val="24"/>
        </w:rPr>
        <w:t>las especificaciones aprobadas, bajo un entorno de test.</w:t>
      </w:r>
      <w:r w:rsidRPr="008832D5" w:rsidR="00721419">
        <w:rPr>
          <w:rFonts w:cs="Arial"/>
          <w:szCs w:val="24"/>
        </w:rPr>
        <w:t xml:space="preserve"> El fabricante debe establecer y realizar un conjunto de ensayos con criterio de pasa/falla de modo que se cubran todos los requisitos del software.</w:t>
      </w:r>
    </w:p>
    <w:p w:rsidRPr="008832D5" w:rsidR="00306FEA" w:rsidRDefault="00E96CA2" w14:paraId="7958BBF9" w14:textId="4311D602">
      <w:pPr>
        <w:rPr>
          <w:rFonts w:cs="Arial"/>
          <w:b/>
          <w:szCs w:val="24"/>
        </w:rPr>
      </w:pPr>
      <w:r w:rsidRPr="008832D5">
        <w:rPr>
          <w:rFonts w:cs="Arial"/>
          <w:szCs w:val="24"/>
        </w:rPr>
        <w:t xml:space="preserve">Las pruebas incluyen ejercicios en el software bajo condiciones conocidas y resultados documentos. Todas las incidencias detectadas se deben registrar, revisar y tratarse antes de la puesta en servicio del producto. En este momento se harán uso </w:t>
      </w:r>
      <w:r w:rsidRPr="008832D5" w:rsidR="00306FEA">
        <w:rPr>
          <w:rFonts w:cs="Arial"/>
          <w:szCs w:val="24"/>
        </w:rPr>
        <w:t>del protocolo</w:t>
      </w:r>
      <w:r w:rsidRPr="008832D5">
        <w:rPr>
          <w:rFonts w:cs="Arial"/>
          <w:szCs w:val="24"/>
        </w:rPr>
        <w:t xml:space="preserve"> de cualificación de</w:t>
      </w:r>
      <w:r w:rsidRPr="008832D5" w:rsidR="00306FEA">
        <w:rPr>
          <w:rFonts w:cs="Arial"/>
          <w:szCs w:val="24"/>
        </w:rPr>
        <w:t xml:space="preserve"> diseño, de</w:t>
      </w:r>
      <w:r w:rsidRPr="008832D5">
        <w:rPr>
          <w:rFonts w:cs="Arial"/>
          <w:szCs w:val="24"/>
        </w:rPr>
        <w:t xml:space="preserve"> instalaci</w:t>
      </w:r>
      <w:r w:rsidRPr="008832D5" w:rsidR="00306FEA">
        <w:rPr>
          <w:rFonts w:cs="Arial"/>
          <w:szCs w:val="24"/>
        </w:rPr>
        <w:t xml:space="preserve">ón, de operación y de funcionamiento. </w:t>
      </w:r>
    </w:p>
    <w:p w:rsidRPr="008832D5" w:rsidR="00306FEA" w:rsidRDefault="00306FEA" w14:paraId="5C303D43" w14:textId="77777777">
      <w:pPr>
        <w:rPr>
          <w:rFonts w:cs="Arial"/>
          <w:szCs w:val="24"/>
        </w:rPr>
      </w:pPr>
      <w:r w:rsidRPr="008832D5">
        <w:rPr>
          <w:rFonts w:cs="Arial"/>
          <w:szCs w:val="24"/>
        </w:rPr>
        <w:t>Las pruebas se documentan con buen nivel de detalle evidenciando el máximo valor de los datos posible a mo</w:t>
      </w:r>
      <w:r w:rsidRPr="008832D5" w:rsidR="00721419">
        <w:rPr>
          <w:rFonts w:cs="Arial"/>
          <w:szCs w:val="24"/>
        </w:rPr>
        <w:t xml:space="preserve">do de pantallazos, por ejemplo, y siempre identificando </w:t>
      </w:r>
      <w:r w:rsidRPr="008832D5" w:rsidR="008832D5">
        <w:rPr>
          <w:rFonts w:cs="Arial"/>
          <w:szCs w:val="24"/>
        </w:rPr>
        <w:t>quien,</w:t>
      </w:r>
      <w:r w:rsidRPr="008832D5" w:rsidR="00721419">
        <w:rPr>
          <w:rFonts w:cs="Arial"/>
          <w:szCs w:val="24"/>
        </w:rPr>
        <w:t xml:space="preserve"> y cuando se han realizado, así como un listado de anomalías encontradas. </w:t>
      </w:r>
    </w:p>
    <w:p w:rsidRPr="008832D5" w:rsidR="00721419" w:rsidRDefault="00721419" w14:paraId="41AB0C48" w14:textId="77777777">
      <w:pPr>
        <w:rPr>
          <w:rFonts w:cs="Arial"/>
          <w:szCs w:val="24"/>
        </w:rPr>
      </w:pPr>
      <w:r w:rsidRPr="008832D5">
        <w:rPr>
          <w:rFonts w:cs="Arial"/>
          <w:szCs w:val="24"/>
        </w:rPr>
        <w:t xml:space="preserve">Si se realizarán cambios después de los ensayos, con el fin de corregir errores/anomalías, se deben repetir ensayos, realizar ensayos modificados o adicionales, según proceda, de la misma manera verificar que no se han incluido efectos secundarios indeseables por un cambio y cuando aplique revisar las actividades de gestión de riesgos correspondiente. </w:t>
      </w:r>
    </w:p>
    <w:p w:rsidRPr="008832D5" w:rsidR="00006FF5" w:rsidP="00D3361D" w:rsidRDefault="00306FEA" w14:paraId="5A02F0EF" w14:textId="77777777">
      <w:pPr>
        <w:pStyle w:val="Titulo2SP"/>
      </w:pPr>
      <w:bookmarkStart w:name="_Toc198649948" w:id="12"/>
      <w:r w:rsidRPr="008832D5">
        <w:t>Operación y Mantenimiento</w:t>
      </w:r>
      <w:bookmarkEnd w:id="12"/>
    </w:p>
    <w:p w:rsidRPr="008832D5" w:rsidR="00006FF5" w:rsidRDefault="00306FEA" w14:paraId="3DE1E54E" w14:textId="77777777">
      <w:pPr>
        <w:rPr>
          <w:rFonts w:cs="Arial"/>
          <w:b/>
          <w:szCs w:val="24"/>
        </w:rPr>
      </w:pPr>
      <w:r w:rsidRPr="008832D5">
        <w:rPr>
          <w:rFonts w:cs="Arial"/>
          <w:szCs w:val="24"/>
        </w:rPr>
        <w:t xml:space="preserve">Durante la fase de operación y mantenimiento el software está en el entorno de producción y todos los cambios a realizar deben gestionarse bajo un sistema reglado de control de cambios, ver </w:t>
      </w:r>
      <w:r w:rsidR="008832D5">
        <w:rPr>
          <w:rFonts w:cs="Arial"/>
          <w:b/>
          <w:szCs w:val="24"/>
        </w:rPr>
        <w:t>PNT</w:t>
      </w:r>
      <w:r w:rsidRPr="008832D5">
        <w:rPr>
          <w:rFonts w:cs="Arial"/>
          <w:b/>
          <w:szCs w:val="24"/>
        </w:rPr>
        <w:t xml:space="preserve">-005 Gestión de Control de Cambios. </w:t>
      </w:r>
    </w:p>
    <w:p w:rsidRPr="008832D5" w:rsidR="00721419" w:rsidRDefault="00721419" w14:paraId="1E26AB11" w14:textId="77777777">
      <w:pPr>
        <w:rPr>
          <w:rFonts w:cs="Arial"/>
          <w:szCs w:val="24"/>
        </w:rPr>
      </w:pPr>
      <w:r w:rsidRPr="008832D5">
        <w:rPr>
          <w:rFonts w:cs="Arial"/>
          <w:szCs w:val="24"/>
        </w:rPr>
        <w:t>Durante esta fase se producirá la</w:t>
      </w:r>
      <w:r w:rsidRPr="008832D5">
        <w:rPr>
          <w:rFonts w:cs="Arial"/>
          <w:b/>
          <w:szCs w:val="24"/>
        </w:rPr>
        <w:t xml:space="preserve"> “liberación del software”</w:t>
      </w:r>
      <w:r w:rsidRPr="008832D5">
        <w:rPr>
          <w:rFonts w:cs="Arial"/>
          <w:szCs w:val="24"/>
        </w:rPr>
        <w:t>, donde el fabricante debe asegurarse que se ha culminado la verificación del mismo y que los resultados se han evaluado antes de la liberación. Debe estar claramente indicada la versión del software que se está liberando.</w:t>
      </w:r>
    </w:p>
    <w:p w:rsidRPr="008832D5" w:rsidR="00E85596" w:rsidRDefault="00E85596" w14:paraId="4C7D7AD3" w14:textId="77777777">
      <w:pPr>
        <w:rPr>
          <w:rFonts w:cs="Arial"/>
          <w:szCs w:val="24"/>
        </w:rPr>
      </w:pPr>
      <w:r w:rsidRPr="008832D5">
        <w:rPr>
          <w:rFonts w:cs="Arial"/>
          <w:szCs w:val="24"/>
        </w:rPr>
        <w:t>El fabricante debe establecer procedimiento para asegurar que el producto o software liberado puede ser suministrado en el punto del uso sin deformación o cambios no autorizados. Estos procedimientos deben tratar la producción y manejo de medio que contengan software incluyendo cuando aplique los siguientes puntos:</w:t>
      </w:r>
    </w:p>
    <w:p w:rsidRPr="008832D5" w:rsidR="00E85596" w:rsidP="00D3361D" w:rsidRDefault="00E85596" w14:paraId="04DDCDB8" w14:textId="77777777">
      <w:pPr>
        <w:pStyle w:val="Listavietas1"/>
      </w:pPr>
      <w:r w:rsidRPr="008832D5">
        <w:t>Replicación</w:t>
      </w:r>
    </w:p>
    <w:p w:rsidRPr="008832D5" w:rsidR="00E85596" w:rsidP="009F329A" w:rsidRDefault="00E85596" w14:paraId="106018C9" w14:textId="25BEE963">
      <w:pPr>
        <w:pStyle w:val="Listavietas1"/>
      </w:pPr>
      <w:r w:rsidRPr="008832D5">
        <w:t>Etiquetado</w:t>
      </w:r>
    </w:p>
    <w:p w:rsidRPr="008832D5" w:rsidR="00E85596" w:rsidP="00D3361D" w:rsidRDefault="00E85596" w14:paraId="51A37E82" w14:textId="77777777">
      <w:pPr>
        <w:pStyle w:val="Listavietas1"/>
      </w:pPr>
      <w:r w:rsidRPr="008832D5">
        <w:t xml:space="preserve">Almacenamiento </w:t>
      </w:r>
    </w:p>
    <w:p w:rsidRPr="00D3361D" w:rsidR="008832D5" w:rsidP="00D3361D" w:rsidRDefault="00E85596" w14:paraId="103ADF16" w14:textId="59A1559F">
      <w:pPr>
        <w:pStyle w:val="Listavietas1"/>
      </w:pPr>
      <w:r w:rsidRPr="008832D5">
        <w:t>Suministro</w:t>
      </w:r>
    </w:p>
    <w:p w:rsidRPr="008832D5" w:rsidR="00E85596" w:rsidP="00D3361D" w:rsidRDefault="00E85596" w14:paraId="3D8D07A3" w14:textId="77777777">
      <w:pPr>
        <w:pStyle w:val="Ttulo3SP"/>
      </w:pPr>
      <w:bookmarkStart w:name="_Toc198649949" w:id="13"/>
      <w:r w:rsidRPr="008832D5">
        <w:t>Plan de mantenimiento</w:t>
      </w:r>
      <w:bookmarkEnd w:id="13"/>
    </w:p>
    <w:p w:rsidRPr="008832D5" w:rsidR="00E85596" w:rsidP="00E85596" w:rsidRDefault="00E85596" w14:paraId="666ADE57" w14:textId="77777777">
      <w:pPr>
        <w:tabs>
          <w:tab w:val="left" w:pos="1134"/>
        </w:tabs>
        <w:rPr>
          <w:rFonts w:cs="Arial"/>
          <w:szCs w:val="24"/>
        </w:rPr>
      </w:pPr>
      <w:r w:rsidRPr="008832D5">
        <w:rPr>
          <w:rFonts w:cs="Arial"/>
          <w:szCs w:val="24"/>
        </w:rPr>
        <w:t>Se debe establecer un plan de mantenimiento del software para realizar actividades y tareas del proceso de mantenimiento, en este plan se debe tratar lo siguiente:</w:t>
      </w:r>
    </w:p>
    <w:p w:rsidRPr="008832D5" w:rsidR="00E85596" w:rsidP="00D3361D" w:rsidRDefault="00E85596" w14:paraId="2CE09F8D" w14:textId="77777777">
      <w:pPr>
        <w:pStyle w:val="Listavietas1"/>
      </w:pPr>
      <w:r w:rsidRPr="008832D5">
        <w:t>Procedimientos para:</w:t>
      </w:r>
      <w:r w:rsidRPr="008832D5" w:rsidR="00E17F03">
        <w:t xml:space="preserve"> </w:t>
      </w:r>
      <w:r w:rsidRPr="008832D5">
        <w:t>Recepción</w:t>
      </w:r>
      <w:r w:rsidRPr="008832D5" w:rsidR="00E17F03">
        <w:t>, documentación, evaluación, resolución y seguimiento.</w:t>
      </w:r>
    </w:p>
    <w:p w:rsidRPr="008832D5" w:rsidR="00E85596" w:rsidP="00D3361D" w:rsidRDefault="00E85596" w14:paraId="4055A5EF" w14:textId="77777777">
      <w:pPr>
        <w:pStyle w:val="Listavietas1"/>
      </w:pPr>
      <w:r w:rsidRPr="008832D5">
        <w:t>Criterio para determinar si los retornos (véase reclamaciones) se consideran un problema</w:t>
      </w:r>
      <w:r w:rsidRPr="008832D5" w:rsidR="00E17F03">
        <w:t xml:space="preserve">, ver </w:t>
      </w:r>
      <w:r w:rsidR="008832D5">
        <w:rPr>
          <w:b/>
        </w:rPr>
        <w:t>PNT</w:t>
      </w:r>
      <w:r w:rsidRPr="008832D5" w:rsidR="00E17F03">
        <w:rPr>
          <w:b/>
        </w:rPr>
        <w:t>-007 Gestión de reclamaciones</w:t>
      </w:r>
    </w:p>
    <w:p w:rsidRPr="008832D5" w:rsidR="00E85596" w:rsidP="00D3361D" w:rsidRDefault="00E85596" w14:paraId="30CBA721" w14:textId="77777777">
      <w:pPr>
        <w:pStyle w:val="Listavietas1"/>
      </w:pPr>
      <w:r w:rsidRPr="008832D5">
        <w:t>Uso del proceso de gestión de riesgos</w:t>
      </w:r>
    </w:p>
    <w:p w:rsidRPr="008832D5" w:rsidR="00E17F03" w:rsidP="00D3361D" w:rsidRDefault="00E17F03" w14:paraId="0FD766A5" w14:textId="77777777">
      <w:pPr>
        <w:pStyle w:val="Listavietas1"/>
        <w:rPr>
          <w:b/>
        </w:rPr>
      </w:pPr>
      <w:r w:rsidRPr="008832D5">
        <w:t xml:space="preserve">Uso del proceso de resolución de problemas, véase </w:t>
      </w:r>
      <w:r w:rsidR="008832D5">
        <w:rPr>
          <w:b/>
        </w:rPr>
        <w:t>PNT</w:t>
      </w:r>
      <w:r w:rsidRPr="008832D5">
        <w:rPr>
          <w:b/>
        </w:rPr>
        <w:t>-004 Gestión de no conformidades</w:t>
      </w:r>
    </w:p>
    <w:p w:rsidRPr="008832D5" w:rsidR="00E17F03" w:rsidP="00D3361D" w:rsidRDefault="00E17F03" w14:paraId="5589909F" w14:textId="77777777">
      <w:pPr>
        <w:pStyle w:val="Listavietas1"/>
      </w:pPr>
      <w:r w:rsidRPr="008832D5">
        <w:t>Uso del proceso de gestión de la configuración</w:t>
      </w:r>
    </w:p>
    <w:p w:rsidRPr="008832D5" w:rsidR="00E17F03" w:rsidP="00D3361D" w:rsidRDefault="00E17F03" w14:paraId="197E04F2" w14:textId="77777777">
      <w:pPr>
        <w:pStyle w:val="Listavietas1"/>
      </w:pPr>
      <w:r w:rsidRPr="008832D5">
        <w:t xml:space="preserve">Procedimientos para mejoras, corrección de problemas, arreglos y obsolescencia. </w:t>
      </w:r>
    </w:p>
    <w:p w:rsidRPr="008832D5" w:rsidR="00E85596" w:rsidP="00E85596" w:rsidRDefault="00E85596" w14:paraId="129081F2" w14:textId="77777777">
      <w:pPr>
        <w:tabs>
          <w:tab w:val="left" w:pos="1134"/>
        </w:tabs>
        <w:rPr>
          <w:rFonts w:cs="Arial"/>
          <w:szCs w:val="24"/>
        </w:rPr>
      </w:pPr>
      <w:r w:rsidRPr="008832D5">
        <w:rPr>
          <w:rFonts w:cs="Arial"/>
          <w:szCs w:val="24"/>
        </w:rPr>
        <w:t xml:space="preserve">De los retornos de información que ocurren después de la liberación. </w:t>
      </w:r>
    </w:p>
    <w:p w:rsidR="00006FF5" w:rsidP="00E85596" w:rsidRDefault="00E85596" w14:paraId="4CD5E613" w14:textId="77777777">
      <w:pPr>
        <w:rPr>
          <w:rFonts w:cs="Arial"/>
          <w:szCs w:val="24"/>
        </w:rPr>
      </w:pPr>
      <w:r w:rsidRPr="008832D5">
        <w:rPr>
          <w:rFonts w:cs="Arial"/>
          <w:szCs w:val="24"/>
        </w:rPr>
        <w:t>E</w:t>
      </w:r>
      <w:r w:rsidRPr="008832D5" w:rsidR="00306FEA">
        <w:rPr>
          <w:rFonts w:cs="Arial"/>
          <w:szCs w:val="24"/>
        </w:rPr>
        <w:t xml:space="preserve">n esta fase </w:t>
      </w:r>
      <w:r w:rsidRPr="008832D5">
        <w:rPr>
          <w:rFonts w:cs="Arial"/>
          <w:szCs w:val="24"/>
        </w:rPr>
        <w:t>es esencial el plan de back-up o</w:t>
      </w:r>
      <w:r w:rsidRPr="008832D5" w:rsidR="00306FEA">
        <w:rPr>
          <w:rFonts w:cs="Arial"/>
          <w:szCs w:val="24"/>
        </w:rPr>
        <w:t xml:space="preserve"> disaster recovery así como el sistema de incidentes y seguimiento periódico.</w:t>
      </w:r>
    </w:p>
    <w:p w:rsidRPr="00940CDA" w:rsidR="00006FF5" w:rsidP="00D3361D" w:rsidRDefault="00A377B9" w14:paraId="1B0BC197" w14:textId="77777777">
      <w:pPr>
        <w:pStyle w:val="Titulo1SP"/>
      </w:pPr>
      <w:bookmarkStart w:name="_Toc198649950" w:id="14"/>
      <w:r w:rsidRPr="00940CDA">
        <w:t>Distribución del Procedimiento</w:t>
      </w:r>
      <w:bookmarkEnd w:id="14"/>
    </w:p>
    <w:p w:rsidRPr="008832D5" w:rsidR="00006FF5" w:rsidRDefault="00A377B9" w14:paraId="2D0E7168" w14:textId="77777777">
      <w:pPr>
        <w:rPr>
          <w:rFonts w:cs="Arial"/>
          <w:szCs w:val="24"/>
        </w:rPr>
      </w:pPr>
      <w:r w:rsidRPr="008832D5">
        <w:rPr>
          <w:rFonts w:cs="Arial"/>
          <w:iCs/>
          <w:szCs w:val="24"/>
        </w:rPr>
        <w:t xml:space="preserve">El personal perteneciente a los </w:t>
      </w:r>
      <w:r w:rsidRPr="008832D5">
        <w:rPr>
          <w:rFonts w:cs="Arial"/>
          <w:szCs w:val="24"/>
        </w:rPr>
        <w:t>departamentos indicados en el Apartado 3 (Responsabilidades y Departamentos afectados), se les debe proporcionar copia del presente procedimiento. Además, la copia controlada nº1 será entregada al Archivo para su archivo en papel.</w:t>
      </w:r>
    </w:p>
    <w:p w:rsidRPr="008832D5" w:rsidR="00006FF5" w:rsidRDefault="00A377B9" w14:paraId="1E217B6C" w14:textId="77777777">
      <w:pPr>
        <w:rPr>
          <w:rFonts w:cs="Arial"/>
          <w:szCs w:val="24"/>
        </w:rPr>
      </w:pPr>
      <w:r w:rsidRPr="008832D5">
        <w:rPr>
          <w:rFonts w:cs="Arial"/>
          <w:szCs w:val="24"/>
        </w:rPr>
        <w:t>Copias controladas a emitir:</w:t>
      </w:r>
    </w:p>
    <w:tbl>
      <w:tblPr>
        <w:tblStyle w:val="Tablaconcuadrcula"/>
        <w:tblW w:w="9776" w:type="dxa"/>
        <w:jc w:val="center"/>
        <w:tblLayout w:type="fixed"/>
        <w:tblLook w:val="04A0" w:firstRow="1" w:lastRow="0" w:firstColumn="1" w:lastColumn="0" w:noHBand="0" w:noVBand="1"/>
      </w:tblPr>
      <w:tblGrid>
        <w:gridCol w:w="2981"/>
        <w:gridCol w:w="6795"/>
      </w:tblGrid>
      <w:tr w:rsidRPr="008832D5" w:rsidR="00006FF5" w:rsidTr="00133560" w14:paraId="0C78DF77" w14:textId="77777777">
        <w:trPr>
          <w:trHeight w:val="667"/>
          <w:jc w:val="center"/>
        </w:trPr>
        <w:tc>
          <w:tcPr>
            <w:tcW w:w="2981" w:type="dxa"/>
            <w:shd w:val="clear" w:color="auto" w:fill="9D9D9D" w:themeFill="accent4"/>
          </w:tcPr>
          <w:p w:rsidRPr="008832D5" w:rsidR="00006FF5" w:rsidRDefault="00A377B9" w14:paraId="0588B382" w14:textId="77777777">
            <w:pPr>
              <w:pStyle w:val="Textoindependiente"/>
              <w:widowControl w:val="0"/>
              <w:jc w:val="center"/>
              <w:rPr>
                <w:rFonts w:ascii="Roboto Light" w:hAnsi="Roboto Light" w:cs="Arial"/>
                <w:b/>
                <w:iCs/>
                <w:sz w:val="24"/>
                <w:szCs w:val="24"/>
              </w:rPr>
            </w:pPr>
            <w:r w:rsidRPr="008832D5">
              <w:rPr>
                <w:rFonts w:ascii="Roboto Light" w:hAnsi="Roboto Light" w:cs="Arial"/>
                <w:b/>
                <w:iCs/>
                <w:sz w:val="24"/>
                <w:szCs w:val="24"/>
              </w:rPr>
              <w:t>Nº Copia controlada</w:t>
            </w:r>
          </w:p>
        </w:tc>
        <w:tc>
          <w:tcPr>
            <w:tcW w:w="6795" w:type="dxa"/>
            <w:shd w:val="clear" w:color="auto" w:fill="9D9D9D" w:themeFill="accent4"/>
            <w:vAlign w:val="center"/>
          </w:tcPr>
          <w:p w:rsidRPr="008832D5" w:rsidR="00006FF5" w:rsidRDefault="00A377B9" w14:paraId="685B2A76" w14:textId="77777777">
            <w:pPr>
              <w:pStyle w:val="Textoindependiente"/>
              <w:widowControl w:val="0"/>
              <w:jc w:val="center"/>
              <w:rPr>
                <w:rFonts w:ascii="Roboto Light" w:hAnsi="Roboto Light" w:cs="Arial"/>
                <w:b/>
                <w:iCs/>
                <w:sz w:val="24"/>
                <w:szCs w:val="24"/>
              </w:rPr>
            </w:pPr>
            <w:r w:rsidRPr="008832D5">
              <w:rPr>
                <w:rFonts w:ascii="Roboto Light" w:hAnsi="Roboto Light" w:cs="Arial"/>
                <w:b/>
                <w:sz w:val="24"/>
                <w:szCs w:val="24"/>
                <w:lang w:val="es-ES_tradnl" w:eastAsia="es-ES"/>
              </w:rPr>
              <w:t xml:space="preserve">Departamentos </w:t>
            </w:r>
          </w:p>
        </w:tc>
      </w:tr>
      <w:tr w:rsidRPr="008832D5" w:rsidR="00006FF5" w:rsidTr="00133560" w14:paraId="13A8614E" w14:textId="77777777">
        <w:trPr>
          <w:trHeight w:val="533"/>
          <w:jc w:val="center"/>
        </w:trPr>
        <w:tc>
          <w:tcPr>
            <w:tcW w:w="2981" w:type="dxa"/>
          </w:tcPr>
          <w:p w:rsidRPr="008832D5" w:rsidR="00006FF5" w:rsidRDefault="00A377B9" w14:paraId="14218F9B" w14:textId="77777777">
            <w:pPr>
              <w:widowControl w:val="0"/>
              <w:spacing w:after="0"/>
              <w:jc w:val="center"/>
              <w:rPr>
                <w:rFonts w:cs="Arial"/>
                <w:szCs w:val="24"/>
              </w:rPr>
            </w:pPr>
            <w:r w:rsidRPr="008832D5">
              <w:rPr>
                <w:rFonts w:eastAsia="Times New Roman" w:cs="Arial"/>
                <w:szCs w:val="24"/>
              </w:rPr>
              <w:t>1</w:t>
            </w:r>
          </w:p>
        </w:tc>
        <w:tc>
          <w:tcPr>
            <w:tcW w:w="6795" w:type="dxa"/>
          </w:tcPr>
          <w:p w:rsidRPr="008832D5" w:rsidR="00006FF5" w:rsidRDefault="00A377B9" w14:paraId="668EE9B3" w14:textId="77777777">
            <w:pPr>
              <w:widowControl w:val="0"/>
              <w:spacing w:after="0"/>
              <w:jc w:val="center"/>
              <w:rPr>
                <w:rFonts w:cs="Arial"/>
                <w:szCs w:val="24"/>
              </w:rPr>
            </w:pPr>
            <w:r w:rsidRPr="008832D5">
              <w:rPr>
                <w:rFonts w:eastAsia="Times New Roman" w:cs="Arial"/>
                <w:szCs w:val="24"/>
              </w:rPr>
              <w:t>Archivo</w:t>
            </w:r>
          </w:p>
        </w:tc>
      </w:tr>
    </w:tbl>
    <w:p w:rsidRPr="00940CDA" w:rsidR="00006FF5" w:rsidP="00D3361D" w:rsidRDefault="00A377B9" w14:paraId="3DA9A8AE" w14:textId="77777777">
      <w:pPr>
        <w:pStyle w:val="Titulo1SP"/>
      </w:pPr>
      <w:bookmarkStart w:name="_Toc198649951" w:id="15"/>
      <w:r w:rsidRPr="00940CDA">
        <w:t>Anexos</w:t>
      </w:r>
      <w:bookmarkEnd w:id="15"/>
    </w:p>
    <w:tbl>
      <w:tblPr>
        <w:tblStyle w:val="Tablaconcuadrcula"/>
        <w:tblW w:w="9815" w:type="dxa"/>
        <w:tblLayout w:type="fixed"/>
        <w:tblLook w:val="04A0" w:firstRow="1" w:lastRow="0" w:firstColumn="1" w:lastColumn="0" w:noHBand="0" w:noVBand="1"/>
      </w:tblPr>
      <w:tblGrid>
        <w:gridCol w:w="1037"/>
        <w:gridCol w:w="8778"/>
      </w:tblGrid>
      <w:tr w:rsidRPr="008832D5" w:rsidR="00A377B9" w:rsidTr="00133560" w14:paraId="35DCC4F4" w14:textId="77777777">
        <w:trPr>
          <w:trHeight w:val="829"/>
        </w:trPr>
        <w:tc>
          <w:tcPr>
            <w:tcW w:w="1037" w:type="dxa"/>
            <w:shd w:val="clear" w:color="auto" w:fill="9D9D9D" w:themeFill="accent4"/>
            <w:vAlign w:val="center"/>
          </w:tcPr>
          <w:p w:rsidRPr="008832D5" w:rsidR="00A377B9" w:rsidRDefault="00A377B9" w14:paraId="30B8EFA8" w14:textId="77777777">
            <w:pPr>
              <w:widowControl w:val="0"/>
              <w:spacing w:after="0"/>
              <w:jc w:val="center"/>
              <w:rPr>
                <w:rFonts w:cs="Arial"/>
                <w:b/>
                <w:szCs w:val="24"/>
              </w:rPr>
            </w:pPr>
            <w:r w:rsidRPr="008832D5">
              <w:rPr>
                <w:rFonts w:eastAsia="Times New Roman" w:cs="Arial"/>
                <w:b/>
                <w:szCs w:val="24"/>
              </w:rPr>
              <w:t>NÚM. / REV.</w:t>
            </w:r>
          </w:p>
        </w:tc>
        <w:tc>
          <w:tcPr>
            <w:tcW w:w="8778" w:type="dxa"/>
            <w:shd w:val="clear" w:color="auto" w:fill="9D9D9D" w:themeFill="accent4"/>
            <w:vAlign w:val="center"/>
          </w:tcPr>
          <w:p w:rsidRPr="008832D5" w:rsidR="00A377B9" w:rsidRDefault="00A377B9" w14:paraId="41CECEB5" w14:textId="77777777">
            <w:pPr>
              <w:widowControl w:val="0"/>
              <w:spacing w:after="0"/>
              <w:jc w:val="center"/>
              <w:rPr>
                <w:rFonts w:cs="Arial"/>
                <w:b/>
                <w:szCs w:val="24"/>
              </w:rPr>
            </w:pPr>
            <w:r w:rsidRPr="008832D5">
              <w:rPr>
                <w:rFonts w:eastAsia="Times New Roman" w:cs="Arial"/>
                <w:b/>
                <w:szCs w:val="24"/>
              </w:rPr>
              <w:t>TÍTULO</w:t>
            </w:r>
          </w:p>
        </w:tc>
      </w:tr>
      <w:tr w:rsidRPr="008832D5" w:rsidR="00A377B9" w:rsidTr="00133560" w14:paraId="4B9F8CDA" w14:textId="77777777">
        <w:trPr>
          <w:trHeight w:val="832"/>
        </w:trPr>
        <w:tc>
          <w:tcPr>
            <w:tcW w:w="1037" w:type="dxa"/>
            <w:vAlign w:val="center"/>
          </w:tcPr>
          <w:p w:rsidRPr="008832D5" w:rsidR="00A377B9" w:rsidRDefault="00F00CE7" w14:paraId="717C9E41" w14:textId="77777777">
            <w:pPr>
              <w:widowControl w:val="0"/>
              <w:spacing w:after="0"/>
              <w:jc w:val="center"/>
              <w:rPr>
                <w:rFonts w:cs="Arial"/>
                <w:szCs w:val="24"/>
              </w:rPr>
            </w:pPr>
            <w:r w:rsidRPr="008832D5">
              <w:rPr>
                <w:rFonts w:eastAsia="Times New Roman" w:cs="Arial"/>
                <w:szCs w:val="24"/>
              </w:rPr>
              <w:t>1/01</w:t>
            </w:r>
          </w:p>
        </w:tc>
        <w:tc>
          <w:tcPr>
            <w:tcW w:w="8778" w:type="dxa"/>
            <w:vAlign w:val="center"/>
          </w:tcPr>
          <w:p w:rsidRPr="008832D5" w:rsidR="00A377B9" w:rsidRDefault="00F00CE7" w14:paraId="54D006BE" w14:textId="77777777">
            <w:pPr>
              <w:widowControl w:val="0"/>
              <w:spacing w:after="0"/>
              <w:jc w:val="center"/>
              <w:rPr>
                <w:rFonts w:cs="Arial"/>
                <w:szCs w:val="24"/>
              </w:rPr>
            </w:pPr>
            <w:r w:rsidRPr="008832D5">
              <w:rPr>
                <w:rFonts w:eastAsia="Times New Roman" w:cs="Arial"/>
                <w:szCs w:val="24"/>
              </w:rPr>
              <w:t>Clasificacion de software</w:t>
            </w:r>
          </w:p>
        </w:tc>
      </w:tr>
    </w:tbl>
    <w:p w:rsidRPr="00940CDA" w:rsidR="00006FF5" w:rsidP="00D3361D" w:rsidRDefault="00A377B9" w14:paraId="5A1911E6" w14:textId="77777777">
      <w:pPr>
        <w:pStyle w:val="Titulo1SP"/>
      </w:pPr>
      <w:bookmarkStart w:name="_Toc198649952" w:id="16"/>
      <w:r w:rsidRPr="00940CDA">
        <w:t>Documentación relacionada</w:t>
      </w:r>
      <w:bookmarkEnd w:id="16"/>
    </w:p>
    <w:tbl>
      <w:tblPr>
        <w:tblStyle w:val="Tablaconcuadrcula"/>
        <w:tblW w:w="9889" w:type="dxa"/>
        <w:tblLayout w:type="fixed"/>
        <w:tblLook w:val="04A0" w:firstRow="1" w:lastRow="0" w:firstColumn="1" w:lastColumn="0" w:noHBand="0" w:noVBand="1"/>
      </w:tblPr>
      <w:tblGrid>
        <w:gridCol w:w="1836"/>
        <w:gridCol w:w="8053"/>
      </w:tblGrid>
      <w:tr w:rsidRPr="008832D5" w:rsidR="00006FF5" w:rsidTr="00133560" w14:paraId="22E346B1" w14:textId="77777777">
        <w:tc>
          <w:tcPr>
            <w:tcW w:w="1836" w:type="dxa"/>
            <w:shd w:val="clear" w:color="auto" w:fill="9D9D9D" w:themeFill="accent4"/>
          </w:tcPr>
          <w:p w:rsidRPr="008832D5" w:rsidR="00006FF5" w:rsidRDefault="00A377B9" w14:paraId="0ED0885D" w14:textId="77777777">
            <w:pPr>
              <w:widowControl w:val="0"/>
              <w:spacing w:after="0"/>
              <w:jc w:val="center"/>
              <w:rPr>
                <w:rFonts w:cs="Arial"/>
                <w:b/>
                <w:color w:val="0070C0"/>
                <w:szCs w:val="24"/>
              </w:rPr>
            </w:pPr>
            <w:r w:rsidRPr="008832D5">
              <w:rPr>
                <w:rFonts w:eastAsia="Times New Roman" w:cs="Arial"/>
                <w:b/>
                <w:szCs w:val="24"/>
              </w:rPr>
              <w:t>Código</w:t>
            </w:r>
          </w:p>
          <w:p w:rsidRPr="008832D5" w:rsidR="00006FF5" w:rsidRDefault="00006FF5" w14:paraId="710C0929" w14:textId="77777777">
            <w:pPr>
              <w:widowControl w:val="0"/>
              <w:spacing w:after="0"/>
              <w:jc w:val="center"/>
              <w:rPr>
                <w:rFonts w:cs="Arial"/>
                <w:b/>
                <w:color w:val="0070C0"/>
                <w:szCs w:val="24"/>
              </w:rPr>
            </w:pPr>
          </w:p>
        </w:tc>
        <w:tc>
          <w:tcPr>
            <w:tcW w:w="8053" w:type="dxa"/>
            <w:shd w:val="clear" w:color="auto" w:fill="9D9D9D" w:themeFill="accent4"/>
          </w:tcPr>
          <w:p w:rsidRPr="008832D5" w:rsidR="00006FF5" w:rsidRDefault="00A377B9" w14:paraId="75C85EA1" w14:textId="77777777">
            <w:pPr>
              <w:widowControl w:val="0"/>
              <w:spacing w:after="0"/>
              <w:jc w:val="center"/>
              <w:rPr>
                <w:rFonts w:cs="Arial"/>
                <w:b/>
                <w:szCs w:val="24"/>
              </w:rPr>
            </w:pPr>
            <w:r w:rsidRPr="008832D5">
              <w:rPr>
                <w:rFonts w:eastAsia="Times New Roman" w:cs="Arial"/>
                <w:b/>
                <w:szCs w:val="24"/>
              </w:rPr>
              <w:t>TÍTULO</w:t>
            </w:r>
          </w:p>
        </w:tc>
      </w:tr>
      <w:tr w:rsidRPr="008832D5" w:rsidR="00B81BDC" w:rsidTr="00E85596" w14:paraId="12014EF3" w14:textId="77777777">
        <w:tc>
          <w:tcPr>
            <w:tcW w:w="1836" w:type="dxa"/>
            <w:vAlign w:val="center"/>
          </w:tcPr>
          <w:p w:rsidRPr="008832D5" w:rsidR="00B81BDC" w:rsidP="00B81BDC" w:rsidRDefault="00B81BDC" w14:paraId="041BC60D" w14:textId="77777777">
            <w:pPr>
              <w:widowControl w:val="0"/>
              <w:spacing w:after="0"/>
              <w:jc w:val="center"/>
              <w:rPr>
                <w:rFonts w:cs="Arial"/>
                <w:szCs w:val="24"/>
              </w:rPr>
            </w:pPr>
            <w:r w:rsidRPr="008832D5">
              <w:rPr>
                <w:rFonts w:eastAsia="Times New Roman" w:cs="Arial"/>
                <w:szCs w:val="24"/>
              </w:rPr>
              <w:t>N/A</w:t>
            </w:r>
          </w:p>
        </w:tc>
        <w:tc>
          <w:tcPr>
            <w:tcW w:w="8053" w:type="dxa"/>
            <w:vAlign w:val="center"/>
          </w:tcPr>
          <w:p w:rsidRPr="008832D5" w:rsidR="00B81BDC" w:rsidP="00B81BDC" w:rsidRDefault="00B81BDC" w14:paraId="38899AB8" w14:textId="77777777">
            <w:pPr>
              <w:widowControl w:val="0"/>
              <w:spacing w:after="0"/>
              <w:jc w:val="center"/>
              <w:rPr>
                <w:rFonts w:cs="Arial"/>
                <w:szCs w:val="24"/>
              </w:rPr>
            </w:pPr>
            <w:r w:rsidRPr="008832D5">
              <w:rPr>
                <w:rFonts w:eastAsia="Times New Roman" w:cs="Arial"/>
                <w:szCs w:val="24"/>
              </w:rPr>
              <w:t xml:space="preserve">ISO 13485 </w:t>
            </w:r>
          </w:p>
        </w:tc>
      </w:tr>
      <w:tr w:rsidRPr="008832D5" w:rsidR="00B81BDC" w:rsidTr="00E85596" w14:paraId="4BD00270" w14:textId="77777777">
        <w:tc>
          <w:tcPr>
            <w:tcW w:w="1836" w:type="dxa"/>
            <w:vAlign w:val="center"/>
          </w:tcPr>
          <w:p w:rsidRPr="008832D5" w:rsidR="00B81BDC" w:rsidP="00B81BDC" w:rsidRDefault="00B81BDC" w14:paraId="573E8C67" w14:textId="77777777">
            <w:pPr>
              <w:widowControl w:val="0"/>
              <w:spacing w:after="0"/>
              <w:jc w:val="center"/>
              <w:rPr>
                <w:rFonts w:eastAsia="Times New Roman" w:cs="Arial"/>
                <w:szCs w:val="24"/>
              </w:rPr>
            </w:pPr>
            <w:r w:rsidRPr="008832D5">
              <w:rPr>
                <w:rFonts w:eastAsia="Times New Roman" w:cs="Arial"/>
                <w:szCs w:val="24"/>
              </w:rPr>
              <w:t>N/A</w:t>
            </w:r>
          </w:p>
        </w:tc>
        <w:tc>
          <w:tcPr>
            <w:tcW w:w="8053" w:type="dxa"/>
            <w:vAlign w:val="center"/>
          </w:tcPr>
          <w:p w:rsidRPr="008832D5" w:rsidR="00B81BDC" w:rsidP="00B81BDC" w:rsidRDefault="00B81BDC" w14:paraId="159D3A3D" w14:textId="77777777">
            <w:pPr>
              <w:widowControl w:val="0"/>
              <w:spacing w:after="0"/>
              <w:jc w:val="center"/>
              <w:rPr>
                <w:rFonts w:eastAsia="Times New Roman" w:cs="Arial"/>
                <w:szCs w:val="24"/>
              </w:rPr>
            </w:pPr>
            <w:r w:rsidRPr="008832D5">
              <w:rPr>
                <w:rFonts w:eastAsia="Times New Roman" w:cs="Arial"/>
                <w:szCs w:val="24"/>
              </w:rPr>
              <w:t>Reglamento 2017/745</w:t>
            </w:r>
          </w:p>
        </w:tc>
      </w:tr>
      <w:tr w:rsidRPr="008832D5" w:rsidR="00B81BDC" w:rsidTr="00E85596" w14:paraId="38C8D6E6" w14:textId="77777777">
        <w:tc>
          <w:tcPr>
            <w:tcW w:w="1836" w:type="dxa"/>
            <w:vAlign w:val="center"/>
          </w:tcPr>
          <w:p w:rsidRPr="008832D5" w:rsidR="00B81BDC" w:rsidP="00B81BDC" w:rsidRDefault="00B81BDC" w14:paraId="05FA5915" w14:textId="77777777">
            <w:pPr>
              <w:widowControl w:val="0"/>
              <w:spacing w:after="0"/>
              <w:jc w:val="center"/>
              <w:rPr>
                <w:rFonts w:eastAsia="Times New Roman" w:cs="Arial"/>
                <w:szCs w:val="24"/>
              </w:rPr>
            </w:pPr>
            <w:r w:rsidRPr="008832D5">
              <w:rPr>
                <w:rFonts w:eastAsia="Times New Roman" w:cs="Arial"/>
                <w:szCs w:val="24"/>
              </w:rPr>
              <w:t>N/A</w:t>
            </w:r>
          </w:p>
        </w:tc>
        <w:tc>
          <w:tcPr>
            <w:tcW w:w="8053" w:type="dxa"/>
            <w:vAlign w:val="center"/>
          </w:tcPr>
          <w:p w:rsidRPr="008832D5" w:rsidR="00B81BDC" w:rsidP="00B81BDC" w:rsidRDefault="00B81BDC" w14:paraId="70383EA9" w14:textId="77777777">
            <w:pPr>
              <w:widowControl w:val="0"/>
              <w:spacing w:after="0"/>
              <w:jc w:val="center"/>
              <w:rPr>
                <w:rFonts w:eastAsia="Times New Roman" w:cs="Arial"/>
                <w:szCs w:val="24"/>
              </w:rPr>
            </w:pPr>
            <w:r w:rsidRPr="008832D5">
              <w:rPr>
                <w:rFonts w:eastAsia="Times New Roman" w:cs="Arial"/>
                <w:szCs w:val="24"/>
              </w:rPr>
              <w:t>UNE-EN 62304</w:t>
            </w:r>
          </w:p>
        </w:tc>
      </w:tr>
      <w:tr w:rsidRPr="008832D5" w:rsidR="00BC58A4" w:rsidTr="00E85596" w14:paraId="58BF262E" w14:textId="77777777">
        <w:tc>
          <w:tcPr>
            <w:tcW w:w="1836" w:type="dxa"/>
            <w:vAlign w:val="center"/>
          </w:tcPr>
          <w:p w:rsidRPr="008832D5" w:rsidR="00BC58A4" w:rsidP="00B81BDC" w:rsidRDefault="00BC58A4" w14:paraId="0BE918FD" w14:textId="77777777">
            <w:pPr>
              <w:widowControl w:val="0"/>
              <w:spacing w:after="0"/>
              <w:jc w:val="center"/>
              <w:rPr>
                <w:rFonts w:eastAsia="Times New Roman" w:cs="Arial"/>
                <w:szCs w:val="24"/>
              </w:rPr>
            </w:pPr>
            <w:r w:rsidRPr="008832D5">
              <w:rPr>
                <w:rFonts w:eastAsia="Times New Roman" w:cs="Arial"/>
                <w:szCs w:val="24"/>
              </w:rPr>
              <w:t>SGC-004</w:t>
            </w:r>
          </w:p>
        </w:tc>
        <w:tc>
          <w:tcPr>
            <w:tcW w:w="8053" w:type="dxa"/>
            <w:vAlign w:val="center"/>
          </w:tcPr>
          <w:p w:rsidRPr="008832D5" w:rsidR="00BC58A4" w:rsidP="00B81BDC" w:rsidRDefault="00BC58A4" w14:paraId="087056D0" w14:textId="77777777">
            <w:pPr>
              <w:widowControl w:val="0"/>
              <w:spacing w:after="0"/>
              <w:jc w:val="center"/>
              <w:rPr>
                <w:rFonts w:eastAsia="Times New Roman" w:cs="Arial"/>
                <w:szCs w:val="24"/>
              </w:rPr>
            </w:pPr>
            <w:r w:rsidRPr="008832D5">
              <w:rPr>
                <w:rFonts w:eastAsia="Times New Roman" w:cs="Arial"/>
                <w:szCs w:val="24"/>
              </w:rPr>
              <w:t>Gestion de no conformidades</w:t>
            </w:r>
          </w:p>
        </w:tc>
      </w:tr>
      <w:tr w:rsidRPr="008832D5" w:rsidR="00BC58A4" w:rsidTr="00E85596" w14:paraId="5A34D588" w14:textId="77777777">
        <w:tc>
          <w:tcPr>
            <w:tcW w:w="1836" w:type="dxa"/>
            <w:vAlign w:val="center"/>
          </w:tcPr>
          <w:p w:rsidRPr="008832D5" w:rsidR="00BC58A4" w:rsidP="00B81BDC" w:rsidRDefault="00BC58A4" w14:paraId="38288A87" w14:textId="77777777">
            <w:pPr>
              <w:widowControl w:val="0"/>
              <w:spacing w:after="0"/>
              <w:jc w:val="center"/>
              <w:rPr>
                <w:rFonts w:eastAsia="Times New Roman" w:cs="Arial"/>
                <w:szCs w:val="24"/>
              </w:rPr>
            </w:pPr>
            <w:r w:rsidRPr="008832D5">
              <w:rPr>
                <w:rFonts w:eastAsia="Times New Roman" w:cs="Arial"/>
                <w:szCs w:val="24"/>
              </w:rPr>
              <w:t>SGC-007</w:t>
            </w:r>
          </w:p>
        </w:tc>
        <w:tc>
          <w:tcPr>
            <w:tcW w:w="8053" w:type="dxa"/>
            <w:vAlign w:val="center"/>
          </w:tcPr>
          <w:p w:rsidRPr="008832D5" w:rsidR="00BC58A4" w:rsidP="00B81BDC" w:rsidRDefault="00BC58A4" w14:paraId="06573264" w14:textId="77777777">
            <w:pPr>
              <w:widowControl w:val="0"/>
              <w:spacing w:after="0"/>
              <w:jc w:val="center"/>
              <w:rPr>
                <w:rFonts w:eastAsia="Times New Roman" w:cs="Arial"/>
                <w:szCs w:val="24"/>
              </w:rPr>
            </w:pPr>
            <w:r w:rsidRPr="008832D5">
              <w:rPr>
                <w:rFonts w:eastAsia="Times New Roman" w:cs="Arial"/>
                <w:szCs w:val="24"/>
              </w:rPr>
              <w:t>Gestion de reclamaciones</w:t>
            </w:r>
          </w:p>
        </w:tc>
      </w:tr>
    </w:tbl>
    <w:p w:rsidRPr="00940CDA" w:rsidR="00006FF5" w:rsidP="00133560" w:rsidRDefault="00A377B9" w14:paraId="37F0ACE1" w14:textId="77777777">
      <w:pPr>
        <w:pStyle w:val="Titulo1SP"/>
      </w:pPr>
      <w:bookmarkStart w:name="_Toc198649953" w:id="17"/>
      <w:r w:rsidRPr="00940CDA">
        <w:t>Formación</w:t>
      </w:r>
      <w:bookmarkEnd w:id="17"/>
    </w:p>
    <w:p w:rsidRPr="008832D5" w:rsidR="00006FF5" w:rsidRDefault="00A377B9" w14:paraId="272511DA" w14:textId="77777777">
      <w:pPr>
        <w:rPr>
          <w:rFonts w:cs="Arial"/>
          <w:szCs w:val="24"/>
        </w:rPr>
      </w:pPr>
      <w:r w:rsidRPr="008832D5">
        <w:rPr>
          <w:rFonts w:cs="Arial"/>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8832D5" w:rsidR="00006FF5" w:rsidTr="00133560" w14:paraId="697BFB0C" w14:textId="77777777">
        <w:tc>
          <w:tcPr>
            <w:tcW w:w="1555" w:type="dxa"/>
            <w:shd w:val="clear" w:color="auto" w:fill="9D9D9D" w:themeFill="accent4"/>
          </w:tcPr>
          <w:p w:rsidRPr="008832D5" w:rsidR="00006FF5" w:rsidRDefault="00A377B9" w14:paraId="542A9111" w14:textId="77777777">
            <w:pPr>
              <w:widowControl w:val="0"/>
              <w:spacing w:after="0"/>
              <w:jc w:val="center"/>
              <w:rPr>
                <w:rFonts w:cs="Arial"/>
                <w:b/>
                <w:szCs w:val="24"/>
              </w:rPr>
            </w:pPr>
            <w:r w:rsidRPr="008832D5">
              <w:rPr>
                <w:rFonts w:eastAsia="Times New Roman" w:cs="Arial"/>
                <w:b/>
                <w:szCs w:val="24"/>
              </w:rPr>
              <w:t>Marcar con una X</w:t>
            </w:r>
          </w:p>
        </w:tc>
        <w:tc>
          <w:tcPr>
            <w:tcW w:w="7795" w:type="dxa"/>
            <w:shd w:val="clear" w:color="auto" w:fill="9D9D9D" w:themeFill="accent4"/>
          </w:tcPr>
          <w:p w:rsidRPr="008832D5" w:rsidR="00006FF5" w:rsidRDefault="00A377B9" w14:paraId="000C0DD9" w14:textId="77777777">
            <w:pPr>
              <w:widowControl w:val="0"/>
              <w:spacing w:after="0"/>
              <w:jc w:val="center"/>
              <w:rPr>
                <w:rFonts w:cs="Arial"/>
                <w:b/>
                <w:szCs w:val="24"/>
              </w:rPr>
            </w:pPr>
            <w:r w:rsidRPr="008832D5">
              <w:rPr>
                <w:rFonts w:eastAsia="Times New Roman" w:cs="Arial"/>
                <w:b/>
                <w:szCs w:val="24"/>
              </w:rPr>
              <w:t>Tipo formación</w:t>
            </w:r>
          </w:p>
        </w:tc>
      </w:tr>
      <w:tr w:rsidRPr="008832D5" w:rsidR="00006FF5" w14:paraId="01078CF8" w14:textId="77777777">
        <w:tc>
          <w:tcPr>
            <w:tcW w:w="1555" w:type="dxa"/>
          </w:tcPr>
          <w:sdt>
            <w:sdtPr>
              <w:rPr>
                <w:rFonts w:cs="Arial"/>
                <w:szCs w:val="24"/>
              </w:rPr>
              <w:id w:val="126145190"/>
              <w14:checkbox>
                <w14:checked w14:val="1"/>
                <w14:checkedState w14:val="2612" w14:font="MS Gothic"/>
                <w14:uncheckedState w14:val="2610" w14:font="MS Gothic"/>
              </w14:checkbox>
            </w:sdtPr>
            <w:sdtEndPr/>
            <w:sdtContent>
              <w:p w:rsidRPr="008832D5" w:rsidR="00006FF5" w:rsidRDefault="00B81BDC" w14:paraId="545AE48F" w14:textId="77777777">
                <w:pPr>
                  <w:widowControl w:val="0"/>
                  <w:spacing w:after="0"/>
                  <w:jc w:val="center"/>
                  <w:rPr>
                    <w:rFonts w:cs="Arial"/>
                    <w:szCs w:val="24"/>
                  </w:rPr>
                </w:pPr>
                <w:r w:rsidRPr="008832D5">
                  <w:rPr>
                    <w:rFonts w:ascii="Segoe UI Symbol" w:hAnsi="Segoe UI Symbol" w:eastAsia="MS Gothic" w:cs="Segoe UI Symbol"/>
                    <w:szCs w:val="24"/>
                  </w:rPr>
                  <w:t>☒</w:t>
                </w:r>
              </w:p>
            </w:sdtContent>
          </w:sdt>
        </w:tc>
        <w:tc>
          <w:tcPr>
            <w:tcW w:w="7795" w:type="dxa"/>
          </w:tcPr>
          <w:p w:rsidRPr="008832D5" w:rsidR="00006FF5" w:rsidRDefault="00A377B9" w14:paraId="3DFF2A53" w14:textId="77777777">
            <w:pPr>
              <w:widowControl w:val="0"/>
              <w:spacing w:after="0"/>
              <w:jc w:val="left"/>
              <w:rPr>
                <w:rFonts w:cs="Arial"/>
                <w:szCs w:val="24"/>
              </w:rPr>
            </w:pPr>
            <w:r w:rsidRPr="008832D5">
              <w:rPr>
                <w:rFonts w:eastAsia="Times New Roman" w:cs="Arial"/>
                <w:b/>
                <w:szCs w:val="24"/>
              </w:rPr>
              <w:t xml:space="preserve">Teórica </w:t>
            </w:r>
            <w:r w:rsidRPr="008832D5">
              <w:rPr>
                <w:rFonts w:eastAsia="Times New Roman" w:cs="Arial"/>
                <w:szCs w:val="24"/>
              </w:rPr>
              <w:t xml:space="preserve">(lectura y comprensión del procedimiento) </w:t>
            </w:r>
          </w:p>
        </w:tc>
      </w:tr>
      <w:tr w:rsidRPr="008832D5" w:rsidR="00006FF5" w14:paraId="35EB85B3" w14:textId="77777777">
        <w:tc>
          <w:tcPr>
            <w:tcW w:w="1555" w:type="dxa"/>
            <w:tcBorders>
              <w:top w:val="single" w:color="000000" w:sz="2" w:space="0"/>
              <w:left w:val="single" w:color="000000" w:sz="2" w:space="0"/>
              <w:bottom w:val="single" w:color="000000" w:sz="2" w:space="0"/>
              <w:right w:val="single" w:color="000000" w:sz="2" w:space="0"/>
            </w:tcBorders>
          </w:tcPr>
          <w:sdt>
            <w:sdtPr>
              <w:rPr>
                <w:rFonts w:cs="Arial"/>
                <w:szCs w:val="24"/>
              </w:rPr>
              <w:id w:val="1234460247"/>
              <w14:checkbox>
                <w14:checked w14:val="1"/>
                <w14:checkedState w14:val="2612" w14:font="MS Gothic"/>
                <w14:uncheckedState w14:val="2610" w14:font="MS Gothic"/>
              </w14:checkbox>
            </w:sdtPr>
            <w:sdtEndPr/>
            <w:sdtContent>
              <w:p w:rsidRPr="008832D5" w:rsidR="00006FF5" w:rsidRDefault="00A377B9" w14:paraId="19B7BF44" w14:textId="77777777">
                <w:pPr>
                  <w:widowControl w:val="0"/>
                  <w:spacing w:after="0"/>
                  <w:jc w:val="center"/>
                  <w:rPr>
                    <w:rFonts w:cs="Arial"/>
                    <w:szCs w:val="24"/>
                  </w:rPr>
                </w:pPr>
                <w:r w:rsidRPr="008832D5">
                  <w:rPr>
                    <w:rFonts w:ascii="Segoe UI Symbol" w:hAnsi="Segoe UI Symbol" w:eastAsia="MS Gothic" w:cs="Segoe UI Symbol"/>
                    <w:szCs w:val="24"/>
                  </w:rPr>
                  <w:t>☐</w:t>
                </w:r>
              </w:p>
            </w:sdtContent>
          </w:sdt>
        </w:tc>
        <w:tc>
          <w:tcPr>
            <w:tcW w:w="7795" w:type="dxa"/>
            <w:tcBorders>
              <w:top w:val="single" w:color="000000" w:sz="2" w:space="0"/>
              <w:left w:val="single" w:color="000000" w:sz="2" w:space="0"/>
              <w:bottom w:val="single" w:color="000000" w:sz="2" w:space="0"/>
              <w:right w:val="single" w:color="000000" w:sz="2" w:space="0"/>
            </w:tcBorders>
          </w:tcPr>
          <w:p w:rsidRPr="008832D5" w:rsidR="00006FF5" w:rsidRDefault="00A377B9" w14:paraId="39315DE2" w14:textId="77777777">
            <w:pPr>
              <w:widowControl w:val="0"/>
              <w:spacing w:after="0"/>
              <w:jc w:val="left"/>
              <w:rPr>
                <w:rFonts w:cs="Arial"/>
                <w:b/>
                <w:szCs w:val="24"/>
              </w:rPr>
            </w:pPr>
            <w:r w:rsidRPr="008832D5">
              <w:rPr>
                <w:rFonts w:eastAsia="Times New Roman" w:cs="Arial"/>
                <w:b/>
                <w:szCs w:val="24"/>
              </w:rPr>
              <w:t xml:space="preserve">Teórico – Práctica </w:t>
            </w:r>
            <w:r w:rsidRPr="008832D5">
              <w:rPr>
                <w:rFonts w:eastAsia="Times New Roman" w:cs="Arial"/>
                <w:szCs w:val="24"/>
              </w:rPr>
              <w:t xml:space="preserve">(En caso de seleccionar esta opción, </w:t>
            </w:r>
            <w:r w:rsidRPr="008832D5">
              <w:rPr>
                <w:rFonts w:eastAsia="Times New Roman" w:cs="Arial"/>
                <w:szCs w:val="24"/>
                <w:u w:val="single"/>
              </w:rPr>
              <w:t>contactar con el Técnico Responsable)</w:t>
            </w:r>
          </w:p>
        </w:tc>
      </w:tr>
    </w:tbl>
    <w:p w:rsidR="008832D5" w:rsidP="0027351F" w:rsidRDefault="008832D5" w14:paraId="2774F70D" w14:textId="77777777">
      <w:pPr>
        <w:pStyle w:val="Ttulo1"/>
        <w:jc w:val="right"/>
        <w:rPr>
          <w:rFonts w:cs="Arial"/>
          <w:sz w:val="24"/>
          <w:szCs w:val="24"/>
        </w:rPr>
      </w:pPr>
    </w:p>
    <w:p w:rsidR="008832D5" w:rsidRDefault="008832D5" w14:paraId="4D366B17" w14:textId="77777777">
      <w:pPr>
        <w:spacing w:after="0" w:line="240" w:lineRule="auto"/>
        <w:jc w:val="left"/>
        <w:rPr>
          <w:rFonts w:cs="Arial" w:eastAsiaTheme="majorEastAsia"/>
          <w:b/>
          <w:szCs w:val="24"/>
        </w:rPr>
      </w:pPr>
      <w:r>
        <w:rPr>
          <w:rFonts w:cs="Arial"/>
          <w:szCs w:val="24"/>
        </w:rPr>
        <w:br w:type="page"/>
      </w:r>
    </w:p>
    <w:p w:rsidRPr="00235E27" w:rsidR="00FC1429" w:rsidP="00FC1429" w:rsidRDefault="00FC1429" w14:paraId="029532B2" w14:textId="76186010">
      <w:pPr>
        <w:jc w:val="right"/>
        <w:rPr>
          <w:b/>
          <w:bCs/>
          <w:szCs w:val="24"/>
        </w:rPr>
      </w:pPr>
      <w:r w:rsidRPr="00807437">
        <w:rPr>
          <w:b/>
          <w:bCs/>
          <w:szCs w:val="24"/>
        </w:rPr>
        <w:t xml:space="preserve">Anexo </w:t>
      </w:r>
      <w:r>
        <w:rPr>
          <w:b/>
          <w:bCs/>
          <w:szCs w:val="24"/>
        </w:rPr>
        <w:t>1</w:t>
      </w:r>
      <w:r w:rsidRPr="00807437">
        <w:rPr>
          <w:b/>
          <w:bCs/>
          <w:szCs w:val="24"/>
        </w:rPr>
        <w:t>_VERSION_0</w:t>
      </w:r>
      <w:r>
        <w:rPr>
          <w:b/>
          <w:bCs/>
          <w:szCs w:val="24"/>
        </w:rPr>
        <w:t>2</w:t>
      </w:r>
    </w:p>
    <w:p w:rsidRPr="008832D5" w:rsidR="0027351F" w:rsidP="003F7C05" w:rsidRDefault="0027351F" w14:paraId="088F545D" w14:textId="28F0F3C7">
      <w:pPr>
        <w:pStyle w:val="Titulo1SP"/>
        <w:numPr>
          <w:ilvl w:val="0"/>
          <w:numId w:val="0"/>
        </w:numPr>
        <w:ind w:left="360" w:hanging="360"/>
      </w:pPr>
      <w:bookmarkStart w:name="_Toc198649954" w:id="18"/>
      <w:r w:rsidRPr="008832D5">
        <w:t>Clasificación de software</w:t>
      </w:r>
      <w:bookmarkEnd w:id="18"/>
    </w:p>
    <w:tbl>
      <w:tblPr>
        <w:tblStyle w:val="Tablaconcuadrcula"/>
        <w:tblW w:w="0" w:type="auto"/>
        <w:tblLook w:val="04A0" w:firstRow="1" w:lastRow="0" w:firstColumn="1" w:lastColumn="0" w:noHBand="0" w:noVBand="1"/>
      </w:tblPr>
      <w:tblGrid>
        <w:gridCol w:w="2389"/>
        <w:gridCol w:w="16"/>
        <w:gridCol w:w="1157"/>
        <w:gridCol w:w="1253"/>
        <w:gridCol w:w="4812"/>
      </w:tblGrid>
      <w:tr w:rsidRPr="008832D5" w:rsidR="000853D5" w:rsidTr="001B7AD0" w14:paraId="2079E4DF" w14:textId="77777777">
        <w:tc>
          <w:tcPr>
            <w:tcW w:w="9627" w:type="dxa"/>
            <w:gridSpan w:val="5"/>
            <w:shd w:val="clear" w:color="auto" w:fill="9D9D9D" w:themeFill="accent4"/>
            <w:vAlign w:val="center"/>
          </w:tcPr>
          <w:p w:rsidRPr="008832D5" w:rsidR="000853D5" w:rsidP="001B7AD0" w:rsidRDefault="000853D5" w14:paraId="7DA43B0A" w14:textId="77777777">
            <w:pPr>
              <w:spacing w:line="240" w:lineRule="auto"/>
              <w:jc w:val="center"/>
              <w:rPr>
                <w:b/>
                <w:szCs w:val="24"/>
              </w:rPr>
            </w:pPr>
            <w:r w:rsidRPr="008832D5">
              <w:rPr>
                <w:b/>
                <w:szCs w:val="24"/>
              </w:rPr>
              <w:t>CLASIFICACION DE SOFTWARE</w:t>
            </w:r>
          </w:p>
        </w:tc>
      </w:tr>
      <w:tr w:rsidRPr="008832D5" w:rsidR="000853D5" w:rsidTr="001B7AD0" w14:paraId="6FFFCD2E" w14:textId="77777777">
        <w:tc>
          <w:tcPr>
            <w:tcW w:w="9627" w:type="dxa"/>
            <w:gridSpan w:val="5"/>
            <w:shd w:val="clear" w:color="auto" w:fill="9D9D9D" w:themeFill="accent4"/>
            <w:vAlign w:val="center"/>
          </w:tcPr>
          <w:p w:rsidRPr="008832D5" w:rsidR="000853D5" w:rsidP="001B7AD0" w:rsidRDefault="000853D5" w14:paraId="7F4E0AC3" w14:textId="77777777">
            <w:pPr>
              <w:spacing w:line="240" w:lineRule="auto"/>
              <w:jc w:val="center"/>
              <w:rPr>
                <w:b/>
                <w:szCs w:val="24"/>
              </w:rPr>
            </w:pPr>
            <w:r w:rsidRPr="008832D5">
              <w:rPr>
                <w:b/>
                <w:szCs w:val="24"/>
              </w:rPr>
              <w:t>EVALUACION DE LA SEGURIDAD</w:t>
            </w:r>
          </w:p>
        </w:tc>
      </w:tr>
      <w:tr w:rsidRPr="008832D5" w:rsidR="000853D5" w:rsidTr="001B7AD0" w14:paraId="71C7D8F4" w14:textId="77777777">
        <w:tc>
          <w:tcPr>
            <w:tcW w:w="2405" w:type="dxa"/>
            <w:gridSpan w:val="2"/>
            <w:shd w:val="clear" w:color="auto" w:fill="9D9D9D" w:themeFill="accent4"/>
          </w:tcPr>
          <w:p w:rsidRPr="008832D5" w:rsidR="000853D5" w:rsidP="001B7AD0" w:rsidRDefault="000853D5" w14:paraId="436F3EBE" w14:textId="77777777">
            <w:pPr>
              <w:spacing w:line="240" w:lineRule="auto"/>
              <w:rPr>
                <w:b/>
                <w:szCs w:val="24"/>
              </w:rPr>
            </w:pPr>
            <w:r w:rsidRPr="008832D5">
              <w:rPr>
                <w:b/>
                <w:szCs w:val="24"/>
              </w:rPr>
              <w:t>Descripcion</w:t>
            </w:r>
          </w:p>
        </w:tc>
        <w:tc>
          <w:tcPr>
            <w:tcW w:w="7222" w:type="dxa"/>
            <w:gridSpan w:val="3"/>
          </w:tcPr>
          <w:p w:rsidRPr="008832D5" w:rsidR="000853D5" w:rsidP="0027351F" w:rsidRDefault="000853D5" w14:paraId="1DC6E18E" w14:textId="77777777">
            <w:pPr>
              <w:rPr>
                <w:szCs w:val="24"/>
              </w:rPr>
            </w:pPr>
          </w:p>
        </w:tc>
      </w:tr>
      <w:tr w:rsidRPr="008832D5" w:rsidR="000853D5" w:rsidTr="001B7AD0" w14:paraId="33F0BCCD" w14:textId="77777777">
        <w:tc>
          <w:tcPr>
            <w:tcW w:w="2405" w:type="dxa"/>
            <w:gridSpan w:val="2"/>
            <w:shd w:val="clear" w:color="auto" w:fill="9D9D9D" w:themeFill="accent4"/>
          </w:tcPr>
          <w:p w:rsidRPr="008832D5" w:rsidR="000853D5" w:rsidP="001B7AD0" w:rsidRDefault="000853D5" w14:paraId="1ADAF6B6" w14:textId="77777777">
            <w:pPr>
              <w:spacing w:line="240" w:lineRule="auto"/>
              <w:rPr>
                <w:b/>
                <w:szCs w:val="24"/>
              </w:rPr>
            </w:pPr>
            <w:r w:rsidRPr="008832D5">
              <w:rPr>
                <w:b/>
                <w:szCs w:val="24"/>
              </w:rPr>
              <w:t>Uso previsto</w:t>
            </w:r>
          </w:p>
        </w:tc>
        <w:tc>
          <w:tcPr>
            <w:tcW w:w="7222" w:type="dxa"/>
            <w:gridSpan w:val="3"/>
          </w:tcPr>
          <w:p w:rsidRPr="008832D5" w:rsidR="000853D5" w:rsidP="0027351F" w:rsidRDefault="000853D5" w14:paraId="5D377783" w14:textId="77777777">
            <w:pPr>
              <w:rPr>
                <w:szCs w:val="24"/>
              </w:rPr>
            </w:pPr>
          </w:p>
        </w:tc>
      </w:tr>
      <w:tr w:rsidRPr="008832D5" w:rsidR="000853D5" w:rsidTr="001B7AD0" w14:paraId="696702DD" w14:textId="77777777">
        <w:tc>
          <w:tcPr>
            <w:tcW w:w="2389" w:type="dxa"/>
            <w:vMerge w:val="restart"/>
            <w:shd w:val="clear" w:color="auto" w:fill="9D9D9D" w:themeFill="accent4"/>
            <w:vAlign w:val="center"/>
          </w:tcPr>
          <w:p w:rsidRPr="008832D5" w:rsidR="000853D5" w:rsidP="000853D5" w:rsidRDefault="000853D5" w14:paraId="3587C0A4" w14:textId="77777777">
            <w:pPr>
              <w:jc w:val="center"/>
              <w:rPr>
                <w:b/>
                <w:szCs w:val="24"/>
              </w:rPr>
            </w:pPr>
            <w:r w:rsidRPr="008832D5">
              <w:rPr>
                <w:b/>
                <w:szCs w:val="24"/>
              </w:rPr>
              <w:t>Pregunta</w:t>
            </w:r>
          </w:p>
        </w:tc>
        <w:tc>
          <w:tcPr>
            <w:tcW w:w="2426" w:type="dxa"/>
            <w:gridSpan w:val="3"/>
            <w:shd w:val="clear" w:color="auto" w:fill="9D9D9D" w:themeFill="accent4"/>
            <w:vAlign w:val="center"/>
          </w:tcPr>
          <w:p w:rsidRPr="008832D5" w:rsidR="000853D5" w:rsidP="000853D5" w:rsidRDefault="000853D5" w14:paraId="33F627F3" w14:textId="77777777">
            <w:pPr>
              <w:jc w:val="center"/>
              <w:rPr>
                <w:b/>
                <w:szCs w:val="24"/>
              </w:rPr>
            </w:pPr>
            <w:r w:rsidRPr="008832D5">
              <w:rPr>
                <w:b/>
                <w:szCs w:val="24"/>
              </w:rPr>
              <w:t>Respuesta</w:t>
            </w:r>
          </w:p>
        </w:tc>
        <w:tc>
          <w:tcPr>
            <w:tcW w:w="4812" w:type="dxa"/>
            <w:vMerge w:val="restart"/>
            <w:shd w:val="clear" w:color="auto" w:fill="9D9D9D" w:themeFill="accent4"/>
            <w:vAlign w:val="center"/>
          </w:tcPr>
          <w:p w:rsidRPr="008832D5" w:rsidR="000853D5" w:rsidP="000853D5" w:rsidRDefault="000853D5" w14:paraId="05675CFD" w14:textId="77777777">
            <w:pPr>
              <w:jc w:val="center"/>
              <w:rPr>
                <w:b/>
                <w:szCs w:val="24"/>
              </w:rPr>
            </w:pPr>
            <w:r w:rsidRPr="008832D5">
              <w:rPr>
                <w:b/>
                <w:szCs w:val="24"/>
              </w:rPr>
              <w:t>Justificación</w:t>
            </w:r>
          </w:p>
        </w:tc>
      </w:tr>
      <w:tr w:rsidRPr="008832D5" w:rsidR="000853D5" w:rsidTr="001B7AD0" w14:paraId="062D9CCD" w14:textId="77777777">
        <w:tc>
          <w:tcPr>
            <w:tcW w:w="2389" w:type="dxa"/>
            <w:vMerge/>
            <w:shd w:val="clear" w:color="auto" w:fill="9D9D9D" w:themeFill="accent4"/>
            <w:vAlign w:val="center"/>
          </w:tcPr>
          <w:p w:rsidRPr="008832D5" w:rsidR="000853D5" w:rsidP="000853D5" w:rsidRDefault="000853D5" w14:paraId="2FE5D7E4" w14:textId="77777777">
            <w:pPr>
              <w:jc w:val="center"/>
              <w:rPr>
                <w:b/>
                <w:szCs w:val="24"/>
              </w:rPr>
            </w:pPr>
          </w:p>
        </w:tc>
        <w:tc>
          <w:tcPr>
            <w:tcW w:w="1173" w:type="dxa"/>
            <w:gridSpan w:val="2"/>
            <w:shd w:val="clear" w:color="auto" w:fill="9D9D9D" w:themeFill="accent4"/>
            <w:vAlign w:val="center"/>
          </w:tcPr>
          <w:p w:rsidRPr="008832D5" w:rsidR="000853D5" w:rsidP="000853D5" w:rsidRDefault="000853D5" w14:paraId="1F98061E" w14:textId="77777777">
            <w:pPr>
              <w:jc w:val="center"/>
              <w:rPr>
                <w:b/>
                <w:szCs w:val="24"/>
              </w:rPr>
            </w:pPr>
            <w:r w:rsidRPr="008832D5">
              <w:rPr>
                <w:b/>
                <w:szCs w:val="24"/>
              </w:rPr>
              <w:t>Si</w:t>
            </w:r>
          </w:p>
        </w:tc>
        <w:tc>
          <w:tcPr>
            <w:tcW w:w="1253" w:type="dxa"/>
            <w:shd w:val="clear" w:color="auto" w:fill="9D9D9D" w:themeFill="accent4"/>
            <w:vAlign w:val="center"/>
          </w:tcPr>
          <w:p w:rsidRPr="008832D5" w:rsidR="000853D5" w:rsidP="000853D5" w:rsidRDefault="000853D5" w14:paraId="262F80E5" w14:textId="77777777">
            <w:pPr>
              <w:jc w:val="center"/>
              <w:rPr>
                <w:b/>
                <w:szCs w:val="24"/>
              </w:rPr>
            </w:pPr>
            <w:r w:rsidRPr="008832D5">
              <w:rPr>
                <w:b/>
                <w:szCs w:val="24"/>
              </w:rPr>
              <w:t>No</w:t>
            </w:r>
          </w:p>
        </w:tc>
        <w:tc>
          <w:tcPr>
            <w:tcW w:w="4812" w:type="dxa"/>
            <w:vMerge/>
            <w:shd w:val="clear" w:color="auto" w:fill="D9D9D9" w:themeFill="background1" w:themeFillShade="D9"/>
            <w:vAlign w:val="center"/>
          </w:tcPr>
          <w:p w:rsidRPr="008832D5" w:rsidR="000853D5" w:rsidP="000853D5" w:rsidRDefault="000853D5" w14:paraId="07709C6C" w14:textId="77777777">
            <w:pPr>
              <w:jc w:val="center"/>
              <w:rPr>
                <w:b/>
                <w:szCs w:val="24"/>
              </w:rPr>
            </w:pPr>
          </w:p>
        </w:tc>
      </w:tr>
      <w:tr w:rsidRPr="008832D5" w:rsidR="000853D5" w:rsidTr="000853D5" w14:paraId="6B23DDE8" w14:textId="77777777">
        <w:tc>
          <w:tcPr>
            <w:tcW w:w="2389" w:type="dxa"/>
          </w:tcPr>
          <w:p w:rsidRPr="008832D5" w:rsidR="000853D5" w:rsidP="001B7AD0" w:rsidRDefault="000853D5" w14:paraId="1EE5157A" w14:textId="77777777">
            <w:pPr>
              <w:spacing w:line="240" w:lineRule="auto"/>
              <w:rPr>
                <w:szCs w:val="24"/>
              </w:rPr>
            </w:pPr>
            <w:r w:rsidRPr="008832D5">
              <w:rPr>
                <w:szCs w:val="24"/>
              </w:rPr>
              <w:t xml:space="preserve">1. ¿El software puede producir un situacion peligrosa a causa de un fallo del sistema? </w:t>
            </w:r>
          </w:p>
        </w:tc>
        <w:tc>
          <w:tcPr>
            <w:tcW w:w="1173" w:type="dxa"/>
            <w:gridSpan w:val="2"/>
            <w:vAlign w:val="center"/>
          </w:tcPr>
          <w:sdt>
            <w:sdtPr>
              <w:rPr>
                <w:rFonts w:cs="Arial"/>
                <w:szCs w:val="24"/>
              </w:rPr>
              <w:id w:val="1821610069"/>
              <w14:checkbox>
                <w14:checked w14:val="0"/>
                <w14:checkedState w14:val="2612" w14:font="MS Gothic"/>
                <w14:uncheckedState w14:val="2610" w14:font="MS Gothic"/>
              </w14:checkbox>
            </w:sdtPr>
            <w:sdtEndPr/>
            <w:sdtContent>
              <w:p w:rsidRPr="008832D5" w:rsidR="000853D5" w:rsidP="000853D5" w:rsidRDefault="00F00CE7" w14:paraId="5575BB37"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c>
          <w:tcPr>
            <w:tcW w:w="1253" w:type="dxa"/>
            <w:vAlign w:val="center"/>
          </w:tcPr>
          <w:sdt>
            <w:sdtPr>
              <w:rPr>
                <w:rFonts w:cs="Arial"/>
                <w:szCs w:val="24"/>
              </w:rPr>
              <w:id w:val="1732348402"/>
              <w14:checkbox>
                <w14:checked w14:val="0"/>
                <w14:checkedState w14:val="2612" w14:font="MS Gothic"/>
                <w14:uncheckedState w14:val="2610" w14:font="MS Gothic"/>
              </w14:checkbox>
            </w:sdtPr>
            <w:sdtEndPr/>
            <w:sdtContent>
              <w:p w:rsidRPr="008832D5" w:rsidR="000853D5" w:rsidP="000853D5" w:rsidRDefault="00A77F03" w14:paraId="209C1B47"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c>
          <w:tcPr>
            <w:tcW w:w="4812" w:type="dxa"/>
          </w:tcPr>
          <w:p w:rsidRPr="008832D5" w:rsidR="000853D5" w:rsidP="000853D5" w:rsidRDefault="000853D5" w14:paraId="1FCF34A8" w14:textId="77777777">
            <w:pPr>
              <w:widowControl w:val="0"/>
              <w:spacing w:after="0"/>
              <w:jc w:val="center"/>
              <w:rPr>
                <w:rFonts w:cs="Arial"/>
                <w:szCs w:val="24"/>
              </w:rPr>
            </w:pPr>
          </w:p>
        </w:tc>
      </w:tr>
      <w:tr w:rsidRPr="008832D5" w:rsidR="000853D5" w:rsidTr="000853D5" w14:paraId="46DB42D8" w14:textId="77777777">
        <w:tc>
          <w:tcPr>
            <w:tcW w:w="2389" w:type="dxa"/>
          </w:tcPr>
          <w:p w:rsidRPr="008832D5" w:rsidR="000853D5" w:rsidP="001B7AD0" w:rsidRDefault="000853D5" w14:paraId="5A04F50E" w14:textId="77777777">
            <w:pPr>
              <w:spacing w:line="240" w:lineRule="auto"/>
              <w:rPr>
                <w:szCs w:val="24"/>
              </w:rPr>
            </w:pPr>
            <w:r w:rsidRPr="008832D5">
              <w:rPr>
                <w:szCs w:val="24"/>
              </w:rPr>
              <w:t>2.El fallo del software resulta un riesgo inaceptable? (ver nota 1)</w:t>
            </w:r>
          </w:p>
        </w:tc>
        <w:tc>
          <w:tcPr>
            <w:tcW w:w="1173" w:type="dxa"/>
            <w:gridSpan w:val="2"/>
            <w:vAlign w:val="center"/>
          </w:tcPr>
          <w:sdt>
            <w:sdtPr>
              <w:rPr>
                <w:rFonts w:cs="Arial"/>
                <w:szCs w:val="24"/>
              </w:rPr>
              <w:id w:val="-805002400"/>
              <w14:checkbox>
                <w14:checked w14:val="0"/>
                <w14:checkedState w14:val="2612" w14:font="MS Gothic"/>
                <w14:uncheckedState w14:val="2610" w14:font="MS Gothic"/>
              </w14:checkbox>
            </w:sdtPr>
            <w:sdtEndPr/>
            <w:sdtContent>
              <w:p w:rsidRPr="008832D5" w:rsidR="000853D5" w:rsidP="000853D5" w:rsidRDefault="000853D5" w14:paraId="0B3A09F5"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c>
          <w:tcPr>
            <w:tcW w:w="1253" w:type="dxa"/>
            <w:vAlign w:val="center"/>
          </w:tcPr>
          <w:sdt>
            <w:sdtPr>
              <w:rPr>
                <w:rFonts w:cs="Arial"/>
                <w:szCs w:val="24"/>
              </w:rPr>
              <w:id w:val="-130563300"/>
              <w14:checkbox>
                <w14:checked w14:val="0"/>
                <w14:checkedState w14:val="2612" w14:font="MS Gothic"/>
                <w14:uncheckedState w14:val="2610" w14:font="MS Gothic"/>
              </w14:checkbox>
            </w:sdtPr>
            <w:sdtEndPr/>
            <w:sdtContent>
              <w:p w:rsidRPr="008832D5" w:rsidR="000853D5" w:rsidP="000853D5" w:rsidRDefault="00A77F03" w14:paraId="4C9CB6BF"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c>
          <w:tcPr>
            <w:tcW w:w="4812" w:type="dxa"/>
          </w:tcPr>
          <w:p w:rsidRPr="008832D5" w:rsidR="000853D5" w:rsidP="000853D5" w:rsidRDefault="000853D5" w14:paraId="331BA6D0" w14:textId="77777777">
            <w:pPr>
              <w:rPr>
                <w:szCs w:val="24"/>
              </w:rPr>
            </w:pPr>
          </w:p>
        </w:tc>
      </w:tr>
      <w:tr w:rsidRPr="008832D5" w:rsidR="000853D5" w:rsidTr="000853D5" w14:paraId="5E64ECE8" w14:textId="77777777">
        <w:tc>
          <w:tcPr>
            <w:tcW w:w="2389" w:type="dxa"/>
          </w:tcPr>
          <w:p w:rsidRPr="008832D5" w:rsidR="000853D5" w:rsidP="001B7AD0" w:rsidRDefault="000853D5" w14:paraId="64A024AB" w14:textId="77777777">
            <w:pPr>
              <w:spacing w:line="240" w:lineRule="auto"/>
              <w:rPr>
                <w:szCs w:val="24"/>
              </w:rPr>
            </w:pPr>
            <w:r w:rsidRPr="008832D5">
              <w:rPr>
                <w:szCs w:val="24"/>
              </w:rPr>
              <w:t>3.¿El fallo del software provoca una lesión NO SERIA? (ver nota 2)</w:t>
            </w:r>
          </w:p>
        </w:tc>
        <w:tc>
          <w:tcPr>
            <w:tcW w:w="1173" w:type="dxa"/>
            <w:gridSpan w:val="2"/>
            <w:vAlign w:val="center"/>
          </w:tcPr>
          <w:sdt>
            <w:sdtPr>
              <w:rPr>
                <w:rFonts w:cs="Arial"/>
                <w:szCs w:val="24"/>
              </w:rPr>
              <w:id w:val="1146243061"/>
              <w14:checkbox>
                <w14:checked w14:val="0"/>
                <w14:checkedState w14:val="2612" w14:font="MS Gothic"/>
                <w14:uncheckedState w14:val="2610" w14:font="MS Gothic"/>
              </w14:checkbox>
            </w:sdtPr>
            <w:sdtEndPr/>
            <w:sdtContent>
              <w:p w:rsidRPr="008832D5" w:rsidR="000853D5" w:rsidP="000853D5" w:rsidRDefault="000853D5" w14:paraId="6EABA9E8"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c>
          <w:tcPr>
            <w:tcW w:w="1253" w:type="dxa"/>
            <w:vAlign w:val="center"/>
          </w:tcPr>
          <w:sdt>
            <w:sdtPr>
              <w:rPr>
                <w:rFonts w:cs="Arial"/>
                <w:szCs w:val="24"/>
              </w:rPr>
              <w:id w:val="-547382072"/>
              <w14:checkbox>
                <w14:checked w14:val="0"/>
                <w14:checkedState w14:val="2612" w14:font="MS Gothic"/>
                <w14:uncheckedState w14:val="2610" w14:font="MS Gothic"/>
              </w14:checkbox>
            </w:sdtPr>
            <w:sdtEndPr/>
            <w:sdtContent>
              <w:p w:rsidRPr="008832D5" w:rsidR="000853D5" w:rsidP="000853D5" w:rsidRDefault="00A77F03" w14:paraId="4AA217CD"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c>
          <w:tcPr>
            <w:tcW w:w="4812" w:type="dxa"/>
          </w:tcPr>
          <w:p w:rsidRPr="008832D5" w:rsidR="000853D5" w:rsidP="000853D5" w:rsidRDefault="000853D5" w14:paraId="4777EA50" w14:textId="77777777">
            <w:pPr>
              <w:rPr>
                <w:szCs w:val="24"/>
              </w:rPr>
            </w:pPr>
          </w:p>
        </w:tc>
      </w:tr>
      <w:tr w:rsidRPr="008832D5" w:rsidR="000853D5" w:rsidTr="000853D5" w14:paraId="66AC2EE1" w14:textId="77777777">
        <w:tc>
          <w:tcPr>
            <w:tcW w:w="2389" w:type="dxa"/>
          </w:tcPr>
          <w:p w:rsidRPr="008832D5" w:rsidR="000853D5" w:rsidP="001B7AD0" w:rsidRDefault="000853D5" w14:paraId="60E1650F" w14:textId="77777777">
            <w:pPr>
              <w:spacing w:line="240" w:lineRule="auto"/>
              <w:rPr>
                <w:szCs w:val="24"/>
              </w:rPr>
            </w:pPr>
            <w:r w:rsidRPr="008832D5">
              <w:rPr>
                <w:szCs w:val="24"/>
              </w:rPr>
              <w:t>4.¿El fallo del software provoca una lesion SERIA?</w:t>
            </w:r>
          </w:p>
        </w:tc>
        <w:tc>
          <w:tcPr>
            <w:tcW w:w="1173" w:type="dxa"/>
            <w:gridSpan w:val="2"/>
            <w:vAlign w:val="center"/>
          </w:tcPr>
          <w:sdt>
            <w:sdtPr>
              <w:rPr>
                <w:rFonts w:cs="Arial"/>
                <w:szCs w:val="24"/>
              </w:rPr>
              <w:id w:val="1974785477"/>
              <w14:checkbox>
                <w14:checked w14:val="0"/>
                <w14:checkedState w14:val="2612" w14:font="MS Gothic"/>
                <w14:uncheckedState w14:val="2610" w14:font="MS Gothic"/>
              </w14:checkbox>
            </w:sdtPr>
            <w:sdtEndPr/>
            <w:sdtContent>
              <w:p w:rsidRPr="008832D5" w:rsidR="000853D5" w:rsidP="000853D5" w:rsidRDefault="000853D5" w14:paraId="41EED60D"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c>
          <w:tcPr>
            <w:tcW w:w="1253" w:type="dxa"/>
            <w:vAlign w:val="center"/>
          </w:tcPr>
          <w:sdt>
            <w:sdtPr>
              <w:rPr>
                <w:rFonts w:cs="Arial"/>
                <w:szCs w:val="24"/>
              </w:rPr>
              <w:id w:val="1089115976"/>
              <w14:checkbox>
                <w14:checked w14:val="0"/>
                <w14:checkedState w14:val="2612" w14:font="MS Gothic"/>
                <w14:uncheckedState w14:val="2610" w14:font="MS Gothic"/>
              </w14:checkbox>
            </w:sdtPr>
            <w:sdtEndPr/>
            <w:sdtContent>
              <w:p w:rsidRPr="008832D5" w:rsidR="000853D5" w:rsidP="000853D5" w:rsidRDefault="00A77F03" w14:paraId="02969641"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c>
          <w:tcPr>
            <w:tcW w:w="4812" w:type="dxa"/>
          </w:tcPr>
          <w:p w:rsidRPr="008832D5" w:rsidR="000853D5" w:rsidP="000853D5" w:rsidRDefault="000853D5" w14:paraId="660EF3CF" w14:textId="77777777">
            <w:pPr>
              <w:rPr>
                <w:szCs w:val="24"/>
              </w:rPr>
            </w:pPr>
          </w:p>
        </w:tc>
      </w:tr>
    </w:tbl>
    <w:p w:rsidRPr="008832D5" w:rsidR="000853D5" w:rsidP="00A77F03" w:rsidRDefault="000853D5" w14:paraId="768F670B" w14:textId="77777777">
      <w:pPr>
        <w:spacing w:after="0" w:line="240" w:lineRule="auto"/>
        <w:rPr>
          <w:i/>
          <w:szCs w:val="24"/>
        </w:rPr>
      </w:pPr>
      <w:r w:rsidRPr="008832D5">
        <w:rPr>
          <w:i/>
          <w:szCs w:val="24"/>
        </w:rPr>
        <w:t>NOTA 1: 2. Si responde que sí, continúe a punto 3.</w:t>
      </w:r>
    </w:p>
    <w:p w:rsidR="008832D5" w:rsidP="00A77F03" w:rsidRDefault="000853D5" w14:paraId="7671141E" w14:textId="77777777">
      <w:pPr>
        <w:spacing w:after="0" w:line="240" w:lineRule="auto"/>
        <w:rPr>
          <w:i/>
          <w:szCs w:val="24"/>
        </w:rPr>
      </w:pPr>
      <w:r w:rsidRPr="008832D5">
        <w:rPr>
          <w:i/>
          <w:szCs w:val="24"/>
        </w:rPr>
        <w:t>NOTA 2: 3. Si response que sí, ha terminado el cuestionario, si responde que no continúe a la pregunta 4.</w:t>
      </w:r>
    </w:p>
    <w:p w:rsidR="008832D5" w:rsidRDefault="008832D5" w14:paraId="6B1DBE4E" w14:textId="77777777">
      <w:pPr>
        <w:spacing w:after="0" w:line="240" w:lineRule="auto"/>
        <w:jc w:val="left"/>
        <w:rPr>
          <w:i/>
          <w:szCs w:val="24"/>
        </w:rPr>
      </w:pPr>
      <w:r>
        <w:rPr>
          <w:i/>
          <w:szCs w:val="24"/>
        </w:rPr>
        <w:br w:type="page"/>
      </w:r>
    </w:p>
    <w:p w:rsidRPr="00336179" w:rsidR="008832D5" w:rsidP="00336179" w:rsidRDefault="001B7AD0" w14:paraId="4FD197F7" w14:textId="5AFB4E5C">
      <w:pPr>
        <w:pStyle w:val="Contenidodelatabla"/>
        <w:jc w:val="right"/>
        <w:rPr>
          <w:b/>
          <w:bCs/>
        </w:rPr>
      </w:pPr>
      <w:r>
        <w:rPr>
          <w:i/>
        </w:rPr>
        <w:tab/>
      </w:r>
      <w:r w:rsidRPr="00336179">
        <w:rPr>
          <w:b/>
          <w:bCs/>
        </w:rPr>
        <w:t>ANEXO 1/</w:t>
      </w:r>
      <w:r w:rsidR="001F5A92">
        <w:rPr>
          <w:b/>
          <w:bCs/>
        </w:rPr>
        <w:t>02</w:t>
      </w:r>
    </w:p>
    <w:tbl>
      <w:tblPr>
        <w:tblStyle w:val="Tablaconcuadrcula"/>
        <w:tblW w:w="0" w:type="auto"/>
        <w:tblLook w:val="04A0" w:firstRow="1" w:lastRow="0" w:firstColumn="1" w:lastColumn="0" w:noHBand="0" w:noVBand="1"/>
      </w:tblPr>
      <w:tblGrid>
        <w:gridCol w:w="1980"/>
        <w:gridCol w:w="425"/>
        <w:gridCol w:w="1204"/>
        <w:gridCol w:w="1204"/>
        <w:gridCol w:w="1203"/>
        <w:gridCol w:w="402"/>
        <w:gridCol w:w="802"/>
        <w:gridCol w:w="1203"/>
        <w:gridCol w:w="1204"/>
      </w:tblGrid>
      <w:tr w:rsidRPr="008832D5" w:rsidR="00A77F03" w:rsidTr="001B7AD0" w14:paraId="07795B4A" w14:textId="77777777">
        <w:tc>
          <w:tcPr>
            <w:tcW w:w="2405" w:type="dxa"/>
            <w:gridSpan w:val="2"/>
            <w:shd w:val="clear" w:color="auto" w:fill="9D9D9D" w:themeFill="accent4"/>
            <w:vAlign w:val="center"/>
          </w:tcPr>
          <w:p w:rsidRPr="008832D5" w:rsidR="00A77F03" w:rsidP="00A77F03" w:rsidRDefault="00A77F03" w14:paraId="36BFCF46" w14:textId="77777777">
            <w:pPr>
              <w:jc w:val="left"/>
              <w:rPr>
                <w:b/>
                <w:szCs w:val="24"/>
              </w:rPr>
            </w:pPr>
            <w:r w:rsidRPr="008832D5">
              <w:rPr>
                <w:b/>
                <w:szCs w:val="24"/>
              </w:rPr>
              <w:t xml:space="preserve">RESULTADO FINAL </w:t>
            </w:r>
          </w:p>
        </w:tc>
        <w:tc>
          <w:tcPr>
            <w:tcW w:w="1204" w:type="dxa"/>
            <w:shd w:val="clear" w:color="auto" w:fill="9D9D9D" w:themeFill="accent4"/>
            <w:vAlign w:val="center"/>
          </w:tcPr>
          <w:p w:rsidRPr="008832D5" w:rsidR="00A77F03" w:rsidP="00A77F03" w:rsidRDefault="00A77F03" w14:paraId="777F8386" w14:textId="77777777">
            <w:pPr>
              <w:jc w:val="left"/>
              <w:rPr>
                <w:b/>
                <w:szCs w:val="24"/>
              </w:rPr>
            </w:pPr>
            <w:r w:rsidRPr="008832D5">
              <w:rPr>
                <w:b/>
                <w:szCs w:val="24"/>
              </w:rPr>
              <w:t>A</w:t>
            </w:r>
          </w:p>
        </w:tc>
        <w:tc>
          <w:tcPr>
            <w:tcW w:w="1204" w:type="dxa"/>
            <w:shd w:val="clear" w:color="auto" w:fill="auto"/>
            <w:vAlign w:val="center"/>
          </w:tcPr>
          <w:sdt>
            <w:sdtPr>
              <w:rPr>
                <w:rFonts w:cs="Arial"/>
                <w:szCs w:val="24"/>
              </w:rPr>
              <w:id w:val="1036862758"/>
              <w14:checkbox>
                <w14:checked w14:val="0"/>
                <w14:checkedState w14:val="2612" w14:font="MS Gothic"/>
                <w14:uncheckedState w14:val="2610" w14:font="MS Gothic"/>
              </w14:checkbox>
            </w:sdtPr>
            <w:sdtEndPr/>
            <w:sdtContent>
              <w:p w:rsidRPr="008832D5" w:rsidR="00A77F03" w:rsidP="00A77F03" w:rsidRDefault="00A77F03" w14:paraId="71E59660"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c>
          <w:tcPr>
            <w:tcW w:w="1203" w:type="dxa"/>
            <w:shd w:val="clear" w:color="auto" w:fill="9D9D9D" w:themeFill="accent4"/>
            <w:vAlign w:val="center"/>
          </w:tcPr>
          <w:p w:rsidRPr="008832D5" w:rsidR="00A77F03" w:rsidP="00A77F03" w:rsidRDefault="00A77F03" w14:paraId="0FC6D3E5" w14:textId="77777777">
            <w:pPr>
              <w:jc w:val="left"/>
              <w:rPr>
                <w:b/>
                <w:szCs w:val="24"/>
              </w:rPr>
            </w:pPr>
            <w:r w:rsidRPr="008832D5">
              <w:rPr>
                <w:b/>
                <w:szCs w:val="24"/>
              </w:rPr>
              <w:t>B</w:t>
            </w:r>
          </w:p>
        </w:tc>
        <w:tc>
          <w:tcPr>
            <w:tcW w:w="1204" w:type="dxa"/>
            <w:gridSpan w:val="2"/>
            <w:shd w:val="clear" w:color="auto" w:fill="auto"/>
            <w:vAlign w:val="center"/>
          </w:tcPr>
          <w:sdt>
            <w:sdtPr>
              <w:rPr>
                <w:rFonts w:cs="Arial"/>
                <w:szCs w:val="24"/>
              </w:rPr>
              <w:id w:val="154345920"/>
              <w14:checkbox>
                <w14:checked w14:val="0"/>
                <w14:checkedState w14:val="2612" w14:font="MS Gothic"/>
                <w14:uncheckedState w14:val="2610" w14:font="MS Gothic"/>
              </w14:checkbox>
            </w:sdtPr>
            <w:sdtEndPr/>
            <w:sdtContent>
              <w:p w:rsidRPr="008832D5" w:rsidR="00A77F03" w:rsidP="00A77F03" w:rsidRDefault="00A77F03" w14:paraId="59BBA4C6"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c>
          <w:tcPr>
            <w:tcW w:w="1203" w:type="dxa"/>
            <w:shd w:val="clear" w:color="auto" w:fill="9D9D9D" w:themeFill="accent4"/>
            <w:vAlign w:val="center"/>
          </w:tcPr>
          <w:p w:rsidRPr="008832D5" w:rsidR="00A77F03" w:rsidP="00A77F03" w:rsidRDefault="00A77F03" w14:paraId="0EAD1CB2" w14:textId="77777777">
            <w:pPr>
              <w:jc w:val="left"/>
              <w:rPr>
                <w:b/>
                <w:szCs w:val="24"/>
              </w:rPr>
            </w:pPr>
            <w:r w:rsidRPr="008832D5">
              <w:rPr>
                <w:b/>
                <w:szCs w:val="24"/>
              </w:rPr>
              <w:t>C</w:t>
            </w:r>
          </w:p>
        </w:tc>
        <w:tc>
          <w:tcPr>
            <w:tcW w:w="1204" w:type="dxa"/>
            <w:shd w:val="clear" w:color="auto" w:fill="auto"/>
            <w:vAlign w:val="center"/>
          </w:tcPr>
          <w:sdt>
            <w:sdtPr>
              <w:rPr>
                <w:rFonts w:cs="Arial"/>
                <w:szCs w:val="24"/>
              </w:rPr>
              <w:id w:val="526069865"/>
              <w14:checkbox>
                <w14:checked w14:val="0"/>
                <w14:checkedState w14:val="2612" w14:font="MS Gothic"/>
                <w14:uncheckedState w14:val="2610" w14:font="MS Gothic"/>
              </w14:checkbox>
            </w:sdtPr>
            <w:sdtEndPr/>
            <w:sdtContent>
              <w:p w:rsidRPr="008832D5" w:rsidR="00A77F03" w:rsidP="00A77F03" w:rsidRDefault="00A77F03" w14:paraId="22328732" w14:textId="77777777">
                <w:pPr>
                  <w:widowControl w:val="0"/>
                  <w:spacing w:after="0"/>
                  <w:jc w:val="center"/>
                  <w:rPr>
                    <w:rFonts w:cs="Arial"/>
                    <w:szCs w:val="24"/>
                    <w:lang w:val="es-ES" w:eastAsia="en-US"/>
                  </w:rPr>
                </w:pPr>
                <w:r w:rsidRPr="008832D5">
                  <w:rPr>
                    <w:rFonts w:ascii="Segoe UI Symbol" w:hAnsi="Segoe UI Symbol" w:eastAsia="MS Gothic" w:cs="Segoe UI Symbol"/>
                    <w:szCs w:val="24"/>
                  </w:rPr>
                  <w:t>☐</w:t>
                </w:r>
              </w:p>
            </w:sdtContent>
          </w:sdt>
        </w:tc>
      </w:tr>
      <w:tr w:rsidRPr="008832D5" w:rsidR="00A77F03" w:rsidTr="001B7AD0" w14:paraId="2303ADBD" w14:textId="77777777">
        <w:tc>
          <w:tcPr>
            <w:tcW w:w="2405" w:type="dxa"/>
            <w:gridSpan w:val="2"/>
            <w:shd w:val="clear" w:color="auto" w:fill="9D9D9D" w:themeFill="accent4"/>
            <w:vAlign w:val="center"/>
          </w:tcPr>
          <w:p w:rsidRPr="008832D5" w:rsidR="00A77F03" w:rsidP="00A77F03" w:rsidRDefault="00A77F03" w14:paraId="55AFDC5B" w14:textId="77777777">
            <w:pPr>
              <w:jc w:val="left"/>
              <w:rPr>
                <w:b/>
                <w:szCs w:val="24"/>
              </w:rPr>
            </w:pPr>
            <w:r w:rsidRPr="008832D5">
              <w:rPr>
                <w:b/>
                <w:szCs w:val="24"/>
              </w:rPr>
              <w:t xml:space="preserve">Jusificación: </w:t>
            </w:r>
          </w:p>
        </w:tc>
        <w:tc>
          <w:tcPr>
            <w:tcW w:w="7222" w:type="dxa"/>
            <w:gridSpan w:val="7"/>
            <w:shd w:val="clear" w:color="auto" w:fill="auto"/>
            <w:vAlign w:val="center"/>
          </w:tcPr>
          <w:p w:rsidRPr="008832D5" w:rsidR="00A77F03" w:rsidP="00AB565E" w:rsidRDefault="00A77F03" w14:paraId="56A56AEB" w14:textId="77777777">
            <w:pPr>
              <w:jc w:val="center"/>
              <w:rPr>
                <w:b/>
                <w:szCs w:val="24"/>
              </w:rPr>
            </w:pPr>
          </w:p>
        </w:tc>
      </w:tr>
      <w:tr w:rsidRPr="008832D5" w:rsidR="00F00CE7" w:rsidTr="001B7AD0" w14:paraId="62A40868" w14:textId="77777777">
        <w:tc>
          <w:tcPr>
            <w:tcW w:w="1980" w:type="dxa"/>
            <w:shd w:val="clear" w:color="auto" w:fill="9D9D9D" w:themeFill="accent4"/>
          </w:tcPr>
          <w:p w:rsidRPr="008832D5" w:rsidR="00F00CE7" w:rsidP="00F00CE7" w:rsidRDefault="00F00CE7" w14:paraId="5F2CE282" w14:textId="77777777">
            <w:pPr>
              <w:rPr>
                <w:b/>
                <w:szCs w:val="24"/>
              </w:rPr>
            </w:pPr>
            <w:r w:rsidRPr="008832D5">
              <w:rPr>
                <w:b/>
                <w:szCs w:val="24"/>
              </w:rPr>
              <w:t>Revisado por:</w:t>
            </w:r>
          </w:p>
        </w:tc>
        <w:tc>
          <w:tcPr>
            <w:tcW w:w="4438" w:type="dxa"/>
            <w:gridSpan w:val="5"/>
          </w:tcPr>
          <w:p w:rsidRPr="008832D5" w:rsidR="00F00CE7" w:rsidP="00F00CE7" w:rsidRDefault="00F00CE7" w14:paraId="57FA6D91" w14:textId="77777777">
            <w:pPr>
              <w:rPr>
                <w:szCs w:val="24"/>
              </w:rPr>
            </w:pPr>
            <w:r w:rsidRPr="008832D5">
              <w:rPr>
                <w:szCs w:val="24"/>
              </w:rPr>
              <w:t>Firma:</w:t>
            </w:r>
          </w:p>
        </w:tc>
        <w:tc>
          <w:tcPr>
            <w:tcW w:w="3209" w:type="dxa"/>
            <w:gridSpan w:val="3"/>
          </w:tcPr>
          <w:p w:rsidRPr="008832D5" w:rsidR="00F00CE7" w:rsidP="00F00CE7" w:rsidRDefault="00F00CE7" w14:paraId="3D4A336F" w14:textId="77777777">
            <w:pPr>
              <w:rPr>
                <w:szCs w:val="24"/>
              </w:rPr>
            </w:pPr>
            <w:r w:rsidRPr="008832D5">
              <w:rPr>
                <w:szCs w:val="24"/>
              </w:rPr>
              <w:t>Fecha:</w:t>
            </w:r>
          </w:p>
        </w:tc>
      </w:tr>
      <w:tr w:rsidRPr="008832D5" w:rsidR="00F00CE7" w:rsidTr="001B7AD0" w14:paraId="5FBBADD1" w14:textId="77777777">
        <w:tc>
          <w:tcPr>
            <w:tcW w:w="1980" w:type="dxa"/>
            <w:shd w:val="clear" w:color="auto" w:fill="9D9D9D" w:themeFill="accent4"/>
          </w:tcPr>
          <w:p w:rsidRPr="008832D5" w:rsidR="00F00CE7" w:rsidP="00F00CE7" w:rsidRDefault="00F00CE7" w14:paraId="49E36AE0" w14:textId="77777777">
            <w:pPr>
              <w:rPr>
                <w:b/>
                <w:szCs w:val="24"/>
              </w:rPr>
            </w:pPr>
            <w:r w:rsidRPr="008832D5">
              <w:rPr>
                <w:b/>
                <w:szCs w:val="24"/>
              </w:rPr>
              <w:t xml:space="preserve">Aprobado por: </w:t>
            </w:r>
          </w:p>
        </w:tc>
        <w:tc>
          <w:tcPr>
            <w:tcW w:w="4438" w:type="dxa"/>
            <w:gridSpan w:val="5"/>
          </w:tcPr>
          <w:p w:rsidRPr="008832D5" w:rsidR="00F00CE7" w:rsidP="00F00CE7" w:rsidRDefault="00F00CE7" w14:paraId="3487FF33" w14:textId="77777777">
            <w:pPr>
              <w:rPr>
                <w:szCs w:val="24"/>
              </w:rPr>
            </w:pPr>
            <w:r w:rsidRPr="008832D5">
              <w:rPr>
                <w:szCs w:val="24"/>
              </w:rPr>
              <w:t>Firma:</w:t>
            </w:r>
          </w:p>
        </w:tc>
        <w:tc>
          <w:tcPr>
            <w:tcW w:w="3209" w:type="dxa"/>
            <w:gridSpan w:val="3"/>
          </w:tcPr>
          <w:p w:rsidRPr="008832D5" w:rsidR="00F00CE7" w:rsidP="00F00CE7" w:rsidRDefault="00F00CE7" w14:paraId="6056099D" w14:textId="77777777">
            <w:pPr>
              <w:rPr>
                <w:szCs w:val="24"/>
              </w:rPr>
            </w:pPr>
            <w:r w:rsidRPr="008832D5">
              <w:rPr>
                <w:szCs w:val="24"/>
              </w:rPr>
              <w:t>Fecha:</w:t>
            </w:r>
          </w:p>
        </w:tc>
      </w:tr>
    </w:tbl>
    <w:p w:rsidRPr="008832D5" w:rsidR="000853D5" w:rsidP="0027351F" w:rsidRDefault="000853D5" w14:paraId="3E080657" w14:textId="77777777">
      <w:pPr>
        <w:rPr>
          <w:szCs w:val="24"/>
        </w:rPr>
      </w:pPr>
    </w:p>
    <w:p w:rsidRPr="008832D5" w:rsidR="000853D5" w:rsidRDefault="000853D5" w14:paraId="54E80228" w14:textId="77777777">
      <w:pPr>
        <w:spacing w:after="0" w:line="240" w:lineRule="auto"/>
        <w:jc w:val="left"/>
        <w:rPr>
          <w:szCs w:val="24"/>
        </w:rPr>
      </w:pPr>
    </w:p>
    <w:sectPr w:rsidRPr="008832D5" w:rsidR="000853D5" w:rsidSect="00DC254B">
      <w:headerReference w:type="default" r:id="rId14"/>
      <w:footerReference w:type="default" r:id="rId15"/>
      <w:headerReference w:type="first" r:id="rId16"/>
      <w:footerReference w:type="first" r:id="rId17"/>
      <w:pgSz w:w="11906" w:h="16838" w:orient="portrait"/>
      <w:pgMar w:top="1134" w:right="851" w:bottom="426"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6B78" w:rsidRDefault="00AB6B78" w14:paraId="4C08F467" w14:textId="77777777">
      <w:pPr>
        <w:spacing w:after="0" w:line="240" w:lineRule="auto"/>
      </w:pPr>
      <w:r>
        <w:separator/>
      </w:r>
    </w:p>
  </w:endnote>
  <w:endnote w:type="continuationSeparator" w:id="0">
    <w:p w:rsidR="00AB6B78" w:rsidRDefault="00AB6B78" w14:paraId="044778A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596" w:rsidRDefault="00E85596" w14:paraId="5C1A5C0D"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832D5" w:rsidR="00E85596" w:rsidRDefault="008832D5" w14:paraId="3F984217" w14:textId="77777777">
    <w:pPr>
      <w:pStyle w:val="Piedepgina"/>
      <w:jc w:val="right"/>
      <w:rPr>
        <w:rFonts w:ascii="Roboto Light" w:hAnsi="Roboto Light" w:cs="Arial"/>
        <w:sz w:val="24"/>
        <w:szCs w:val="24"/>
      </w:rPr>
    </w:pPr>
    <w:r w:rsidRPr="008832D5">
      <w:rPr>
        <w:rFonts w:ascii="Roboto Light" w:hAnsi="Roboto Light" w:cs="Arial"/>
        <w:sz w:val="24"/>
        <w:szCs w:val="24"/>
      </w:rPr>
      <w:t xml:space="preserve">Página </w:t>
    </w:r>
    <w:r w:rsidRPr="008832D5">
      <w:rPr>
        <w:rFonts w:ascii="Roboto Light" w:hAnsi="Roboto Light" w:cs="Arial"/>
        <w:b/>
        <w:bCs/>
        <w:sz w:val="24"/>
        <w:szCs w:val="24"/>
      </w:rPr>
      <w:fldChar w:fldCharType="begin"/>
    </w:r>
    <w:r w:rsidRPr="008832D5">
      <w:rPr>
        <w:rFonts w:ascii="Roboto Light" w:hAnsi="Roboto Light" w:cs="Arial"/>
        <w:b/>
        <w:bCs/>
        <w:sz w:val="24"/>
        <w:szCs w:val="24"/>
      </w:rPr>
      <w:instrText>PAGE  \* Arabic  \* MERGEFORMAT</w:instrText>
    </w:r>
    <w:r w:rsidRPr="008832D5">
      <w:rPr>
        <w:rFonts w:ascii="Roboto Light" w:hAnsi="Roboto Light" w:cs="Arial"/>
        <w:b/>
        <w:bCs/>
        <w:sz w:val="24"/>
        <w:szCs w:val="24"/>
      </w:rPr>
      <w:fldChar w:fldCharType="separate"/>
    </w:r>
    <w:r w:rsidR="00E45A90">
      <w:rPr>
        <w:rFonts w:ascii="Roboto Light" w:hAnsi="Roboto Light" w:cs="Arial"/>
        <w:b/>
        <w:bCs/>
        <w:noProof/>
        <w:sz w:val="24"/>
        <w:szCs w:val="24"/>
      </w:rPr>
      <w:t>3</w:t>
    </w:r>
    <w:r w:rsidRPr="008832D5">
      <w:rPr>
        <w:rFonts w:ascii="Roboto Light" w:hAnsi="Roboto Light" w:cs="Arial"/>
        <w:b/>
        <w:bCs/>
        <w:sz w:val="24"/>
        <w:szCs w:val="24"/>
      </w:rPr>
      <w:fldChar w:fldCharType="end"/>
    </w:r>
    <w:r w:rsidRPr="008832D5">
      <w:rPr>
        <w:rFonts w:ascii="Roboto Light" w:hAnsi="Roboto Light" w:cs="Arial"/>
        <w:sz w:val="24"/>
        <w:szCs w:val="24"/>
      </w:rPr>
      <w:t xml:space="preserve"> de </w:t>
    </w:r>
    <w:r w:rsidRPr="008832D5">
      <w:rPr>
        <w:rFonts w:ascii="Roboto Light" w:hAnsi="Roboto Light" w:cs="Arial"/>
        <w:b/>
        <w:bCs/>
        <w:sz w:val="24"/>
        <w:szCs w:val="24"/>
      </w:rPr>
      <w:fldChar w:fldCharType="begin"/>
    </w:r>
    <w:r w:rsidRPr="008832D5">
      <w:rPr>
        <w:rFonts w:ascii="Roboto Light" w:hAnsi="Roboto Light" w:cs="Arial"/>
        <w:b/>
        <w:bCs/>
        <w:sz w:val="24"/>
        <w:szCs w:val="24"/>
      </w:rPr>
      <w:instrText>NUMPAGES  \* Arabic  \* MERGEFORMAT</w:instrText>
    </w:r>
    <w:r w:rsidRPr="008832D5">
      <w:rPr>
        <w:rFonts w:ascii="Roboto Light" w:hAnsi="Roboto Light" w:cs="Arial"/>
        <w:b/>
        <w:bCs/>
        <w:sz w:val="24"/>
        <w:szCs w:val="24"/>
      </w:rPr>
      <w:fldChar w:fldCharType="separate"/>
    </w:r>
    <w:r w:rsidR="00E45A90">
      <w:rPr>
        <w:rFonts w:ascii="Roboto Light" w:hAnsi="Roboto Light" w:cs="Arial"/>
        <w:b/>
        <w:bCs/>
        <w:noProof/>
        <w:sz w:val="24"/>
        <w:szCs w:val="24"/>
      </w:rPr>
      <w:t>16</w:t>
    </w:r>
    <w:r w:rsidRPr="008832D5">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596" w:rsidRDefault="00E85596" w14:paraId="36C80BD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6B78" w:rsidRDefault="00AB6B78" w14:paraId="21517840" w14:textId="77777777">
      <w:pPr>
        <w:spacing w:after="0" w:line="240" w:lineRule="auto"/>
      </w:pPr>
      <w:r>
        <w:separator/>
      </w:r>
    </w:p>
  </w:footnote>
  <w:footnote w:type="continuationSeparator" w:id="0">
    <w:p w:rsidR="00AB6B78" w:rsidRDefault="00AB6B78" w14:paraId="194DF9E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4394"/>
      <w:gridCol w:w="3119"/>
    </w:tblGrid>
    <w:tr w:rsidRPr="001C0EDF" w:rsidR="008832D5" w:rsidTr="006A05DA" w14:paraId="2746C04F" w14:textId="77777777">
      <w:tc>
        <w:tcPr>
          <w:tcW w:w="2694" w:type="dxa"/>
          <w:vMerge w:val="restart"/>
          <w:tcBorders>
            <w:top w:val="single" w:color="000000" w:sz="4" w:space="0"/>
            <w:left w:val="single" w:color="000000" w:sz="4" w:space="0"/>
            <w:bottom w:val="single" w:color="000000" w:sz="4" w:space="0"/>
          </w:tcBorders>
        </w:tcPr>
        <w:p w:rsidRPr="001C0EDF" w:rsidR="008832D5" w:rsidP="008832D5" w:rsidRDefault="008832D5" w14:paraId="6C6F79B1" w14:textId="77777777">
          <w:pPr>
            <w:pStyle w:val="Contenidodelatabla"/>
            <w:rPr>
              <w:rFonts w:ascii="Open Sans" w:hAnsi="Open Sans"/>
            </w:rPr>
          </w:pPr>
          <w:r w:rsidRPr="007D6B57">
            <w:rPr>
              <w:rFonts w:cs="Arial"/>
              <w:noProof/>
              <w:sz w:val="20"/>
              <w:lang w:eastAsia="es-ES"/>
            </w:rPr>
            <w:drawing>
              <wp:inline distT="0" distB="0" distL="0" distR="0" wp14:anchorId="2A111E64" wp14:editId="6DC7B053">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394" w:type="dxa"/>
          <w:tcBorders>
            <w:top w:val="single" w:color="000000" w:sz="4" w:space="0"/>
            <w:left w:val="single" w:color="000000" w:sz="4" w:space="0"/>
            <w:bottom w:val="single" w:color="auto" w:sz="4" w:space="0"/>
          </w:tcBorders>
        </w:tcPr>
        <w:p w:rsidRPr="0071356F" w:rsidR="008832D5" w:rsidP="008832D5" w:rsidRDefault="008832D5" w14:paraId="0B9C7477" w14:textId="77777777">
          <w:pPr>
            <w:pStyle w:val="Contenidodelatabla"/>
            <w:rPr>
              <w:szCs w:val="24"/>
            </w:rPr>
          </w:pPr>
          <w:r>
            <w:rPr>
              <w:szCs w:val="24"/>
            </w:rPr>
            <w:t>CICLO DE VIDA DE DESARROLLO DE SISTEMAS INFORMATIZADOS (SDLC)</w:t>
          </w:r>
        </w:p>
      </w:tc>
      <w:tc>
        <w:tcPr>
          <w:tcW w:w="3119" w:type="dxa"/>
          <w:tcBorders>
            <w:top w:val="single" w:color="000000" w:sz="4" w:space="0"/>
            <w:left w:val="single" w:color="000000" w:sz="4" w:space="0"/>
            <w:bottom w:val="single" w:color="000000" w:sz="4" w:space="0"/>
            <w:right w:val="single" w:color="000000" w:sz="4" w:space="0"/>
          </w:tcBorders>
        </w:tcPr>
        <w:p w:rsidRPr="0071356F" w:rsidR="008832D5" w:rsidP="008832D5" w:rsidRDefault="008832D5" w14:paraId="0C2CA1C5" w14:textId="1FD7834A">
          <w:pPr>
            <w:pStyle w:val="Contenidodelatabla"/>
            <w:rPr>
              <w:szCs w:val="24"/>
            </w:rPr>
          </w:pPr>
          <w:r w:rsidRPr="0071356F">
            <w:rPr>
              <w:szCs w:val="24"/>
            </w:rPr>
            <w:t>Código: PNT-</w:t>
          </w:r>
          <w:r>
            <w:rPr>
              <w:szCs w:val="24"/>
            </w:rPr>
            <w:t>027.0</w:t>
          </w:r>
          <w:r w:rsidR="00877DEA">
            <w:rPr>
              <w:szCs w:val="24"/>
            </w:rPr>
            <w:t>2</w:t>
          </w:r>
        </w:p>
      </w:tc>
    </w:tr>
    <w:tr w:rsidRPr="001C0EDF" w:rsidR="008832D5" w:rsidTr="006A05DA" w14:paraId="7F409C4D" w14:textId="77777777">
      <w:tc>
        <w:tcPr>
          <w:tcW w:w="2694" w:type="dxa"/>
          <w:vMerge/>
          <w:tcBorders>
            <w:top w:val="single" w:color="000000" w:sz="4" w:space="0"/>
            <w:left w:val="single" w:color="000000" w:sz="4" w:space="0"/>
            <w:bottom w:val="single" w:color="000000" w:sz="4" w:space="0"/>
          </w:tcBorders>
        </w:tcPr>
        <w:p w:rsidRPr="001C0EDF" w:rsidR="008832D5" w:rsidP="008832D5" w:rsidRDefault="008832D5" w14:paraId="604C63F3" w14:textId="77777777">
          <w:pPr>
            <w:pStyle w:val="Contenidodelatabla"/>
            <w:rPr>
              <w:rFonts w:ascii="Open Sans" w:hAnsi="Open Sans"/>
            </w:rPr>
          </w:pPr>
        </w:p>
      </w:tc>
      <w:tc>
        <w:tcPr>
          <w:tcW w:w="4394" w:type="dxa"/>
          <w:tcBorders>
            <w:top w:val="single" w:color="auto" w:sz="4" w:space="0"/>
            <w:left w:val="single" w:color="000000" w:sz="4" w:space="0"/>
            <w:bottom w:val="single" w:color="000000" w:sz="4" w:space="0"/>
          </w:tcBorders>
        </w:tcPr>
        <w:p w:rsidRPr="0071356F" w:rsidR="008832D5" w:rsidP="008832D5" w:rsidRDefault="006A05DA" w14:paraId="6DA34587" w14:textId="646556A5">
          <w:pPr>
            <w:pStyle w:val="Contenidodelatabla"/>
            <w:jc w:val="center"/>
            <w:rPr>
              <w:szCs w:val="24"/>
            </w:rPr>
          </w:pPr>
          <w:r w:rsidRPr="006A05DA">
            <w:rPr>
              <w:szCs w:val="24"/>
            </w:rPr>
            <w:t xml:space="preserve">USO </w:t>
          </w:r>
          <w:r w:rsidRPr="00B3759C" w:rsidR="00B3759C">
            <w:rPr>
              <w:bCs/>
              <w:szCs w:val="24"/>
            </w:rPr>
            <w:t>OFICIAL</w:t>
          </w:r>
          <w:r w:rsidRPr="00B3759C" w:rsidR="00B3759C">
            <w:rPr>
              <w:b/>
              <w:szCs w:val="24"/>
            </w:rPr>
            <w:t xml:space="preserve"> </w:t>
          </w:r>
          <w:r w:rsidRPr="006A05DA">
            <w:rPr>
              <w:szCs w:val="24"/>
            </w:rPr>
            <w:t>INTERNO</w:t>
          </w:r>
        </w:p>
      </w:tc>
      <w:tc>
        <w:tcPr>
          <w:tcW w:w="3119" w:type="dxa"/>
          <w:tcBorders>
            <w:left w:val="single" w:color="000000" w:sz="4" w:space="0"/>
            <w:bottom w:val="single" w:color="000000" w:sz="4" w:space="0"/>
            <w:right w:val="single" w:color="000000" w:sz="4" w:space="0"/>
          </w:tcBorders>
        </w:tcPr>
        <w:p w:rsidRPr="0071356F" w:rsidR="008832D5" w:rsidP="008832D5" w:rsidRDefault="008832D5" w14:paraId="2BAF4D98" w14:textId="61D66870">
          <w:pPr>
            <w:pStyle w:val="Contenidodelatabla"/>
            <w:rPr>
              <w:szCs w:val="24"/>
            </w:rPr>
          </w:pPr>
          <w:r w:rsidRPr="0071356F">
            <w:rPr>
              <w:szCs w:val="24"/>
            </w:rPr>
            <w:t xml:space="preserve">Fecha de vigor: </w:t>
          </w:r>
          <w:r w:rsidRPr="00496235" w:rsidR="00496235">
            <w:rPr>
              <w:szCs w:val="24"/>
            </w:rPr>
            <w:t>02/06/2025</w:t>
          </w:r>
        </w:p>
      </w:tc>
    </w:tr>
  </w:tbl>
  <w:p w:rsidR="00E85596" w:rsidP="006A05DA" w:rsidRDefault="00E85596" w14:paraId="6CB93F3D"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85596" w:rsidRDefault="00E85596" w14:paraId="32DD07B0"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8832D5" w:rsidTr="00A54170" w14:paraId="585A3CDE" w14:textId="77777777">
      <w:tc>
        <w:tcPr>
          <w:tcW w:w="2694" w:type="dxa"/>
          <w:vMerge w:val="restart"/>
          <w:tcBorders>
            <w:top w:val="single" w:color="000000" w:sz="4" w:space="0"/>
            <w:left w:val="single" w:color="000000" w:sz="4" w:space="0"/>
            <w:bottom w:val="single" w:color="000000" w:sz="4" w:space="0"/>
          </w:tcBorders>
        </w:tcPr>
        <w:p w:rsidRPr="001C0EDF" w:rsidR="008832D5" w:rsidP="008832D5" w:rsidRDefault="008832D5" w14:paraId="647CB976" w14:textId="77777777">
          <w:pPr>
            <w:pStyle w:val="Contenidodelatabla"/>
            <w:rPr>
              <w:rFonts w:ascii="Open Sans" w:hAnsi="Open Sans"/>
            </w:rPr>
          </w:pPr>
          <w:r w:rsidRPr="007D6B57">
            <w:rPr>
              <w:rFonts w:cs="Arial"/>
              <w:noProof/>
              <w:sz w:val="20"/>
              <w:lang w:eastAsia="es-ES"/>
            </w:rPr>
            <w:drawing>
              <wp:inline distT="0" distB="0" distL="0" distR="0" wp14:anchorId="1DF4F9AD" wp14:editId="5A1B2189">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8832D5" w:rsidP="008832D5" w:rsidRDefault="008832D5" w14:paraId="1FE3CB7F" w14:textId="77777777">
          <w:pPr>
            <w:pStyle w:val="Contenidodelatabla"/>
            <w:rPr>
              <w:szCs w:val="24"/>
            </w:rPr>
          </w:pPr>
          <w:r>
            <w:rPr>
              <w:szCs w:val="24"/>
            </w:rPr>
            <w:t>CICLO DE VIDA DE DESARROLLO DE SISTEMAS INFORMATIZADOS (SDLC)</w:t>
          </w:r>
        </w:p>
      </w:tc>
      <w:tc>
        <w:tcPr>
          <w:tcW w:w="3544" w:type="dxa"/>
          <w:tcBorders>
            <w:top w:val="single" w:color="000000" w:sz="4" w:space="0"/>
            <w:left w:val="single" w:color="000000" w:sz="4" w:space="0"/>
            <w:bottom w:val="single" w:color="000000" w:sz="4" w:space="0"/>
            <w:right w:val="single" w:color="000000" w:sz="4" w:space="0"/>
          </w:tcBorders>
        </w:tcPr>
        <w:p w:rsidRPr="0071356F" w:rsidR="008832D5" w:rsidP="008832D5" w:rsidRDefault="008832D5" w14:paraId="010282A2" w14:textId="6BDF7363">
          <w:pPr>
            <w:pStyle w:val="Contenidodelatabla"/>
            <w:rPr>
              <w:szCs w:val="24"/>
            </w:rPr>
          </w:pPr>
          <w:r w:rsidRPr="0071356F">
            <w:rPr>
              <w:szCs w:val="24"/>
            </w:rPr>
            <w:t>Código: PNT-</w:t>
          </w:r>
          <w:r>
            <w:rPr>
              <w:szCs w:val="24"/>
            </w:rPr>
            <w:t>027.0</w:t>
          </w:r>
          <w:r w:rsidR="00877DEA">
            <w:rPr>
              <w:szCs w:val="24"/>
            </w:rPr>
            <w:t>2</w:t>
          </w:r>
        </w:p>
      </w:tc>
    </w:tr>
    <w:tr w:rsidRPr="001C0EDF" w:rsidR="008832D5" w:rsidTr="00A54170" w14:paraId="7D3C049C" w14:textId="77777777">
      <w:tc>
        <w:tcPr>
          <w:tcW w:w="2694" w:type="dxa"/>
          <w:vMerge/>
          <w:tcBorders>
            <w:top w:val="single" w:color="000000" w:sz="4" w:space="0"/>
            <w:left w:val="single" w:color="000000" w:sz="4" w:space="0"/>
            <w:bottom w:val="single" w:color="000000" w:sz="4" w:space="0"/>
          </w:tcBorders>
        </w:tcPr>
        <w:p w:rsidRPr="001C0EDF" w:rsidR="008832D5" w:rsidP="008832D5" w:rsidRDefault="008832D5" w14:paraId="18DDFD73"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8832D5" w:rsidP="008832D5" w:rsidRDefault="008832D5" w14:paraId="1750D9D4"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8832D5" w:rsidP="008832D5" w:rsidRDefault="008832D5" w14:paraId="13C16493" w14:textId="724A6037">
          <w:pPr>
            <w:pStyle w:val="Contenidodelatabla"/>
            <w:rPr>
              <w:szCs w:val="24"/>
            </w:rPr>
          </w:pPr>
          <w:r w:rsidRPr="0071356F">
            <w:rPr>
              <w:szCs w:val="24"/>
            </w:rPr>
            <w:t xml:space="preserve">Fecha de vigor: </w:t>
          </w:r>
          <w:r w:rsidRPr="00496235" w:rsidR="00496235">
            <w:rPr>
              <w:szCs w:val="24"/>
            </w:rPr>
            <w:t>02/06/2025</w:t>
          </w:r>
        </w:p>
      </w:tc>
    </w:tr>
  </w:tbl>
  <w:p w:rsidR="00E85596" w:rsidRDefault="00E85596" w14:paraId="0289D12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596" w:rsidRDefault="00E85596" w14:paraId="6ED8D17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1062408"/>
    <w:multiLevelType w:val="multilevel"/>
    <w:tmpl w:val="E14EEFC2"/>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3" w15:restartNumberingAfterBreak="0">
    <w:nsid w:val="2F0D35D4"/>
    <w:multiLevelType w:val="hybridMultilevel"/>
    <w:tmpl w:val="99E8CAB8"/>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14"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517694E"/>
    <w:multiLevelType w:val="hybridMultilevel"/>
    <w:tmpl w:val="585EA2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884174926">
    <w:abstractNumId w:val="18"/>
  </w:num>
  <w:num w:numId="2" w16cid:durableId="1903061561">
    <w:abstractNumId w:val="24"/>
  </w:num>
  <w:num w:numId="3" w16cid:durableId="931088509">
    <w:abstractNumId w:val="6"/>
  </w:num>
  <w:num w:numId="4" w16cid:durableId="663095228">
    <w:abstractNumId w:val="25"/>
  </w:num>
  <w:num w:numId="5" w16cid:durableId="1283074062">
    <w:abstractNumId w:val="16"/>
  </w:num>
  <w:num w:numId="6" w16cid:durableId="1816145403">
    <w:abstractNumId w:val="10"/>
  </w:num>
  <w:num w:numId="7" w16cid:durableId="922252610">
    <w:abstractNumId w:val="20"/>
  </w:num>
  <w:num w:numId="8" w16cid:durableId="1737360145">
    <w:abstractNumId w:val="15"/>
  </w:num>
  <w:num w:numId="9" w16cid:durableId="122430883">
    <w:abstractNumId w:val="9"/>
  </w:num>
  <w:num w:numId="10" w16cid:durableId="564293458">
    <w:abstractNumId w:val="7"/>
  </w:num>
  <w:num w:numId="11" w16cid:durableId="1994016756">
    <w:abstractNumId w:val="22"/>
  </w:num>
  <w:num w:numId="12" w16cid:durableId="1226641892">
    <w:abstractNumId w:val="13"/>
  </w:num>
  <w:num w:numId="13" w16cid:durableId="1615213720">
    <w:abstractNumId w:val="19"/>
  </w:num>
  <w:num w:numId="14" w16cid:durableId="491529074">
    <w:abstractNumId w:val="4"/>
  </w:num>
  <w:num w:numId="15" w16cid:durableId="557857230">
    <w:abstractNumId w:val="23"/>
  </w:num>
  <w:num w:numId="16" w16cid:durableId="1166095977">
    <w:abstractNumId w:val="14"/>
  </w:num>
  <w:num w:numId="17" w16cid:durableId="427240300">
    <w:abstractNumId w:val="17"/>
  </w:num>
  <w:num w:numId="18" w16cid:durableId="620722761">
    <w:abstractNumId w:val="26"/>
  </w:num>
  <w:num w:numId="19" w16cid:durableId="1008946368">
    <w:abstractNumId w:val="11"/>
  </w:num>
  <w:num w:numId="20" w16cid:durableId="1142576760">
    <w:abstractNumId w:val="5"/>
  </w:num>
  <w:num w:numId="21" w16cid:durableId="403184555">
    <w:abstractNumId w:val="1"/>
  </w:num>
  <w:num w:numId="22" w16cid:durableId="525019269">
    <w:abstractNumId w:val="8"/>
  </w:num>
  <w:num w:numId="23" w16cid:durableId="549920474">
    <w:abstractNumId w:val="3"/>
  </w:num>
  <w:num w:numId="24" w16cid:durableId="426462896">
    <w:abstractNumId w:val="2"/>
  </w:num>
  <w:num w:numId="25" w16cid:durableId="2067340514">
    <w:abstractNumId w:val="0"/>
  </w:num>
  <w:num w:numId="26" w16cid:durableId="1328509387">
    <w:abstractNumId w:val="12"/>
  </w:num>
  <w:num w:numId="27" w16cid:durableId="325011520">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43E50"/>
    <w:rsid w:val="00056007"/>
    <w:rsid w:val="00077154"/>
    <w:rsid w:val="000853D5"/>
    <w:rsid w:val="000B681A"/>
    <w:rsid w:val="000B7B8F"/>
    <w:rsid w:val="000C7B5B"/>
    <w:rsid w:val="000D3CE9"/>
    <w:rsid w:val="000F2146"/>
    <w:rsid w:val="00115CAD"/>
    <w:rsid w:val="001235C4"/>
    <w:rsid w:val="00133560"/>
    <w:rsid w:val="001445D7"/>
    <w:rsid w:val="00196274"/>
    <w:rsid w:val="0019630B"/>
    <w:rsid w:val="001B7AD0"/>
    <w:rsid w:val="001D557A"/>
    <w:rsid w:val="001F5A92"/>
    <w:rsid w:val="00220667"/>
    <w:rsid w:val="00251DE8"/>
    <w:rsid w:val="00270D78"/>
    <w:rsid w:val="002721B3"/>
    <w:rsid w:val="00272495"/>
    <w:rsid w:val="0027351F"/>
    <w:rsid w:val="00277134"/>
    <w:rsid w:val="002869F4"/>
    <w:rsid w:val="002B575A"/>
    <w:rsid w:val="00300B8C"/>
    <w:rsid w:val="00304119"/>
    <w:rsid w:val="00306FEA"/>
    <w:rsid w:val="00322A3C"/>
    <w:rsid w:val="003346A8"/>
    <w:rsid w:val="00336179"/>
    <w:rsid w:val="003A4EE5"/>
    <w:rsid w:val="003D32B9"/>
    <w:rsid w:val="003F7C05"/>
    <w:rsid w:val="00414410"/>
    <w:rsid w:val="00425F39"/>
    <w:rsid w:val="00441379"/>
    <w:rsid w:val="004725E4"/>
    <w:rsid w:val="00484B31"/>
    <w:rsid w:val="00495026"/>
    <w:rsid w:val="00496235"/>
    <w:rsid w:val="004E4023"/>
    <w:rsid w:val="005002AE"/>
    <w:rsid w:val="00506E47"/>
    <w:rsid w:val="00537DA8"/>
    <w:rsid w:val="005B2BB8"/>
    <w:rsid w:val="005C322D"/>
    <w:rsid w:val="00612CC2"/>
    <w:rsid w:val="0062495B"/>
    <w:rsid w:val="00635E9E"/>
    <w:rsid w:val="006A05DA"/>
    <w:rsid w:val="00721419"/>
    <w:rsid w:val="00746CD3"/>
    <w:rsid w:val="00747CE4"/>
    <w:rsid w:val="00780872"/>
    <w:rsid w:val="00784D11"/>
    <w:rsid w:val="007B67B2"/>
    <w:rsid w:val="007C1A5A"/>
    <w:rsid w:val="007D2211"/>
    <w:rsid w:val="007F12A9"/>
    <w:rsid w:val="00801B5F"/>
    <w:rsid w:val="00837ED4"/>
    <w:rsid w:val="00877DEA"/>
    <w:rsid w:val="008832D5"/>
    <w:rsid w:val="008A3C12"/>
    <w:rsid w:val="008A4920"/>
    <w:rsid w:val="00917EAF"/>
    <w:rsid w:val="009400F6"/>
    <w:rsid w:val="00940CDA"/>
    <w:rsid w:val="009636CF"/>
    <w:rsid w:val="00967997"/>
    <w:rsid w:val="00990B97"/>
    <w:rsid w:val="00991608"/>
    <w:rsid w:val="009F329A"/>
    <w:rsid w:val="00A108CE"/>
    <w:rsid w:val="00A377B9"/>
    <w:rsid w:val="00A53380"/>
    <w:rsid w:val="00A77F03"/>
    <w:rsid w:val="00AB6B78"/>
    <w:rsid w:val="00AC5246"/>
    <w:rsid w:val="00AF7A82"/>
    <w:rsid w:val="00B22C6B"/>
    <w:rsid w:val="00B259B4"/>
    <w:rsid w:val="00B3759C"/>
    <w:rsid w:val="00B42098"/>
    <w:rsid w:val="00B54F0C"/>
    <w:rsid w:val="00B61D19"/>
    <w:rsid w:val="00B65FF2"/>
    <w:rsid w:val="00B81BDC"/>
    <w:rsid w:val="00BB21FE"/>
    <w:rsid w:val="00BC1CA3"/>
    <w:rsid w:val="00BC58A4"/>
    <w:rsid w:val="00BC6F74"/>
    <w:rsid w:val="00C63D33"/>
    <w:rsid w:val="00C85235"/>
    <w:rsid w:val="00D21AB1"/>
    <w:rsid w:val="00D3361D"/>
    <w:rsid w:val="00DC254B"/>
    <w:rsid w:val="00E17F03"/>
    <w:rsid w:val="00E2307A"/>
    <w:rsid w:val="00E45A90"/>
    <w:rsid w:val="00E53797"/>
    <w:rsid w:val="00E7790E"/>
    <w:rsid w:val="00E85596"/>
    <w:rsid w:val="00E96CA2"/>
    <w:rsid w:val="00EC114C"/>
    <w:rsid w:val="00EC7A04"/>
    <w:rsid w:val="00F00CE7"/>
    <w:rsid w:val="00F400E8"/>
    <w:rsid w:val="00F56500"/>
    <w:rsid w:val="00F82898"/>
    <w:rsid w:val="00F9419B"/>
    <w:rsid w:val="00F9504F"/>
    <w:rsid w:val="00FC1429"/>
    <w:rsid w:val="04B1EE7F"/>
    <w:rsid w:val="061A90CA"/>
    <w:rsid w:val="2B1F42D6"/>
    <w:rsid w:val="5ED1FE15"/>
    <w:rsid w:val="7BF184B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9225"/>
  <w15:docId w15:val="{2C4A30B0-20CD-4D07-AC5A-642F6183C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61D19"/>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B61D1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B61D1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B61D1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B61D19"/>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B61D19"/>
    <w:rPr>
      <w:rFonts w:ascii="Arial" w:hAnsi="Arial"/>
      <w:b/>
      <w:sz w:val="28"/>
    </w:rPr>
  </w:style>
  <w:style w:type="character" w:styleId="Ttulo1Car" w:customStyle="1">
    <w:name w:val="Título 1 Car"/>
    <w:basedOn w:val="Fuentedeprrafopredeter"/>
    <w:link w:val="Ttulo1"/>
    <w:uiPriority w:val="9"/>
    <w:qFormat/>
    <w:rsid w:val="00B61D19"/>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B61D19"/>
    <w:rPr>
      <w:rFonts w:ascii="Arial" w:hAnsi="Arial"/>
      <w:b/>
      <w:sz w:val="28"/>
    </w:rPr>
  </w:style>
  <w:style w:type="character" w:styleId="Titulo2Car" w:customStyle="1">
    <w:name w:val="Titulo2 Car"/>
    <w:basedOn w:val="Titulo1Car0"/>
    <w:link w:val="Titulo2"/>
    <w:qFormat/>
    <w:rsid w:val="00B61D19"/>
    <w:rPr>
      <w:rFonts w:ascii="Arial" w:hAnsi="Arial"/>
      <w:b/>
      <w:sz w:val="28"/>
    </w:rPr>
  </w:style>
  <w:style w:type="character" w:styleId="EncabezadoCar" w:customStyle="1">
    <w:name w:val="Encabezado Car"/>
    <w:basedOn w:val="Fuentedeprrafopredeter"/>
    <w:link w:val="Encabezado"/>
    <w:qFormat/>
    <w:rsid w:val="00B61D19"/>
  </w:style>
  <w:style w:type="character" w:styleId="PiedepginaCar" w:customStyle="1">
    <w:name w:val="Pie de página Car"/>
    <w:basedOn w:val="Fuentedeprrafopredeter"/>
    <w:link w:val="Piedepgina"/>
    <w:uiPriority w:val="99"/>
    <w:qFormat/>
    <w:rsid w:val="00B61D19"/>
  </w:style>
  <w:style w:type="character" w:styleId="Nmerodepgina">
    <w:name w:val="page number"/>
    <w:basedOn w:val="Fuentedeprrafopredeter"/>
    <w:qFormat/>
    <w:rsid w:val="00B61D19"/>
  </w:style>
  <w:style w:type="character" w:styleId="Hipervnculo">
    <w:name w:val="Hyperlink"/>
    <w:basedOn w:val="Fuentedeprrafopredeter"/>
    <w:uiPriority w:val="99"/>
    <w:unhideWhenUsed/>
    <w:rsid w:val="00B61D19"/>
    <w:rPr>
      <w:color w:val="9D9D9D" w:themeColor="hyperlink"/>
      <w:u w:val="single"/>
    </w:rPr>
  </w:style>
  <w:style w:type="character" w:styleId="Ttulo2Car" w:customStyle="1">
    <w:name w:val="Título 2 Car"/>
    <w:basedOn w:val="Fuentedeprrafopredeter"/>
    <w:link w:val="Ttulo2"/>
    <w:uiPriority w:val="9"/>
    <w:qFormat/>
    <w:rsid w:val="00B61D19"/>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B61D19"/>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B61D19"/>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B61D19"/>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B61D19"/>
    <w:rPr>
      <w:rFonts w:ascii="Segoe UI" w:hAnsi="Segoe UI" w:cs="Segoe UI"/>
      <w:sz w:val="18"/>
      <w:szCs w:val="18"/>
    </w:rPr>
  </w:style>
  <w:style w:type="character" w:styleId="Enlacedelndice" w:customStyle="1">
    <w:name w:val="Enlace del índice"/>
    <w:qFormat/>
    <w:rsid w:val="00B61D19"/>
  </w:style>
  <w:style w:type="paragraph" w:styleId="Ttulo">
    <w:name w:val="Title"/>
    <w:basedOn w:val="Normal"/>
    <w:next w:val="Textoindependiente"/>
    <w:rsid w:val="00B61D19"/>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B61D19"/>
    <w:pPr>
      <w:spacing w:after="120"/>
      <w:jc w:val="left"/>
    </w:pPr>
    <w:rPr>
      <w:rFonts w:ascii="Arial" w:hAnsi="Arial" w:eastAsia="Times New Roman" w:cs="Times New Roman"/>
      <w:sz w:val="22"/>
      <w:lang w:val="de-DE" w:eastAsia="de-DE"/>
    </w:rPr>
  </w:style>
  <w:style w:type="paragraph" w:styleId="Lista">
    <w:name w:val="List"/>
    <w:basedOn w:val="Textoindependiente"/>
    <w:rsid w:val="00B61D19"/>
    <w:rPr>
      <w:rFonts w:cs="Lucida Sans"/>
    </w:rPr>
  </w:style>
  <w:style w:type="paragraph" w:styleId="Descripcin">
    <w:name w:val="caption"/>
    <w:basedOn w:val="Normal"/>
    <w:qFormat/>
    <w:rsid w:val="00B61D19"/>
    <w:pPr>
      <w:suppressLineNumbers/>
      <w:spacing w:after="120"/>
    </w:pPr>
    <w:rPr>
      <w:rFonts w:cs="Lucida Sans"/>
      <w:i/>
      <w:iCs/>
      <w:szCs w:val="24"/>
    </w:rPr>
  </w:style>
  <w:style w:type="paragraph" w:styleId="ndice" w:customStyle="1">
    <w:name w:val="Índice"/>
    <w:basedOn w:val="Normal"/>
    <w:qFormat/>
    <w:rsid w:val="00B61D19"/>
    <w:pPr>
      <w:suppressLineNumbers/>
    </w:pPr>
    <w:rPr>
      <w:rFonts w:cs="Lucida Sans"/>
    </w:rPr>
  </w:style>
  <w:style w:type="paragraph" w:styleId="Titulo1" w:customStyle="1">
    <w:name w:val="Titulo1"/>
    <w:basedOn w:val="Normal"/>
    <w:next w:val="Normal"/>
    <w:link w:val="Titulo1Car"/>
    <w:rsid w:val="00B61D19"/>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B61D19"/>
    <w:pPr>
      <w:numPr>
        <w:numId w:val="4"/>
      </w:numPr>
      <w:outlineLvl w:val="0"/>
    </w:pPr>
    <w:rPr>
      <w:rFonts w:ascii="Arial" w:hAnsi="Arial" w:cstheme="minorBidi"/>
      <w:b/>
      <w:sz w:val="28"/>
      <w:szCs w:val="22"/>
      <w:lang w:val="es-ES"/>
    </w:rPr>
  </w:style>
  <w:style w:type="paragraph" w:styleId="Ttulodendice">
    <w:name w:val="index heading"/>
    <w:basedOn w:val="Ttulo"/>
    <w:rsid w:val="00B61D19"/>
  </w:style>
  <w:style w:type="paragraph" w:styleId="TtuloTDC">
    <w:name w:val="TOC Heading"/>
    <w:basedOn w:val="Ttulo1"/>
    <w:next w:val="Normal"/>
    <w:uiPriority w:val="39"/>
    <w:unhideWhenUsed/>
    <w:qFormat/>
    <w:rsid w:val="00B61D19"/>
    <w:pPr>
      <w:outlineLvl w:val="9"/>
    </w:pPr>
    <w:rPr>
      <w:lang w:eastAsia="es-ES"/>
    </w:rPr>
  </w:style>
  <w:style w:type="paragraph" w:styleId="TDC2">
    <w:name w:val="toc 2"/>
    <w:basedOn w:val="Normal"/>
    <w:next w:val="Normal"/>
    <w:autoRedefine/>
    <w:uiPriority w:val="39"/>
    <w:unhideWhenUsed/>
    <w:rsid w:val="00B61D19"/>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B61D19"/>
    <w:pPr>
      <w:spacing w:after="100"/>
    </w:pPr>
    <w:rPr>
      <w:rFonts w:cs="Times New Roman" w:eastAsiaTheme="minorEastAsia"/>
      <w:lang w:eastAsia="es-ES"/>
    </w:rPr>
  </w:style>
  <w:style w:type="paragraph" w:styleId="TDC3">
    <w:name w:val="toc 3"/>
    <w:basedOn w:val="Normal"/>
    <w:next w:val="Normal"/>
    <w:autoRedefine/>
    <w:uiPriority w:val="39"/>
    <w:unhideWhenUsed/>
    <w:rsid w:val="00B61D19"/>
    <w:pPr>
      <w:spacing w:after="100"/>
      <w:ind w:left="440"/>
    </w:pPr>
    <w:rPr>
      <w:rFonts w:cs="Times New Roman" w:eastAsiaTheme="minorEastAsia"/>
      <w:lang w:eastAsia="es-ES"/>
    </w:rPr>
  </w:style>
  <w:style w:type="paragraph" w:styleId="Sinespaciado">
    <w:name w:val="No Spacing"/>
    <w:uiPriority w:val="1"/>
    <w:rsid w:val="00B61D19"/>
  </w:style>
  <w:style w:type="paragraph" w:styleId="Titulo2" w:customStyle="1">
    <w:name w:val="Titulo2"/>
    <w:basedOn w:val="Normal"/>
    <w:next w:val="Normal"/>
    <w:link w:val="Titulo2Car"/>
    <w:qFormat/>
    <w:rsid w:val="00B61D19"/>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B61D19"/>
    <w:pPr>
      <w:ind w:left="720"/>
      <w:contextualSpacing/>
    </w:pPr>
  </w:style>
  <w:style w:type="paragraph" w:styleId="Titulo4" w:customStyle="1">
    <w:name w:val="Titulo4"/>
    <w:basedOn w:val="Normal"/>
    <w:next w:val="Normal"/>
    <w:rsid w:val="00B61D19"/>
    <w:pPr>
      <w:numPr>
        <w:numId w:val="2"/>
      </w:numPr>
    </w:pPr>
    <w:rPr>
      <w:b/>
    </w:rPr>
  </w:style>
  <w:style w:type="paragraph" w:styleId="Cabeceraypie" w:customStyle="1">
    <w:name w:val="Cabecera y pie"/>
    <w:basedOn w:val="Normal"/>
    <w:qFormat/>
    <w:rsid w:val="00B61D19"/>
  </w:style>
  <w:style w:type="paragraph" w:styleId="Encabezado">
    <w:name w:val="header"/>
    <w:basedOn w:val="Normal"/>
    <w:link w:val="EncabezadoCar"/>
    <w:unhideWhenUsed/>
    <w:rsid w:val="00B61D19"/>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B61D19"/>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B61D19"/>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B61D19"/>
    <w:pPr>
      <w:numPr>
        <w:numId w:val="26"/>
      </w:numPr>
      <w:spacing w:after="0"/>
    </w:pPr>
    <w:rPr>
      <w:rFonts w:eastAsia="Times New Roman" w:cs="Times New Roman"/>
      <w:lang w:val="de-DE" w:eastAsia="de-DE"/>
    </w:rPr>
  </w:style>
  <w:style w:type="paragraph" w:styleId="Textodebloque">
    <w:name w:val="Block Text"/>
    <w:basedOn w:val="Normal"/>
    <w:rsid w:val="00B61D19"/>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B61D19"/>
    <w:pPr>
      <w:spacing w:after="0"/>
    </w:pPr>
    <w:rPr>
      <w:rFonts w:ascii="Segoe UI" w:hAnsi="Segoe UI" w:cs="Segoe UI"/>
      <w:sz w:val="18"/>
      <w:szCs w:val="18"/>
      <w:lang w:val="es-ES"/>
    </w:rPr>
  </w:style>
  <w:style w:type="paragraph" w:styleId="TableParagraph" w:customStyle="1">
    <w:name w:val="Table Paragraph"/>
    <w:basedOn w:val="Normal"/>
    <w:uiPriority w:val="1"/>
    <w:rsid w:val="00B61D19"/>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B61D19"/>
  </w:style>
  <w:style w:type="paragraph" w:styleId="Contenidodelatabla" w:customStyle="1">
    <w:name w:val="Contenido de la tabla"/>
    <w:basedOn w:val="Normal"/>
    <w:qFormat/>
    <w:rsid w:val="00B61D19"/>
    <w:pPr>
      <w:widowControl w:val="0"/>
      <w:suppressLineNumbers/>
      <w:jc w:val="left"/>
    </w:pPr>
  </w:style>
  <w:style w:type="paragraph" w:styleId="Ttulodelatabla" w:customStyle="1">
    <w:name w:val="Título de la tabla"/>
    <w:basedOn w:val="Contenidodelatabla"/>
    <w:qFormat/>
    <w:rsid w:val="00B61D19"/>
    <w:pPr>
      <w:jc w:val="center"/>
    </w:pPr>
    <w:rPr>
      <w:b/>
      <w:bCs/>
    </w:rPr>
  </w:style>
  <w:style w:type="table" w:styleId="Tablaconcuadrcula">
    <w:name w:val="Table Grid"/>
    <w:basedOn w:val="Tablanormal"/>
    <w:uiPriority w:val="39"/>
    <w:rsid w:val="00B61D19"/>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B61D19"/>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B61D19"/>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B61D19"/>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B61D19"/>
    <w:pPr>
      <w:numPr>
        <w:numId w:val="20"/>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B61D19"/>
    <w:rPr>
      <w:rFonts w:ascii="Arial" w:hAnsi="Arial"/>
    </w:rPr>
  </w:style>
  <w:style w:type="paragraph" w:styleId="Sangradetextonormal">
    <w:name w:val="Body Text Indent"/>
    <w:basedOn w:val="Normal"/>
    <w:link w:val="SangradetextonormalCar"/>
    <w:uiPriority w:val="99"/>
    <w:semiHidden/>
    <w:unhideWhenUsed/>
    <w:rsid w:val="00B61D19"/>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B61D19"/>
    <w:rPr>
      <w:rFonts w:ascii="Arial" w:hAnsi="Arial"/>
    </w:rPr>
  </w:style>
  <w:style w:type="paragraph" w:styleId="paragraph" w:customStyle="1">
    <w:name w:val="paragraph"/>
    <w:basedOn w:val="Normal"/>
    <w:rsid w:val="00B61D19"/>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B61D19"/>
  </w:style>
  <w:style w:type="character" w:styleId="eop" w:customStyle="1">
    <w:name w:val="eop"/>
    <w:basedOn w:val="Fuentedeprrafopredeter"/>
    <w:rsid w:val="00B61D19"/>
  </w:style>
  <w:style w:type="paragraph" w:styleId="TituloportadaSP" w:customStyle="1">
    <w:name w:val="Titulo portada SP"/>
    <w:basedOn w:val="Normal"/>
    <w:link w:val="TituloportadaSPCar"/>
    <w:qFormat/>
    <w:rsid w:val="00B61D19"/>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B61D19"/>
    <w:rPr>
      <w:rFonts w:ascii="Exo" w:hAnsi="Exo" w:cs="Open Sans"/>
      <w:b/>
      <w:bCs/>
      <w:color w:val="4D868E"/>
      <w:sz w:val="32"/>
      <w:szCs w:val="32"/>
      <w:lang w:val="hsb-DE"/>
    </w:rPr>
  </w:style>
  <w:style w:type="paragraph" w:styleId="Titulo1SP" w:customStyle="1">
    <w:name w:val="Titulo 1 SP"/>
    <w:basedOn w:val="Ttulo1"/>
    <w:qFormat/>
    <w:rsid w:val="00B61D19"/>
    <w:pPr>
      <w:numPr>
        <w:numId w:val="19"/>
      </w:numPr>
      <w:spacing w:before="120" w:after="120" w:line="276" w:lineRule="auto"/>
    </w:pPr>
    <w:rPr>
      <w:rFonts w:ascii="Trebuchet MS" w:hAnsi="Trebuchet MS"/>
    </w:rPr>
  </w:style>
  <w:style w:type="paragraph" w:styleId="Titulo2SP" w:customStyle="1">
    <w:name w:val="Titulo 2 SP"/>
    <w:basedOn w:val="Titulo1SP"/>
    <w:qFormat/>
    <w:rsid w:val="00B61D19"/>
    <w:pPr>
      <w:numPr>
        <w:ilvl w:val="1"/>
      </w:numPr>
      <w:ind w:left="432"/>
    </w:pPr>
  </w:style>
  <w:style w:type="paragraph" w:styleId="Ttulo3SP" w:customStyle="1">
    <w:name w:val="Título 3 SP"/>
    <w:basedOn w:val="Titulo2SP"/>
    <w:qFormat/>
    <w:rsid w:val="00B61D19"/>
    <w:pPr>
      <w:numPr>
        <w:ilvl w:val="2"/>
      </w:numPr>
      <w:ind w:left="851" w:hanging="851"/>
    </w:pPr>
    <w:rPr>
      <w:sz w:val="24"/>
      <w:szCs w:val="28"/>
    </w:rPr>
  </w:style>
  <w:style w:type="paragraph" w:styleId="Listaconvietas2">
    <w:name w:val="List Bullet 2"/>
    <w:basedOn w:val="Normal"/>
    <w:uiPriority w:val="99"/>
    <w:semiHidden/>
    <w:unhideWhenUsed/>
    <w:rsid w:val="00B61D19"/>
    <w:pPr>
      <w:numPr>
        <w:numId w:val="21"/>
      </w:numPr>
      <w:contextualSpacing/>
    </w:pPr>
  </w:style>
  <w:style w:type="paragraph" w:styleId="Listavietas2" w:customStyle="1">
    <w:name w:val="Lista viñetas 2"/>
    <w:basedOn w:val="Normal"/>
    <w:link w:val="Listavietas2Car"/>
    <w:autoRedefine/>
    <w:qFormat/>
    <w:rsid w:val="00B61D19"/>
    <w:pPr>
      <w:numPr>
        <w:numId w:val="24"/>
      </w:numPr>
      <w:ind w:left="1072" w:hanging="505"/>
    </w:pPr>
  </w:style>
  <w:style w:type="character" w:styleId="PrrafodelistaCar" w:customStyle="1">
    <w:name w:val="Párrafo de lista Car"/>
    <w:basedOn w:val="Fuentedeprrafopredeter"/>
    <w:link w:val="Prrafodelista"/>
    <w:uiPriority w:val="34"/>
    <w:rsid w:val="00B61D19"/>
    <w:rPr>
      <w:rFonts w:ascii="Roboto Light" w:hAnsi="Roboto Light" w:cs="Open Sans"/>
      <w:sz w:val="24"/>
      <w:szCs w:val="20"/>
      <w:lang w:val="hsb-DE"/>
    </w:rPr>
  </w:style>
  <w:style w:type="character" w:styleId="Listavietas2Car" w:customStyle="1">
    <w:name w:val="Lista viñetas 2 Car"/>
    <w:basedOn w:val="Fuentedeprrafopredeter"/>
    <w:link w:val="Listavietas2"/>
    <w:rsid w:val="00B61D19"/>
    <w:rPr>
      <w:rFonts w:ascii="Roboto Light" w:hAnsi="Roboto Light" w:cs="Open Sans"/>
      <w:sz w:val="24"/>
      <w:szCs w:val="20"/>
      <w:lang w:val="hsb-DE"/>
    </w:rPr>
  </w:style>
  <w:style w:type="character" w:styleId="Listavietas1Car" w:customStyle="1">
    <w:name w:val="Lista viñetas 1 Car"/>
    <w:basedOn w:val="PrrafodelistaCar"/>
    <w:link w:val="Listavietas1"/>
    <w:rsid w:val="00B61D19"/>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948217">
      <w:bodyDiv w:val="1"/>
      <w:marLeft w:val="0"/>
      <w:marRight w:val="0"/>
      <w:marTop w:val="0"/>
      <w:marBottom w:val="0"/>
      <w:divBdr>
        <w:top w:val="none" w:sz="0" w:space="0" w:color="auto"/>
        <w:left w:val="none" w:sz="0" w:space="0" w:color="auto"/>
        <w:bottom w:val="none" w:sz="0" w:space="0" w:color="auto"/>
        <w:right w:val="none" w:sz="0" w:space="0" w:color="auto"/>
      </w:divBdr>
    </w:div>
    <w:div w:id="856699337">
      <w:bodyDiv w:val="1"/>
      <w:marLeft w:val="0"/>
      <w:marRight w:val="0"/>
      <w:marTop w:val="0"/>
      <w:marBottom w:val="0"/>
      <w:divBdr>
        <w:top w:val="none" w:sz="0" w:space="0" w:color="auto"/>
        <w:left w:val="none" w:sz="0" w:space="0" w:color="auto"/>
        <w:bottom w:val="none" w:sz="0" w:space="0" w:color="auto"/>
        <w:right w:val="none" w:sz="0" w:space="0" w:color="auto"/>
      </w:divBdr>
    </w:div>
    <w:div w:id="1077166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7B081-A950-4883-BF74-45A36F8D2884}">
  <ds:schemaRefs>
    <ds:schemaRef ds:uri="http://schemas.microsoft.com/office/infopath/2007/PartnerControls"/>
    <ds:schemaRef ds:uri="http://purl.org/dc/dcmitype/"/>
    <ds:schemaRef ds:uri="http://schemas.microsoft.com/office/2006/metadata/properties"/>
    <ds:schemaRef ds:uri="9c84046b-1756-41ad-84ec-826e2bed40c8"/>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F698310B-6442-4246-9EFC-368789068208}">
  <ds:schemaRefs>
    <ds:schemaRef ds:uri="http://schemas.microsoft.com/sharepoint/v3/contenttype/forms"/>
  </ds:schemaRefs>
</ds:datastoreItem>
</file>

<file path=customXml/itemProps3.xml><?xml version="1.0" encoding="utf-8"?>
<ds:datastoreItem xmlns:ds="http://schemas.openxmlformats.org/officeDocument/2006/customXml" ds:itemID="{1E9E74EB-24B4-4E22-88CB-FD0B010AE663}"/>
</file>

<file path=customXml/itemProps4.xml><?xml version="1.0" encoding="utf-8"?>
<ds:datastoreItem xmlns:ds="http://schemas.openxmlformats.org/officeDocument/2006/customXml" ds:itemID="{DA43A373-F6DC-4EE4-B094-D5D4CE29789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104</cp:revision>
  <cp:lastPrinted>2023-10-26T14:51:00Z</cp:lastPrinted>
  <dcterms:created xsi:type="dcterms:W3CDTF">2021-03-23T15:57:00Z</dcterms:created>
  <dcterms:modified xsi:type="dcterms:W3CDTF">2025-05-30T18:16:38Z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