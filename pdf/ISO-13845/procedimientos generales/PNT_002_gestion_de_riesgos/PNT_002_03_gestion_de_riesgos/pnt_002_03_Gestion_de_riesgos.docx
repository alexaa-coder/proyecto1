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w:pStyle w:val="TituloportadaSP"/>
        <w:rPr>
          <w:color w:val="00B0F0"/>
        </w:rPr>
      </w:pPr>
      <w:r>
        <w:t>GESTION DE RIESGOS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E12677">
        <w:trPr>
          <w:trHeight w:val="461"/>
        </w:trPr>
        <w:tc>
          <w:tcPr>
            <w:tcW w:w="1842"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E12677">
        <w:trPr>
          <w:trHeight w:val="461"/>
        </w:trPr>
        <w:tc>
          <w:tcPr>
            <w:tcW w:w="1842" w:type="dxa"/>
            <w:shd w:val="clear" w:color="auto" w:fill="4D868E"/>
          </w:tcPr>
          <w:p w14:paraId="0BA95A6E"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3B232B1D" w:rsidR="00FD5A11" w:rsidRPr="0071356F" w:rsidRDefault="00EC5FB0" w:rsidP="00E12677">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7DF2D3DC" w:rsidR="00FD5A11" w:rsidRPr="0071356F" w:rsidRDefault="00833A61" w:rsidP="00E12677">
            <w:pPr>
              <w:pStyle w:val="Piedepgina"/>
              <w:widowControl w:val="0"/>
              <w:rPr>
                <w:rFonts w:ascii="Roboto Light" w:hAnsi="Roboto Light" w:cs="Open Sans"/>
              </w:rPr>
            </w:pPr>
            <w:r>
              <w:rPr>
                <w:rFonts w:ascii="Roboto Light" w:hAnsi="Roboto Light" w:cs="Open Sans"/>
              </w:rPr>
              <w:t>Dirección Ejecutiva</w:t>
            </w:r>
          </w:p>
        </w:tc>
        <w:tc>
          <w:tcPr>
            <w:tcW w:w="2597" w:type="dxa"/>
          </w:tcPr>
          <w:p w14:paraId="0BA95A71" w14:textId="69A56CE7" w:rsidR="00FD5A11" w:rsidRPr="0071356F" w:rsidRDefault="00B04D06" w:rsidP="00E12677">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E12677">
        <w:trPr>
          <w:trHeight w:val="461"/>
        </w:trPr>
        <w:tc>
          <w:tcPr>
            <w:tcW w:w="1842" w:type="dxa"/>
            <w:shd w:val="clear" w:color="auto" w:fill="4D868E"/>
          </w:tcPr>
          <w:p w14:paraId="0BA95A73"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C7E03C" w:rsidR="00FD5A11" w:rsidRPr="0071356F" w:rsidRDefault="00B04D06" w:rsidP="00E12677">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455EE76A" w:rsidR="00FD5A11" w:rsidRPr="0071356F" w:rsidRDefault="00833A61" w:rsidP="00E12677">
            <w:pPr>
              <w:pStyle w:val="Piedepgina"/>
              <w:widowControl w:val="0"/>
              <w:rPr>
                <w:rFonts w:ascii="Roboto Light" w:hAnsi="Roboto Light" w:cs="Open Sans"/>
              </w:rPr>
            </w:pPr>
            <w:r>
              <w:rPr>
                <w:rFonts w:ascii="Roboto Light" w:hAnsi="Roboto Light" w:cs="Open Sans"/>
              </w:rPr>
              <w:t>Carlos Zúñiga</w:t>
            </w:r>
          </w:p>
        </w:tc>
        <w:tc>
          <w:tcPr>
            <w:tcW w:w="2597" w:type="dxa"/>
          </w:tcPr>
          <w:p w14:paraId="0BA95A76" w14:textId="045416B0" w:rsidR="00FD5A11" w:rsidRPr="0071356F" w:rsidRDefault="00B04D06" w:rsidP="00E12677">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E12677">
        <w:trPr>
          <w:trHeight w:val="850"/>
        </w:trPr>
        <w:tc>
          <w:tcPr>
            <w:tcW w:w="1842" w:type="dxa"/>
            <w:shd w:val="clear" w:color="auto" w:fill="4D868E"/>
          </w:tcPr>
          <w:p w14:paraId="0BA95A78"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E12677">
            <w:pPr>
              <w:pStyle w:val="Piedepgina"/>
              <w:widowControl w:val="0"/>
              <w:rPr>
                <w:rFonts w:ascii="Roboto Light" w:hAnsi="Roboto Light" w:cs="Open Sans"/>
              </w:rPr>
            </w:pPr>
          </w:p>
        </w:tc>
        <w:tc>
          <w:tcPr>
            <w:tcW w:w="2596" w:type="dxa"/>
          </w:tcPr>
          <w:p w14:paraId="0BA95A7A" w14:textId="77777777" w:rsidR="00FD5A11" w:rsidRPr="0071356F" w:rsidRDefault="00FD5A11" w:rsidP="00E12677">
            <w:pPr>
              <w:pStyle w:val="Piedepgina"/>
              <w:widowControl w:val="0"/>
              <w:rPr>
                <w:rFonts w:ascii="Roboto Light" w:hAnsi="Roboto Light" w:cs="Open Sans"/>
              </w:rPr>
            </w:pPr>
          </w:p>
        </w:tc>
        <w:tc>
          <w:tcPr>
            <w:tcW w:w="2597" w:type="dxa"/>
          </w:tcPr>
          <w:p w14:paraId="0BA95A7B" w14:textId="77777777" w:rsidR="00FD5A11" w:rsidRPr="0071356F" w:rsidRDefault="00FD5A11" w:rsidP="00E12677">
            <w:pPr>
              <w:pStyle w:val="Piedepgina"/>
              <w:widowControl w:val="0"/>
              <w:rPr>
                <w:rFonts w:ascii="Roboto Light" w:hAnsi="Roboto Light" w:cs="Open Sans"/>
              </w:rPr>
            </w:pPr>
          </w:p>
        </w:tc>
      </w:tr>
      <w:tr w:rsidR="00FD5A11" w:rsidRPr="0071356F" w14:paraId="0BA95A81" w14:textId="77777777" w:rsidTr="00E12677">
        <w:trPr>
          <w:trHeight w:val="461"/>
        </w:trPr>
        <w:tc>
          <w:tcPr>
            <w:tcW w:w="1842" w:type="dxa"/>
            <w:shd w:val="clear" w:color="auto" w:fill="4D868E"/>
          </w:tcPr>
          <w:p w14:paraId="0BA95A7D"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61531197" w:rsidR="00FD5A11" w:rsidRPr="0071356F" w:rsidRDefault="00871316" w:rsidP="00AA5246">
            <w:pPr>
              <w:pStyle w:val="Piedepgina"/>
              <w:widowControl w:val="0"/>
              <w:jc w:val="left"/>
              <w:rPr>
                <w:rFonts w:ascii="Roboto Light" w:hAnsi="Roboto Light" w:cs="Open Sans"/>
              </w:rPr>
            </w:pPr>
            <w:r>
              <w:rPr>
                <w:rFonts w:ascii="Roboto Light" w:hAnsi="Roboto Light" w:cs="Open Sans"/>
              </w:rPr>
              <w:t>13</w:t>
            </w:r>
            <w:r w:rsidR="00AA5246">
              <w:rPr>
                <w:rFonts w:ascii="Roboto Light" w:hAnsi="Roboto Light" w:cs="Open Sans"/>
              </w:rPr>
              <w:t>/0</w:t>
            </w:r>
            <w:r w:rsidR="00436306">
              <w:rPr>
                <w:rFonts w:ascii="Roboto Light" w:hAnsi="Roboto Light" w:cs="Open Sans"/>
              </w:rPr>
              <w:t>6</w:t>
            </w:r>
            <w:r w:rsidR="00AA5246">
              <w:rPr>
                <w:rFonts w:ascii="Roboto Light" w:hAnsi="Roboto Light" w:cs="Open Sans"/>
              </w:rPr>
              <w:t>/2024</w:t>
            </w:r>
          </w:p>
        </w:tc>
        <w:tc>
          <w:tcPr>
            <w:tcW w:w="2596" w:type="dxa"/>
          </w:tcPr>
          <w:p w14:paraId="0BA95A7F" w14:textId="18D14A06" w:rsidR="00FD5A11" w:rsidRPr="0071356F" w:rsidRDefault="00871316" w:rsidP="00E12677">
            <w:pPr>
              <w:pStyle w:val="Piedepgina"/>
              <w:widowControl w:val="0"/>
              <w:rPr>
                <w:rFonts w:ascii="Roboto Light" w:hAnsi="Roboto Light" w:cs="Open Sans"/>
              </w:rPr>
            </w:pPr>
            <w:r>
              <w:rPr>
                <w:rFonts w:ascii="Roboto Light" w:hAnsi="Roboto Light" w:cs="Open Sans"/>
              </w:rPr>
              <w:t>13</w:t>
            </w:r>
            <w:r w:rsidR="00AA5246">
              <w:rPr>
                <w:rFonts w:ascii="Roboto Light" w:hAnsi="Roboto Light" w:cs="Open Sans"/>
              </w:rPr>
              <w:t>/0</w:t>
            </w:r>
            <w:r w:rsidR="00436306">
              <w:rPr>
                <w:rFonts w:ascii="Roboto Light" w:hAnsi="Roboto Light" w:cs="Open Sans"/>
              </w:rPr>
              <w:t>6</w:t>
            </w:r>
            <w:r w:rsidR="00AA5246">
              <w:rPr>
                <w:rFonts w:ascii="Roboto Light" w:hAnsi="Roboto Light" w:cs="Open Sans"/>
              </w:rPr>
              <w:t>/2024</w:t>
            </w:r>
          </w:p>
        </w:tc>
        <w:tc>
          <w:tcPr>
            <w:tcW w:w="2597" w:type="dxa"/>
          </w:tcPr>
          <w:p w14:paraId="0BA95A80" w14:textId="595BEEDC" w:rsidR="00FD5A11" w:rsidRPr="0071356F" w:rsidRDefault="00871316" w:rsidP="00E12677">
            <w:pPr>
              <w:pStyle w:val="Piedepgina"/>
              <w:widowControl w:val="0"/>
              <w:rPr>
                <w:rFonts w:ascii="Roboto Light" w:hAnsi="Roboto Light" w:cs="Open Sans"/>
              </w:rPr>
            </w:pPr>
            <w:r>
              <w:rPr>
                <w:rFonts w:ascii="Roboto Light" w:hAnsi="Roboto Light" w:cs="Open Sans"/>
              </w:rPr>
              <w:t>13</w:t>
            </w:r>
            <w:r w:rsidR="00AA5246">
              <w:rPr>
                <w:rFonts w:ascii="Roboto Light" w:hAnsi="Roboto Light" w:cs="Open Sans"/>
              </w:rPr>
              <w:t>/0</w:t>
            </w:r>
            <w:r w:rsidR="00436306">
              <w:rPr>
                <w:rFonts w:ascii="Roboto Light" w:hAnsi="Roboto Light" w:cs="Open Sans"/>
              </w:rPr>
              <w:t>6</w:t>
            </w:r>
            <w:r w:rsidR="00AA5246">
              <w:rPr>
                <w:rFonts w:ascii="Roboto Light" w:hAnsi="Roboto Light" w:cs="Open Sans"/>
              </w:rPr>
              <w:t>/2024</w:t>
            </w: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w:widowControl w:val="0"/>
              <w:spacing w:after="0"/>
              <w:jc w:val="center"/>
            </w:pPr>
            <w:r w:rsidRPr="0071356F">
              <w:rPr>
                <w:rFonts w:eastAsia="Times New Roman"/>
              </w:rPr>
              <w:t>Valido hasta:</w:t>
            </w:r>
          </w:p>
        </w:tc>
        <w:tc>
          <w:tcPr>
            <w:tcW w:w="2692" w:type="dxa"/>
          </w:tcPr>
          <w:p w14:paraId="0BA95A84" w14:textId="50BCF994" w:rsidR="00FD5A11" w:rsidRPr="0071356F" w:rsidRDefault="00871316" w:rsidP="00E12677">
            <w:pPr>
              <w:widowControl w:val="0"/>
              <w:spacing w:after="0"/>
            </w:pPr>
            <w:r>
              <w:t>14</w:t>
            </w:r>
            <w:r w:rsidR="004B7494">
              <w:t>/0</w:t>
            </w:r>
            <w:r w:rsidR="00436306">
              <w:t>6</w:t>
            </w:r>
            <w:r w:rsidR="004B7494">
              <w:t>/2027</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E12677">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E12677">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E12677">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E12677">
            <w:pPr>
              <w:widowControl w:val="0"/>
              <w:spacing w:after="0"/>
              <w:jc w:val="center"/>
            </w:pPr>
            <w:r w:rsidRPr="00FD5A11">
              <w:rPr>
                <w:rFonts w:eastAsia="Times New Roman"/>
              </w:rPr>
              <w:t>Edicion inicial</w:t>
            </w:r>
          </w:p>
        </w:tc>
        <w:tc>
          <w:tcPr>
            <w:tcW w:w="1586" w:type="dxa"/>
            <w:vAlign w:val="center"/>
          </w:tcPr>
          <w:p w14:paraId="0BA95A9A" w14:textId="3BC20D73" w:rsidR="00FD5A11" w:rsidRPr="00FD5A11" w:rsidRDefault="005173FC" w:rsidP="00E12677">
            <w:pPr>
              <w:widowControl w:val="0"/>
              <w:spacing w:after="0"/>
              <w:jc w:val="center"/>
            </w:pPr>
            <w:r w:rsidRPr="005173FC">
              <w:t>07/02/202</w:t>
            </w:r>
            <w:r>
              <w:t>7</w:t>
            </w:r>
          </w:p>
        </w:tc>
        <w:tc>
          <w:tcPr>
            <w:tcW w:w="1816" w:type="dxa"/>
            <w:vAlign w:val="center"/>
          </w:tcPr>
          <w:p w14:paraId="0BA95A9B" w14:textId="77777777" w:rsidR="00FD5A11" w:rsidRPr="00FD5A11" w:rsidRDefault="00FD5A11" w:rsidP="00E12677">
            <w:pPr>
              <w:widowControl w:val="0"/>
              <w:spacing w:after="0"/>
              <w:jc w:val="center"/>
            </w:pPr>
            <w:r w:rsidRPr="00FD5A11">
              <w:rPr>
                <w:rFonts w:eastAsia="Times New Roman"/>
              </w:rPr>
              <w:t>N/A</w:t>
            </w:r>
          </w:p>
        </w:tc>
      </w:tr>
      <w:tr w:rsidR="00833A61" w:rsidRPr="0071356F" w14:paraId="6F1FE483" w14:textId="77777777" w:rsidTr="005173FC">
        <w:trPr>
          <w:trHeight w:val="646"/>
        </w:trPr>
        <w:tc>
          <w:tcPr>
            <w:tcW w:w="1268" w:type="dxa"/>
            <w:vAlign w:val="center"/>
          </w:tcPr>
          <w:p w14:paraId="29E9C106" w14:textId="335874F1" w:rsidR="00833A61" w:rsidRPr="00FD5A11" w:rsidRDefault="00833A61" w:rsidP="00E12677">
            <w:pPr>
              <w:widowControl w:val="0"/>
              <w:spacing w:after="0"/>
              <w:jc w:val="center"/>
              <w:rPr>
                <w:rFonts w:eastAsia="Times New Roman"/>
              </w:rPr>
            </w:pPr>
            <w:r>
              <w:rPr>
                <w:rFonts w:eastAsia="Times New Roman"/>
              </w:rPr>
              <w:t>02</w:t>
            </w:r>
          </w:p>
        </w:tc>
        <w:tc>
          <w:tcPr>
            <w:tcW w:w="4964" w:type="dxa"/>
            <w:vAlign w:val="center"/>
          </w:tcPr>
          <w:p w14:paraId="079ECB31" w14:textId="014B6397" w:rsidR="00833A61" w:rsidRPr="00FD5A11" w:rsidRDefault="00833A61" w:rsidP="00E12677">
            <w:pPr>
              <w:widowControl w:val="0"/>
              <w:spacing w:after="0"/>
              <w:jc w:val="center"/>
              <w:rPr>
                <w:rFonts w:eastAsia="Times New Roman"/>
              </w:rPr>
            </w:pPr>
            <w:r>
              <w:rPr>
                <w:rFonts w:eastAsia="Times New Roman"/>
              </w:rPr>
              <w:t xml:space="preserve">Cambio en los anexos I y II </w:t>
            </w:r>
            <w:r w:rsidR="00170D78">
              <w:rPr>
                <w:rFonts w:eastAsia="Times New Roman"/>
              </w:rPr>
              <w:t xml:space="preserve">para mayor información a cerca de los riesgos según lo indicado en la </w:t>
            </w:r>
            <w:r w:rsidR="00FA4AF7">
              <w:rPr>
                <w:rFonts w:eastAsia="Times New Roman"/>
              </w:rPr>
              <w:t>AC-044/24</w:t>
            </w:r>
            <w:r w:rsidR="0045229B">
              <w:rPr>
                <w:rFonts w:eastAsia="Times New Roman"/>
              </w:rPr>
              <w:t xml:space="preserve">, </w:t>
            </w:r>
            <w:r w:rsidR="00574F8E">
              <w:rPr>
                <w:rFonts w:eastAsia="Times New Roman"/>
              </w:rPr>
              <w:t xml:space="preserve">actualización de las plantillas de anexos, </w:t>
            </w:r>
            <w:r w:rsidR="0045229B">
              <w:rPr>
                <w:rFonts w:eastAsia="Times New Roman"/>
              </w:rPr>
              <w:t>actualización departamentos de Spika</w:t>
            </w:r>
          </w:p>
        </w:tc>
        <w:tc>
          <w:tcPr>
            <w:tcW w:w="1586" w:type="dxa"/>
            <w:vAlign w:val="center"/>
          </w:tcPr>
          <w:p w14:paraId="71E5B944" w14:textId="2EDEBC13" w:rsidR="00833A61" w:rsidRPr="005173FC" w:rsidRDefault="004B7494" w:rsidP="00E12677">
            <w:pPr>
              <w:widowControl w:val="0"/>
              <w:spacing w:after="0"/>
              <w:jc w:val="center"/>
            </w:pPr>
            <w:r>
              <w:t>10/05/2024</w:t>
            </w:r>
          </w:p>
        </w:tc>
        <w:tc>
          <w:tcPr>
            <w:tcW w:w="1816" w:type="dxa"/>
            <w:vAlign w:val="center"/>
          </w:tcPr>
          <w:p w14:paraId="150154D3" w14:textId="5C1AE36E" w:rsidR="00833A61" w:rsidRPr="00FD5A11" w:rsidRDefault="00FA4AF7" w:rsidP="00E12677">
            <w:pPr>
              <w:widowControl w:val="0"/>
              <w:spacing w:after="0"/>
              <w:jc w:val="center"/>
              <w:rPr>
                <w:rFonts w:eastAsia="Times New Roman"/>
              </w:rPr>
            </w:pPr>
            <w:r>
              <w:rPr>
                <w:rFonts w:eastAsia="Times New Roman"/>
              </w:rPr>
              <w:t>PNT-002.01</w:t>
            </w:r>
          </w:p>
        </w:tc>
      </w:tr>
      <w:tr w:rsidR="00436306" w:rsidRPr="0071356F" w14:paraId="74B52272" w14:textId="77777777" w:rsidTr="005173FC">
        <w:trPr>
          <w:trHeight w:val="646"/>
        </w:trPr>
        <w:tc>
          <w:tcPr>
            <w:tcW w:w="1268" w:type="dxa"/>
            <w:vAlign w:val="center"/>
          </w:tcPr>
          <w:p w14:paraId="7FECA05D" w14:textId="255F7F49" w:rsidR="00436306" w:rsidRDefault="00436306" w:rsidP="00E12677">
            <w:pPr>
              <w:widowControl w:val="0"/>
              <w:spacing w:after="0"/>
              <w:jc w:val="center"/>
              <w:rPr>
                <w:rFonts w:eastAsia="Times New Roman"/>
              </w:rPr>
            </w:pPr>
            <w:r>
              <w:rPr>
                <w:rFonts w:eastAsia="Times New Roman"/>
              </w:rPr>
              <w:t>03</w:t>
            </w:r>
          </w:p>
        </w:tc>
        <w:tc>
          <w:tcPr>
            <w:tcW w:w="4964" w:type="dxa"/>
            <w:vAlign w:val="center"/>
          </w:tcPr>
          <w:p w14:paraId="33D111C9" w14:textId="424B2669" w:rsidR="00436306" w:rsidRDefault="00436306" w:rsidP="00E12677">
            <w:pPr>
              <w:widowControl w:val="0"/>
              <w:spacing w:after="0"/>
              <w:jc w:val="center"/>
              <w:rPr>
                <w:rFonts w:eastAsia="Times New Roman"/>
              </w:rPr>
            </w:pPr>
            <w:r>
              <w:rPr>
                <w:rFonts w:eastAsia="Times New Roman"/>
              </w:rPr>
              <w:t>Actualización de los anexos del documento para incluir la plantilla de los registros asociados</w:t>
            </w:r>
          </w:p>
        </w:tc>
        <w:tc>
          <w:tcPr>
            <w:tcW w:w="1586" w:type="dxa"/>
            <w:vAlign w:val="center"/>
          </w:tcPr>
          <w:p w14:paraId="76A42B8D" w14:textId="007C0CA9" w:rsidR="00436306" w:rsidRDefault="00871316" w:rsidP="00E12677">
            <w:pPr>
              <w:widowControl w:val="0"/>
              <w:spacing w:after="0"/>
              <w:jc w:val="center"/>
            </w:pPr>
            <w:r>
              <w:t>14</w:t>
            </w:r>
            <w:r w:rsidR="00436306">
              <w:t>/06/2024</w:t>
            </w:r>
          </w:p>
        </w:tc>
        <w:tc>
          <w:tcPr>
            <w:tcW w:w="1816" w:type="dxa"/>
            <w:vAlign w:val="center"/>
          </w:tcPr>
          <w:p w14:paraId="1327B0C5" w14:textId="37CE7528" w:rsidR="00436306" w:rsidRDefault="00436306" w:rsidP="00E12677">
            <w:pPr>
              <w:widowControl w:val="0"/>
              <w:spacing w:after="0"/>
              <w:jc w:val="center"/>
              <w:rPr>
                <w:rFonts w:eastAsia="Times New Roman"/>
              </w:rPr>
            </w:pPr>
            <w:r>
              <w:rPr>
                <w:rFonts w:eastAsia="Times New Roman"/>
              </w:rPr>
              <w:t>PNT-002.02</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132435E0" w14:textId="0E28AEE9" w:rsidR="004225FA"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8991642" w:history="1">
            <w:r w:rsidR="004225FA" w:rsidRPr="00C10CE3">
              <w:rPr>
                <w:rStyle w:val="Hipervnculo"/>
                <w:noProof/>
              </w:rPr>
              <w:t>1.</w:t>
            </w:r>
            <w:r w:rsidR="004225FA">
              <w:rPr>
                <w:rFonts w:asciiTheme="minorHAnsi" w:hAnsiTheme="minorHAnsi" w:cstheme="minorBidi"/>
                <w:noProof/>
                <w:kern w:val="2"/>
                <w:szCs w:val="24"/>
                <w:lang w:val="es-ES"/>
                <w14:ligatures w14:val="standardContextual"/>
              </w:rPr>
              <w:tab/>
            </w:r>
            <w:r w:rsidR="004225FA" w:rsidRPr="00C10CE3">
              <w:rPr>
                <w:rStyle w:val="Hipervnculo"/>
                <w:noProof/>
              </w:rPr>
              <w:t>Objetivo</w:t>
            </w:r>
            <w:r w:rsidR="004225FA">
              <w:rPr>
                <w:noProof/>
                <w:webHidden/>
              </w:rPr>
              <w:tab/>
            </w:r>
            <w:r w:rsidR="004225FA">
              <w:rPr>
                <w:noProof/>
                <w:webHidden/>
              </w:rPr>
              <w:fldChar w:fldCharType="begin"/>
            </w:r>
            <w:r w:rsidR="004225FA">
              <w:rPr>
                <w:noProof/>
                <w:webHidden/>
              </w:rPr>
              <w:instrText xml:space="preserve"> PAGEREF _Toc168991642 \h </w:instrText>
            </w:r>
            <w:r w:rsidR="004225FA">
              <w:rPr>
                <w:noProof/>
                <w:webHidden/>
              </w:rPr>
            </w:r>
            <w:r w:rsidR="004225FA">
              <w:rPr>
                <w:noProof/>
                <w:webHidden/>
              </w:rPr>
              <w:fldChar w:fldCharType="separate"/>
            </w:r>
            <w:r w:rsidR="004225FA">
              <w:rPr>
                <w:noProof/>
                <w:webHidden/>
              </w:rPr>
              <w:t>4</w:t>
            </w:r>
            <w:r w:rsidR="004225FA">
              <w:rPr>
                <w:noProof/>
                <w:webHidden/>
              </w:rPr>
              <w:fldChar w:fldCharType="end"/>
            </w:r>
          </w:hyperlink>
        </w:p>
        <w:p w14:paraId="6F33A039" w14:textId="52B1851C"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43" w:history="1">
            <w:r w:rsidR="004225FA" w:rsidRPr="00C10CE3">
              <w:rPr>
                <w:rStyle w:val="Hipervnculo"/>
                <w:noProof/>
              </w:rPr>
              <w:t>2.</w:t>
            </w:r>
            <w:r w:rsidR="004225FA">
              <w:rPr>
                <w:rFonts w:asciiTheme="minorHAnsi" w:hAnsiTheme="minorHAnsi" w:cstheme="minorBidi"/>
                <w:noProof/>
                <w:kern w:val="2"/>
                <w:szCs w:val="24"/>
                <w:lang w:val="es-ES"/>
                <w14:ligatures w14:val="standardContextual"/>
              </w:rPr>
              <w:tab/>
            </w:r>
            <w:r w:rsidR="004225FA" w:rsidRPr="00C10CE3">
              <w:rPr>
                <w:rStyle w:val="Hipervnculo"/>
                <w:noProof/>
              </w:rPr>
              <w:t>Alcance</w:t>
            </w:r>
            <w:r w:rsidR="004225FA">
              <w:rPr>
                <w:noProof/>
                <w:webHidden/>
              </w:rPr>
              <w:tab/>
            </w:r>
            <w:r w:rsidR="004225FA">
              <w:rPr>
                <w:noProof/>
                <w:webHidden/>
              </w:rPr>
              <w:fldChar w:fldCharType="begin"/>
            </w:r>
            <w:r w:rsidR="004225FA">
              <w:rPr>
                <w:noProof/>
                <w:webHidden/>
              </w:rPr>
              <w:instrText xml:space="preserve"> PAGEREF _Toc168991643 \h </w:instrText>
            </w:r>
            <w:r w:rsidR="004225FA">
              <w:rPr>
                <w:noProof/>
                <w:webHidden/>
              </w:rPr>
            </w:r>
            <w:r w:rsidR="004225FA">
              <w:rPr>
                <w:noProof/>
                <w:webHidden/>
              </w:rPr>
              <w:fldChar w:fldCharType="separate"/>
            </w:r>
            <w:r w:rsidR="004225FA">
              <w:rPr>
                <w:noProof/>
                <w:webHidden/>
              </w:rPr>
              <w:t>4</w:t>
            </w:r>
            <w:r w:rsidR="004225FA">
              <w:rPr>
                <w:noProof/>
                <w:webHidden/>
              </w:rPr>
              <w:fldChar w:fldCharType="end"/>
            </w:r>
          </w:hyperlink>
        </w:p>
        <w:p w14:paraId="2A96A059" w14:textId="10235492"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44" w:history="1">
            <w:r w:rsidR="004225FA" w:rsidRPr="00C10CE3">
              <w:rPr>
                <w:rStyle w:val="Hipervnculo"/>
                <w:noProof/>
              </w:rPr>
              <w:t>3.</w:t>
            </w:r>
            <w:r w:rsidR="004225FA">
              <w:rPr>
                <w:rFonts w:asciiTheme="minorHAnsi" w:hAnsiTheme="minorHAnsi" w:cstheme="minorBidi"/>
                <w:noProof/>
                <w:kern w:val="2"/>
                <w:szCs w:val="24"/>
                <w:lang w:val="es-ES"/>
                <w14:ligatures w14:val="standardContextual"/>
              </w:rPr>
              <w:tab/>
            </w:r>
            <w:r w:rsidR="004225FA" w:rsidRPr="00C10CE3">
              <w:rPr>
                <w:rStyle w:val="Hipervnculo"/>
                <w:noProof/>
              </w:rPr>
              <w:t>Responsabilidades y Departamentos afectados</w:t>
            </w:r>
            <w:r w:rsidR="004225FA">
              <w:rPr>
                <w:noProof/>
                <w:webHidden/>
              </w:rPr>
              <w:tab/>
            </w:r>
            <w:r w:rsidR="004225FA">
              <w:rPr>
                <w:noProof/>
                <w:webHidden/>
              </w:rPr>
              <w:fldChar w:fldCharType="begin"/>
            </w:r>
            <w:r w:rsidR="004225FA">
              <w:rPr>
                <w:noProof/>
                <w:webHidden/>
              </w:rPr>
              <w:instrText xml:space="preserve"> PAGEREF _Toc168991644 \h </w:instrText>
            </w:r>
            <w:r w:rsidR="004225FA">
              <w:rPr>
                <w:noProof/>
                <w:webHidden/>
              </w:rPr>
            </w:r>
            <w:r w:rsidR="004225FA">
              <w:rPr>
                <w:noProof/>
                <w:webHidden/>
              </w:rPr>
              <w:fldChar w:fldCharType="separate"/>
            </w:r>
            <w:r w:rsidR="004225FA">
              <w:rPr>
                <w:noProof/>
                <w:webHidden/>
              </w:rPr>
              <w:t>4</w:t>
            </w:r>
            <w:r w:rsidR="004225FA">
              <w:rPr>
                <w:noProof/>
                <w:webHidden/>
              </w:rPr>
              <w:fldChar w:fldCharType="end"/>
            </w:r>
          </w:hyperlink>
        </w:p>
        <w:p w14:paraId="6F9230B3" w14:textId="45AA6232"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45" w:history="1">
            <w:r w:rsidR="004225FA" w:rsidRPr="00C10CE3">
              <w:rPr>
                <w:rStyle w:val="Hipervnculo"/>
                <w:noProof/>
              </w:rPr>
              <w:t>4.</w:t>
            </w:r>
            <w:r w:rsidR="004225FA">
              <w:rPr>
                <w:rFonts w:asciiTheme="minorHAnsi" w:hAnsiTheme="minorHAnsi" w:cstheme="minorBidi"/>
                <w:noProof/>
                <w:kern w:val="2"/>
                <w:szCs w:val="24"/>
                <w:lang w:val="es-ES"/>
                <w14:ligatures w14:val="standardContextual"/>
              </w:rPr>
              <w:tab/>
            </w:r>
            <w:r w:rsidR="004225FA" w:rsidRPr="00C10CE3">
              <w:rPr>
                <w:rStyle w:val="Hipervnculo"/>
                <w:noProof/>
              </w:rPr>
              <w:t>Definiciones y Acrónimos</w:t>
            </w:r>
            <w:r w:rsidR="004225FA">
              <w:rPr>
                <w:noProof/>
                <w:webHidden/>
              </w:rPr>
              <w:tab/>
            </w:r>
            <w:r w:rsidR="004225FA">
              <w:rPr>
                <w:noProof/>
                <w:webHidden/>
              </w:rPr>
              <w:fldChar w:fldCharType="begin"/>
            </w:r>
            <w:r w:rsidR="004225FA">
              <w:rPr>
                <w:noProof/>
                <w:webHidden/>
              </w:rPr>
              <w:instrText xml:space="preserve"> PAGEREF _Toc168991645 \h </w:instrText>
            </w:r>
            <w:r w:rsidR="004225FA">
              <w:rPr>
                <w:noProof/>
                <w:webHidden/>
              </w:rPr>
            </w:r>
            <w:r w:rsidR="004225FA">
              <w:rPr>
                <w:noProof/>
                <w:webHidden/>
              </w:rPr>
              <w:fldChar w:fldCharType="separate"/>
            </w:r>
            <w:r w:rsidR="004225FA">
              <w:rPr>
                <w:noProof/>
                <w:webHidden/>
              </w:rPr>
              <w:t>5</w:t>
            </w:r>
            <w:r w:rsidR="004225FA">
              <w:rPr>
                <w:noProof/>
                <w:webHidden/>
              </w:rPr>
              <w:fldChar w:fldCharType="end"/>
            </w:r>
          </w:hyperlink>
        </w:p>
        <w:p w14:paraId="56632FF9" w14:textId="025147FB"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46" w:history="1">
            <w:r w:rsidR="004225FA" w:rsidRPr="00C10CE3">
              <w:rPr>
                <w:rStyle w:val="Hipervnculo"/>
                <w:noProof/>
              </w:rPr>
              <w:t>5.</w:t>
            </w:r>
            <w:r w:rsidR="004225FA">
              <w:rPr>
                <w:rFonts w:asciiTheme="minorHAnsi" w:hAnsiTheme="minorHAnsi" w:cstheme="minorBidi"/>
                <w:noProof/>
                <w:kern w:val="2"/>
                <w:szCs w:val="24"/>
                <w:lang w:val="es-ES"/>
                <w14:ligatures w14:val="standardContextual"/>
              </w:rPr>
              <w:tab/>
            </w:r>
            <w:r w:rsidR="004225FA" w:rsidRPr="00C10CE3">
              <w:rPr>
                <w:rStyle w:val="Hipervnculo"/>
                <w:noProof/>
              </w:rPr>
              <w:t>Procedimiento</w:t>
            </w:r>
            <w:r w:rsidR="004225FA">
              <w:rPr>
                <w:noProof/>
                <w:webHidden/>
              </w:rPr>
              <w:tab/>
            </w:r>
            <w:r w:rsidR="004225FA">
              <w:rPr>
                <w:noProof/>
                <w:webHidden/>
              </w:rPr>
              <w:fldChar w:fldCharType="begin"/>
            </w:r>
            <w:r w:rsidR="004225FA">
              <w:rPr>
                <w:noProof/>
                <w:webHidden/>
              </w:rPr>
              <w:instrText xml:space="preserve"> PAGEREF _Toc168991646 \h </w:instrText>
            </w:r>
            <w:r w:rsidR="004225FA">
              <w:rPr>
                <w:noProof/>
                <w:webHidden/>
              </w:rPr>
            </w:r>
            <w:r w:rsidR="004225FA">
              <w:rPr>
                <w:noProof/>
                <w:webHidden/>
              </w:rPr>
              <w:fldChar w:fldCharType="separate"/>
            </w:r>
            <w:r w:rsidR="004225FA">
              <w:rPr>
                <w:noProof/>
                <w:webHidden/>
              </w:rPr>
              <w:t>6</w:t>
            </w:r>
            <w:r w:rsidR="004225FA">
              <w:rPr>
                <w:noProof/>
                <w:webHidden/>
              </w:rPr>
              <w:fldChar w:fldCharType="end"/>
            </w:r>
          </w:hyperlink>
        </w:p>
        <w:p w14:paraId="3634417E" w14:textId="671A2413"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47" w:history="1">
            <w:r w:rsidR="004225FA" w:rsidRPr="00C10CE3">
              <w:rPr>
                <w:rStyle w:val="Hipervnculo"/>
                <w:noProof/>
              </w:rPr>
              <w:t>5.1.</w:t>
            </w:r>
            <w:r w:rsidR="004225FA">
              <w:rPr>
                <w:rFonts w:asciiTheme="minorHAnsi" w:hAnsiTheme="minorHAnsi" w:cstheme="minorBidi"/>
                <w:noProof/>
                <w:kern w:val="2"/>
                <w:szCs w:val="24"/>
                <w:lang w:val="es-ES"/>
                <w14:ligatures w14:val="standardContextual"/>
              </w:rPr>
              <w:tab/>
            </w:r>
            <w:r w:rsidR="004225FA" w:rsidRPr="00C10CE3">
              <w:rPr>
                <w:rStyle w:val="Hipervnculo"/>
                <w:noProof/>
              </w:rPr>
              <w:t>Generalidades</w:t>
            </w:r>
            <w:r w:rsidR="004225FA">
              <w:rPr>
                <w:noProof/>
                <w:webHidden/>
              </w:rPr>
              <w:tab/>
            </w:r>
            <w:r w:rsidR="004225FA">
              <w:rPr>
                <w:noProof/>
                <w:webHidden/>
              </w:rPr>
              <w:fldChar w:fldCharType="begin"/>
            </w:r>
            <w:r w:rsidR="004225FA">
              <w:rPr>
                <w:noProof/>
                <w:webHidden/>
              </w:rPr>
              <w:instrText xml:space="preserve"> PAGEREF _Toc168991647 \h </w:instrText>
            </w:r>
            <w:r w:rsidR="004225FA">
              <w:rPr>
                <w:noProof/>
                <w:webHidden/>
              </w:rPr>
            </w:r>
            <w:r w:rsidR="004225FA">
              <w:rPr>
                <w:noProof/>
                <w:webHidden/>
              </w:rPr>
              <w:fldChar w:fldCharType="separate"/>
            </w:r>
            <w:r w:rsidR="004225FA">
              <w:rPr>
                <w:noProof/>
                <w:webHidden/>
              </w:rPr>
              <w:t>6</w:t>
            </w:r>
            <w:r w:rsidR="004225FA">
              <w:rPr>
                <w:noProof/>
                <w:webHidden/>
              </w:rPr>
              <w:fldChar w:fldCharType="end"/>
            </w:r>
          </w:hyperlink>
        </w:p>
        <w:p w14:paraId="0DC1570B" w14:textId="3D8C250F"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48" w:history="1">
            <w:r w:rsidR="004225FA" w:rsidRPr="00C10CE3">
              <w:rPr>
                <w:rStyle w:val="Hipervnculo"/>
                <w:noProof/>
              </w:rPr>
              <w:t>5.2.</w:t>
            </w:r>
            <w:r w:rsidR="004225FA">
              <w:rPr>
                <w:rFonts w:asciiTheme="minorHAnsi" w:hAnsiTheme="minorHAnsi" w:cstheme="minorBidi"/>
                <w:noProof/>
                <w:kern w:val="2"/>
                <w:szCs w:val="24"/>
                <w:lang w:val="es-ES"/>
                <w14:ligatures w14:val="standardContextual"/>
              </w:rPr>
              <w:tab/>
            </w:r>
            <w:r w:rsidR="004225FA" w:rsidRPr="00C10CE3">
              <w:rPr>
                <w:rStyle w:val="Hipervnculo"/>
                <w:noProof/>
              </w:rPr>
              <w:t>Método: herramientas</w:t>
            </w:r>
            <w:r w:rsidR="004225FA">
              <w:rPr>
                <w:noProof/>
                <w:webHidden/>
              </w:rPr>
              <w:tab/>
            </w:r>
            <w:r w:rsidR="004225FA">
              <w:rPr>
                <w:noProof/>
                <w:webHidden/>
              </w:rPr>
              <w:fldChar w:fldCharType="begin"/>
            </w:r>
            <w:r w:rsidR="004225FA">
              <w:rPr>
                <w:noProof/>
                <w:webHidden/>
              </w:rPr>
              <w:instrText xml:space="preserve"> PAGEREF _Toc168991648 \h </w:instrText>
            </w:r>
            <w:r w:rsidR="004225FA">
              <w:rPr>
                <w:noProof/>
                <w:webHidden/>
              </w:rPr>
            </w:r>
            <w:r w:rsidR="004225FA">
              <w:rPr>
                <w:noProof/>
                <w:webHidden/>
              </w:rPr>
              <w:fldChar w:fldCharType="separate"/>
            </w:r>
            <w:r w:rsidR="004225FA">
              <w:rPr>
                <w:noProof/>
                <w:webHidden/>
              </w:rPr>
              <w:t>7</w:t>
            </w:r>
            <w:r w:rsidR="004225FA">
              <w:rPr>
                <w:noProof/>
                <w:webHidden/>
              </w:rPr>
              <w:fldChar w:fldCharType="end"/>
            </w:r>
          </w:hyperlink>
        </w:p>
        <w:p w14:paraId="4D34F36C" w14:textId="5FAEF05D" w:rsidR="004225FA"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8991649" w:history="1">
            <w:r w:rsidR="004225FA" w:rsidRPr="00C10CE3">
              <w:rPr>
                <w:rStyle w:val="Hipervnculo"/>
                <w:noProof/>
              </w:rPr>
              <w:t>5.2.1.</w:t>
            </w:r>
            <w:r w:rsidR="004225FA">
              <w:rPr>
                <w:rFonts w:asciiTheme="minorHAnsi" w:hAnsiTheme="minorHAnsi" w:cstheme="minorBidi"/>
                <w:noProof/>
                <w:kern w:val="2"/>
                <w:szCs w:val="24"/>
                <w:lang w:val="es-ES"/>
                <w14:ligatures w14:val="standardContextual"/>
              </w:rPr>
              <w:tab/>
            </w:r>
            <w:r w:rsidR="004225FA" w:rsidRPr="00C10CE3">
              <w:rPr>
                <w:rStyle w:val="Hipervnculo"/>
                <w:noProof/>
              </w:rPr>
              <w:t>Valoración del riesgo</w:t>
            </w:r>
            <w:r w:rsidR="004225FA">
              <w:rPr>
                <w:noProof/>
                <w:webHidden/>
              </w:rPr>
              <w:tab/>
            </w:r>
            <w:r w:rsidR="004225FA">
              <w:rPr>
                <w:noProof/>
                <w:webHidden/>
              </w:rPr>
              <w:fldChar w:fldCharType="begin"/>
            </w:r>
            <w:r w:rsidR="004225FA">
              <w:rPr>
                <w:noProof/>
                <w:webHidden/>
              </w:rPr>
              <w:instrText xml:space="preserve"> PAGEREF _Toc168991649 \h </w:instrText>
            </w:r>
            <w:r w:rsidR="004225FA">
              <w:rPr>
                <w:noProof/>
                <w:webHidden/>
              </w:rPr>
            </w:r>
            <w:r w:rsidR="004225FA">
              <w:rPr>
                <w:noProof/>
                <w:webHidden/>
              </w:rPr>
              <w:fldChar w:fldCharType="separate"/>
            </w:r>
            <w:r w:rsidR="004225FA">
              <w:rPr>
                <w:noProof/>
                <w:webHidden/>
              </w:rPr>
              <w:t>7</w:t>
            </w:r>
            <w:r w:rsidR="004225FA">
              <w:rPr>
                <w:noProof/>
                <w:webHidden/>
              </w:rPr>
              <w:fldChar w:fldCharType="end"/>
            </w:r>
          </w:hyperlink>
        </w:p>
        <w:p w14:paraId="036B5972" w14:textId="50923969" w:rsidR="004225FA"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8991650" w:history="1">
            <w:r w:rsidR="004225FA" w:rsidRPr="00C10CE3">
              <w:rPr>
                <w:rStyle w:val="Hipervnculo"/>
                <w:noProof/>
              </w:rPr>
              <w:t>5.2.2.</w:t>
            </w:r>
            <w:r w:rsidR="004225FA">
              <w:rPr>
                <w:rFonts w:asciiTheme="minorHAnsi" w:hAnsiTheme="minorHAnsi" w:cstheme="minorBidi"/>
                <w:noProof/>
                <w:kern w:val="2"/>
                <w:szCs w:val="24"/>
                <w:lang w:val="es-ES"/>
                <w14:ligatures w14:val="standardContextual"/>
              </w:rPr>
              <w:tab/>
            </w:r>
            <w:r w:rsidR="004225FA" w:rsidRPr="00C10CE3">
              <w:rPr>
                <w:rStyle w:val="Hipervnculo"/>
                <w:noProof/>
              </w:rPr>
              <w:t>Control del riesgo</w:t>
            </w:r>
            <w:r w:rsidR="004225FA">
              <w:rPr>
                <w:noProof/>
                <w:webHidden/>
              </w:rPr>
              <w:tab/>
            </w:r>
            <w:r w:rsidR="004225FA">
              <w:rPr>
                <w:noProof/>
                <w:webHidden/>
              </w:rPr>
              <w:fldChar w:fldCharType="begin"/>
            </w:r>
            <w:r w:rsidR="004225FA">
              <w:rPr>
                <w:noProof/>
                <w:webHidden/>
              </w:rPr>
              <w:instrText xml:space="preserve"> PAGEREF _Toc168991650 \h </w:instrText>
            </w:r>
            <w:r w:rsidR="004225FA">
              <w:rPr>
                <w:noProof/>
                <w:webHidden/>
              </w:rPr>
            </w:r>
            <w:r w:rsidR="004225FA">
              <w:rPr>
                <w:noProof/>
                <w:webHidden/>
              </w:rPr>
              <w:fldChar w:fldCharType="separate"/>
            </w:r>
            <w:r w:rsidR="004225FA">
              <w:rPr>
                <w:noProof/>
                <w:webHidden/>
              </w:rPr>
              <w:t>8</w:t>
            </w:r>
            <w:r w:rsidR="004225FA">
              <w:rPr>
                <w:noProof/>
                <w:webHidden/>
              </w:rPr>
              <w:fldChar w:fldCharType="end"/>
            </w:r>
          </w:hyperlink>
        </w:p>
        <w:p w14:paraId="48530A69" w14:textId="17C0593C" w:rsidR="004225FA"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8991651" w:history="1">
            <w:r w:rsidR="004225FA" w:rsidRPr="00C10CE3">
              <w:rPr>
                <w:rStyle w:val="Hipervnculo"/>
                <w:noProof/>
              </w:rPr>
              <w:t>5.2.3.</w:t>
            </w:r>
            <w:r w:rsidR="004225FA">
              <w:rPr>
                <w:rFonts w:asciiTheme="minorHAnsi" w:hAnsiTheme="minorHAnsi" w:cstheme="minorBidi"/>
                <w:noProof/>
                <w:kern w:val="2"/>
                <w:szCs w:val="24"/>
                <w:lang w:val="es-ES"/>
                <w14:ligatures w14:val="standardContextual"/>
              </w:rPr>
              <w:tab/>
            </w:r>
            <w:r w:rsidR="004225FA" w:rsidRPr="00C10CE3">
              <w:rPr>
                <w:rStyle w:val="Hipervnculo"/>
                <w:noProof/>
              </w:rPr>
              <w:t>Comunicación del riesgo</w:t>
            </w:r>
            <w:r w:rsidR="004225FA">
              <w:rPr>
                <w:noProof/>
                <w:webHidden/>
              </w:rPr>
              <w:tab/>
            </w:r>
            <w:r w:rsidR="004225FA">
              <w:rPr>
                <w:noProof/>
                <w:webHidden/>
              </w:rPr>
              <w:fldChar w:fldCharType="begin"/>
            </w:r>
            <w:r w:rsidR="004225FA">
              <w:rPr>
                <w:noProof/>
                <w:webHidden/>
              </w:rPr>
              <w:instrText xml:space="preserve"> PAGEREF _Toc168991651 \h </w:instrText>
            </w:r>
            <w:r w:rsidR="004225FA">
              <w:rPr>
                <w:noProof/>
                <w:webHidden/>
              </w:rPr>
            </w:r>
            <w:r w:rsidR="004225FA">
              <w:rPr>
                <w:noProof/>
                <w:webHidden/>
              </w:rPr>
              <w:fldChar w:fldCharType="separate"/>
            </w:r>
            <w:r w:rsidR="004225FA">
              <w:rPr>
                <w:noProof/>
                <w:webHidden/>
              </w:rPr>
              <w:t>9</w:t>
            </w:r>
            <w:r w:rsidR="004225FA">
              <w:rPr>
                <w:noProof/>
                <w:webHidden/>
              </w:rPr>
              <w:fldChar w:fldCharType="end"/>
            </w:r>
          </w:hyperlink>
        </w:p>
        <w:p w14:paraId="34C32720" w14:textId="2CDB1536" w:rsidR="004225FA"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8991652" w:history="1">
            <w:r w:rsidR="004225FA" w:rsidRPr="00C10CE3">
              <w:rPr>
                <w:rStyle w:val="Hipervnculo"/>
                <w:noProof/>
              </w:rPr>
              <w:t>5.2.4.</w:t>
            </w:r>
            <w:r w:rsidR="004225FA">
              <w:rPr>
                <w:rFonts w:asciiTheme="minorHAnsi" w:hAnsiTheme="minorHAnsi" w:cstheme="minorBidi"/>
                <w:noProof/>
                <w:kern w:val="2"/>
                <w:szCs w:val="24"/>
                <w:lang w:val="es-ES"/>
                <w14:ligatures w14:val="standardContextual"/>
              </w:rPr>
              <w:tab/>
            </w:r>
            <w:r w:rsidR="004225FA" w:rsidRPr="00C10CE3">
              <w:rPr>
                <w:rStyle w:val="Hipervnculo"/>
                <w:noProof/>
              </w:rPr>
              <w:t>Revisión del riesgo</w:t>
            </w:r>
            <w:r w:rsidR="004225FA">
              <w:rPr>
                <w:noProof/>
                <w:webHidden/>
              </w:rPr>
              <w:tab/>
            </w:r>
            <w:r w:rsidR="004225FA">
              <w:rPr>
                <w:noProof/>
                <w:webHidden/>
              </w:rPr>
              <w:fldChar w:fldCharType="begin"/>
            </w:r>
            <w:r w:rsidR="004225FA">
              <w:rPr>
                <w:noProof/>
                <w:webHidden/>
              </w:rPr>
              <w:instrText xml:space="preserve"> PAGEREF _Toc168991652 \h </w:instrText>
            </w:r>
            <w:r w:rsidR="004225FA">
              <w:rPr>
                <w:noProof/>
                <w:webHidden/>
              </w:rPr>
            </w:r>
            <w:r w:rsidR="004225FA">
              <w:rPr>
                <w:noProof/>
                <w:webHidden/>
              </w:rPr>
              <w:fldChar w:fldCharType="separate"/>
            </w:r>
            <w:r w:rsidR="004225FA">
              <w:rPr>
                <w:noProof/>
                <w:webHidden/>
              </w:rPr>
              <w:t>10</w:t>
            </w:r>
            <w:r w:rsidR="004225FA">
              <w:rPr>
                <w:noProof/>
                <w:webHidden/>
              </w:rPr>
              <w:fldChar w:fldCharType="end"/>
            </w:r>
          </w:hyperlink>
        </w:p>
        <w:p w14:paraId="3DC0CD51" w14:textId="42E371A4" w:rsidR="004225FA"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8991653" w:history="1">
            <w:r w:rsidR="004225FA" w:rsidRPr="00C10CE3">
              <w:rPr>
                <w:rStyle w:val="Hipervnculo"/>
                <w:noProof/>
              </w:rPr>
              <w:t>5.2.5.</w:t>
            </w:r>
            <w:r w:rsidR="004225FA">
              <w:rPr>
                <w:rFonts w:asciiTheme="minorHAnsi" w:hAnsiTheme="minorHAnsi" w:cstheme="minorBidi"/>
                <w:noProof/>
                <w:kern w:val="2"/>
                <w:szCs w:val="24"/>
                <w:lang w:val="es-ES"/>
                <w14:ligatures w14:val="standardContextual"/>
              </w:rPr>
              <w:tab/>
            </w:r>
            <w:r w:rsidR="004225FA" w:rsidRPr="00C10CE3">
              <w:rPr>
                <w:rStyle w:val="Hipervnculo"/>
                <w:noProof/>
              </w:rPr>
              <w:t>Aplicaciones de la gestión de riesgos</w:t>
            </w:r>
            <w:r w:rsidR="004225FA">
              <w:rPr>
                <w:noProof/>
                <w:webHidden/>
              </w:rPr>
              <w:tab/>
            </w:r>
            <w:r w:rsidR="004225FA">
              <w:rPr>
                <w:noProof/>
                <w:webHidden/>
              </w:rPr>
              <w:fldChar w:fldCharType="begin"/>
            </w:r>
            <w:r w:rsidR="004225FA">
              <w:rPr>
                <w:noProof/>
                <w:webHidden/>
              </w:rPr>
              <w:instrText xml:space="preserve"> PAGEREF _Toc168991653 \h </w:instrText>
            </w:r>
            <w:r w:rsidR="004225FA">
              <w:rPr>
                <w:noProof/>
                <w:webHidden/>
              </w:rPr>
            </w:r>
            <w:r w:rsidR="004225FA">
              <w:rPr>
                <w:noProof/>
                <w:webHidden/>
              </w:rPr>
              <w:fldChar w:fldCharType="separate"/>
            </w:r>
            <w:r w:rsidR="004225FA">
              <w:rPr>
                <w:noProof/>
                <w:webHidden/>
              </w:rPr>
              <w:t>10</w:t>
            </w:r>
            <w:r w:rsidR="004225FA">
              <w:rPr>
                <w:noProof/>
                <w:webHidden/>
              </w:rPr>
              <w:fldChar w:fldCharType="end"/>
            </w:r>
          </w:hyperlink>
        </w:p>
        <w:p w14:paraId="28917C56" w14:textId="0C5DA1CD"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54" w:history="1">
            <w:r w:rsidR="004225FA" w:rsidRPr="00C10CE3">
              <w:rPr>
                <w:rStyle w:val="Hipervnculo"/>
                <w:noProof/>
              </w:rPr>
              <w:t>6.</w:t>
            </w:r>
            <w:r w:rsidR="004225FA">
              <w:rPr>
                <w:rFonts w:asciiTheme="minorHAnsi" w:hAnsiTheme="minorHAnsi" w:cstheme="minorBidi"/>
                <w:noProof/>
                <w:kern w:val="2"/>
                <w:szCs w:val="24"/>
                <w:lang w:val="es-ES"/>
                <w14:ligatures w14:val="standardContextual"/>
              </w:rPr>
              <w:tab/>
            </w:r>
            <w:r w:rsidR="004225FA" w:rsidRPr="00C10CE3">
              <w:rPr>
                <w:rStyle w:val="Hipervnculo"/>
                <w:noProof/>
              </w:rPr>
              <w:t>Distribución del Procedimiento</w:t>
            </w:r>
            <w:r w:rsidR="004225FA">
              <w:rPr>
                <w:noProof/>
                <w:webHidden/>
              </w:rPr>
              <w:tab/>
            </w:r>
            <w:r w:rsidR="004225FA">
              <w:rPr>
                <w:noProof/>
                <w:webHidden/>
              </w:rPr>
              <w:fldChar w:fldCharType="begin"/>
            </w:r>
            <w:r w:rsidR="004225FA">
              <w:rPr>
                <w:noProof/>
                <w:webHidden/>
              </w:rPr>
              <w:instrText xml:space="preserve"> PAGEREF _Toc168991654 \h </w:instrText>
            </w:r>
            <w:r w:rsidR="004225FA">
              <w:rPr>
                <w:noProof/>
                <w:webHidden/>
              </w:rPr>
            </w:r>
            <w:r w:rsidR="004225FA">
              <w:rPr>
                <w:noProof/>
                <w:webHidden/>
              </w:rPr>
              <w:fldChar w:fldCharType="separate"/>
            </w:r>
            <w:r w:rsidR="004225FA">
              <w:rPr>
                <w:noProof/>
                <w:webHidden/>
              </w:rPr>
              <w:t>11</w:t>
            </w:r>
            <w:r w:rsidR="004225FA">
              <w:rPr>
                <w:noProof/>
                <w:webHidden/>
              </w:rPr>
              <w:fldChar w:fldCharType="end"/>
            </w:r>
          </w:hyperlink>
        </w:p>
        <w:p w14:paraId="705BB5E6" w14:textId="0770ED64"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55" w:history="1">
            <w:r w:rsidR="004225FA" w:rsidRPr="00C10CE3">
              <w:rPr>
                <w:rStyle w:val="Hipervnculo"/>
                <w:noProof/>
              </w:rPr>
              <w:t>7.</w:t>
            </w:r>
            <w:r w:rsidR="004225FA">
              <w:rPr>
                <w:rFonts w:asciiTheme="minorHAnsi" w:hAnsiTheme="minorHAnsi" w:cstheme="minorBidi"/>
                <w:noProof/>
                <w:kern w:val="2"/>
                <w:szCs w:val="24"/>
                <w:lang w:val="es-ES"/>
                <w14:ligatures w14:val="standardContextual"/>
              </w:rPr>
              <w:tab/>
            </w:r>
            <w:r w:rsidR="004225FA" w:rsidRPr="00C10CE3">
              <w:rPr>
                <w:rStyle w:val="Hipervnculo"/>
                <w:noProof/>
              </w:rPr>
              <w:t>Anexos</w:t>
            </w:r>
            <w:r w:rsidR="004225FA">
              <w:rPr>
                <w:noProof/>
                <w:webHidden/>
              </w:rPr>
              <w:tab/>
            </w:r>
            <w:r w:rsidR="004225FA">
              <w:rPr>
                <w:noProof/>
                <w:webHidden/>
              </w:rPr>
              <w:fldChar w:fldCharType="begin"/>
            </w:r>
            <w:r w:rsidR="004225FA">
              <w:rPr>
                <w:noProof/>
                <w:webHidden/>
              </w:rPr>
              <w:instrText xml:space="preserve"> PAGEREF _Toc168991655 \h </w:instrText>
            </w:r>
            <w:r w:rsidR="004225FA">
              <w:rPr>
                <w:noProof/>
                <w:webHidden/>
              </w:rPr>
            </w:r>
            <w:r w:rsidR="004225FA">
              <w:rPr>
                <w:noProof/>
                <w:webHidden/>
              </w:rPr>
              <w:fldChar w:fldCharType="separate"/>
            </w:r>
            <w:r w:rsidR="004225FA">
              <w:rPr>
                <w:noProof/>
                <w:webHidden/>
              </w:rPr>
              <w:t>11</w:t>
            </w:r>
            <w:r w:rsidR="004225FA">
              <w:rPr>
                <w:noProof/>
                <w:webHidden/>
              </w:rPr>
              <w:fldChar w:fldCharType="end"/>
            </w:r>
          </w:hyperlink>
        </w:p>
        <w:p w14:paraId="095E1D69" w14:textId="5BD7EC09"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56" w:history="1">
            <w:r w:rsidR="004225FA" w:rsidRPr="00C10CE3">
              <w:rPr>
                <w:rStyle w:val="Hipervnculo"/>
                <w:noProof/>
              </w:rPr>
              <w:t>8.</w:t>
            </w:r>
            <w:r w:rsidR="004225FA">
              <w:rPr>
                <w:rFonts w:asciiTheme="minorHAnsi" w:hAnsiTheme="minorHAnsi" w:cstheme="minorBidi"/>
                <w:noProof/>
                <w:kern w:val="2"/>
                <w:szCs w:val="24"/>
                <w:lang w:val="es-ES"/>
                <w14:ligatures w14:val="standardContextual"/>
              </w:rPr>
              <w:tab/>
            </w:r>
            <w:r w:rsidR="004225FA" w:rsidRPr="00C10CE3">
              <w:rPr>
                <w:rStyle w:val="Hipervnculo"/>
                <w:noProof/>
              </w:rPr>
              <w:t>Documentación relacionada</w:t>
            </w:r>
            <w:r w:rsidR="004225FA">
              <w:rPr>
                <w:noProof/>
                <w:webHidden/>
              </w:rPr>
              <w:tab/>
            </w:r>
            <w:r w:rsidR="004225FA">
              <w:rPr>
                <w:noProof/>
                <w:webHidden/>
              </w:rPr>
              <w:fldChar w:fldCharType="begin"/>
            </w:r>
            <w:r w:rsidR="004225FA">
              <w:rPr>
                <w:noProof/>
                <w:webHidden/>
              </w:rPr>
              <w:instrText xml:space="preserve"> PAGEREF _Toc168991656 \h </w:instrText>
            </w:r>
            <w:r w:rsidR="004225FA">
              <w:rPr>
                <w:noProof/>
                <w:webHidden/>
              </w:rPr>
            </w:r>
            <w:r w:rsidR="004225FA">
              <w:rPr>
                <w:noProof/>
                <w:webHidden/>
              </w:rPr>
              <w:fldChar w:fldCharType="separate"/>
            </w:r>
            <w:r w:rsidR="004225FA">
              <w:rPr>
                <w:noProof/>
                <w:webHidden/>
              </w:rPr>
              <w:t>12</w:t>
            </w:r>
            <w:r w:rsidR="004225FA">
              <w:rPr>
                <w:noProof/>
                <w:webHidden/>
              </w:rPr>
              <w:fldChar w:fldCharType="end"/>
            </w:r>
          </w:hyperlink>
        </w:p>
        <w:p w14:paraId="7A9B0B80" w14:textId="0582BDF0"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57" w:history="1">
            <w:r w:rsidR="004225FA" w:rsidRPr="00C10CE3">
              <w:rPr>
                <w:rStyle w:val="Hipervnculo"/>
                <w:noProof/>
              </w:rPr>
              <w:t>8.1.</w:t>
            </w:r>
            <w:r w:rsidR="004225FA">
              <w:rPr>
                <w:rFonts w:asciiTheme="minorHAnsi" w:hAnsiTheme="minorHAnsi" w:cstheme="minorBidi"/>
                <w:noProof/>
                <w:kern w:val="2"/>
                <w:szCs w:val="24"/>
                <w:lang w:val="es-ES"/>
                <w14:ligatures w14:val="standardContextual"/>
              </w:rPr>
              <w:tab/>
            </w:r>
            <w:r w:rsidR="004225FA" w:rsidRPr="00C10CE3">
              <w:rPr>
                <w:rStyle w:val="Hipervnculo"/>
                <w:noProof/>
              </w:rPr>
              <w:t>Formación</w:t>
            </w:r>
            <w:r w:rsidR="004225FA">
              <w:rPr>
                <w:noProof/>
                <w:webHidden/>
              </w:rPr>
              <w:tab/>
            </w:r>
            <w:r w:rsidR="004225FA">
              <w:rPr>
                <w:noProof/>
                <w:webHidden/>
              </w:rPr>
              <w:fldChar w:fldCharType="begin"/>
            </w:r>
            <w:r w:rsidR="004225FA">
              <w:rPr>
                <w:noProof/>
                <w:webHidden/>
              </w:rPr>
              <w:instrText xml:space="preserve"> PAGEREF _Toc168991657 \h </w:instrText>
            </w:r>
            <w:r w:rsidR="004225FA">
              <w:rPr>
                <w:noProof/>
                <w:webHidden/>
              </w:rPr>
            </w:r>
            <w:r w:rsidR="004225FA">
              <w:rPr>
                <w:noProof/>
                <w:webHidden/>
              </w:rPr>
              <w:fldChar w:fldCharType="separate"/>
            </w:r>
            <w:r w:rsidR="004225FA">
              <w:rPr>
                <w:noProof/>
                <w:webHidden/>
              </w:rPr>
              <w:t>12</w:t>
            </w:r>
            <w:r w:rsidR="004225FA">
              <w:rPr>
                <w:noProof/>
                <w:webHidden/>
              </w:rPr>
              <w:fldChar w:fldCharType="end"/>
            </w:r>
          </w:hyperlink>
        </w:p>
        <w:p w14:paraId="29151CD8" w14:textId="488C329B" w:rsidR="004225FA"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8991658" w:history="1">
            <w:r w:rsidR="004225FA" w:rsidRPr="00C10CE3">
              <w:rPr>
                <w:rStyle w:val="Hipervnculo"/>
                <w:noProof/>
              </w:rPr>
              <w:t>9.</w:t>
            </w:r>
            <w:r w:rsidR="004225FA">
              <w:rPr>
                <w:rFonts w:asciiTheme="minorHAnsi" w:hAnsiTheme="minorHAnsi" w:cstheme="minorBidi"/>
                <w:noProof/>
                <w:kern w:val="2"/>
                <w:szCs w:val="24"/>
                <w:lang w:val="es-ES"/>
                <w14:ligatures w14:val="standardContextual"/>
              </w:rPr>
              <w:tab/>
            </w:r>
            <w:r w:rsidR="004225FA" w:rsidRPr="00C10CE3">
              <w:rPr>
                <w:rStyle w:val="Hipervnculo"/>
                <w:noProof/>
              </w:rPr>
              <w:t>Plantilla Plan de Gestión de Riesgos</w:t>
            </w:r>
            <w:r w:rsidR="004225FA">
              <w:rPr>
                <w:noProof/>
                <w:webHidden/>
              </w:rPr>
              <w:tab/>
            </w:r>
            <w:r w:rsidR="004225FA">
              <w:rPr>
                <w:noProof/>
                <w:webHidden/>
              </w:rPr>
              <w:fldChar w:fldCharType="begin"/>
            </w:r>
            <w:r w:rsidR="004225FA">
              <w:rPr>
                <w:noProof/>
                <w:webHidden/>
              </w:rPr>
              <w:instrText xml:space="preserve"> PAGEREF _Toc168991658 \h </w:instrText>
            </w:r>
            <w:r w:rsidR="004225FA">
              <w:rPr>
                <w:noProof/>
                <w:webHidden/>
              </w:rPr>
            </w:r>
            <w:r w:rsidR="004225FA">
              <w:rPr>
                <w:noProof/>
                <w:webHidden/>
              </w:rPr>
              <w:fldChar w:fldCharType="separate"/>
            </w:r>
            <w:r w:rsidR="004225FA">
              <w:rPr>
                <w:noProof/>
                <w:webHidden/>
              </w:rPr>
              <w:t>13</w:t>
            </w:r>
            <w:r w:rsidR="004225FA">
              <w:rPr>
                <w:noProof/>
                <w:webHidden/>
              </w:rPr>
              <w:fldChar w:fldCharType="end"/>
            </w:r>
          </w:hyperlink>
        </w:p>
        <w:p w14:paraId="2A006150" w14:textId="1058E201"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59" w:history="1">
            <w:r w:rsidR="004225FA" w:rsidRPr="00C10CE3">
              <w:rPr>
                <w:rStyle w:val="Hipervnculo"/>
                <w:noProof/>
              </w:rPr>
              <w:t>10.</w:t>
            </w:r>
            <w:r w:rsidR="004225FA">
              <w:rPr>
                <w:rFonts w:asciiTheme="minorHAnsi" w:hAnsiTheme="minorHAnsi" w:cstheme="minorBidi"/>
                <w:noProof/>
                <w:kern w:val="2"/>
                <w:szCs w:val="24"/>
                <w:lang w:val="es-ES"/>
                <w14:ligatures w14:val="standardContextual"/>
              </w:rPr>
              <w:tab/>
            </w:r>
            <w:r w:rsidR="004225FA" w:rsidRPr="00C10CE3">
              <w:rPr>
                <w:rStyle w:val="Hipervnculo"/>
                <w:noProof/>
              </w:rPr>
              <w:t>Plantilla Análisis de Riesgos del Sistema/Producto</w:t>
            </w:r>
            <w:r w:rsidR="004225FA">
              <w:rPr>
                <w:noProof/>
                <w:webHidden/>
              </w:rPr>
              <w:tab/>
            </w:r>
            <w:r w:rsidR="004225FA">
              <w:rPr>
                <w:noProof/>
                <w:webHidden/>
              </w:rPr>
              <w:fldChar w:fldCharType="begin"/>
            </w:r>
            <w:r w:rsidR="004225FA">
              <w:rPr>
                <w:noProof/>
                <w:webHidden/>
              </w:rPr>
              <w:instrText xml:space="preserve"> PAGEREF _Toc168991659 \h </w:instrText>
            </w:r>
            <w:r w:rsidR="004225FA">
              <w:rPr>
                <w:noProof/>
                <w:webHidden/>
              </w:rPr>
            </w:r>
            <w:r w:rsidR="004225FA">
              <w:rPr>
                <w:noProof/>
                <w:webHidden/>
              </w:rPr>
              <w:fldChar w:fldCharType="separate"/>
            </w:r>
            <w:r w:rsidR="004225FA">
              <w:rPr>
                <w:noProof/>
                <w:webHidden/>
              </w:rPr>
              <w:t>20</w:t>
            </w:r>
            <w:r w:rsidR="004225FA">
              <w:rPr>
                <w:noProof/>
                <w:webHidden/>
              </w:rPr>
              <w:fldChar w:fldCharType="end"/>
            </w:r>
          </w:hyperlink>
        </w:p>
        <w:p w14:paraId="6BA2018B" w14:textId="36FA770A"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60" w:history="1">
            <w:r w:rsidR="004225FA" w:rsidRPr="00C10CE3">
              <w:rPr>
                <w:rStyle w:val="Hipervnculo"/>
                <w:rFonts w:ascii="Open Sans" w:hAnsi="Open Sans"/>
                <w:noProof/>
              </w:rPr>
              <w:t>11.</w:t>
            </w:r>
            <w:r w:rsidR="004225FA">
              <w:rPr>
                <w:rFonts w:asciiTheme="minorHAnsi" w:hAnsiTheme="minorHAnsi" w:cstheme="minorBidi"/>
                <w:noProof/>
                <w:kern w:val="2"/>
                <w:szCs w:val="24"/>
                <w:lang w:val="es-ES"/>
                <w14:ligatures w14:val="standardContextual"/>
              </w:rPr>
              <w:tab/>
            </w:r>
            <w:r w:rsidR="004225FA" w:rsidRPr="00C10CE3">
              <w:rPr>
                <w:rStyle w:val="Hipervnculo"/>
                <w:noProof/>
              </w:rPr>
              <w:t>Plantilla Matriz de Riesgos del Sistema</w:t>
            </w:r>
            <w:r w:rsidR="004225FA">
              <w:rPr>
                <w:noProof/>
                <w:webHidden/>
              </w:rPr>
              <w:tab/>
            </w:r>
            <w:r w:rsidR="004225FA">
              <w:rPr>
                <w:noProof/>
                <w:webHidden/>
              </w:rPr>
              <w:fldChar w:fldCharType="begin"/>
            </w:r>
            <w:r w:rsidR="004225FA">
              <w:rPr>
                <w:noProof/>
                <w:webHidden/>
              </w:rPr>
              <w:instrText xml:space="preserve"> PAGEREF _Toc168991660 \h </w:instrText>
            </w:r>
            <w:r w:rsidR="004225FA">
              <w:rPr>
                <w:noProof/>
                <w:webHidden/>
              </w:rPr>
            </w:r>
            <w:r w:rsidR="004225FA">
              <w:rPr>
                <w:noProof/>
                <w:webHidden/>
              </w:rPr>
              <w:fldChar w:fldCharType="separate"/>
            </w:r>
            <w:r w:rsidR="004225FA">
              <w:rPr>
                <w:noProof/>
                <w:webHidden/>
              </w:rPr>
              <w:t>25</w:t>
            </w:r>
            <w:r w:rsidR="004225FA">
              <w:rPr>
                <w:noProof/>
                <w:webHidden/>
              </w:rPr>
              <w:fldChar w:fldCharType="end"/>
            </w:r>
          </w:hyperlink>
        </w:p>
        <w:p w14:paraId="41221646" w14:textId="5E18C8A1" w:rsidR="004225FA"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8991661" w:history="1">
            <w:r w:rsidR="004225FA" w:rsidRPr="00C10CE3">
              <w:rPr>
                <w:rStyle w:val="Hipervnculo"/>
                <w:rFonts w:ascii="Open Sans" w:hAnsi="Open Sans"/>
                <w:noProof/>
              </w:rPr>
              <w:t>12.</w:t>
            </w:r>
            <w:r w:rsidR="004225FA">
              <w:rPr>
                <w:rFonts w:asciiTheme="minorHAnsi" w:hAnsiTheme="minorHAnsi" w:cstheme="minorBidi"/>
                <w:noProof/>
                <w:kern w:val="2"/>
                <w:szCs w:val="24"/>
                <w:lang w:val="es-ES"/>
                <w14:ligatures w14:val="standardContextual"/>
              </w:rPr>
              <w:tab/>
            </w:r>
            <w:r w:rsidR="004225FA" w:rsidRPr="00C10CE3">
              <w:rPr>
                <w:rStyle w:val="Hipervnculo"/>
                <w:noProof/>
              </w:rPr>
              <w:t>Plantilla Matriz de Riesgos del Producto</w:t>
            </w:r>
            <w:r w:rsidR="004225FA">
              <w:rPr>
                <w:noProof/>
                <w:webHidden/>
              </w:rPr>
              <w:tab/>
            </w:r>
            <w:r w:rsidR="004225FA">
              <w:rPr>
                <w:noProof/>
                <w:webHidden/>
              </w:rPr>
              <w:fldChar w:fldCharType="begin"/>
            </w:r>
            <w:r w:rsidR="004225FA">
              <w:rPr>
                <w:noProof/>
                <w:webHidden/>
              </w:rPr>
              <w:instrText xml:space="preserve"> PAGEREF _Toc168991661 \h </w:instrText>
            </w:r>
            <w:r w:rsidR="004225FA">
              <w:rPr>
                <w:noProof/>
                <w:webHidden/>
              </w:rPr>
            </w:r>
            <w:r w:rsidR="004225FA">
              <w:rPr>
                <w:noProof/>
                <w:webHidden/>
              </w:rPr>
              <w:fldChar w:fldCharType="separate"/>
            </w:r>
            <w:r w:rsidR="004225FA">
              <w:rPr>
                <w:noProof/>
                <w:webHidden/>
              </w:rPr>
              <w:t>26</w:t>
            </w:r>
            <w:r w:rsidR="004225FA">
              <w:rPr>
                <w:noProof/>
                <w:webHidden/>
              </w:rPr>
              <w:fldChar w:fldCharType="end"/>
            </w:r>
          </w:hyperlink>
        </w:p>
        <w:p w14:paraId="46E55491" w14:textId="53BD611B"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4" w14:textId="41A184B9" w:rsidR="00A93216" w:rsidRPr="0068402E" w:rsidRDefault="00F51805" w:rsidP="006A1012">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5" w14:textId="77777777" w:rsidR="00A93216" w:rsidRPr="00FD5A11" w:rsidRDefault="00F51805" w:rsidP="00216132">
      <w:pPr>
        <w:pStyle w:val="Titulo1SP"/>
      </w:pPr>
      <w:bookmarkStart w:id="0" w:name="_Toc168991642"/>
      <w:r w:rsidRPr="00FD5A11">
        <w:lastRenderedPageBreak/>
        <w:t>Objetivo</w:t>
      </w:r>
      <w:bookmarkEnd w:id="0"/>
    </w:p>
    <w:p w14:paraId="0BA95AB6" w14:textId="77777777" w:rsidR="00A93216" w:rsidRPr="00FD5A11" w:rsidRDefault="00F51805">
      <w:pPr>
        <w:rPr>
          <w:szCs w:val="24"/>
        </w:rPr>
      </w:pPr>
      <w:r w:rsidRPr="00FD5A11">
        <w:rPr>
          <w:szCs w:val="24"/>
        </w:rPr>
        <w:t xml:space="preserve">El objetivo del presente procedimiento es describir las pautas a seguir para la gestión de riesgos en </w:t>
      </w:r>
      <w:r w:rsidR="00FD5A11">
        <w:rPr>
          <w:szCs w:val="24"/>
        </w:rPr>
        <w:t xml:space="preserve">Spika Tech </w:t>
      </w:r>
      <w:r w:rsidRPr="00FD5A11">
        <w:rPr>
          <w:szCs w:val="24"/>
        </w:rPr>
        <w:t xml:space="preserve">como un componente del Sistema de Gestión de Calidad, de tal forma que se puedan detectar y minimizar los riesgos de calidad sobre los productos fabricados. </w:t>
      </w:r>
    </w:p>
    <w:p w14:paraId="0BA95AB7" w14:textId="77777777" w:rsidR="00A93216" w:rsidRPr="00FD5A11" w:rsidRDefault="00F51805" w:rsidP="00216132">
      <w:pPr>
        <w:pStyle w:val="Titulo1SP"/>
      </w:pPr>
      <w:bookmarkStart w:id="1" w:name="_Toc168991643"/>
      <w:r w:rsidRPr="006F7DAC">
        <w:t>Alcance</w:t>
      </w:r>
      <w:bookmarkEnd w:id="1"/>
    </w:p>
    <w:p w14:paraId="0BA95AB8" w14:textId="77777777" w:rsidR="00A93216" w:rsidRPr="00FD5A11" w:rsidRDefault="00F51805">
      <w:pPr>
        <w:rPr>
          <w:szCs w:val="24"/>
        </w:rPr>
      </w:pPr>
      <w:r w:rsidRPr="00FD5A11">
        <w:rPr>
          <w:szCs w:val="24"/>
        </w:rPr>
        <w:t xml:space="preserve">Este procedimiento es de alcance a todos los productos elaborados por </w:t>
      </w:r>
      <w:r w:rsidR="00FD5A11" w:rsidRPr="00FD5A11">
        <w:rPr>
          <w:szCs w:val="24"/>
        </w:rPr>
        <w:t>SPIKA TECH</w:t>
      </w:r>
      <w:r w:rsidRPr="00FD5A11">
        <w:rPr>
          <w:szCs w:val="24"/>
        </w:rPr>
        <w:t xml:space="preserve"> en sus fases de diseño, producción, almacenamiento y distribución de producto terminado, es decir, el entorno de producción y los procesos y subprocesos que le rodean.</w:t>
      </w:r>
    </w:p>
    <w:p w14:paraId="0BA95AB9" w14:textId="77777777" w:rsidR="00A93216" w:rsidRPr="00FD5A11" w:rsidRDefault="00F51805">
      <w:pPr>
        <w:rPr>
          <w:szCs w:val="24"/>
        </w:rPr>
      </w:pPr>
      <w:r w:rsidRPr="00FD5A11">
        <w:rPr>
          <w:szCs w:val="24"/>
        </w:rPr>
        <w:t xml:space="preserve">Así mismo será de aplicación a todo el personal interno de </w:t>
      </w:r>
      <w:r w:rsidR="00FD5A11" w:rsidRPr="00FD5A11">
        <w:rPr>
          <w:szCs w:val="24"/>
        </w:rPr>
        <w:t>SPIKA TECH</w:t>
      </w:r>
      <w:r w:rsidRPr="00FD5A11">
        <w:rPr>
          <w:szCs w:val="24"/>
        </w:rPr>
        <w:t xml:space="preserve"> y personal externo que por decisión del Técnico Responsable interese que adopten el mismo sistema de gestión de riesgos. </w:t>
      </w:r>
    </w:p>
    <w:p w14:paraId="0BA95ABA" w14:textId="77777777" w:rsidR="00A93216" w:rsidRPr="00FD5A11" w:rsidRDefault="00F51805" w:rsidP="00216132">
      <w:pPr>
        <w:pStyle w:val="Titulo1SP"/>
      </w:pPr>
      <w:bookmarkStart w:id="2" w:name="_Toc168991644"/>
      <w:r w:rsidRPr="00FD5A11">
        <w:t>Responsabilidades y Departamentos afectados</w:t>
      </w:r>
      <w:bookmarkEnd w:id="2"/>
    </w:p>
    <w:p w14:paraId="0BA95ABB" w14:textId="77777777" w:rsidR="00A93216" w:rsidRPr="00FD5A11" w:rsidRDefault="00F51805" w:rsidP="00FD5A11">
      <w:pPr>
        <w:rPr>
          <w:szCs w:val="24"/>
        </w:rPr>
      </w:pPr>
      <w:r w:rsidRPr="00FD5A11">
        <w:rPr>
          <w:szCs w:val="24"/>
        </w:rPr>
        <w:t xml:space="preserve">Es responsabilidad del personal de </w:t>
      </w:r>
      <w:r w:rsidR="00FD5A11" w:rsidRPr="00FD5A11">
        <w:rPr>
          <w:szCs w:val="24"/>
        </w:rPr>
        <w:t>SPIKA TECH</w:t>
      </w:r>
      <w:r w:rsidRPr="00FD5A11">
        <w:rPr>
          <w:szCs w:val="24"/>
        </w:rPr>
        <w:t xml:space="preserve"> realizar la gestión de riesgos para la calidad y seguir las instrucciones de este procedimiento. Todo el personal que deba conocer el presente procedimiento, deberá hacer llegar cualquier duda, cambio de procedimiento o incorrección a su inmediatamente superior, quien lo comunicará al responsable de la elaboración de este procedimiento, para que éstos lleven a cabo las medidas oportunas.</w:t>
      </w:r>
    </w:p>
    <w:p w14:paraId="0BA95ABD" w14:textId="77777777" w:rsidR="00A93216" w:rsidRPr="00FD5A11" w:rsidRDefault="00F51805">
      <w:pPr>
        <w:rPr>
          <w:szCs w:val="24"/>
        </w:rPr>
      </w:pPr>
      <w:r w:rsidRPr="00FD5A11">
        <w:rPr>
          <w:szCs w:val="24"/>
        </w:rPr>
        <w:t>Los responsables de los departamentos productivos deberán realizar la evaluación de riesgos siempre que exista un cambio de procesos, instalaciones, equipos o servicios, asimismo ante la incorporación de nuevos productos o cambios en los actuales, que puedan afectar a la calidad de los productos que se fabrican.</w:t>
      </w:r>
    </w:p>
    <w:p w14:paraId="0BA95ABE" w14:textId="77777777" w:rsidR="00A93216" w:rsidRPr="00FD5A11" w:rsidRDefault="00F51805">
      <w:pPr>
        <w:rPr>
          <w:szCs w:val="24"/>
        </w:rPr>
      </w:pPr>
      <w:r w:rsidRPr="00FD5A11">
        <w:rPr>
          <w:szCs w:val="24"/>
        </w:rPr>
        <w:t>El técnico responsable debe:</w:t>
      </w:r>
    </w:p>
    <w:p w14:paraId="0BA95ABF" w14:textId="77777777" w:rsidR="00A93216" w:rsidRPr="00FD5A11" w:rsidRDefault="00F51805" w:rsidP="00216132">
      <w:pPr>
        <w:pStyle w:val="Listavietas1"/>
      </w:pPr>
      <w:r w:rsidRPr="00FD5A11">
        <w:rPr>
          <w:lang w:val="es-ES_tradnl"/>
        </w:rPr>
        <w:t>Participar en la revisión y gestión de análisis de riesgos conforme se indica en el presente procedimiento.</w:t>
      </w:r>
    </w:p>
    <w:p w14:paraId="0BA95AC0" w14:textId="77777777" w:rsidR="00A93216" w:rsidRPr="00FD5A11" w:rsidRDefault="00F51805" w:rsidP="00216132">
      <w:pPr>
        <w:pStyle w:val="Listavietas1"/>
      </w:pPr>
      <w:r w:rsidRPr="00FD5A11">
        <w:rPr>
          <w:lang w:val="es-ES_tradnl"/>
        </w:rPr>
        <w:t>Revisar y aprobar el informe de análisis de riesgos.</w:t>
      </w:r>
    </w:p>
    <w:p w14:paraId="0BA95AC1" w14:textId="77777777" w:rsidR="00A93216" w:rsidRPr="00FD5A11" w:rsidRDefault="00F51805" w:rsidP="00216132">
      <w:pPr>
        <w:pStyle w:val="Listavietas1"/>
      </w:pPr>
      <w:r w:rsidRPr="00FD5A11">
        <w:rPr>
          <w:lang w:val="es-ES_tradnl"/>
        </w:rPr>
        <w:t>Custodiar y archivar todos los informes de análisis de riesgos del departamento.</w:t>
      </w:r>
    </w:p>
    <w:p w14:paraId="0BA95AC2" w14:textId="77777777" w:rsidR="00A93216" w:rsidRPr="00FD5A11" w:rsidRDefault="00F51805" w:rsidP="00216132">
      <w:pPr>
        <w:pStyle w:val="Listavietas1"/>
      </w:pPr>
      <w:r w:rsidRPr="00FD5A11">
        <w:t>Mantener la documentación vigente y asegurar que la elaboración, distribución y almacenamiento de la misma se realiza según la normativa establecida.</w:t>
      </w:r>
    </w:p>
    <w:p w14:paraId="0BA95AC3" w14:textId="77777777" w:rsidR="00A07CFB" w:rsidRPr="00FD5A11" w:rsidRDefault="00F51805" w:rsidP="00216132">
      <w:pPr>
        <w:pStyle w:val="Listavietas1"/>
        <w:rPr>
          <w:rFonts w:ascii="Open Sans" w:hAnsi="Open Sans"/>
          <w:sz w:val="20"/>
          <w:lang w:val="es-ES_tradnl"/>
        </w:rPr>
      </w:pPr>
      <w:r w:rsidRPr="5646D141">
        <w:rPr>
          <w:lang w:val="es-ES"/>
        </w:rPr>
        <w:t>Asegurar el cumplimiento de lo expuesto en el presente procedimiento.</w:t>
      </w:r>
    </w:p>
    <w:p w14:paraId="0BA95AC5" w14:textId="46A5B000" w:rsidR="00A93216" w:rsidRPr="00FD5A11" w:rsidRDefault="5594ACE8">
      <w:r>
        <w:t>L</w:t>
      </w:r>
      <w:r w:rsidR="00F51805">
        <w:t xml:space="preserve">os departamentos afectados son los siguientes: </w:t>
      </w:r>
    </w:p>
    <w:tbl>
      <w:tblPr>
        <w:tblStyle w:val="Tablaconcuadrcula1"/>
        <w:tblW w:w="0" w:type="auto"/>
        <w:jc w:val="center"/>
        <w:tblLook w:val="04A0" w:firstRow="1" w:lastRow="0" w:firstColumn="1" w:lastColumn="0" w:noHBand="0" w:noVBand="1"/>
      </w:tblPr>
      <w:tblGrid>
        <w:gridCol w:w="3209"/>
        <w:gridCol w:w="1604"/>
        <w:gridCol w:w="1605"/>
      </w:tblGrid>
      <w:tr w:rsidR="0045229B" w14:paraId="2C12DA0B" w14:textId="77777777" w:rsidTr="0045229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5049DB96" w14:textId="77777777" w:rsidR="0045229B" w:rsidRDefault="0045229B">
            <w:pPr>
              <w:spacing w:after="0" w:line="240" w:lineRule="auto"/>
              <w:jc w:val="center"/>
            </w:pPr>
            <w: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3C79EA00" w14:textId="77777777" w:rsidR="0045229B" w:rsidRDefault="0045229B">
            <w:pPr>
              <w:jc w:val="center"/>
            </w:pPr>
            <w:r>
              <w:t>Aplica</w:t>
            </w:r>
          </w:p>
        </w:tc>
      </w:tr>
      <w:tr w:rsidR="0045229B" w14:paraId="2179195F" w14:textId="77777777" w:rsidTr="0045229B">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39BE1" w14:textId="77777777" w:rsidR="0045229B" w:rsidRDefault="0045229B">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3EBFF64F" w14:textId="77777777" w:rsidR="0045229B" w:rsidRDefault="0045229B">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558F9EE" w14:textId="77777777" w:rsidR="0045229B" w:rsidRDefault="0045229B">
            <w:pPr>
              <w:spacing w:after="0" w:line="240" w:lineRule="auto"/>
              <w:jc w:val="center"/>
            </w:pPr>
            <w:r>
              <w:t>No</w:t>
            </w:r>
          </w:p>
        </w:tc>
      </w:tr>
      <w:tr w:rsidR="0045229B" w14:paraId="3D6DE37E"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CF194B" w14:textId="77777777" w:rsidR="0045229B" w:rsidRDefault="0045229B">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4D0A2C89"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A5B58E4"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r>
      <w:tr w:rsidR="0045229B" w14:paraId="478DB75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BD293F" w14:textId="77777777" w:rsidR="0045229B" w:rsidRDefault="0045229B">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2E432D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67807EC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6FEC57E5"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BEA2C0" w14:textId="77777777" w:rsidR="0045229B" w:rsidRDefault="0045229B">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0676710D"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08DBB646"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F1DA2B"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8F4DC6F" w14:textId="77777777" w:rsidR="0045229B" w:rsidRDefault="0045229B">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44B96C0F"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18735E35"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995C6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54B5EF8" w14:textId="77777777" w:rsidR="0045229B" w:rsidRDefault="0045229B">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3786FE2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50D1D3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5FECF661"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79CEDA" w14:textId="77777777" w:rsidR="0045229B" w:rsidRDefault="0045229B">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56016453"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0E72A9E9"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41A64F47"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B4E3EC" w14:textId="77777777" w:rsidR="0045229B" w:rsidRDefault="0045229B">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569891C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361E40BC"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65D2494A"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43C2E9C" w14:textId="77777777" w:rsidR="0045229B" w:rsidRDefault="0045229B">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33D4EC04"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0A6F2B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3E3AEBC6"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5279FE" w14:textId="77777777" w:rsidR="0045229B" w:rsidRDefault="0045229B">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2A1EE482" w14:textId="501BFA6F" w:rsidR="0045229B" w:rsidRDefault="00FF4C71">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7E3123E4" w14:textId="3D30D362" w:rsidR="0045229B" w:rsidRDefault="00FF4C71">
                <w:pPr>
                  <w:widowControl w:val="0"/>
                  <w:spacing w:after="0"/>
                  <w:jc w:val="center"/>
                </w:pPr>
                <w:r>
                  <w:rPr>
                    <w:rFonts w:ascii="MS Gothic" w:eastAsia="MS Gothic" w:hAnsi="MS Gothic" w:hint="eastAsia"/>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168991645"/>
      <w:r w:rsidRPr="00FD5A11">
        <w:t>Definiciones y Acrónimos</w:t>
      </w:r>
      <w:bookmarkEnd w:id="3"/>
    </w:p>
    <w:p w14:paraId="0BA95AE3" w14:textId="77777777" w:rsidR="00A93216" w:rsidRPr="00712588" w:rsidRDefault="00F51805" w:rsidP="00775674">
      <w:pPr>
        <w:pStyle w:val="Listaconvietas3"/>
        <w:rPr>
          <w:lang w:val="es-ES"/>
        </w:rPr>
      </w:pPr>
      <w:r w:rsidRPr="00712588">
        <w:rPr>
          <w:b/>
          <w:lang w:val="es-ES"/>
        </w:rPr>
        <w:t>Gestión de riesgos</w:t>
      </w:r>
      <w:r w:rsidRPr="00712588">
        <w:rPr>
          <w:lang w:val="es-ES"/>
        </w:rPr>
        <w:t>: Aplicación sistemática de políticas de gestión de calidad, procedimientos y prácticas de tareas para la evaluación, control, comunicación y revisión de los riesgos</w:t>
      </w:r>
    </w:p>
    <w:p w14:paraId="0BA95AE4" w14:textId="77777777" w:rsidR="00A93216" w:rsidRPr="00712588" w:rsidRDefault="00F51805" w:rsidP="00775674">
      <w:pPr>
        <w:pStyle w:val="Listaconvietas3"/>
        <w:rPr>
          <w:lang w:val="es-ES"/>
        </w:rPr>
      </w:pPr>
      <w:r w:rsidRPr="00712588">
        <w:rPr>
          <w:b/>
          <w:lang w:val="es-ES"/>
        </w:rPr>
        <w:t>Evaluación de riesgos</w:t>
      </w:r>
      <w:r w:rsidRPr="00712588">
        <w:rPr>
          <w:lang w:val="es-ES"/>
        </w:rPr>
        <w:t>: Es el proceso formal para atribuir a los riesgos identificados un índice de probabilidad y gravedad.</w:t>
      </w:r>
    </w:p>
    <w:p w14:paraId="0BA95AE5" w14:textId="77777777" w:rsidR="00A93216" w:rsidRPr="00712588" w:rsidRDefault="00F51805" w:rsidP="00775674">
      <w:pPr>
        <w:pStyle w:val="Listaconvietas3"/>
        <w:rPr>
          <w:lang w:val="es-ES"/>
        </w:rPr>
      </w:pPr>
      <w:r w:rsidRPr="00712588">
        <w:rPr>
          <w:b/>
          <w:lang w:val="es-ES"/>
        </w:rPr>
        <w:t>Riesgo</w:t>
      </w:r>
      <w:r w:rsidRPr="00712588">
        <w:rPr>
          <w:lang w:val="es-ES"/>
        </w:rPr>
        <w:t>: Es el daño potencial que puede surgir por un proceso presente o suceso futuro. Es la combinación de la probabilidad de que ocurra un evento negativo con la gravedad del daño que dicho evento causaría.</w:t>
      </w:r>
    </w:p>
    <w:p w14:paraId="0BA95AE6" w14:textId="03A0CA31" w:rsidR="00A93216" w:rsidRPr="00712588" w:rsidRDefault="00F51805" w:rsidP="00775674">
      <w:pPr>
        <w:pStyle w:val="Listaconvietas3"/>
        <w:rPr>
          <w:lang w:val="es-ES"/>
        </w:rPr>
      </w:pPr>
      <w:r w:rsidRPr="00712588">
        <w:rPr>
          <w:b/>
          <w:lang w:val="es-ES"/>
        </w:rPr>
        <w:t>Daño</w:t>
      </w:r>
      <w:r w:rsidRPr="00712588">
        <w:rPr>
          <w:lang w:val="es-ES"/>
        </w:rPr>
        <w:t xml:space="preserve">: Perjuicio sobre la salud, incluyendo el que puede ocurrir por pérdida de la calidad del </w:t>
      </w:r>
      <w:r w:rsidR="00A36CD7">
        <w:rPr>
          <w:lang w:val="es-ES"/>
        </w:rPr>
        <w:t>producto médico</w:t>
      </w:r>
      <w:r w:rsidRPr="00712588">
        <w:rPr>
          <w:lang w:val="es-ES"/>
        </w:rPr>
        <w:t>.</w:t>
      </w:r>
    </w:p>
    <w:p w14:paraId="0BA95AE7" w14:textId="188E14DD" w:rsidR="00A93216" w:rsidRPr="00712588" w:rsidRDefault="00F51805" w:rsidP="00775674">
      <w:pPr>
        <w:pStyle w:val="Listaconvietas3"/>
        <w:rPr>
          <w:lang w:val="es-ES"/>
        </w:rPr>
      </w:pPr>
      <w:r w:rsidRPr="00712588">
        <w:rPr>
          <w:b/>
          <w:lang w:val="es-ES"/>
        </w:rPr>
        <w:lastRenderedPageBreak/>
        <w:t>Identificación del riesgo</w:t>
      </w:r>
      <w:r w:rsidRPr="00712588">
        <w:rPr>
          <w:lang w:val="es-ES"/>
        </w:rPr>
        <w:t>: Uso sistemático de información para identificar fuentes potenciales de daños, referidas a preguntas acerca</w:t>
      </w:r>
      <w:r w:rsidR="00A36CD7">
        <w:rPr>
          <w:lang w:val="es-ES"/>
        </w:rPr>
        <w:t xml:space="preserve"> de</w:t>
      </w:r>
      <w:r w:rsidRPr="00712588">
        <w:rPr>
          <w:lang w:val="es-ES"/>
        </w:rPr>
        <w:t xml:space="preserve"> riesgos o descripción de problemas.</w:t>
      </w:r>
    </w:p>
    <w:p w14:paraId="0BA95AE8" w14:textId="1DC32E57" w:rsidR="00A93216" w:rsidRPr="00712588" w:rsidRDefault="00F51805" w:rsidP="00775674">
      <w:pPr>
        <w:pStyle w:val="Listaconvietas3"/>
        <w:rPr>
          <w:lang w:val="es-ES"/>
        </w:rPr>
      </w:pPr>
      <w:r w:rsidRPr="00712588">
        <w:rPr>
          <w:b/>
          <w:lang w:val="es-ES"/>
        </w:rPr>
        <w:t>Análisis del riesgo</w:t>
      </w:r>
      <w:r w:rsidRPr="00712588">
        <w:rPr>
          <w:lang w:val="es-ES"/>
        </w:rPr>
        <w:t>: Estimación de los riesgos asociado</w:t>
      </w:r>
      <w:r w:rsidR="00A36CD7">
        <w:rPr>
          <w:lang w:val="es-ES"/>
        </w:rPr>
        <w:t>s</w:t>
      </w:r>
      <w:r w:rsidRPr="00712588">
        <w:rPr>
          <w:lang w:val="es-ES"/>
        </w:rPr>
        <w:t xml:space="preserve"> con la identificación de los daños.</w:t>
      </w:r>
    </w:p>
    <w:p w14:paraId="0BA95AE9" w14:textId="77777777" w:rsidR="00A93216" w:rsidRPr="00712588" w:rsidRDefault="00F51805" w:rsidP="00775674">
      <w:pPr>
        <w:pStyle w:val="Listaconvietas3"/>
        <w:rPr>
          <w:lang w:val="es-ES"/>
        </w:rPr>
      </w:pPr>
      <w:r w:rsidRPr="00712588">
        <w:rPr>
          <w:b/>
          <w:lang w:val="es-ES"/>
        </w:rPr>
        <w:t>Comunicación del riesgo</w:t>
      </w:r>
      <w:r w:rsidRPr="00712588">
        <w:rPr>
          <w:lang w:val="es-ES"/>
        </w:rPr>
        <w:t>: Transmisión de la información y gestión de los riesgos</w:t>
      </w:r>
    </w:p>
    <w:p w14:paraId="0BA95AEA" w14:textId="77777777" w:rsidR="00A93216" w:rsidRPr="00712588" w:rsidRDefault="00F51805" w:rsidP="00775674">
      <w:pPr>
        <w:pStyle w:val="Listaconvietas3"/>
        <w:rPr>
          <w:lang w:val="es-ES"/>
        </w:rPr>
      </w:pPr>
      <w:r w:rsidRPr="00712588">
        <w:rPr>
          <w:b/>
          <w:lang w:val="es-ES"/>
        </w:rPr>
        <w:t>Control del riesgo</w:t>
      </w:r>
      <w:r w:rsidRPr="00712588">
        <w:rPr>
          <w:lang w:val="es-ES"/>
        </w:rPr>
        <w:t>: Acciones implementadas para el manejo de los riesgos</w:t>
      </w:r>
    </w:p>
    <w:p w14:paraId="0BA95AEB" w14:textId="10C6461F" w:rsidR="00A93216" w:rsidRPr="00712588" w:rsidRDefault="00F51805" w:rsidP="00775674">
      <w:pPr>
        <w:pStyle w:val="Listaconvietas3"/>
        <w:rPr>
          <w:lang w:val="es-ES"/>
        </w:rPr>
      </w:pPr>
      <w:r w:rsidRPr="00712588">
        <w:rPr>
          <w:b/>
          <w:lang w:val="es-ES"/>
        </w:rPr>
        <w:t>Reducción del riesgo</w:t>
      </w:r>
      <w:r w:rsidRPr="00712588">
        <w:rPr>
          <w:lang w:val="es-ES"/>
        </w:rPr>
        <w:t xml:space="preserve">: Acciones tomadas para reducir la probabilidad de que ocurra un daño o severidad </w:t>
      </w:r>
      <w:r w:rsidR="00A36CD7" w:rsidRPr="00712588">
        <w:rPr>
          <w:lang w:val="es-ES"/>
        </w:rPr>
        <w:t>de este</w:t>
      </w:r>
      <w:r w:rsidRPr="00712588">
        <w:rPr>
          <w:lang w:val="es-ES"/>
        </w:rPr>
        <w:t>.</w:t>
      </w:r>
    </w:p>
    <w:p w14:paraId="0BA95AEC" w14:textId="77777777" w:rsidR="00A93216" w:rsidRPr="00712588" w:rsidRDefault="00F51805" w:rsidP="00775674">
      <w:pPr>
        <w:pStyle w:val="Listaconvietas3"/>
        <w:rPr>
          <w:lang w:val="es-ES"/>
        </w:rPr>
      </w:pPr>
      <w:r w:rsidRPr="00712588">
        <w:rPr>
          <w:b/>
          <w:lang w:val="es-ES"/>
        </w:rPr>
        <w:t>Revisión del riesgo</w:t>
      </w:r>
      <w:r w:rsidRPr="00712588">
        <w:rPr>
          <w:lang w:val="es-ES"/>
        </w:rPr>
        <w:t>: Revisión o monitorización de los resultados de los procesos de gestión de riesgos.</w:t>
      </w:r>
    </w:p>
    <w:p w14:paraId="0BA95AED" w14:textId="217CC2EB" w:rsidR="00A93216" w:rsidRPr="00712588" w:rsidRDefault="00F51805" w:rsidP="00775674">
      <w:pPr>
        <w:pStyle w:val="Listaconvietas3"/>
        <w:rPr>
          <w:lang w:val="es-ES"/>
        </w:rPr>
      </w:pPr>
      <w:r w:rsidRPr="00712588">
        <w:rPr>
          <w:b/>
          <w:lang w:val="es-ES"/>
        </w:rPr>
        <w:t>Probabilidad</w:t>
      </w:r>
      <w:r w:rsidRPr="00712588">
        <w:rPr>
          <w:lang w:val="es-ES"/>
        </w:rPr>
        <w:t xml:space="preserve">: </w:t>
      </w:r>
      <w:r w:rsidRPr="00712588">
        <w:rPr>
          <w:color w:val="202124"/>
          <w:shd w:val="clear" w:color="auto" w:fill="FFFFFF"/>
          <w:lang w:val="es-ES"/>
        </w:rPr>
        <w:t>asociada a un suceso o evento aleatorio</w:t>
      </w:r>
      <w:r w:rsidR="00A36CD7">
        <w:rPr>
          <w:color w:val="202124"/>
          <w:shd w:val="clear" w:color="auto" w:fill="FFFFFF"/>
          <w:lang w:val="es-ES"/>
        </w:rPr>
        <w:t>,</w:t>
      </w:r>
      <w:r w:rsidRPr="00712588">
        <w:rPr>
          <w:color w:val="202124"/>
          <w:shd w:val="clear" w:color="auto" w:fill="FFFFFF"/>
          <w:lang w:val="es-ES"/>
        </w:rPr>
        <w:t xml:space="preserve"> es una medida del grado de certidumbre de que dicho suceso pueda ocurrir</w:t>
      </w:r>
    </w:p>
    <w:p w14:paraId="0BA95AEE" w14:textId="77777777" w:rsidR="00A93216" w:rsidRPr="00712588" w:rsidRDefault="00F51805" w:rsidP="00775674">
      <w:pPr>
        <w:pStyle w:val="Listaconvietas3"/>
        <w:rPr>
          <w:lang w:val="es-ES"/>
        </w:rPr>
      </w:pPr>
      <w:r w:rsidRPr="00712588">
        <w:rPr>
          <w:b/>
          <w:lang w:val="es-ES"/>
        </w:rPr>
        <w:t>Detectabilidad</w:t>
      </w:r>
      <w:r w:rsidRPr="00712588">
        <w:rPr>
          <w:lang w:val="es-ES"/>
        </w:rPr>
        <w:t>: es la capacidad de aviso que se dispone en la organización para detectar fallos.</w:t>
      </w:r>
    </w:p>
    <w:p w14:paraId="0BA95AEF" w14:textId="77777777" w:rsidR="00A93216" w:rsidRPr="00712588" w:rsidRDefault="00F51805" w:rsidP="00775674">
      <w:pPr>
        <w:pStyle w:val="Listaconvietas3"/>
        <w:rPr>
          <w:lang w:val="es-ES"/>
        </w:rPr>
      </w:pPr>
      <w:r w:rsidRPr="00712588">
        <w:rPr>
          <w:b/>
          <w:lang w:val="es-ES"/>
        </w:rPr>
        <w:t>Severidad</w:t>
      </w:r>
      <w:r w:rsidRPr="00712588">
        <w:rPr>
          <w:lang w:val="es-ES"/>
        </w:rPr>
        <w:t>: se define como la gravedad o capacidad de daño de un riesgo.</w:t>
      </w:r>
    </w:p>
    <w:p w14:paraId="0BA95AF0" w14:textId="77777777" w:rsidR="00C55C54" w:rsidRPr="00A36CD7" w:rsidRDefault="00F51805" w:rsidP="00775674">
      <w:pPr>
        <w:pStyle w:val="Listaconvietas3"/>
        <w:rPr>
          <w:rFonts w:ascii="Open Sans" w:hAnsi="Open Sans" w:cs="Open Sans"/>
          <w:b/>
          <w:sz w:val="20"/>
          <w:lang w:val="es-ES"/>
        </w:rPr>
      </w:pPr>
      <w:r w:rsidRPr="00A36CD7">
        <w:rPr>
          <w:rFonts w:cs="Open Sans"/>
          <w:b/>
          <w:szCs w:val="24"/>
          <w:lang w:val="es-ES"/>
        </w:rPr>
        <w:t>CAPA</w:t>
      </w:r>
      <w:r w:rsidRPr="00A36CD7">
        <w:rPr>
          <w:rFonts w:cs="Open Sans"/>
          <w:szCs w:val="24"/>
          <w:lang w:val="es-ES"/>
        </w:rPr>
        <w:t xml:space="preserve">: del inglés, Corrective </w:t>
      </w:r>
      <w:proofErr w:type="spellStart"/>
      <w:r w:rsidRPr="00A36CD7">
        <w:rPr>
          <w:rFonts w:cs="Open Sans"/>
          <w:szCs w:val="24"/>
          <w:lang w:val="es-ES"/>
        </w:rPr>
        <w:t>Action</w:t>
      </w:r>
      <w:proofErr w:type="spellEnd"/>
      <w:r w:rsidRPr="00A36CD7">
        <w:rPr>
          <w:rFonts w:cs="Open Sans"/>
          <w:szCs w:val="24"/>
          <w:lang w:val="es-ES"/>
        </w:rPr>
        <w:t xml:space="preserve"> and Preventive </w:t>
      </w:r>
      <w:proofErr w:type="spellStart"/>
      <w:r w:rsidRPr="00A36CD7">
        <w:rPr>
          <w:rFonts w:cs="Open Sans"/>
          <w:szCs w:val="24"/>
          <w:lang w:val="es-ES"/>
        </w:rPr>
        <w:t>Action</w:t>
      </w:r>
      <w:proofErr w:type="spellEnd"/>
      <w:r w:rsidRPr="00A36CD7">
        <w:rPr>
          <w:rFonts w:cs="Open Sans"/>
          <w:szCs w:val="24"/>
          <w:lang w:val="es-ES"/>
        </w:rPr>
        <w:t>, acción correctiva acción preventiva.</w:t>
      </w:r>
      <w:r w:rsidRPr="00A36CD7">
        <w:rPr>
          <w:rFonts w:ascii="Open Sans" w:hAnsi="Open Sans" w:cs="Open Sans"/>
          <w:sz w:val="20"/>
          <w:lang w:val="es-ES"/>
        </w:rPr>
        <w:t xml:space="preserve"> </w:t>
      </w:r>
    </w:p>
    <w:p w14:paraId="0BA95AF1" w14:textId="77777777" w:rsidR="00C55C54" w:rsidRPr="0068402E" w:rsidRDefault="00C55C54" w:rsidP="00C55C54">
      <w:pPr>
        <w:pStyle w:val="Prrafodelista"/>
        <w:rPr>
          <w:rFonts w:ascii="Open Sans" w:hAnsi="Open Sans"/>
          <w:sz w:val="10"/>
        </w:rPr>
      </w:pPr>
    </w:p>
    <w:p w14:paraId="4E9CD620" w14:textId="77777777" w:rsidR="002F353D" w:rsidRDefault="00F51805" w:rsidP="002F353D">
      <w:pPr>
        <w:pStyle w:val="Titulo1SP"/>
      </w:pPr>
      <w:bookmarkStart w:id="4" w:name="_Toc168991646"/>
      <w:r w:rsidRPr="00FD5A11">
        <w:t>Procedimiento</w:t>
      </w:r>
      <w:bookmarkEnd w:id="4"/>
    </w:p>
    <w:p w14:paraId="0BA95AF3" w14:textId="7370EF64" w:rsidR="00A93216" w:rsidRPr="00FD5A11" w:rsidRDefault="00F51805" w:rsidP="002F353D">
      <w:pPr>
        <w:pStyle w:val="Titulo2SP"/>
      </w:pPr>
      <w:bookmarkStart w:id="5" w:name="_Toc168991647"/>
      <w:r w:rsidRPr="00775674">
        <w:t>Generalida</w:t>
      </w:r>
      <w:r w:rsidR="00FD5A11" w:rsidRPr="00775674">
        <w:t>des</w:t>
      </w:r>
      <w:bookmarkEnd w:id="5"/>
    </w:p>
    <w:p w14:paraId="0BA95AF4" w14:textId="77777777" w:rsidR="00A93216" w:rsidRPr="00FD5A11" w:rsidRDefault="00F51805">
      <w:pPr>
        <w:rPr>
          <w:szCs w:val="24"/>
        </w:rPr>
      </w:pPr>
      <w:r w:rsidRPr="00FD5A11">
        <w:rPr>
          <w:szCs w:val="24"/>
        </w:rPr>
        <w:t xml:space="preserve">El análisis de riesgos pretende identificar los riesgos asociados con los procesos aplicados a la producción y control de los productos fabricados en la planta de </w:t>
      </w:r>
      <w:r w:rsidR="00FD5A11" w:rsidRPr="00FD5A11">
        <w:rPr>
          <w:szCs w:val="24"/>
        </w:rPr>
        <w:t>SPIKA TECH</w:t>
      </w:r>
      <w:r w:rsidRPr="00FD5A11">
        <w:rPr>
          <w:szCs w:val="24"/>
        </w:rPr>
        <w:t xml:space="preserve">, incluyendo los productos sanitarios. </w:t>
      </w:r>
    </w:p>
    <w:p w14:paraId="0BA95AF5" w14:textId="77777777" w:rsidR="00A93216" w:rsidRPr="00FD5A11" w:rsidRDefault="00F51805">
      <w:pPr>
        <w:rPr>
          <w:szCs w:val="24"/>
        </w:rPr>
      </w:pPr>
      <w:r w:rsidRPr="00FD5A11">
        <w:rPr>
          <w:szCs w:val="24"/>
        </w:rPr>
        <w:t xml:space="preserve">Una vez identificados los riesgos, pueden controlarse mediante las acciones oportunas, enfocadas a minimizar al mínimo que ocurran, y en el caso de que ocurran, reducir al mínimo sus consecuencias. </w:t>
      </w:r>
    </w:p>
    <w:p w14:paraId="0BA95AF6" w14:textId="77777777" w:rsidR="00A93216" w:rsidRPr="00FD5A11" w:rsidRDefault="00F51805">
      <w:pPr>
        <w:rPr>
          <w:szCs w:val="24"/>
        </w:rPr>
      </w:pPr>
      <w:r w:rsidRPr="00FD5A11">
        <w:rPr>
          <w:szCs w:val="24"/>
        </w:rPr>
        <w:t>La gestión efectiva del análisis de riesgos puede asegurar la calidad de los productos fabricados al proporcionar de forma proactiva medidas para identificar y controlar los aspectos críticos de calidad durante las fases de producción. Además, esta gestión mejora la toma de decisiones si se detectan problemas de calidad.</w:t>
      </w:r>
    </w:p>
    <w:p w14:paraId="0BA95AF7" w14:textId="77777777" w:rsidR="00A93216" w:rsidRPr="00FD5A11" w:rsidRDefault="00F51805">
      <w:pPr>
        <w:rPr>
          <w:szCs w:val="24"/>
        </w:rPr>
      </w:pPr>
      <w:r w:rsidRPr="00FD5A11">
        <w:rPr>
          <w:szCs w:val="24"/>
        </w:rPr>
        <w:lastRenderedPageBreak/>
        <w:t>Con la gestión de riesgos se pretende:</w:t>
      </w:r>
    </w:p>
    <w:p w14:paraId="0BA95AF8" w14:textId="77777777" w:rsidR="00A93216" w:rsidRPr="00712588" w:rsidRDefault="00F51805" w:rsidP="00775674">
      <w:pPr>
        <w:pStyle w:val="Listaconvietas3"/>
        <w:rPr>
          <w:lang w:val="es-ES"/>
        </w:rPr>
      </w:pPr>
      <w:r w:rsidRPr="00712588">
        <w:rPr>
          <w:lang w:val="es-ES"/>
        </w:rPr>
        <w:t>Integrar las funciones de los departamentos y la empresa en el proceso</w:t>
      </w:r>
    </w:p>
    <w:p w14:paraId="0BA95AF9" w14:textId="77777777" w:rsidR="00A93216" w:rsidRPr="00FD5A11" w:rsidRDefault="00F51805" w:rsidP="00775674">
      <w:pPr>
        <w:pStyle w:val="Listaconvietas3"/>
      </w:pPr>
      <w:r w:rsidRPr="00FD5A11">
        <w:t>Innovar</w:t>
      </w:r>
    </w:p>
    <w:p w14:paraId="0BA95AFA" w14:textId="77777777" w:rsidR="00A93216" w:rsidRPr="00FD5A11" w:rsidRDefault="00F51805" w:rsidP="00775674">
      <w:pPr>
        <w:pStyle w:val="Listaconvietas3"/>
      </w:pPr>
      <w:r w:rsidRPr="00FD5A11">
        <w:t>La mejora continua de procesos</w:t>
      </w:r>
    </w:p>
    <w:p w14:paraId="0BA95AFB" w14:textId="77777777" w:rsidR="00A93216" w:rsidRPr="00712588" w:rsidRDefault="00F51805" w:rsidP="00775674">
      <w:pPr>
        <w:pStyle w:val="Listaconvietas3"/>
        <w:rPr>
          <w:lang w:val="es-ES"/>
        </w:rPr>
      </w:pPr>
      <w:r w:rsidRPr="00712588">
        <w:rPr>
          <w:color w:val="000000" w:themeColor="text1"/>
          <w:lang w:val="es-ES"/>
        </w:rPr>
        <w:t xml:space="preserve">El desarrollo de procesos basados en la evaluación de riesgos y su control </w:t>
      </w:r>
    </w:p>
    <w:p w14:paraId="0BA95AFC" w14:textId="26AE58B3" w:rsidR="00A93216" w:rsidRPr="00FD5A11" w:rsidRDefault="00F51805" w:rsidP="002F353D">
      <w:pPr>
        <w:pStyle w:val="Titulo2SP"/>
      </w:pPr>
      <w:bookmarkStart w:id="6" w:name="_Toc168991648"/>
      <w:r w:rsidRPr="00FD5A11">
        <w:t>Método: herramientas</w:t>
      </w:r>
      <w:bookmarkEnd w:id="6"/>
    </w:p>
    <w:p w14:paraId="0BA95AFD" w14:textId="77777777" w:rsidR="00A93216" w:rsidRPr="00FD5A11" w:rsidRDefault="00F51805">
      <w:pPr>
        <w:rPr>
          <w:szCs w:val="24"/>
        </w:rPr>
      </w:pPr>
      <w:r w:rsidRPr="00FD5A11">
        <w:rPr>
          <w:color w:val="000000" w:themeColor="text1"/>
          <w:szCs w:val="24"/>
        </w:rPr>
        <w:t>A continuación, se indican las fases para la gestión de riesgos:</w:t>
      </w:r>
    </w:p>
    <w:p w14:paraId="0BA95AFE" w14:textId="77777777" w:rsidR="00A93216" w:rsidRPr="00FD5A11" w:rsidRDefault="00F51805" w:rsidP="00216132">
      <w:pPr>
        <w:pStyle w:val="Ttulo3SP"/>
      </w:pPr>
      <w:bookmarkStart w:id="7" w:name="_Toc168991649"/>
      <w:r w:rsidRPr="00FD5A11">
        <w:t>Valoración del riesgo</w:t>
      </w:r>
      <w:bookmarkEnd w:id="7"/>
    </w:p>
    <w:p w14:paraId="0BA95AFF" w14:textId="77777777" w:rsidR="00A93216" w:rsidRPr="00FD5A11" w:rsidRDefault="00F51805">
      <w:pPr>
        <w:rPr>
          <w:szCs w:val="24"/>
        </w:rPr>
      </w:pPr>
      <w:r w:rsidRPr="00FD5A11">
        <w:rPr>
          <w:szCs w:val="24"/>
          <w:lang w:val="es-ES_tradnl"/>
        </w:rPr>
        <w:t xml:space="preserve">El </w:t>
      </w:r>
      <w:r w:rsidRPr="00FD5A11">
        <w:rPr>
          <w:szCs w:val="24"/>
        </w:rPr>
        <w:t>primer paso que debe ejecutarse es la evaluación del proceso en la calidad de los productos. Si existe un impacto potencial en el cumplimiento de la normativa, el proceso debe estar sujeto a un análisis de riesgos.</w:t>
      </w:r>
    </w:p>
    <w:p w14:paraId="0BA95B00" w14:textId="77777777" w:rsidR="00A93216" w:rsidRPr="00FD5A11" w:rsidRDefault="00F51805">
      <w:pPr>
        <w:rPr>
          <w:szCs w:val="24"/>
        </w:rPr>
      </w:pPr>
      <w:r w:rsidRPr="00FD5A11">
        <w:rPr>
          <w:szCs w:val="24"/>
          <w:lang w:val="es-ES_tradnl"/>
        </w:rPr>
        <w:t>La valoración de riesgos consiste en la identificación de peligros, en el análisis y evaluación de los riesgos asociados a la exposición a dichos peligros.</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734" cy="2606723"/>
                    </a:xfrm>
                    <a:prstGeom prst="rect">
                      <a:avLst/>
                    </a:prstGeom>
                  </pic:spPr>
                </pic:pic>
              </a:graphicData>
            </a:graphic>
          </wp:inline>
        </w:drawing>
      </w:r>
    </w:p>
    <w:p w14:paraId="0BA95B02" w14:textId="77777777" w:rsidR="00A93216" w:rsidRPr="00FD5A11" w:rsidRDefault="00F51805">
      <w:pPr>
        <w:pStyle w:val="Prrafodelista"/>
        <w:numPr>
          <w:ilvl w:val="0"/>
          <w:numId w:val="9"/>
        </w:numPr>
        <w:rPr>
          <w:szCs w:val="24"/>
        </w:rPr>
      </w:pPr>
      <w:r w:rsidRPr="00FD5A11">
        <w:rPr>
          <w:color w:val="000000" w:themeColor="text1"/>
          <w:szCs w:val="24"/>
          <w:u w:val="single"/>
        </w:rPr>
        <w:t>Identificación</w:t>
      </w:r>
      <w:r w:rsidRPr="00FD5A11">
        <w:rPr>
          <w:color w:val="000000" w:themeColor="text1"/>
          <w:szCs w:val="24"/>
        </w:rPr>
        <w:t>:</w:t>
      </w:r>
      <w:r w:rsidRPr="00FD5A11">
        <w:rPr>
          <w:szCs w:val="24"/>
          <w:lang w:val="es-ES_tradnl"/>
        </w:rPr>
        <w:t xml:space="preserve"> </w:t>
      </w:r>
      <w:r w:rsidRPr="00FD5A11">
        <w:rPr>
          <w:color w:val="000000" w:themeColor="text1"/>
          <w:szCs w:val="24"/>
        </w:rPr>
        <w:t>Constituye la base del proceso entero. Un equipo de proyecto con el conocimiento adecuado del proceso debe estudiarlo en detalle para identificar todas las posibles fuentes de peligros.</w:t>
      </w:r>
    </w:p>
    <w:p w14:paraId="0BA95B03" w14:textId="13C13F95" w:rsidR="00A93216" w:rsidRPr="00FD5A11" w:rsidRDefault="00F51805">
      <w:pPr>
        <w:pStyle w:val="Prrafodelista"/>
        <w:numPr>
          <w:ilvl w:val="0"/>
          <w:numId w:val="9"/>
        </w:numPr>
        <w:rPr>
          <w:szCs w:val="24"/>
        </w:rPr>
      </w:pPr>
      <w:r w:rsidRPr="00FD5A11">
        <w:rPr>
          <w:color w:val="000000" w:themeColor="text1"/>
          <w:szCs w:val="24"/>
          <w:u w:val="single"/>
        </w:rPr>
        <w:t>Análisis</w:t>
      </w:r>
      <w:r w:rsidRPr="00FD5A11">
        <w:rPr>
          <w:color w:val="000000" w:themeColor="text1"/>
          <w:szCs w:val="24"/>
        </w:rPr>
        <w:t xml:space="preserve">: existen muchas herramientas para el análisis del riesgo, </w:t>
      </w:r>
      <w:r w:rsidR="0068402E" w:rsidRPr="00FD5A11">
        <w:rPr>
          <w:color w:val="000000" w:themeColor="text1"/>
          <w:szCs w:val="24"/>
        </w:rPr>
        <w:t>cualquiera de ellas puede</w:t>
      </w:r>
      <w:r w:rsidRPr="00FD5A11">
        <w:rPr>
          <w:color w:val="000000" w:themeColor="text1"/>
          <w:szCs w:val="24"/>
        </w:rPr>
        <w:t xml:space="preserve"> ser empleada en </w:t>
      </w:r>
      <w:r w:rsidR="00FD5A11" w:rsidRPr="00FD5A11">
        <w:rPr>
          <w:color w:val="000000" w:themeColor="text1"/>
          <w:szCs w:val="24"/>
        </w:rPr>
        <w:t>SPIKA TECH</w:t>
      </w:r>
      <w:r w:rsidRPr="00FD5A11">
        <w:rPr>
          <w:color w:val="000000" w:themeColor="text1"/>
          <w:szCs w:val="24"/>
        </w:rPr>
        <w:t xml:space="preserve"> según se considere necesario en función del </w:t>
      </w:r>
      <w:r w:rsidRPr="00FD5A11">
        <w:rPr>
          <w:color w:val="000000" w:themeColor="text1"/>
          <w:szCs w:val="24"/>
        </w:rPr>
        <w:lastRenderedPageBreak/>
        <w:t>proceso a analizar. A continuación, se citan algunos ejemplos tomando como base la UNE EN ISO 14971 y la ICHQ9:</w:t>
      </w:r>
    </w:p>
    <w:p w14:paraId="0BA95B04" w14:textId="77777777" w:rsidR="00A93216" w:rsidRPr="00712588" w:rsidRDefault="00F51805" w:rsidP="00216132">
      <w:pPr>
        <w:pStyle w:val="Listaconvietas3"/>
        <w:rPr>
          <w:lang w:val="es-ES"/>
        </w:rPr>
      </w:pPr>
      <w:r w:rsidRPr="00712588">
        <w:rPr>
          <w:lang w:val="es-ES"/>
        </w:rPr>
        <w:t xml:space="preserve">Métodos básicos que permiten estructurar la gestión de riesgos usando herramientas sencillas como diagramas de flujo, listados de verificación, diagrama de procesos, diagramas de causa-efecto, </w:t>
      </w:r>
      <w:proofErr w:type="spellStart"/>
      <w:r w:rsidRPr="00712588">
        <w:rPr>
          <w:lang w:val="es-ES"/>
        </w:rPr>
        <w:t>etc</w:t>
      </w:r>
      <w:proofErr w:type="spellEnd"/>
      <w:r w:rsidRPr="00712588">
        <w:rPr>
          <w:lang w:val="es-ES"/>
        </w:rPr>
        <w:t>…</w:t>
      </w:r>
    </w:p>
    <w:p w14:paraId="0BA95B05" w14:textId="77777777" w:rsidR="00A93216" w:rsidRPr="00712588" w:rsidRDefault="00F51805" w:rsidP="00216132">
      <w:pPr>
        <w:pStyle w:val="Listaconvietas3"/>
        <w:rPr>
          <w:lang w:val="es-ES"/>
        </w:rPr>
      </w:pPr>
      <w:r w:rsidRPr="00712588">
        <w:rPr>
          <w:lang w:val="es-ES"/>
        </w:rPr>
        <w:t>Análisis modal de fallo y efectos (AMFE o FMEA)</w:t>
      </w:r>
    </w:p>
    <w:p w14:paraId="0BA95B06" w14:textId="77777777" w:rsidR="00A93216" w:rsidRPr="00712588" w:rsidRDefault="00F51805" w:rsidP="00216132">
      <w:pPr>
        <w:pStyle w:val="Listaconvietas3"/>
        <w:rPr>
          <w:lang w:val="es-ES"/>
        </w:rPr>
      </w:pPr>
      <w:r w:rsidRPr="00712588">
        <w:rPr>
          <w:lang w:val="es-ES"/>
        </w:rPr>
        <w:t>Análisis de Peligros y Puntos Críticos (APPCC)</w:t>
      </w:r>
    </w:p>
    <w:p w14:paraId="0BA95B07" w14:textId="77777777" w:rsidR="00A93216" w:rsidRPr="00712588" w:rsidRDefault="00F51805" w:rsidP="00216132">
      <w:pPr>
        <w:pStyle w:val="Listaconvietas3"/>
        <w:rPr>
          <w:lang w:val="es-ES"/>
        </w:rPr>
      </w:pPr>
      <w:r w:rsidRPr="00712588">
        <w:rPr>
          <w:lang w:val="es-ES"/>
        </w:rPr>
        <w:t>Análisis funcional de Operatividad (AFO)</w:t>
      </w:r>
    </w:p>
    <w:p w14:paraId="0BA95B08" w14:textId="77777777" w:rsidR="00A93216" w:rsidRPr="00712588" w:rsidRDefault="00F51805" w:rsidP="00216132">
      <w:pPr>
        <w:pStyle w:val="Listaconvietas3"/>
        <w:rPr>
          <w:lang w:val="es-ES"/>
        </w:rPr>
      </w:pPr>
      <w:r w:rsidRPr="00712588">
        <w:rPr>
          <w:lang w:val="es-ES"/>
        </w:rPr>
        <w:t>Análisis preliminar de riesgos (APR)</w:t>
      </w:r>
    </w:p>
    <w:p w14:paraId="0BA95B09" w14:textId="77777777" w:rsidR="00A93216" w:rsidRPr="00FD5A11" w:rsidRDefault="00F51805">
      <w:pPr>
        <w:pStyle w:val="Prrafodelista"/>
        <w:numPr>
          <w:ilvl w:val="0"/>
          <w:numId w:val="9"/>
        </w:numPr>
        <w:rPr>
          <w:szCs w:val="24"/>
        </w:rPr>
      </w:pPr>
      <w:r w:rsidRPr="00FD5A11">
        <w:rPr>
          <w:color w:val="000000" w:themeColor="text1"/>
          <w:szCs w:val="24"/>
          <w:u w:val="single"/>
        </w:rPr>
        <w:t>Evaluación</w:t>
      </w:r>
      <w:r w:rsidRPr="00FD5A11">
        <w:rPr>
          <w:color w:val="000000" w:themeColor="text1"/>
          <w:szCs w:val="24"/>
        </w:rPr>
        <w:t>: la evaluación implica la definición de su criticidad respecto al cumplimiento de la normativa y se realiza de manera cuantitativa como alta, media y baja, asignando valores numéricos. La criticidad se asigna en función de su impacto en la calidad, seguridad y eficacia del producto. Como, por ejemplo:</w:t>
      </w:r>
    </w:p>
    <w:p w14:paraId="0BA95B0A" w14:textId="77777777" w:rsidR="00A93216" w:rsidRPr="00FD5A11" w:rsidRDefault="00C55C54" w:rsidP="00216132">
      <w:pPr>
        <w:pStyle w:val="Listaconvietas3"/>
      </w:pPr>
      <w:r w:rsidRPr="00FD5A11">
        <w:t>Alta</w:t>
      </w:r>
    </w:p>
    <w:p w14:paraId="0BA95B0B" w14:textId="77777777" w:rsidR="00C55C54" w:rsidRPr="00FD5A11" w:rsidRDefault="00C55C54" w:rsidP="00216132">
      <w:pPr>
        <w:pStyle w:val="Listaconvietas3"/>
      </w:pPr>
      <w:r w:rsidRPr="00FD5A11">
        <w:t>Media</w:t>
      </w:r>
    </w:p>
    <w:p w14:paraId="0BA95B0D" w14:textId="26822155" w:rsidR="00C55C54" w:rsidRPr="00AD4C50" w:rsidRDefault="00C55C54" w:rsidP="00AD4C50">
      <w:pPr>
        <w:pStyle w:val="Listaconvietas3"/>
      </w:pPr>
      <w:r w:rsidRPr="00FD5A11">
        <w:t>Baja</w:t>
      </w:r>
    </w:p>
    <w:p w14:paraId="0BA95B0F" w14:textId="77777777" w:rsidR="00A93216" w:rsidRPr="00FD5A11" w:rsidRDefault="00F51805" w:rsidP="00216132">
      <w:pPr>
        <w:pStyle w:val="Ttulo3SP"/>
      </w:pPr>
      <w:bookmarkStart w:id="8" w:name="_Toc168991650"/>
      <w:r w:rsidRPr="00FD5A11">
        <w:t>Control del riesgo</w:t>
      </w:r>
      <w:bookmarkEnd w:id="8"/>
    </w:p>
    <w:p w14:paraId="0BA95B10" w14:textId="77777777" w:rsidR="00A93216" w:rsidRPr="00FD5A11" w:rsidRDefault="00F51805">
      <w:pPr>
        <w:rPr>
          <w:szCs w:val="24"/>
        </w:rPr>
      </w:pPr>
      <w:r w:rsidRPr="00FD5A11">
        <w:rPr>
          <w:color w:val="000000" w:themeColor="text1"/>
          <w:szCs w:val="24"/>
        </w:rPr>
        <w:t>En este proceso de debe decidir si reducir el riesgo o aceptarlo. Para ello se debe evaluar el esfuerzo para conseguir mantener bajo control el riesgo con la criticidad de los daños que pueden obtenerse. Deberá estar enfocado a la evaluación de:</w:t>
      </w:r>
    </w:p>
    <w:p w14:paraId="0BA95B11" w14:textId="77777777" w:rsidR="00A93216" w:rsidRPr="00FD5A11" w:rsidRDefault="00F51805" w:rsidP="00216132">
      <w:pPr>
        <w:pStyle w:val="Listavietas1"/>
      </w:pPr>
      <w:r w:rsidRPr="00FD5A11">
        <w:t>Nivel de aceptación de los riesgos</w:t>
      </w:r>
    </w:p>
    <w:p w14:paraId="0BA95B12" w14:textId="77777777" w:rsidR="00A93216" w:rsidRPr="00FD5A11" w:rsidRDefault="00F51805" w:rsidP="00216132">
      <w:pPr>
        <w:pStyle w:val="Listavietas1"/>
      </w:pPr>
      <w:r w:rsidRPr="00FD5A11">
        <w:t>Medidas de que se disponen para reducir o eliminar los riesgos</w:t>
      </w:r>
    </w:p>
    <w:p w14:paraId="0BA95B13" w14:textId="77777777" w:rsidR="00A93216" w:rsidRPr="00FD5A11" w:rsidRDefault="00F51805" w:rsidP="00216132">
      <w:pPr>
        <w:pStyle w:val="Listavietas1"/>
      </w:pPr>
      <w:r w:rsidRPr="00FD5A11">
        <w:t>Recursos necesarios para mantener el control sobre los riesgos</w:t>
      </w:r>
    </w:p>
    <w:p w14:paraId="0BA95B14" w14:textId="77777777" w:rsidR="00A93216" w:rsidRPr="00FD5A11" w:rsidRDefault="00F51805" w:rsidP="00216132">
      <w:pPr>
        <w:pStyle w:val="Listavietas1"/>
      </w:pPr>
      <w:r w:rsidRPr="00FD5A11">
        <w:t>Riesgos añadidos por las medidas de control de los riesgos identificados</w:t>
      </w:r>
    </w:p>
    <w:p w14:paraId="0BA95B16" w14:textId="77777777" w:rsidR="00A93216" w:rsidRPr="00FD5A11" w:rsidRDefault="00F51805">
      <w:pPr>
        <w:rPr>
          <w:szCs w:val="24"/>
        </w:rPr>
      </w:pPr>
      <w:r w:rsidRPr="00FD5A11">
        <w:rPr>
          <w:color w:val="000000" w:themeColor="text1"/>
          <w:szCs w:val="24"/>
        </w:rPr>
        <w:t xml:space="preserve">En el control del riesgo se pueden diferenciar dos fases: </w:t>
      </w:r>
    </w:p>
    <w:p w14:paraId="0BA95B17" w14:textId="77777777" w:rsidR="00A93216" w:rsidRPr="00FD5A11" w:rsidRDefault="00F51805">
      <w:pPr>
        <w:pStyle w:val="Prrafodelista"/>
        <w:numPr>
          <w:ilvl w:val="0"/>
          <w:numId w:val="10"/>
        </w:numPr>
        <w:rPr>
          <w:szCs w:val="24"/>
        </w:rPr>
      </w:pPr>
      <w:r w:rsidRPr="00FD5A11">
        <w:rPr>
          <w:color w:val="000000" w:themeColor="text1"/>
          <w:szCs w:val="24"/>
          <w:u w:val="single"/>
        </w:rPr>
        <w:t>Reducción del riesgo</w:t>
      </w:r>
      <w:r w:rsidRPr="00FD5A11">
        <w:rPr>
          <w:color w:val="000000" w:themeColor="text1"/>
          <w:szCs w:val="24"/>
        </w:rPr>
        <w:t>: La reducción de los riesgos puede conseguirse mediante la aplicación de una serie de medidas preventivas como: modificar el proceso, aplicar controles técnicos, modificar el diseño de instalaciones o equipos, aplicar controles por procedimientos... El enfoque irá destinado a reducir la probabilidad y gravedad de los riesgos.</w:t>
      </w:r>
    </w:p>
    <w:p w14:paraId="0BA95B18" w14:textId="77777777" w:rsidR="00A93216" w:rsidRPr="0068402E" w:rsidRDefault="00F51805">
      <w:pPr>
        <w:pStyle w:val="Prrafodelista"/>
        <w:numPr>
          <w:ilvl w:val="0"/>
          <w:numId w:val="10"/>
        </w:numPr>
        <w:rPr>
          <w:rFonts w:ascii="Open Sans" w:hAnsi="Open Sans"/>
          <w:sz w:val="20"/>
        </w:rPr>
      </w:pPr>
      <w:r w:rsidRPr="00FD5A11">
        <w:rPr>
          <w:color w:val="000000" w:themeColor="text1"/>
          <w:szCs w:val="24"/>
          <w:u w:val="single"/>
        </w:rPr>
        <w:lastRenderedPageBreak/>
        <w:t>Aceptación del riesgo</w:t>
      </w:r>
      <w:r w:rsidRPr="00FD5A11">
        <w:rPr>
          <w:color w:val="000000" w:themeColor="text1"/>
          <w:szCs w:val="24"/>
        </w:rPr>
        <w:t>: Se acepta el riesgo sin llevar a cabo ninguna actividad para evitarlo.</w:t>
      </w:r>
    </w:p>
    <w:p w14:paraId="0BA95B19" w14:textId="77777777" w:rsidR="00A93216" w:rsidRPr="00FD5A11" w:rsidRDefault="00F51805" w:rsidP="00216132">
      <w:pPr>
        <w:pStyle w:val="Ttulo3SP"/>
      </w:pPr>
      <w:bookmarkStart w:id="9" w:name="_Toc168991651"/>
      <w:r w:rsidRPr="00FD5A11">
        <w:t>Comunicación del riesgo</w:t>
      </w:r>
      <w:bookmarkEnd w:id="9"/>
    </w:p>
    <w:p w14:paraId="0BA95B1A" w14:textId="77777777" w:rsidR="00A93216" w:rsidRPr="00FD5A11" w:rsidRDefault="00F51805">
      <w:pPr>
        <w:rPr>
          <w:szCs w:val="24"/>
        </w:rPr>
      </w:pPr>
      <w:r w:rsidRPr="00FD5A11">
        <w:rPr>
          <w:szCs w:val="24"/>
        </w:rPr>
        <w:t xml:space="preserve">Se debe emitir un informe de análisis de riesgos, el cual es el documento formal que resume los resultados obtenidos, con el cual se cumple la fase de comunicación del riesgo. Se recomienda seguir las plantillas incluidas en el </w:t>
      </w:r>
      <w:r w:rsidRPr="00FD5A11">
        <w:rPr>
          <w:b/>
          <w:bCs/>
          <w:szCs w:val="24"/>
        </w:rPr>
        <w:t>Anexo 1</w:t>
      </w:r>
      <w:r w:rsidRPr="00FD5A11">
        <w:rPr>
          <w:szCs w:val="24"/>
        </w:rPr>
        <w:t xml:space="preserve"> como informe y </w:t>
      </w:r>
      <w:r w:rsidRPr="00FD5A11">
        <w:rPr>
          <w:b/>
          <w:bCs/>
          <w:szCs w:val="24"/>
        </w:rPr>
        <w:t>Anexo 2</w:t>
      </w:r>
      <w:r w:rsidRPr="00FD5A11">
        <w:rPr>
          <w:szCs w:val="24"/>
        </w:rPr>
        <w:t xml:space="preserve"> si se desea hacer un AMFE.</w:t>
      </w:r>
    </w:p>
    <w:p w14:paraId="0BA95B1B" w14:textId="77777777" w:rsidR="00A93216" w:rsidRPr="00FD5A11" w:rsidRDefault="00F51805">
      <w:pPr>
        <w:rPr>
          <w:szCs w:val="24"/>
        </w:rPr>
      </w:pPr>
      <w:r w:rsidRPr="00FD5A11">
        <w:rPr>
          <w:szCs w:val="24"/>
        </w:rPr>
        <w:t xml:space="preserve">La comunicación se realizará entre la organización y las autoridades, la compañía y los clientes o internamente dentro de la organización. </w:t>
      </w:r>
    </w:p>
    <w:p w14:paraId="0BA95B1C" w14:textId="77B0E249" w:rsidR="00044202" w:rsidRPr="00FD5A11" w:rsidRDefault="00F51805">
      <w:pPr>
        <w:rPr>
          <w:szCs w:val="24"/>
        </w:rPr>
      </w:pPr>
      <w:r w:rsidRPr="00FD5A11">
        <w:rPr>
          <w:szCs w:val="24"/>
        </w:rPr>
        <w:t>Los informes se emitirán por personal de la compañía, si fuera</w:t>
      </w:r>
      <w:r w:rsidR="00022C42">
        <w:rPr>
          <w:szCs w:val="24"/>
        </w:rPr>
        <w:t>n</w:t>
      </w:r>
      <w:r w:rsidRPr="00FD5A11">
        <w:rPr>
          <w:szCs w:val="24"/>
        </w:rPr>
        <w:t xml:space="preserve"> emitidos por empresas o personal subcontratado, deben seguir las pautas de este procedimiento y ser revisados y aprobados por el personal designado en cada caso de </w:t>
      </w:r>
      <w:r w:rsidR="00FD5A11" w:rsidRPr="00FD5A11">
        <w:rPr>
          <w:szCs w:val="24"/>
        </w:rPr>
        <w:t>SPIKA TECH</w:t>
      </w:r>
      <w:r w:rsidRPr="00FD5A11">
        <w:rPr>
          <w:szCs w:val="24"/>
        </w:rPr>
        <w:t xml:space="preserve">. </w:t>
      </w:r>
    </w:p>
    <w:p w14:paraId="0BA95B1D" w14:textId="77777777" w:rsidR="00A93216" w:rsidRPr="00FD5A11" w:rsidRDefault="00F51805">
      <w:pPr>
        <w:pStyle w:val="Prrafodelista"/>
        <w:numPr>
          <w:ilvl w:val="0"/>
          <w:numId w:val="11"/>
        </w:numPr>
        <w:rPr>
          <w:szCs w:val="24"/>
        </w:rPr>
      </w:pPr>
      <w:r w:rsidRPr="00FD5A11">
        <w:rPr>
          <w:szCs w:val="24"/>
          <w:u w:val="single"/>
        </w:rPr>
        <w:t>Codificación de informes</w:t>
      </w:r>
      <w:r w:rsidRPr="00FD5A11">
        <w:rPr>
          <w:szCs w:val="24"/>
        </w:rPr>
        <w:t>: se debe solicitar el Técnico Responsable o persona en quien delegue el nº identificativo que seguirá esta estructura:</w:t>
      </w:r>
    </w:p>
    <w:p w14:paraId="0BA95B1E" w14:textId="07509E80" w:rsidR="00A93216" w:rsidRPr="00FD5A11" w:rsidRDefault="00F51805">
      <w:pPr>
        <w:ind w:left="720"/>
        <w:rPr>
          <w:szCs w:val="24"/>
        </w:rPr>
      </w:pPr>
      <w:r w:rsidRPr="00FD5A11">
        <w:rPr>
          <w:b/>
          <w:bCs/>
          <w:szCs w:val="24"/>
        </w:rPr>
        <w:t>AR-XXX.zz/YY</w:t>
      </w:r>
    </w:p>
    <w:p w14:paraId="0BA95B1F" w14:textId="77777777" w:rsidR="00A93216" w:rsidRPr="00FD5A11" w:rsidRDefault="00F51805">
      <w:pPr>
        <w:ind w:left="720"/>
        <w:rPr>
          <w:szCs w:val="24"/>
        </w:rPr>
      </w:pPr>
      <w:r w:rsidRPr="00FD5A11">
        <w:rPr>
          <w:szCs w:val="24"/>
        </w:rPr>
        <w:t>XXX = n.º correlativo</w:t>
      </w:r>
    </w:p>
    <w:p w14:paraId="0BA95B20" w14:textId="77777777" w:rsidR="00A93216" w:rsidRPr="00FD5A11" w:rsidRDefault="00F51805">
      <w:pPr>
        <w:ind w:left="720"/>
        <w:rPr>
          <w:szCs w:val="24"/>
        </w:rPr>
      </w:pPr>
      <w:r w:rsidRPr="00FD5A11">
        <w:rPr>
          <w:szCs w:val="24"/>
        </w:rPr>
        <w:t xml:space="preserve">zz = versión (siempre comenzando por la 01) </w:t>
      </w:r>
    </w:p>
    <w:p w14:paraId="0BA95B21" w14:textId="179801FE" w:rsidR="00A93216" w:rsidRPr="00FD5A11" w:rsidRDefault="00F51805">
      <w:pPr>
        <w:ind w:left="720"/>
        <w:rPr>
          <w:szCs w:val="24"/>
        </w:rPr>
      </w:pPr>
      <w:r w:rsidRPr="00FD5A11">
        <w:rPr>
          <w:szCs w:val="24"/>
        </w:rPr>
        <w:t xml:space="preserve">YY = año en el que se </w:t>
      </w:r>
      <w:r w:rsidR="00022C42">
        <w:rPr>
          <w:szCs w:val="24"/>
        </w:rPr>
        <w:t xml:space="preserve">ha </w:t>
      </w:r>
      <w:r w:rsidRPr="00FD5A11">
        <w:rPr>
          <w:szCs w:val="24"/>
        </w:rPr>
        <w:t>elaborado</w:t>
      </w:r>
    </w:p>
    <w:p w14:paraId="0BA95B22" w14:textId="39F13480" w:rsidR="00A93216" w:rsidRPr="00FD5A11" w:rsidRDefault="00F51805">
      <w:pPr>
        <w:ind w:left="720"/>
        <w:rPr>
          <w:szCs w:val="24"/>
        </w:rPr>
      </w:pPr>
      <w:r w:rsidRPr="00FD5A11">
        <w:rPr>
          <w:szCs w:val="24"/>
        </w:rPr>
        <w:t>Existirá una base de datos</w:t>
      </w:r>
      <w:r w:rsidR="00022C42">
        <w:rPr>
          <w:szCs w:val="24"/>
        </w:rPr>
        <w:t>,</w:t>
      </w:r>
      <w:r w:rsidRPr="00FD5A11">
        <w:rPr>
          <w:szCs w:val="24"/>
        </w:rPr>
        <w:t xml:space="preserve"> donde se listarán todos los Análisis de riesgos elaborados que contendrá al menos </w:t>
      </w:r>
      <w:r w:rsidR="00022C42">
        <w:rPr>
          <w:szCs w:val="24"/>
        </w:rPr>
        <w:t xml:space="preserve">la </w:t>
      </w:r>
      <w:r w:rsidRPr="00FD5A11">
        <w:rPr>
          <w:szCs w:val="24"/>
        </w:rPr>
        <w:t>siguiente información:</w:t>
      </w:r>
    </w:p>
    <w:p w14:paraId="0BA95B23" w14:textId="77777777" w:rsidR="00A93216" w:rsidRPr="00FD5A11" w:rsidRDefault="00F51805" w:rsidP="00216132">
      <w:pPr>
        <w:pStyle w:val="Listaconvietas3"/>
      </w:pPr>
      <w:r w:rsidRPr="00FD5A11">
        <w:t>Código y versión</w:t>
      </w:r>
    </w:p>
    <w:p w14:paraId="0BA95B24" w14:textId="6DFFCA7E" w:rsidR="00A93216" w:rsidRPr="00FD5A11" w:rsidRDefault="00F51805" w:rsidP="00216132">
      <w:pPr>
        <w:pStyle w:val="Listaconvietas3"/>
      </w:pPr>
      <w:r w:rsidRPr="00FD5A11">
        <w:t xml:space="preserve">Fecha de </w:t>
      </w:r>
      <w:r w:rsidR="00022C42">
        <w:t xml:space="preserve">entrada en </w:t>
      </w:r>
      <w:r w:rsidRPr="00FD5A11">
        <w:t>vigor</w:t>
      </w:r>
    </w:p>
    <w:p w14:paraId="0BA95B25" w14:textId="77777777" w:rsidR="00A93216" w:rsidRPr="00FD5A11" w:rsidRDefault="00F51805" w:rsidP="00216132">
      <w:pPr>
        <w:pStyle w:val="Listaconvietas3"/>
      </w:pPr>
      <w:r w:rsidRPr="00FD5A11">
        <w:t>Título</w:t>
      </w:r>
    </w:p>
    <w:p w14:paraId="0BA95B26" w14:textId="77777777" w:rsidR="00A93216" w:rsidRPr="00FD5A11" w:rsidRDefault="00F51805" w:rsidP="00216132">
      <w:pPr>
        <w:pStyle w:val="Listaconvietas3"/>
      </w:pPr>
      <w:r w:rsidRPr="00FD5A11">
        <w:t>Fecha de siguiente revisión</w:t>
      </w:r>
    </w:p>
    <w:p w14:paraId="0BA95B27" w14:textId="77777777" w:rsidR="00A93216" w:rsidRPr="00FD5A11" w:rsidRDefault="00F51805">
      <w:pPr>
        <w:pStyle w:val="Prrafodelista"/>
        <w:numPr>
          <w:ilvl w:val="0"/>
          <w:numId w:val="11"/>
        </w:numPr>
        <w:rPr>
          <w:szCs w:val="24"/>
        </w:rPr>
      </w:pPr>
      <w:r w:rsidRPr="00FD5A11">
        <w:rPr>
          <w:szCs w:val="24"/>
        </w:rPr>
        <w:t>Estructura de los informes: debe ser un documento ordenado y bien estructurado que contenga, los puntos de partida del estudio, desarrollo del análisis y las decisiones finales. Debe tener al menos los siguientes apartados:</w:t>
      </w:r>
    </w:p>
    <w:p w14:paraId="0BA95B28" w14:textId="77777777" w:rsidR="00A93216" w:rsidRPr="00FD5A11" w:rsidRDefault="00F51805" w:rsidP="00216132">
      <w:pPr>
        <w:pStyle w:val="Listaconvietas3"/>
      </w:pPr>
      <w:r w:rsidRPr="00FD5A11">
        <w:t>Introducción</w:t>
      </w:r>
    </w:p>
    <w:p w14:paraId="0BA95B29" w14:textId="77777777" w:rsidR="00A93216" w:rsidRPr="00FD5A11" w:rsidRDefault="00F51805" w:rsidP="00216132">
      <w:pPr>
        <w:pStyle w:val="Listaconvietas3"/>
      </w:pPr>
      <w:r w:rsidRPr="00FD5A11">
        <w:t>Alcance</w:t>
      </w:r>
    </w:p>
    <w:p w14:paraId="0BA95B2A" w14:textId="77777777" w:rsidR="00A93216" w:rsidRPr="00FD5A11" w:rsidRDefault="00F51805" w:rsidP="00216132">
      <w:pPr>
        <w:pStyle w:val="Listaconvietas3"/>
      </w:pPr>
      <w:r w:rsidRPr="00FD5A11">
        <w:lastRenderedPageBreak/>
        <w:t>Responsabilidades</w:t>
      </w:r>
    </w:p>
    <w:p w14:paraId="0BA95B2B" w14:textId="77777777" w:rsidR="00A93216" w:rsidRPr="00FD5A11" w:rsidRDefault="00F51805" w:rsidP="00216132">
      <w:pPr>
        <w:pStyle w:val="Listaconvietas3"/>
      </w:pPr>
      <w:r w:rsidRPr="00FD5A11">
        <w:t>Metodología</w:t>
      </w:r>
    </w:p>
    <w:p w14:paraId="0BA95B2C" w14:textId="77777777" w:rsidR="00A93216" w:rsidRPr="00FD5A11" w:rsidRDefault="00F51805" w:rsidP="00216132">
      <w:pPr>
        <w:pStyle w:val="Listaconvietas3"/>
        <w:numPr>
          <w:ilvl w:val="1"/>
          <w:numId w:val="34"/>
        </w:numPr>
      </w:pPr>
      <w:r w:rsidRPr="00FD5A11">
        <w:t>Desarrollo del análisis</w:t>
      </w:r>
    </w:p>
    <w:p w14:paraId="0BA95B2D" w14:textId="77777777" w:rsidR="00A93216" w:rsidRPr="00FD5A11" w:rsidRDefault="00F51805" w:rsidP="00216132">
      <w:pPr>
        <w:pStyle w:val="Listaconvietas3"/>
        <w:numPr>
          <w:ilvl w:val="1"/>
          <w:numId w:val="34"/>
        </w:numPr>
      </w:pPr>
      <w:r w:rsidRPr="00FD5A11">
        <w:t>Análisis de riesgos</w:t>
      </w:r>
    </w:p>
    <w:p w14:paraId="0BA95B2E" w14:textId="77777777" w:rsidR="00A93216" w:rsidRPr="00FD5A11" w:rsidRDefault="00F51805" w:rsidP="00216132">
      <w:pPr>
        <w:pStyle w:val="Listaconvietas3"/>
      </w:pPr>
      <w:r w:rsidRPr="00FD5A11">
        <w:t>Control de los riesgos</w:t>
      </w:r>
    </w:p>
    <w:p w14:paraId="0BA95B2F" w14:textId="77777777" w:rsidR="00A93216" w:rsidRPr="00FD5A11" w:rsidRDefault="00F51805" w:rsidP="00216132">
      <w:pPr>
        <w:pStyle w:val="Listaconvietas3"/>
      </w:pPr>
      <w:r w:rsidRPr="00FD5A11">
        <w:t>Aceptación de los riesgos</w:t>
      </w:r>
    </w:p>
    <w:p w14:paraId="0BA95B30" w14:textId="77777777" w:rsidR="00A93216" w:rsidRPr="00FD5A11" w:rsidRDefault="00F51805" w:rsidP="00216132">
      <w:pPr>
        <w:pStyle w:val="Listaconvietas3"/>
      </w:pPr>
      <w:r w:rsidRPr="00FD5A11">
        <w:t>Conclusiones</w:t>
      </w:r>
    </w:p>
    <w:p w14:paraId="0BA95B31" w14:textId="77777777" w:rsidR="00A93216" w:rsidRPr="00FD5A11" w:rsidRDefault="00F51805" w:rsidP="00216132">
      <w:pPr>
        <w:pStyle w:val="Listaconvietas3"/>
      </w:pPr>
      <w:r w:rsidRPr="00FD5A11">
        <w:t>Revisión de los riesgos</w:t>
      </w:r>
    </w:p>
    <w:p w14:paraId="0BA95B32" w14:textId="77777777" w:rsidR="00A93216" w:rsidRPr="00FD5A11" w:rsidRDefault="00F51805" w:rsidP="00216132">
      <w:pPr>
        <w:pStyle w:val="Listaconvietas3"/>
      </w:pPr>
      <w:r w:rsidRPr="00FD5A11">
        <w:t>Anexos, si aplica</w:t>
      </w:r>
    </w:p>
    <w:p w14:paraId="0BA95B34" w14:textId="0908439B" w:rsidR="00A93216" w:rsidRPr="00FD5A11" w:rsidRDefault="00F51805" w:rsidP="00216132">
      <w:pPr>
        <w:pStyle w:val="Ttulo3SP"/>
      </w:pPr>
      <w:bookmarkStart w:id="10" w:name="_Toc168991652"/>
      <w:r w:rsidRPr="00FD5A11">
        <w:t>Revisión del riesgo</w:t>
      </w:r>
      <w:bookmarkEnd w:id="10"/>
      <w:r w:rsidR="00C55C54" w:rsidRPr="00FD5A11">
        <w:t xml:space="preserve"> </w:t>
      </w:r>
    </w:p>
    <w:p w14:paraId="0BA95B35" w14:textId="77777777" w:rsidR="00A93216" w:rsidRPr="00FD5A11" w:rsidRDefault="00F51805">
      <w:pPr>
        <w:rPr>
          <w:szCs w:val="24"/>
        </w:rPr>
      </w:pPr>
      <w:r w:rsidRPr="00FD5A11">
        <w:rPr>
          <w:szCs w:val="24"/>
        </w:rPr>
        <w:t xml:space="preserve">En cada informe de análisis de riesgos se debe establecer si existe necesidad de acciones de seguimiento para mantener bajo control los procesos analizados y/o adquirir nuevos datos que puedan mejorar de forma continuada los mismos. </w:t>
      </w:r>
      <w:r w:rsidR="0068402E" w:rsidRPr="00FD5A11">
        <w:rPr>
          <w:szCs w:val="24"/>
        </w:rPr>
        <w:t xml:space="preserve">Como parte de la revisión anual del sistema de gestión de calidad se evaluará la necesidad de revisión de los análisis de riesgos existentes, con el fin de trazar si se han realizado acontecimientos sustanciales que requieran una revisión. No obstante, mediante la herramienta de control de cambios siempre se evaluará la necesidad de revisar los análisis de riesgos o no. </w:t>
      </w:r>
    </w:p>
    <w:p w14:paraId="0BA95B36" w14:textId="77777777" w:rsidR="00A93216" w:rsidRPr="00FD5A11" w:rsidRDefault="00F51805" w:rsidP="00216132">
      <w:pPr>
        <w:pStyle w:val="Ttulo3SP"/>
      </w:pPr>
      <w:bookmarkStart w:id="11" w:name="_Toc168991653"/>
      <w:r w:rsidRPr="00FD5A11">
        <w:t>Aplicaciones de la gestión de riesgos</w:t>
      </w:r>
      <w:bookmarkEnd w:id="11"/>
    </w:p>
    <w:p w14:paraId="0BA95B37" w14:textId="0A723154" w:rsidR="00A93216" w:rsidRPr="00FD5A11" w:rsidRDefault="00F51805">
      <w:pPr>
        <w:rPr>
          <w:szCs w:val="24"/>
        </w:rPr>
      </w:pPr>
      <w:r w:rsidRPr="00FD5A11">
        <w:rPr>
          <w:szCs w:val="24"/>
        </w:rPr>
        <w:t>Tal y como se mencionó en el apartado 2. Alcance, se aplica a los procesos que se llevan a cabo para obtener los productos fabricados, si bien existen muchos procesos interrelacionados, detalla</w:t>
      </w:r>
      <w:r w:rsidR="00055A2E">
        <w:rPr>
          <w:szCs w:val="24"/>
        </w:rPr>
        <w:t>dos</w:t>
      </w:r>
      <w:r w:rsidRPr="00FD5A11">
        <w:rPr>
          <w:szCs w:val="24"/>
        </w:rPr>
        <w:t xml:space="preserve"> a continuación: </w:t>
      </w:r>
    </w:p>
    <w:p w14:paraId="0BA95B38" w14:textId="77777777" w:rsidR="00A93216" w:rsidRPr="00FD5A11" w:rsidRDefault="00F51805" w:rsidP="00216132">
      <w:pPr>
        <w:pStyle w:val="Listavietas1"/>
      </w:pPr>
      <w:r w:rsidRPr="00FD5A11">
        <w:t>Sistema de Gestión de Calidad: en los ámbitos de:</w:t>
      </w:r>
    </w:p>
    <w:p w14:paraId="0BA95B39" w14:textId="77777777" w:rsidR="00A93216" w:rsidRPr="00FD5A11" w:rsidRDefault="00F51805" w:rsidP="00216132">
      <w:pPr>
        <w:pStyle w:val="Listaconvietas3"/>
      </w:pPr>
      <w:r w:rsidRPr="00FD5A11">
        <w:t>Documentación</w:t>
      </w:r>
    </w:p>
    <w:p w14:paraId="0BA95B3A" w14:textId="77777777" w:rsidR="00A93216" w:rsidRPr="00FD5A11" w:rsidRDefault="00F51805" w:rsidP="00216132">
      <w:pPr>
        <w:pStyle w:val="Listaconvietas3"/>
      </w:pPr>
      <w:r w:rsidRPr="00FD5A11">
        <w:t>Formación</w:t>
      </w:r>
    </w:p>
    <w:p w14:paraId="0BA95B3B" w14:textId="77777777" w:rsidR="00A93216" w:rsidRPr="00FD5A11" w:rsidRDefault="00F51805" w:rsidP="00216132">
      <w:pPr>
        <w:pStyle w:val="Listaconvietas3"/>
      </w:pPr>
      <w:r w:rsidRPr="00FD5A11">
        <w:t>Defectos de calidad</w:t>
      </w:r>
    </w:p>
    <w:p w14:paraId="0BA95B3C" w14:textId="77777777" w:rsidR="00A93216" w:rsidRPr="00FD5A11" w:rsidRDefault="00F51805" w:rsidP="00216132">
      <w:pPr>
        <w:pStyle w:val="Listaconvietas3"/>
      </w:pPr>
      <w:r w:rsidRPr="00FD5A11">
        <w:t>Auditorías e inspecciones</w:t>
      </w:r>
    </w:p>
    <w:p w14:paraId="0BA95B3D" w14:textId="77777777" w:rsidR="00A93216" w:rsidRPr="00FD5A11" w:rsidRDefault="00F51805" w:rsidP="00216132">
      <w:pPr>
        <w:pStyle w:val="Listaconvietas3"/>
      </w:pPr>
      <w:r w:rsidRPr="00FD5A11">
        <w:t>Control de Cambios</w:t>
      </w:r>
    </w:p>
    <w:p w14:paraId="0BA95B3E" w14:textId="77777777" w:rsidR="00A93216" w:rsidRPr="00FD5A11" w:rsidRDefault="00F51805" w:rsidP="00216132">
      <w:pPr>
        <w:pStyle w:val="Listavietas1"/>
      </w:pPr>
      <w:r w:rsidRPr="00FD5A11">
        <w:t>Diseño de productos</w:t>
      </w:r>
    </w:p>
    <w:p w14:paraId="0BA95B3F" w14:textId="77777777" w:rsidR="00A93216" w:rsidRPr="00FD5A11" w:rsidRDefault="00F51805" w:rsidP="00216132">
      <w:pPr>
        <w:pStyle w:val="Listavietas1"/>
      </w:pPr>
      <w:r w:rsidRPr="00FD5A11">
        <w:lastRenderedPageBreak/>
        <w:t>Infraestructura: instalaciones y equipos</w:t>
      </w:r>
    </w:p>
    <w:p w14:paraId="0BA95B40" w14:textId="77777777" w:rsidR="00A93216" w:rsidRPr="00FD5A11" w:rsidRDefault="00F51805" w:rsidP="00216132">
      <w:pPr>
        <w:pStyle w:val="Listaconvietas3"/>
      </w:pPr>
      <w:r w:rsidRPr="00FD5A11">
        <w:t>Diseño</w:t>
      </w:r>
    </w:p>
    <w:p w14:paraId="0BA95B41" w14:textId="77777777" w:rsidR="00A93216" w:rsidRPr="00FD5A11" w:rsidRDefault="00F51805" w:rsidP="00216132">
      <w:pPr>
        <w:pStyle w:val="Listaconvietas3"/>
      </w:pPr>
      <w:r w:rsidRPr="00FD5A11">
        <w:t>Higiene</w:t>
      </w:r>
    </w:p>
    <w:p w14:paraId="0BA95B42" w14:textId="77777777" w:rsidR="00A93216" w:rsidRPr="00FD5A11" w:rsidRDefault="00F51805" w:rsidP="00216132">
      <w:pPr>
        <w:pStyle w:val="Listaconvietas3"/>
      </w:pPr>
      <w:r w:rsidRPr="00FD5A11">
        <w:t>Contaminación cruzada</w:t>
      </w:r>
    </w:p>
    <w:p w14:paraId="0BA95B43" w14:textId="77777777" w:rsidR="00A93216" w:rsidRPr="00FD5A11" w:rsidRDefault="00F51805" w:rsidP="00216132">
      <w:pPr>
        <w:pStyle w:val="Listaconvietas3"/>
      </w:pPr>
      <w:r w:rsidRPr="00FD5A11">
        <w:t xml:space="preserve">Cualificación </w:t>
      </w:r>
    </w:p>
    <w:p w14:paraId="0BA95B44" w14:textId="77777777" w:rsidR="00A93216" w:rsidRPr="00FD5A11" w:rsidRDefault="00F51805" w:rsidP="00216132">
      <w:pPr>
        <w:pStyle w:val="Listaconvietas3"/>
      </w:pPr>
      <w:r w:rsidRPr="00FD5A11">
        <w:t>Limpieza</w:t>
      </w:r>
    </w:p>
    <w:p w14:paraId="0BA95B45" w14:textId="77777777" w:rsidR="00A93216" w:rsidRPr="00FD5A11" w:rsidRDefault="00F51805" w:rsidP="00216132">
      <w:pPr>
        <w:pStyle w:val="Listaconvietas3"/>
      </w:pPr>
      <w:r w:rsidRPr="00FD5A11">
        <w:t xml:space="preserve">Mantenimiento </w:t>
      </w:r>
    </w:p>
    <w:p w14:paraId="0BA95B46" w14:textId="77777777" w:rsidR="00A93216" w:rsidRPr="00FD5A11" w:rsidRDefault="00F51805" w:rsidP="00216132">
      <w:pPr>
        <w:pStyle w:val="Listavietas1"/>
      </w:pPr>
      <w:r w:rsidRPr="00FD5A11">
        <w:t>Gestión de materiales: evaluación de proveedores</w:t>
      </w:r>
    </w:p>
    <w:p w14:paraId="0BA95B47" w14:textId="77777777" w:rsidR="00A93216" w:rsidRPr="00FD5A11" w:rsidRDefault="00F51805" w:rsidP="00216132">
      <w:pPr>
        <w:pStyle w:val="Listavietas1"/>
      </w:pPr>
      <w:r w:rsidRPr="00FD5A11">
        <w:t xml:space="preserve">Operaciones de producción: </w:t>
      </w:r>
    </w:p>
    <w:p w14:paraId="0BA95B48" w14:textId="77777777" w:rsidR="00A93216" w:rsidRPr="00FD5A11" w:rsidRDefault="00F51805" w:rsidP="00216132">
      <w:pPr>
        <w:pStyle w:val="Listaconvietas3"/>
      </w:pPr>
      <w:r w:rsidRPr="00FD5A11">
        <w:t>Validación</w:t>
      </w:r>
    </w:p>
    <w:p w14:paraId="0BA95B49" w14:textId="77777777" w:rsidR="00A93216" w:rsidRPr="00FD5A11" w:rsidRDefault="00F51805" w:rsidP="00216132">
      <w:pPr>
        <w:pStyle w:val="Listaconvietas3"/>
      </w:pPr>
      <w:r w:rsidRPr="00FD5A11">
        <w:t>Muestreo</w:t>
      </w:r>
    </w:p>
    <w:p w14:paraId="0BA95B4A" w14:textId="77777777" w:rsidR="00A93216" w:rsidRPr="00AB7FA4" w:rsidRDefault="00F51805" w:rsidP="00216132">
      <w:pPr>
        <w:pStyle w:val="Titulo1SP"/>
      </w:pPr>
      <w:bookmarkStart w:id="12" w:name="_Toc168991654"/>
      <w:r w:rsidRPr="00AB7FA4">
        <w:t>Distribución del Procedimiento</w:t>
      </w:r>
      <w:bookmarkEnd w:id="12"/>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25E8C752" w14:textId="77777777" w:rsidR="00436306" w:rsidRDefault="00436306" w:rsidP="00436306">
      <w:pPr>
        <w:pStyle w:val="Titulo1SP"/>
        <w:numPr>
          <w:ilvl w:val="0"/>
          <w:numId w:val="0"/>
        </w:numPr>
        <w:ind w:left="360"/>
      </w:pPr>
    </w:p>
    <w:p w14:paraId="7F713E8C" w14:textId="77777777" w:rsidR="00436306" w:rsidRDefault="00436306" w:rsidP="00436306">
      <w:pPr>
        <w:pStyle w:val="Titulo1SP"/>
        <w:numPr>
          <w:ilvl w:val="0"/>
          <w:numId w:val="0"/>
        </w:numPr>
        <w:ind w:left="360"/>
      </w:pPr>
    </w:p>
    <w:p w14:paraId="0BA95B56" w14:textId="51FBBAE6" w:rsidR="00A93216" w:rsidRPr="00AB7FA4" w:rsidRDefault="00F51805" w:rsidP="00216132">
      <w:pPr>
        <w:pStyle w:val="Titulo1SP"/>
      </w:pPr>
      <w:bookmarkStart w:id="13" w:name="_Toc168991655"/>
      <w:r w:rsidRPr="00AB7FA4">
        <w:t>Anexos</w:t>
      </w:r>
      <w:bookmarkEnd w:id="13"/>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93216" w:rsidRPr="00FD5A11" w14:paraId="0BA95B5C" w14:textId="77777777">
        <w:trPr>
          <w:trHeight w:val="677"/>
        </w:trPr>
        <w:tc>
          <w:tcPr>
            <w:tcW w:w="1626" w:type="dxa"/>
            <w:tcBorders>
              <w:top w:val="nil"/>
            </w:tcBorders>
            <w:vAlign w:val="center"/>
          </w:tcPr>
          <w:p w14:paraId="0BA95B5A" w14:textId="77777777" w:rsidR="00A93216" w:rsidRPr="00FD5A11" w:rsidRDefault="00F51805">
            <w:pPr>
              <w:widowControl w:val="0"/>
              <w:spacing w:after="0"/>
              <w:jc w:val="center"/>
              <w:rPr>
                <w:rFonts w:eastAsia="Times New Roman"/>
                <w:szCs w:val="24"/>
              </w:rPr>
            </w:pPr>
            <w:r w:rsidRPr="00FD5A11">
              <w:rPr>
                <w:rFonts w:eastAsia="Times New Roman"/>
                <w:szCs w:val="24"/>
              </w:rPr>
              <w:t>1/01</w:t>
            </w:r>
          </w:p>
        </w:tc>
        <w:tc>
          <w:tcPr>
            <w:tcW w:w="7725" w:type="dxa"/>
            <w:tcBorders>
              <w:top w:val="nil"/>
            </w:tcBorders>
            <w:vAlign w:val="center"/>
          </w:tcPr>
          <w:p w14:paraId="0BA95B5B" w14:textId="4D138814" w:rsidR="00A93216" w:rsidRPr="00FD5A11" w:rsidRDefault="00F51805">
            <w:pPr>
              <w:widowControl w:val="0"/>
              <w:spacing w:after="0"/>
              <w:jc w:val="center"/>
              <w:rPr>
                <w:rFonts w:eastAsia="Times New Roman"/>
                <w:szCs w:val="24"/>
              </w:rPr>
            </w:pPr>
            <w:r w:rsidRPr="00FD5A11">
              <w:rPr>
                <w:rFonts w:eastAsia="Times New Roman"/>
                <w:szCs w:val="24"/>
              </w:rPr>
              <w:t xml:space="preserve">Plantilla </w:t>
            </w:r>
            <w:r w:rsidR="00436306">
              <w:rPr>
                <w:rFonts w:eastAsia="Times New Roman"/>
                <w:szCs w:val="24"/>
              </w:rPr>
              <w:t>Plan de Gestión de Riesgos</w:t>
            </w:r>
          </w:p>
        </w:tc>
      </w:tr>
      <w:tr w:rsidR="00436306" w:rsidRPr="00FD5A11" w14:paraId="76ACA95D" w14:textId="77777777">
        <w:trPr>
          <w:trHeight w:val="677"/>
        </w:trPr>
        <w:tc>
          <w:tcPr>
            <w:tcW w:w="1626" w:type="dxa"/>
            <w:tcBorders>
              <w:top w:val="nil"/>
            </w:tcBorders>
            <w:vAlign w:val="center"/>
          </w:tcPr>
          <w:p w14:paraId="75608436" w14:textId="0957E484" w:rsidR="00436306" w:rsidRPr="00FD5A11" w:rsidRDefault="00436306" w:rsidP="00436306">
            <w:pPr>
              <w:widowControl w:val="0"/>
              <w:spacing w:after="0"/>
              <w:jc w:val="center"/>
              <w:rPr>
                <w:rFonts w:eastAsia="Times New Roman"/>
                <w:szCs w:val="24"/>
              </w:rPr>
            </w:pPr>
            <w:r w:rsidRPr="00FD5A11">
              <w:rPr>
                <w:rFonts w:eastAsia="Times New Roman"/>
                <w:szCs w:val="24"/>
              </w:rPr>
              <w:lastRenderedPageBreak/>
              <w:t>2/01</w:t>
            </w:r>
          </w:p>
        </w:tc>
        <w:tc>
          <w:tcPr>
            <w:tcW w:w="7725" w:type="dxa"/>
            <w:tcBorders>
              <w:top w:val="nil"/>
            </w:tcBorders>
            <w:vAlign w:val="center"/>
          </w:tcPr>
          <w:p w14:paraId="12BCF917" w14:textId="38363C80" w:rsidR="00436306" w:rsidRPr="00FD5A11" w:rsidRDefault="00436306" w:rsidP="00436306">
            <w:pPr>
              <w:widowControl w:val="0"/>
              <w:spacing w:after="0"/>
              <w:jc w:val="center"/>
              <w:rPr>
                <w:rFonts w:eastAsia="Times New Roman"/>
                <w:szCs w:val="24"/>
              </w:rPr>
            </w:pPr>
            <w:r>
              <w:rPr>
                <w:rFonts w:eastAsia="Times New Roman"/>
                <w:szCs w:val="24"/>
              </w:rPr>
              <w:t>Plantilla Análisis de Riesgos del Sistema</w:t>
            </w:r>
            <w:r w:rsidR="008805E8">
              <w:rPr>
                <w:rFonts w:eastAsia="Times New Roman"/>
                <w:szCs w:val="24"/>
              </w:rPr>
              <w:t>/Producto</w:t>
            </w:r>
          </w:p>
        </w:tc>
      </w:tr>
      <w:tr w:rsidR="00436306" w:rsidRPr="00FD5A11" w14:paraId="78B071F4" w14:textId="77777777">
        <w:trPr>
          <w:trHeight w:val="677"/>
        </w:trPr>
        <w:tc>
          <w:tcPr>
            <w:tcW w:w="1626" w:type="dxa"/>
            <w:tcBorders>
              <w:top w:val="nil"/>
            </w:tcBorders>
            <w:vAlign w:val="center"/>
          </w:tcPr>
          <w:p w14:paraId="496ADDD1" w14:textId="6A91E85F" w:rsidR="00436306" w:rsidRPr="00FD5A11" w:rsidRDefault="00436306">
            <w:pPr>
              <w:widowControl w:val="0"/>
              <w:spacing w:after="0"/>
              <w:jc w:val="center"/>
              <w:rPr>
                <w:rFonts w:eastAsia="Times New Roman"/>
                <w:szCs w:val="24"/>
              </w:rPr>
            </w:pPr>
            <w:r>
              <w:rPr>
                <w:rFonts w:eastAsia="Times New Roman"/>
                <w:szCs w:val="24"/>
              </w:rPr>
              <w:t>3/01</w:t>
            </w:r>
          </w:p>
        </w:tc>
        <w:tc>
          <w:tcPr>
            <w:tcW w:w="7725" w:type="dxa"/>
            <w:tcBorders>
              <w:top w:val="nil"/>
            </w:tcBorders>
            <w:vAlign w:val="center"/>
          </w:tcPr>
          <w:p w14:paraId="23CC88FF" w14:textId="0B821BE1" w:rsidR="00436306" w:rsidRPr="00FD5A11" w:rsidRDefault="00436306">
            <w:pPr>
              <w:widowControl w:val="0"/>
              <w:spacing w:after="0"/>
              <w:jc w:val="center"/>
              <w:rPr>
                <w:rFonts w:eastAsia="Times New Roman"/>
                <w:szCs w:val="24"/>
              </w:rPr>
            </w:pPr>
            <w:r>
              <w:rPr>
                <w:rFonts w:eastAsia="Times New Roman"/>
                <w:szCs w:val="24"/>
              </w:rPr>
              <w:t>Plantilla</w:t>
            </w:r>
            <w:r w:rsidR="008805E8">
              <w:rPr>
                <w:rFonts w:eastAsia="Times New Roman"/>
                <w:szCs w:val="24"/>
              </w:rPr>
              <w:t xml:space="preserve"> Matriz de Riesgos del Sistema</w:t>
            </w:r>
          </w:p>
        </w:tc>
      </w:tr>
      <w:tr w:rsidR="00436306" w:rsidRPr="00FD5A11" w14:paraId="2C206C0C" w14:textId="77777777">
        <w:trPr>
          <w:trHeight w:val="677"/>
        </w:trPr>
        <w:tc>
          <w:tcPr>
            <w:tcW w:w="1626" w:type="dxa"/>
            <w:tcBorders>
              <w:top w:val="nil"/>
            </w:tcBorders>
            <w:vAlign w:val="center"/>
          </w:tcPr>
          <w:p w14:paraId="19E6711A" w14:textId="28D797FE" w:rsidR="00436306" w:rsidRPr="00FD5A11" w:rsidRDefault="00436306">
            <w:pPr>
              <w:widowControl w:val="0"/>
              <w:spacing w:after="0"/>
              <w:jc w:val="center"/>
              <w:rPr>
                <w:rFonts w:eastAsia="Times New Roman"/>
                <w:szCs w:val="24"/>
              </w:rPr>
            </w:pPr>
            <w:r>
              <w:rPr>
                <w:rFonts w:eastAsia="Times New Roman"/>
                <w:szCs w:val="24"/>
              </w:rPr>
              <w:t>4/01</w:t>
            </w:r>
          </w:p>
        </w:tc>
        <w:tc>
          <w:tcPr>
            <w:tcW w:w="7725" w:type="dxa"/>
            <w:tcBorders>
              <w:top w:val="nil"/>
            </w:tcBorders>
            <w:vAlign w:val="center"/>
          </w:tcPr>
          <w:p w14:paraId="388D9F2E" w14:textId="2F7F2F7F" w:rsidR="00436306" w:rsidRPr="00FD5A11" w:rsidRDefault="008805E8">
            <w:pPr>
              <w:widowControl w:val="0"/>
              <w:spacing w:after="0"/>
              <w:jc w:val="center"/>
              <w:rPr>
                <w:rFonts w:eastAsia="Times New Roman"/>
                <w:szCs w:val="24"/>
              </w:rPr>
            </w:pPr>
            <w:r>
              <w:rPr>
                <w:rFonts w:eastAsia="Times New Roman"/>
                <w:szCs w:val="24"/>
              </w:rPr>
              <w:t>Plantilla Matriz de Riesgos del Producto</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4" w:name="_Toc168991656"/>
      <w:r w:rsidRPr="00AB7FA4">
        <w:t>Documentación relacionada</w:t>
      </w:r>
      <w:bookmarkEnd w:id="14"/>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8052"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8052"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D"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14971 Gestion de Riesgos de Productos Sanitarios</w:t>
            </w:r>
          </w:p>
        </w:tc>
      </w:tr>
      <w:tr w:rsidR="00A93216" w:rsidRPr="00FD5A11" w14:paraId="0BA95B71" w14:textId="77777777">
        <w:tc>
          <w:tcPr>
            <w:tcW w:w="1836" w:type="dxa"/>
          </w:tcPr>
          <w:p w14:paraId="0BA95B6F"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70" w14:textId="77777777" w:rsidR="00A93216" w:rsidRPr="00FD5A11" w:rsidRDefault="00F51805">
            <w:pPr>
              <w:widowControl w:val="0"/>
              <w:spacing w:after="0"/>
              <w:jc w:val="center"/>
              <w:rPr>
                <w:rFonts w:eastAsia="Times New Roman"/>
                <w:szCs w:val="24"/>
              </w:rPr>
            </w:pPr>
            <w:r w:rsidRPr="00FD5A11">
              <w:rPr>
                <w:rFonts w:eastAsia="Times New Roman"/>
                <w:szCs w:val="24"/>
              </w:rPr>
              <w:t>ICHQ9</w:t>
            </w:r>
          </w:p>
        </w:tc>
      </w:tr>
    </w:tbl>
    <w:p w14:paraId="0BA95B72" w14:textId="77777777" w:rsidR="00A93216" w:rsidRPr="00FD5A11" w:rsidRDefault="00F51805" w:rsidP="00216132">
      <w:pPr>
        <w:pStyle w:val="Titulo2SP"/>
      </w:pPr>
      <w:bookmarkStart w:id="15" w:name="_Toc168991657"/>
      <w:r w:rsidRPr="00FD5A11">
        <w:t>Formación</w:t>
      </w:r>
      <w:bookmarkEnd w:id="15"/>
    </w:p>
    <w:p w14:paraId="0BA95B73" w14:textId="77777777" w:rsidR="00A93216" w:rsidRPr="0068402E" w:rsidRDefault="00F51805">
      <w:pPr>
        <w:rPr>
          <w:rFonts w:ascii="Open Sans" w:hAnsi="Open Sans"/>
          <w:sz w:val="20"/>
        </w:rPr>
      </w:pPr>
      <w:r w:rsidRPr="0068402E">
        <w:rPr>
          <w:rFonts w:ascii="Open Sans" w:hAnsi="Open Sans"/>
          <w:sz w:val="20"/>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2E621DC" w14:textId="77777777" w:rsidR="002F353D" w:rsidRDefault="002F353D" w:rsidP="00F51805">
      <w:pPr>
        <w:jc w:val="right"/>
        <w:rPr>
          <w:rFonts w:ascii="Open Sans" w:hAnsi="Open Sans"/>
          <w:b/>
          <w:sz w:val="20"/>
        </w:rPr>
      </w:pPr>
    </w:p>
    <w:p w14:paraId="0C8CD4F8" w14:textId="77777777" w:rsidR="002F353D" w:rsidRDefault="002F353D" w:rsidP="00F51805">
      <w:pPr>
        <w:jc w:val="right"/>
        <w:rPr>
          <w:rFonts w:ascii="Open Sans" w:hAnsi="Open Sans"/>
          <w:b/>
          <w:sz w:val="20"/>
        </w:rPr>
      </w:pPr>
    </w:p>
    <w:p w14:paraId="609D814C" w14:textId="77777777" w:rsidR="002F353D" w:rsidRDefault="002F353D" w:rsidP="00F51805">
      <w:pPr>
        <w:jc w:val="right"/>
        <w:rPr>
          <w:rFonts w:ascii="Open Sans" w:hAnsi="Open Sans"/>
          <w:b/>
          <w:sz w:val="20"/>
        </w:rPr>
      </w:pPr>
    </w:p>
    <w:p w14:paraId="725117DF" w14:textId="77777777" w:rsidR="002F353D" w:rsidRDefault="002F353D" w:rsidP="00F51805">
      <w:pPr>
        <w:jc w:val="right"/>
        <w:rPr>
          <w:rFonts w:ascii="Open Sans" w:hAnsi="Open Sans"/>
          <w:b/>
          <w:sz w:val="20"/>
        </w:rPr>
      </w:pPr>
    </w:p>
    <w:p w14:paraId="282675F8" w14:textId="77777777" w:rsidR="002F353D" w:rsidRDefault="002F353D" w:rsidP="00F51805">
      <w:pPr>
        <w:jc w:val="right"/>
        <w:rPr>
          <w:rFonts w:ascii="Open Sans" w:hAnsi="Open Sans"/>
          <w:b/>
          <w:sz w:val="20"/>
        </w:rPr>
      </w:pPr>
    </w:p>
    <w:p w14:paraId="1CCB48BC" w14:textId="77777777" w:rsidR="002F353D" w:rsidRDefault="002F353D" w:rsidP="00F51805">
      <w:pPr>
        <w:jc w:val="right"/>
        <w:rPr>
          <w:rFonts w:ascii="Open Sans" w:hAnsi="Open Sans"/>
          <w:b/>
          <w:sz w:val="20"/>
        </w:rPr>
      </w:pPr>
    </w:p>
    <w:p w14:paraId="0BA95B80" w14:textId="66887A5E" w:rsidR="00A93216" w:rsidRPr="0068402E" w:rsidRDefault="00F51805" w:rsidP="00F51805">
      <w:pPr>
        <w:jc w:val="right"/>
        <w:rPr>
          <w:rFonts w:ascii="Open Sans" w:hAnsi="Open Sans"/>
          <w:b/>
          <w:sz w:val="20"/>
        </w:rPr>
      </w:pPr>
      <w:r w:rsidRPr="0068402E">
        <w:rPr>
          <w:rFonts w:ascii="Open Sans" w:hAnsi="Open Sans"/>
          <w:b/>
          <w:sz w:val="20"/>
        </w:rPr>
        <w:lastRenderedPageBreak/>
        <w:t>ANEXO 1_VERSION_0</w:t>
      </w:r>
      <w:r w:rsidR="0024562C">
        <w:rPr>
          <w:rFonts w:ascii="Open Sans" w:hAnsi="Open Sans"/>
          <w:b/>
          <w:sz w:val="20"/>
        </w:rPr>
        <w:t>2</w:t>
      </w:r>
    </w:p>
    <w:p w14:paraId="0BA95B83" w14:textId="4168F86D" w:rsidR="003A3608" w:rsidRDefault="003A3608" w:rsidP="0024562C">
      <w:pPr>
        <w:pStyle w:val="Titulo1SP"/>
      </w:pPr>
      <w:bookmarkStart w:id="16" w:name="_Toc168991658"/>
      <w:r w:rsidRPr="00AB7FA4">
        <w:t xml:space="preserve">Plantilla </w:t>
      </w:r>
      <w:r w:rsidR="008805E8">
        <w:t>Plan de Gestión de Riesgos</w:t>
      </w:r>
      <w:bookmarkEnd w:id="16"/>
    </w:p>
    <w:p w14:paraId="0485960D" w14:textId="77777777" w:rsidR="00E54992" w:rsidRDefault="00E54992" w:rsidP="00E54992">
      <w:pPr>
        <w:spacing w:before="0" w:after="0" w:line="240" w:lineRule="auto"/>
        <w:jc w:val="center"/>
      </w:pPr>
      <w:r w:rsidRPr="0068402E">
        <w:rPr>
          <w:rFonts w:ascii="Open Sans" w:hAnsi="Open Sans"/>
          <w:noProof/>
          <w:sz w:val="20"/>
          <w:lang w:eastAsia="es-ES"/>
        </w:rPr>
        <w:drawing>
          <wp:inline distT="0" distB="0" distL="0" distR="0" wp14:anchorId="69B9CCB1" wp14:editId="1D467D5B">
            <wp:extent cx="4634316" cy="6553768"/>
            <wp:effectExtent l="0" t="0" r="0" b="0"/>
            <wp:docPr id="738300572" name="Imagen 73830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0572" name="Imagen 7383005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4316" cy="6553768"/>
                    </a:xfrm>
                    <a:prstGeom prst="rect">
                      <a:avLst/>
                    </a:prstGeom>
                    <a:effectLst>
                      <a:innerShdw blurRad="63500" dist="50800" dir="16200000">
                        <a:prstClr val="black">
                          <a:alpha val="50000"/>
                        </a:prstClr>
                      </a:innerShdw>
                    </a:effectLst>
                  </pic:spPr>
                </pic:pic>
              </a:graphicData>
            </a:graphic>
          </wp:inline>
        </w:drawing>
      </w:r>
    </w:p>
    <w:p w14:paraId="313E7AA0" w14:textId="77777777" w:rsidR="00E54992" w:rsidRDefault="00E54992">
      <w:pPr>
        <w:spacing w:before="0" w:after="0" w:line="240" w:lineRule="auto"/>
        <w:jc w:val="left"/>
      </w:pPr>
    </w:p>
    <w:p w14:paraId="1236B110" w14:textId="2865DF09" w:rsidR="00E54992" w:rsidRDefault="00E54992" w:rsidP="00E54992">
      <w:pPr>
        <w:spacing w:before="0" w:after="0" w:line="240" w:lineRule="auto"/>
        <w:jc w:val="center"/>
        <w:rPr>
          <w:rFonts w:ascii="Trebuchet MS" w:eastAsiaTheme="majorEastAsia" w:hAnsi="Trebuchet MS" w:cstheme="majorBidi"/>
          <w:b/>
          <w:sz w:val="28"/>
          <w:szCs w:val="32"/>
        </w:rPr>
      </w:pPr>
      <w:r w:rsidRPr="0068402E">
        <w:rPr>
          <w:rFonts w:ascii="Open Sans" w:hAnsi="Open Sans"/>
          <w:noProof/>
          <w:sz w:val="20"/>
          <w:lang w:eastAsia="es-ES"/>
        </w:rPr>
        <w:lastRenderedPageBreak/>
        <w:drawing>
          <wp:inline distT="0" distB="0" distL="0" distR="0" wp14:anchorId="3CE4FED8" wp14:editId="1924365E">
            <wp:extent cx="4634316" cy="6553766"/>
            <wp:effectExtent l="0" t="0" r="0" b="0"/>
            <wp:docPr id="1852034444" name="Imagen 185203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34444" name="Imagen 18520344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4316" cy="6553766"/>
                    </a:xfrm>
                    <a:prstGeom prst="rect">
                      <a:avLst/>
                    </a:prstGeom>
                    <a:effectLst>
                      <a:innerShdw blurRad="63500" dist="50800" dir="16200000">
                        <a:prstClr val="black">
                          <a:alpha val="50000"/>
                        </a:prstClr>
                      </a:innerShdw>
                    </a:effectLst>
                  </pic:spPr>
                </pic:pic>
              </a:graphicData>
            </a:graphic>
          </wp:inline>
        </w:drawing>
      </w:r>
      <w:r w:rsidRPr="0068402E">
        <w:rPr>
          <w:rFonts w:ascii="Open Sans" w:hAnsi="Open Sans"/>
          <w:noProof/>
          <w:sz w:val="20"/>
          <w:lang w:eastAsia="es-ES"/>
        </w:rPr>
        <w:lastRenderedPageBreak/>
        <w:drawing>
          <wp:inline distT="0" distB="0" distL="0" distR="0" wp14:anchorId="61ABAD2E" wp14:editId="695FBEB6">
            <wp:extent cx="4634316" cy="6553766"/>
            <wp:effectExtent l="0" t="0" r="0" b="0"/>
            <wp:docPr id="211719378" name="Imagen 21171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378" name="Imagen 2117193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4316" cy="6553766"/>
                    </a:xfrm>
                    <a:prstGeom prst="rect">
                      <a:avLst/>
                    </a:prstGeom>
                    <a:effectLst>
                      <a:innerShdw blurRad="63500" dist="50800" dir="16200000">
                        <a:prstClr val="black">
                          <a:alpha val="50000"/>
                        </a:prstClr>
                      </a:innerShdw>
                    </a:effectLst>
                  </pic:spPr>
                </pic:pic>
              </a:graphicData>
            </a:graphic>
          </wp:inline>
        </w:drawing>
      </w:r>
      <w:r w:rsidRPr="0068402E">
        <w:rPr>
          <w:rFonts w:ascii="Open Sans" w:hAnsi="Open Sans"/>
          <w:noProof/>
          <w:sz w:val="20"/>
          <w:lang w:eastAsia="es-ES"/>
        </w:rPr>
        <w:lastRenderedPageBreak/>
        <w:drawing>
          <wp:inline distT="0" distB="0" distL="0" distR="0" wp14:anchorId="57162CBB" wp14:editId="07A53E9D">
            <wp:extent cx="4634316" cy="6553766"/>
            <wp:effectExtent l="0" t="0" r="0" b="0"/>
            <wp:docPr id="1870262633" name="Imagen 187026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62633" name="Imagen 18702626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4316" cy="6553766"/>
                    </a:xfrm>
                    <a:prstGeom prst="rect">
                      <a:avLst/>
                    </a:prstGeom>
                    <a:effectLst>
                      <a:innerShdw blurRad="63500" dist="50800" dir="16200000">
                        <a:prstClr val="black">
                          <a:alpha val="50000"/>
                        </a:prstClr>
                      </a:innerShdw>
                    </a:effectLst>
                  </pic:spPr>
                </pic:pic>
              </a:graphicData>
            </a:graphic>
          </wp:inline>
        </w:drawing>
      </w:r>
      <w:r w:rsidRPr="0068402E">
        <w:rPr>
          <w:rFonts w:ascii="Open Sans" w:hAnsi="Open Sans"/>
          <w:noProof/>
          <w:sz w:val="20"/>
          <w:lang w:eastAsia="es-ES"/>
        </w:rPr>
        <w:lastRenderedPageBreak/>
        <w:drawing>
          <wp:inline distT="0" distB="0" distL="0" distR="0" wp14:anchorId="5129B563" wp14:editId="19E880E3">
            <wp:extent cx="4634316" cy="6553766"/>
            <wp:effectExtent l="0" t="0" r="0" b="0"/>
            <wp:docPr id="1769301188" name="Imagen 176930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01188" name="Imagen 17693011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4316" cy="6553766"/>
                    </a:xfrm>
                    <a:prstGeom prst="rect">
                      <a:avLst/>
                    </a:prstGeom>
                    <a:effectLst>
                      <a:innerShdw blurRad="63500" dist="50800" dir="16200000">
                        <a:prstClr val="black">
                          <a:alpha val="50000"/>
                        </a:prstClr>
                      </a:innerShdw>
                    </a:effectLst>
                  </pic:spPr>
                </pic:pic>
              </a:graphicData>
            </a:graphic>
          </wp:inline>
        </w:drawing>
      </w:r>
      <w:r w:rsidRPr="0068402E">
        <w:rPr>
          <w:rFonts w:ascii="Open Sans" w:hAnsi="Open Sans"/>
          <w:noProof/>
          <w:sz w:val="20"/>
          <w:lang w:eastAsia="es-ES"/>
        </w:rPr>
        <w:lastRenderedPageBreak/>
        <w:drawing>
          <wp:inline distT="0" distB="0" distL="0" distR="0" wp14:anchorId="6ED4D6BC" wp14:editId="1B86B55D">
            <wp:extent cx="4634316" cy="6553766"/>
            <wp:effectExtent l="0" t="0" r="0" b="0"/>
            <wp:docPr id="1786133551" name="Imagen 178613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3551" name="Imagen 17861335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4316" cy="6553766"/>
                    </a:xfrm>
                    <a:prstGeom prst="rect">
                      <a:avLst/>
                    </a:prstGeom>
                    <a:effectLst>
                      <a:innerShdw blurRad="63500" dist="50800" dir="16200000">
                        <a:prstClr val="black">
                          <a:alpha val="50000"/>
                        </a:prstClr>
                      </a:innerShdw>
                    </a:effectLst>
                  </pic:spPr>
                </pic:pic>
              </a:graphicData>
            </a:graphic>
          </wp:inline>
        </w:drawing>
      </w:r>
      <w:r w:rsidRPr="0068402E">
        <w:rPr>
          <w:rFonts w:ascii="Open Sans" w:hAnsi="Open Sans"/>
          <w:noProof/>
          <w:sz w:val="20"/>
          <w:lang w:eastAsia="es-ES"/>
        </w:rPr>
        <w:lastRenderedPageBreak/>
        <w:drawing>
          <wp:inline distT="0" distB="0" distL="0" distR="0" wp14:anchorId="672A25D9" wp14:editId="277701A4">
            <wp:extent cx="4634315" cy="6553766"/>
            <wp:effectExtent l="0" t="0" r="0" b="0"/>
            <wp:docPr id="419160207" name="Imagen 41916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0207" name="Imagen 419160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315" cy="6553766"/>
                    </a:xfrm>
                    <a:prstGeom prst="rect">
                      <a:avLst/>
                    </a:prstGeom>
                    <a:effectLst>
                      <a:innerShdw blurRad="63500" dist="50800" dir="16200000">
                        <a:prstClr val="black">
                          <a:alpha val="50000"/>
                        </a:prstClr>
                      </a:innerShdw>
                    </a:effectLst>
                  </pic:spPr>
                </pic:pic>
              </a:graphicData>
            </a:graphic>
          </wp:inline>
        </w:drawing>
      </w:r>
      <w:r>
        <w:br w:type="page"/>
      </w:r>
    </w:p>
    <w:p w14:paraId="2A099E52" w14:textId="2B0C4EC5" w:rsidR="008805E8" w:rsidRPr="0024562C" w:rsidRDefault="008805E8" w:rsidP="0024562C">
      <w:pPr>
        <w:pStyle w:val="Titulo1SP"/>
      </w:pPr>
      <w:bookmarkStart w:id="17" w:name="_Toc168991659"/>
      <w:r>
        <w:lastRenderedPageBreak/>
        <w:t>Plantilla Análisis de Riesgos del Sistema/Producto</w:t>
      </w:r>
      <w:bookmarkEnd w:id="17"/>
    </w:p>
    <w:p w14:paraId="770556EC" w14:textId="77777777" w:rsidR="0024562C"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52DFFFF6" wp14:editId="766B6CEF">
            <wp:extent cx="4778154" cy="6553768"/>
            <wp:effectExtent l="0" t="0" r="3810" b="0"/>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6"/>
                    <a:stretch>
                      <a:fillRect/>
                    </a:stretch>
                  </pic:blipFill>
                  <pic:spPr>
                    <a:xfrm>
                      <a:off x="0" y="0"/>
                      <a:ext cx="4778154" cy="6553768"/>
                    </a:xfrm>
                    <a:prstGeom prst="rect">
                      <a:avLst/>
                    </a:prstGeom>
                    <a:effectLst>
                      <a:innerShdw blurRad="63500" dist="50800" dir="16200000">
                        <a:prstClr val="black">
                          <a:alpha val="50000"/>
                        </a:prstClr>
                      </a:innerShdw>
                    </a:effectLst>
                  </pic:spPr>
                </pic:pic>
              </a:graphicData>
            </a:graphic>
          </wp:inline>
        </w:drawing>
      </w:r>
    </w:p>
    <w:p w14:paraId="22F1D1D5" w14:textId="77777777" w:rsidR="0024562C" w:rsidRPr="0068402E" w:rsidRDefault="0024562C" w:rsidP="0024562C">
      <w:pPr>
        <w:jc w:val="center"/>
        <w:rPr>
          <w:rFonts w:ascii="Open Sans" w:hAnsi="Open Sans"/>
          <w:sz w:val="20"/>
        </w:rPr>
      </w:pPr>
    </w:p>
    <w:p w14:paraId="22E48709" w14:textId="2A660BB6" w:rsidR="0024562C" w:rsidRPr="0068402E" w:rsidRDefault="0024562C" w:rsidP="0024562C">
      <w:pPr>
        <w:jc w:val="right"/>
        <w:rPr>
          <w:rFonts w:ascii="Open Sans" w:hAnsi="Open Sans"/>
          <w:b/>
          <w:sz w:val="20"/>
        </w:rPr>
      </w:pPr>
      <w:r w:rsidRPr="0068402E">
        <w:rPr>
          <w:rFonts w:ascii="Open Sans" w:hAnsi="Open Sans"/>
          <w:b/>
          <w:sz w:val="20"/>
        </w:rPr>
        <w:t>ANEXO 1_VERSION_0</w:t>
      </w:r>
      <w:r>
        <w:rPr>
          <w:rFonts w:ascii="Open Sans" w:hAnsi="Open Sans"/>
          <w:b/>
          <w:sz w:val="20"/>
        </w:rPr>
        <w:t>2</w:t>
      </w:r>
    </w:p>
    <w:p w14:paraId="341D1BF1"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lastRenderedPageBreak/>
        <w:drawing>
          <wp:inline distT="0" distB="0" distL="0" distR="0" wp14:anchorId="123F1499" wp14:editId="1905EA28">
            <wp:extent cx="4816257" cy="6424217"/>
            <wp:effectExtent l="0" t="0" r="381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7"/>
                    <a:stretch>
                      <a:fillRect/>
                    </a:stretch>
                  </pic:blipFill>
                  <pic:spPr>
                    <a:xfrm>
                      <a:off x="0" y="0"/>
                      <a:ext cx="4816257" cy="6424217"/>
                    </a:xfrm>
                    <a:prstGeom prst="rect">
                      <a:avLst/>
                    </a:prstGeom>
                    <a:effectLst>
                      <a:innerShdw blurRad="63500" dist="50800" dir="16200000">
                        <a:prstClr val="black">
                          <a:alpha val="50000"/>
                        </a:prstClr>
                      </a:innerShdw>
                    </a:effectLst>
                  </pic:spPr>
                </pic:pic>
              </a:graphicData>
            </a:graphic>
          </wp:inline>
        </w:drawing>
      </w:r>
    </w:p>
    <w:p w14:paraId="5BC5C4D1" w14:textId="77777777" w:rsidR="0024562C" w:rsidRPr="0068402E" w:rsidRDefault="0024562C" w:rsidP="0024562C">
      <w:pPr>
        <w:spacing w:after="0" w:line="240" w:lineRule="auto"/>
        <w:jc w:val="left"/>
        <w:rPr>
          <w:rFonts w:ascii="Open Sans" w:hAnsi="Open Sans"/>
          <w:sz w:val="20"/>
        </w:rPr>
      </w:pPr>
      <w:r w:rsidRPr="0068402E">
        <w:rPr>
          <w:rFonts w:ascii="Open Sans" w:hAnsi="Open Sans"/>
          <w:sz w:val="20"/>
        </w:rPr>
        <w:br w:type="page"/>
      </w:r>
    </w:p>
    <w:p w14:paraId="4D1C5EB7" w14:textId="3E7D7E24"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546A75AF"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12F4B954" wp14:editId="51769937">
            <wp:extent cx="4724809" cy="6538527"/>
            <wp:effectExtent l="0" t="0" r="0" b="0"/>
            <wp:docPr id="10" name="Imagen 1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con confianza media"/>
                    <pic:cNvPicPr/>
                  </pic:nvPicPr>
                  <pic:blipFill>
                    <a:blip r:embed="rId18"/>
                    <a:stretch>
                      <a:fillRect/>
                    </a:stretch>
                  </pic:blipFill>
                  <pic:spPr>
                    <a:xfrm>
                      <a:off x="0" y="0"/>
                      <a:ext cx="4724809" cy="6538527"/>
                    </a:xfrm>
                    <a:prstGeom prst="rect">
                      <a:avLst/>
                    </a:prstGeom>
                    <a:effectLst>
                      <a:innerShdw blurRad="63500" dist="50800" dir="16200000">
                        <a:prstClr val="black">
                          <a:alpha val="50000"/>
                        </a:prstClr>
                      </a:innerShdw>
                    </a:effectLst>
                  </pic:spPr>
                </pic:pic>
              </a:graphicData>
            </a:graphic>
          </wp:inline>
        </w:drawing>
      </w:r>
    </w:p>
    <w:p w14:paraId="1331A74C" w14:textId="77777777" w:rsidR="0024562C" w:rsidRPr="0068402E" w:rsidRDefault="0024562C" w:rsidP="0024562C">
      <w:pPr>
        <w:spacing w:after="0" w:line="240" w:lineRule="auto"/>
        <w:jc w:val="left"/>
        <w:rPr>
          <w:rFonts w:ascii="Open Sans" w:hAnsi="Open Sans"/>
          <w:sz w:val="20"/>
        </w:rPr>
      </w:pPr>
      <w:r w:rsidRPr="0068402E">
        <w:rPr>
          <w:rFonts w:ascii="Open Sans" w:hAnsi="Open Sans"/>
          <w:sz w:val="20"/>
        </w:rPr>
        <w:br w:type="page"/>
      </w:r>
    </w:p>
    <w:p w14:paraId="72EBD796" w14:textId="5B3143F8"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5CBA928C"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4DE0BAAE" wp14:editId="41668E09">
            <wp:extent cx="4846740" cy="6797629"/>
            <wp:effectExtent l="0" t="0" r="0" b="3810"/>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orreo electrónico&#10;&#10;Descripción generada automáticamente"/>
                    <pic:cNvPicPr/>
                  </pic:nvPicPr>
                  <pic:blipFill>
                    <a:blip r:embed="rId19"/>
                    <a:stretch>
                      <a:fillRect/>
                    </a:stretch>
                  </pic:blipFill>
                  <pic:spPr>
                    <a:xfrm>
                      <a:off x="0" y="0"/>
                      <a:ext cx="4846740" cy="6797629"/>
                    </a:xfrm>
                    <a:prstGeom prst="rect">
                      <a:avLst/>
                    </a:prstGeom>
                    <a:effectLst>
                      <a:innerShdw blurRad="63500" dist="50800" dir="16200000">
                        <a:prstClr val="black">
                          <a:alpha val="50000"/>
                        </a:prstClr>
                      </a:innerShdw>
                    </a:effectLst>
                  </pic:spPr>
                </pic:pic>
              </a:graphicData>
            </a:graphic>
          </wp:inline>
        </w:drawing>
      </w:r>
    </w:p>
    <w:p w14:paraId="7C94E4D7" w14:textId="77777777" w:rsidR="0024562C" w:rsidRDefault="0024562C" w:rsidP="0024562C">
      <w:pPr>
        <w:spacing w:after="0" w:line="240" w:lineRule="auto"/>
        <w:jc w:val="left"/>
        <w:rPr>
          <w:rFonts w:ascii="Open Sans" w:hAnsi="Open Sans"/>
          <w:sz w:val="20"/>
        </w:rPr>
      </w:pPr>
    </w:p>
    <w:p w14:paraId="771C0017" w14:textId="77777777" w:rsidR="0024562C" w:rsidRPr="0068402E" w:rsidRDefault="0024562C" w:rsidP="0024562C">
      <w:pPr>
        <w:spacing w:after="0" w:line="240" w:lineRule="auto"/>
        <w:jc w:val="left"/>
        <w:rPr>
          <w:rFonts w:ascii="Open Sans" w:hAnsi="Open Sans"/>
          <w:sz w:val="20"/>
        </w:rPr>
      </w:pPr>
    </w:p>
    <w:p w14:paraId="083C7974" w14:textId="5FCF7F07"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130C1DCD"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1663CD88" wp14:editId="0DD0A138">
            <wp:extent cx="4808637" cy="6751905"/>
            <wp:effectExtent l="0" t="0" r="0" b="0"/>
            <wp:docPr id="13" name="Imagen 13" descr="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 Aplicación&#10;&#10;Descripción generada automáticamente"/>
                    <pic:cNvPicPr/>
                  </pic:nvPicPr>
                  <pic:blipFill>
                    <a:blip r:embed="rId20"/>
                    <a:stretch>
                      <a:fillRect/>
                    </a:stretch>
                  </pic:blipFill>
                  <pic:spPr>
                    <a:xfrm>
                      <a:off x="0" y="0"/>
                      <a:ext cx="4808637" cy="6751905"/>
                    </a:xfrm>
                    <a:prstGeom prst="rect">
                      <a:avLst/>
                    </a:prstGeom>
                    <a:effectLst>
                      <a:innerShdw blurRad="63500" dist="50800" dir="16200000">
                        <a:prstClr val="black">
                          <a:alpha val="50000"/>
                        </a:prstClr>
                      </a:innerShdw>
                    </a:effectLst>
                  </pic:spPr>
                </pic:pic>
              </a:graphicData>
            </a:graphic>
          </wp:inline>
        </w:drawing>
      </w:r>
    </w:p>
    <w:p w14:paraId="54F29270" w14:textId="7BE35760" w:rsidR="0070784B" w:rsidRDefault="0070784B" w:rsidP="0024562C">
      <w:pPr>
        <w:spacing w:after="0" w:line="240" w:lineRule="auto"/>
        <w:jc w:val="left"/>
        <w:rPr>
          <w:rFonts w:ascii="Open Sans" w:hAnsi="Open Sans"/>
          <w:sz w:val="20"/>
        </w:rPr>
      </w:pPr>
    </w:p>
    <w:p w14:paraId="0BA95B90" w14:textId="78E8BEA8" w:rsidR="0070784B" w:rsidRPr="0070784B" w:rsidRDefault="0070784B" w:rsidP="0070784B">
      <w:pPr>
        <w:tabs>
          <w:tab w:val="center" w:pos="4818"/>
        </w:tabs>
        <w:rPr>
          <w:rFonts w:ascii="Open Sans" w:hAnsi="Open Sans"/>
          <w:sz w:val="20"/>
        </w:rPr>
        <w:sectPr w:rsidR="0070784B" w:rsidRPr="0070784B" w:rsidSect="00761852">
          <w:headerReference w:type="default" r:id="rId21"/>
          <w:footerReference w:type="default" r:id="rId22"/>
          <w:pgSz w:w="11906" w:h="16838"/>
          <w:pgMar w:top="1134" w:right="851" w:bottom="1985" w:left="1418" w:header="709" w:footer="709" w:gutter="0"/>
          <w:cols w:space="720"/>
          <w:formProt w:val="0"/>
          <w:docGrid w:linePitch="360" w:charSpace="4096"/>
        </w:sectPr>
      </w:pPr>
      <w:r>
        <w:rPr>
          <w:rFonts w:ascii="Open Sans" w:hAnsi="Open Sans"/>
          <w:sz w:val="20"/>
        </w:rPr>
        <w:tab/>
      </w:r>
    </w:p>
    <w:p w14:paraId="0BA95B91" w14:textId="77777777" w:rsidR="003A3608" w:rsidRPr="0068402E" w:rsidRDefault="003A3608">
      <w:pPr>
        <w:spacing w:after="0" w:line="240" w:lineRule="auto"/>
        <w:jc w:val="left"/>
        <w:rPr>
          <w:rFonts w:ascii="Open Sans" w:hAnsi="Open Sans"/>
          <w:sz w:val="20"/>
        </w:rPr>
      </w:pPr>
    </w:p>
    <w:p w14:paraId="0BA95B92" w14:textId="203D00D2" w:rsidR="003A3608" w:rsidRDefault="003A3608" w:rsidP="003A3608">
      <w:pPr>
        <w:jc w:val="right"/>
        <w:rPr>
          <w:rFonts w:ascii="Open Sans" w:hAnsi="Open Sans"/>
          <w:b/>
          <w:sz w:val="20"/>
        </w:rPr>
      </w:pPr>
      <w:r w:rsidRPr="0068402E">
        <w:rPr>
          <w:rFonts w:ascii="Open Sans" w:hAnsi="Open Sans"/>
          <w:b/>
          <w:sz w:val="20"/>
        </w:rPr>
        <w:t>ANEXO 2_VERSION_0</w:t>
      </w:r>
      <w:r w:rsidR="00791056">
        <w:rPr>
          <w:rFonts w:ascii="Open Sans" w:hAnsi="Open Sans"/>
          <w:b/>
          <w:sz w:val="20"/>
        </w:rPr>
        <w:t>2</w:t>
      </w:r>
    </w:p>
    <w:p w14:paraId="5D8B86EA" w14:textId="117B546D" w:rsidR="008805E8" w:rsidRDefault="00216132" w:rsidP="008805E8">
      <w:pPr>
        <w:pStyle w:val="Titulo1SP"/>
        <w:rPr>
          <w:rFonts w:ascii="Open Sans" w:hAnsi="Open Sans"/>
          <w:sz w:val="20"/>
        </w:rPr>
      </w:pPr>
      <w:bookmarkStart w:id="18" w:name="_Toc168991660"/>
      <w:r w:rsidRPr="00FD5A11">
        <w:t xml:space="preserve">Plantilla </w:t>
      </w:r>
      <w:r w:rsidR="008805E8">
        <w:t>Matriz de Riesgos del Sistema</w:t>
      </w:r>
      <w:bookmarkEnd w:id="18"/>
    </w:p>
    <w:p w14:paraId="39FB3ED9" w14:textId="6AAEC6AC" w:rsidR="008805E8" w:rsidRPr="008805E8" w:rsidRDefault="008805E8" w:rsidP="008805E8">
      <w:pPr>
        <w:pStyle w:val="Contenidodelatabla"/>
      </w:pPr>
      <w:r>
        <w:rPr>
          <w:noProof/>
        </w:rPr>
        <w:drawing>
          <wp:inline distT="0" distB="0" distL="0" distR="0" wp14:anchorId="0F23A110" wp14:editId="669E8705">
            <wp:extent cx="8992235" cy="2804160"/>
            <wp:effectExtent l="0" t="0" r="0" b="0"/>
            <wp:docPr id="116452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92235" cy="2804160"/>
                    </a:xfrm>
                    <a:prstGeom prst="rect">
                      <a:avLst/>
                    </a:prstGeom>
                    <a:noFill/>
                  </pic:spPr>
                </pic:pic>
              </a:graphicData>
            </a:graphic>
          </wp:inline>
        </w:drawing>
      </w:r>
    </w:p>
    <w:p w14:paraId="5C8D02E3" w14:textId="77777777" w:rsidR="008805E8" w:rsidRDefault="008805E8">
      <w:pPr>
        <w:spacing w:before="0" w:after="0" w:line="240" w:lineRule="auto"/>
        <w:jc w:val="left"/>
        <w:rPr>
          <w:rFonts w:ascii="Trebuchet MS" w:eastAsiaTheme="majorEastAsia" w:hAnsi="Trebuchet MS" w:cstheme="majorBidi"/>
          <w:b/>
          <w:sz w:val="28"/>
          <w:szCs w:val="32"/>
        </w:rPr>
      </w:pPr>
      <w:r>
        <w:br w:type="page"/>
      </w:r>
    </w:p>
    <w:p w14:paraId="7AD5D0B7" w14:textId="2A1757B8" w:rsidR="008805E8" w:rsidRPr="0068402E" w:rsidRDefault="008805E8" w:rsidP="00216132">
      <w:pPr>
        <w:pStyle w:val="Titulo1SP"/>
        <w:rPr>
          <w:rFonts w:ascii="Open Sans" w:hAnsi="Open Sans"/>
          <w:sz w:val="20"/>
        </w:rPr>
      </w:pPr>
      <w:bookmarkStart w:id="19" w:name="_Toc168991661"/>
      <w:r>
        <w:lastRenderedPageBreak/>
        <w:t>Plantilla Matriz de Riesgos del Producto</w:t>
      </w:r>
      <w:bookmarkEnd w:id="19"/>
    </w:p>
    <w:p w14:paraId="0BA95B93" w14:textId="4F564B61" w:rsidR="003A3608" w:rsidRPr="0068402E" w:rsidRDefault="00FB1CE6" w:rsidP="003A3608">
      <w:pPr>
        <w:jc w:val="center"/>
        <w:rPr>
          <w:rFonts w:ascii="Open Sans" w:hAnsi="Open Sans"/>
          <w:sz w:val="20"/>
        </w:rPr>
      </w:pPr>
      <w:r w:rsidRPr="00FB1CE6">
        <w:rPr>
          <w:rFonts w:ascii="Open Sans" w:hAnsi="Open Sans"/>
          <w:noProof/>
          <w:sz w:val="20"/>
        </w:rPr>
        <w:drawing>
          <wp:inline distT="0" distB="0" distL="0" distR="0" wp14:anchorId="3C96ACCB" wp14:editId="12DCFACC">
            <wp:extent cx="8711565" cy="3432810"/>
            <wp:effectExtent l="0" t="0" r="0" b="0"/>
            <wp:docPr id="1561324168"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24168" name="Imagen 1" descr="Interfaz de usuario gráfica&#10;&#10;Descripción generada automáticamente con confianza baja"/>
                    <pic:cNvPicPr/>
                  </pic:nvPicPr>
                  <pic:blipFill>
                    <a:blip r:embed="rId24"/>
                    <a:stretch>
                      <a:fillRect/>
                    </a:stretch>
                  </pic:blipFill>
                  <pic:spPr>
                    <a:xfrm>
                      <a:off x="0" y="0"/>
                      <a:ext cx="8711565" cy="3432810"/>
                    </a:xfrm>
                    <a:prstGeom prst="rect">
                      <a:avLst/>
                    </a:prstGeom>
                  </pic:spPr>
                </pic:pic>
              </a:graphicData>
            </a:graphic>
          </wp:inline>
        </w:drawing>
      </w:r>
    </w:p>
    <w:sectPr w:rsidR="003A3608" w:rsidRPr="0068402E" w:rsidSect="00761852">
      <w:headerReference w:type="default" r:id="rId25"/>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3C25F" w14:textId="77777777" w:rsidR="0076452C" w:rsidRDefault="0076452C">
      <w:pPr>
        <w:spacing w:after="0" w:line="240" w:lineRule="auto"/>
      </w:pPr>
      <w:r>
        <w:separator/>
      </w:r>
    </w:p>
  </w:endnote>
  <w:endnote w:type="continuationSeparator" w:id="0">
    <w:p w14:paraId="633D400C" w14:textId="77777777" w:rsidR="0076452C" w:rsidRDefault="00764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95BB0" w14:textId="77777777" w:rsidR="00A93216" w:rsidRPr="00FD5A11" w:rsidRDefault="00FD5A11">
    <w:pPr>
      <w:pStyle w:val="Piedepgina"/>
      <w:jc w:val="right"/>
      <w:rPr>
        <w:rFonts w:ascii="Roboto Light" w:hAnsi="Roboto Light"/>
        <w:sz w:val="24"/>
        <w:szCs w:val="20"/>
      </w:rPr>
    </w:pPr>
    <w:r w:rsidRPr="00FD5A11">
      <w:rPr>
        <w:rFonts w:ascii="Roboto Light" w:hAnsi="Roboto Light"/>
        <w:sz w:val="24"/>
        <w:szCs w:val="20"/>
      </w:rPr>
      <w:t xml:space="preserve">Página </w:t>
    </w:r>
    <w:r w:rsidRPr="00FD5A11">
      <w:rPr>
        <w:rFonts w:ascii="Roboto Light" w:hAnsi="Roboto Light"/>
        <w:b/>
        <w:bCs/>
        <w:sz w:val="24"/>
        <w:szCs w:val="20"/>
      </w:rPr>
      <w:fldChar w:fldCharType="begin"/>
    </w:r>
    <w:r w:rsidRPr="00FD5A11">
      <w:rPr>
        <w:rFonts w:ascii="Roboto Light" w:hAnsi="Roboto Light"/>
        <w:b/>
        <w:bCs/>
        <w:sz w:val="24"/>
        <w:szCs w:val="20"/>
      </w:rPr>
      <w:instrText>PAGE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5</w:t>
    </w:r>
    <w:r w:rsidRPr="00FD5A11">
      <w:rPr>
        <w:rFonts w:ascii="Roboto Light" w:hAnsi="Roboto Light"/>
        <w:b/>
        <w:bCs/>
        <w:sz w:val="24"/>
        <w:szCs w:val="20"/>
      </w:rPr>
      <w:fldChar w:fldCharType="end"/>
    </w:r>
    <w:r w:rsidRPr="00FD5A11">
      <w:rPr>
        <w:rFonts w:ascii="Roboto Light" w:hAnsi="Roboto Light"/>
        <w:sz w:val="24"/>
        <w:szCs w:val="20"/>
      </w:rPr>
      <w:t xml:space="preserve"> de </w:t>
    </w:r>
    <w:r w:rsidRPr="00FD5A11">
      <w:rPr>
        <w:rFonts w:ascii="Roboto Light" w:hAnsi="Roboto Light"/>
        <w:b/>
        <w:bCs/>
        <w:sz w:val="24"/>
        <w:szCs w:val="20"/>
      </w:rPr>
      <w:fldChar w:fldCharType="begin"/>
    </w:r>
    <w:r w:rsidRPr="00FD5A11">
      <w:rPr>
        <w:rFonts w:ascii="Roboto Light" w:hAnsi="Roboto Light"/>
        <w:b/>
        <w:bCs/>
        <w:sz w:val="24"/>
        <w:szCs w:val="20"/>
      </w:rPr>
      <w:instrText>NUMPAGES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18</w:t>
    </w:r>
    <w:r w:rsidRPr="00FD5A11">
      <w:rPr>
        <w:rFonts w:ascii="Roboto Light" w:hAnsi="Roboto Light"/>
        <w:b/>
        <w:bCs/>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FBC42" w14:textId="77777777" w:rsidR="0076452C" w:rsidRDefault="0076452C">
      <w:pPr>
        <w:spacing w:after="0" w:line="240" w:lineRule="auto"/>
      </w:pPr>
      <w:r>
        <w:separator/>
      </w:r>
    </w:p>
  </w:footnote>
  <w:footnote w:type="continuationSeparator" w:id="0">
    <w:p w14:paraId="17BFD49D" w14:textId="77777777" w:rsidR="0076452C" w:rsidRDefault="00764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D5A11" w:rsidRPr="001C0EDF" w14:paraId="0BA95BAA" w14:textId="77777777" w:rsidTr="00FD5A11">
      <w:tc>
        <w:tcPr>
          <w:tcW w:w="2694" w:type="dxa"/>
          <w:vMerge w:val="restart"/>
          <w:tcBorders>
            <w:top w:val="single" w:sz="4" w:space="0" w:color="000000"/>
            <w:left w:val="single" w:sz="4" w:space="0" w:color="000000"/>
            <w:bottom w:val="single" w:sz="4" w:space="0" w:color="000000"/>
          </w:tcBorders>
        </w:tcPr>
        <w:p w14:paraId="0BA95BA7" w14:textId="77777777" w:rsidR="00FD5A11" w:rsidRPr="001C0EDF" w:rsidRDefault="00FD5A11" w:rsidP="00FD5A11">
          <w:pPr>
            <w:pStyle w:val="Contenidodelatabla"/>
            <w:rPr>
              <w:rFonts w:ascii="Open Sans" w:hAnsi="Open Sans"/>
            </w:rPr>
          </w:pPr>
          <w:r w:rsidRPr="007D6B57">
            <w:rPr>
              <w:rFonts w:cs="Arial"/>
              <w:noProof/>
              <w:sz w:val="20"/>
              <w:lang w:eastAsia="es-ES"/>
            </w:rPr>
            <w:drawing>
              <wp:inline distT="0" distB="0" distL="0" distR="0" wp14:anchorId="0BA95BB1" wp14:editId="0BA95BB2">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0BA95BA8" w14:textId="03409F74" w:rsidR="00FD5A11" w:rsidRPr="0071356F" w:rsidRDefault="00FD5A11" w:rsidP="00FD5A11">
          <w:pPr>
            <w:pStyle w:val="Contenidodelatabla"/>
            <w:jc w:val="center"/>
            <w:rPr>
              <w:szCs w:val="24"/>
            </w:rPr>
          </w:pPr>
          <w:r>
            <w:rPr>
              <w:szCs w:val="24"/>
            </w:rPr>
            <w:t>GESTI</w:t>
          </w:r>
          <w:r w:rsidR="00A36CD7">
            <w:rPr>
              <w:szCs w:val="24"/>
            </w:rPr>
            <w:t>Ó</w:t>
          </w:r>
          <w:r>
            <w:rPr>
              <w:szCs w:val="24"/>
            </w:rPr>
            <w:t>N DE RIESGOS</w:t>
          </w:r>
        </w:p>
      </w:tc>
      <w:tc>
        <w:tcPr>
          <w:tcW w:w="3544" w:type="dxa"/>
          <w:tcBorders>
            <w:top w:val="single" w:sz="4" w:space="0" w:color="000000"/>
            <w:left w:val="single" w:sz="4" w:space="0" w:color="000000"/>
            <w:bottom w:val="single" w:sz="4" w:space="0" w:color="000000"/>
            <w:right w:val="single" w:sz="4" w:space="0" w:color="000000"/>
          </w:tcBorders>
        </w:tcPr>
        <w:p w14:paraId="0BA95BA9" w14:textId="64D8F226" w:rsidR="00712588" w:rsidRPr="0071356F" w:rsidRDefault="00FD5A11" w:rsidP="00FD5A11">
          <w:pPr>
            <w:pStyle w:val="Contenidodelatabla"/>
            <w:rPr>
              <w:szCs w:val="24"/>
            </w:rPr>
          </w:pPr>
          <w:r w:rsidRPr="0071356F">
            <w:rPr>
              <w:szCs w:val="24"/>
            </w:rPr>
            <w:t>Código: PNT-</w:t>
          </w:r>
          <w:r>
            <w:rPr>
              <w:szCs w:val="24"/>
            </w:rPr>
            <w:t>002.0</w:t>
          </w:r>
          <w:r w:rsidR="00436306">
            <w:rPr>
              <w:szCs w:val="24"/>
            </w:rPr>
            <w:t>3</w:t>
          </w:r>
        </w:p>
      </w:tc>
    </w:tr>
    <w:tr w:rsidR="00FD5A11" w:rsidRPr="001C0EDF" w14:paraId="0BA95BAE" w14:textId="77777777" w:rsidTr="00E12677">
      <w:tc>
        <w:tcPr>
          <w:tcW w:w="2694" w:type="dxa"/>
          <w:vMerge/>
          <w:tcBorders>
            <w:top w:val="single" w:sz="4" w:space="0" w:color="000000"/>
            <w:left w:val="single" w:sz="4" w:space="0" w:color="000000"/>
            <w:bottom w:val="single" w:sz="4" w:space="0" w:color="000000"/>
          </w:tcBorders>
        </w:tcPr>
        <w:p w14:paraId="0BA95BAB" w14:textId="77777777" w:rsidR="00FD5A11" w:rsidRPr="001C0EDF" w:rsidRDefault="00FD5A11"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0BA95BAC" w14:textId="77777777" w:rsidR="00FD5A11" w:rsidRPr="0071356F" w:rsidRDefault="00FD5A11"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BA95BAD" w14:textId="7DB0FA47" w:rsidR="00FD5A11" w:rsidRPr="0071356F" w:rsidRDefault="00FD5A11" w:rsidP="00FD5A11">
          <w:pPr>
            <w:pStyle w:val="Contenidodelatabla"/>
            <w:rPr>
              <w:szCs w:val="24"/>
            </w:rPr>
          </w:pPr>
          <w:r w:rsidRPr="0071356F">
            <w:rPr>
              <w:szCs w:val="24"/>
            </w:rPr>
            <w:t xml:space="preserve">Fecha de vigor: </w:t>
          </w:r>
          <w:r w:rsidR="00871316">
            <w:t>14</w:t>
          </w:r>
          <w:r w:rsidR="004B7494">
            <w:t>/0</w:t>
          </w:r>
          <w:r w:rsidR="00436306">
            <w:t>6</w:t>
          </w:r>
          <w:r w:rsidR="004B7494">
            <w:t>/2024</w:t>
          </w:r>
        </w:p>
      </w:tc>
    </w:tr>
  </w:tbl>
  <w:p w14:paraId="0BA95BAF" w14:textId="77777777" w:rsidR="00A93216" w:rsidRDefault="00A93216">
    <w:pPr>
      <w:rPr>
        <w:rFonts w:cs="Arial"/>
        <w:b/>
        <w:color w:val="0070C0"/>
        <w:u w:val="single"/>
        <w:shd w:val="clear" w:color="auto" w:fill="FFFF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527797269" name="Imagen 15277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2237A38" w14:textId="1AAEA557" w:rsidR="00241633" w:rsidRPr="0071356F" w:rsidRDefault="00241633" w:rsidP="00FD5A11">
          <w:pPr>
            <w:pStyle w:val="Contenidodelatabla"/>
            <w:rPr>
              <w:szCs w:val="24"/>
            </w:rPr>
          </w:pPr>
          <w:r w:rsidRPr="0071356F">
            <w:rPr>
              <w:szCs w:val="24"/>
            </w:rPr>
            <w:t>Código: PNT-</w:t>
          </w:r>
          <w:r>
            <w:rPr>
              <w:szCs w:val="24"/>
            </w:rPr>
            <w:t>002.0</w:t>
          </w:r>
          <w:r w:rsidR="00394264">
            <w:rPr>
              <w:szCs w:val="24"/>
            </w:rPr>
            <w:t>3</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7773B4E9" w:rsidR="00241633" w:rsidRPr="0071356F" w:rsidRDefault="00241633" w:rsidP="00FD5A11">
          <w:pPr>
            <w:pStyle w:val="Contenidodelatabla"/>
            <w:rPr>
              <w:szCs w:val="24"/>
            </w:rPr>
          </w:pPr>
          <w:r w:rsidRPr="0071356F">
            <w:rPr>
              <w:szCs w:val="24"/>
            </w:rPr>
            <w:t xml:space="preserve">Fecha de vigor: </w:t>
          </w:r>
          <w:r>
            <w:rPr>
              <w:szCs w:val="24"/>
            </w:rPr>
            <w:t>07/0</w:t>
          </w:r>
          <w:r w:rsidR="00394264">
            <w:rPr>
              <w:szCs w:val="24"/>
            </w:rPr>
            <w:t>6</w:t>
          </w:r>
          <w:r>
            <w:rPr>
              <w:szCs w:val="24"/>
            </w:rPr>
            <w:t>/2024</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727882">
    <w:abstractNumId w:val="10"/>
  </w:num>
  <w:num w:numId="2" w16cid:durableId="1142961181">
    <w:abstractNumId w:val="9"/>
  </w:num>
  <w:num w:numId="3" w16cid:durableId="1522283827">
    <w:abstractNumId w:val="20"/>
  </w:num>
  <w:num w:numId="4" w16cid:durableId="2090105860">
    <w:abstractNumId w:val="25"/>
  </w:num>
  <w:num w:numId="5" w16cid:durableId="1408454072">
    <w:abstractNumId w:val="26"/>
  </w:num>
  <w:num w:numId="6" w16cid:durableId="831413855">
    <w:abstractNumId w:val="29"/>
  </w:num>
  <w:num w:numId="7" w16cid:durableId="1700739716">
    <w:abstractNumId w:val="5"/>
  </w:num>
  <w:num w:numId="8" w16cid:durableId="69427598">
    <w:abstractNumId w:val="4"/>
  </w:num>
  <w:num w:numId="9" w16cid:durableId="2071345325">
    <w:abstractNumId w:val="31"/>
  </w:num>
  <w:num w:numId="10" w16cid:durableId="875656082">
    <w:abstractNumId w:val="12"/>
  </w:num>
  <w:num w:numId="11" w16cid:durableId="347172438">
    <w:abstractNumId w:val="27"/>
  </w:num>
  <w:num w:numId="12" w16cid:durableId="1599367920">
    <w:abstractNumId w:val="22"/>
  </w:num>
  <w:num w:numId="13" w16cid:durableId="1746950039">
    <w:abstractNumId w:val="21"/>
  </w:num>
  <w:num w:numId="14" w16cid:durableId="811949123">
    <w:abstractNumId w:val="30"/>
  </w:num>
  <w:num w:numId="15" w16cid:durableId="1863206953">
    <w:abstractNumId w:val="8"/>
  </w:num>
  <w:num w:numId="16" w16cid:durableId="375014067">
    <w:abstractNumId w:val="32"/>
  </w:num>
  <w:num w:numId="17" w16cid:durableId="1973900186">
    <w:abstractNumId w:val="18"/>
  </w:num>
  <w:num w:numId="18" w16cid:durableId="1145971137">
    <w:abstractNumId w:val="13"/>
  </w:num>
  <w:num w:numId="19" w16cid:durableId="1918248427">
    <w:abstractNumId w:val="24"/>
  </w:num>
  <w:num w:numId="20" w16cid:durableId="1933732155">
    <w:abstractNumId w:val="17"/>
  </w:num>
  <w:num w:numId="21" w16cid:durableId="1615213720">
    <w:abstractNumId w:val="23"/>
  </w:num>
  <w:num w:numId="22" w16cid:durableId="491529074">
    <w:abstractNumId w:val="6"/>
  </w:num>
  <w:num w:numId="23" w16cid:durableId="557857230">
    <w:abstractNumId w:val="28"/>
  </w:num>
  <w:num w:numId="24" w16cid:durableId="1166095977">
    <w:abstractNumId w:val="16"/>
  </w:num>
  <w:num w:numId="25" w16cid:durableId="427240300">
    <w:abstractNumId w:val="19"/>
  </w:num>
  <w:num w:numId="26" w16cid:durableId="620722761">
    <w:abstractNumId w:val="33"/>
  </w:num>
  <w:num w:numId="27" w16cid:durableId="1008946368">
    <w:abstractNumId w:val="14"/>
  </w:num>
  <w:num w:numId="28" w16cid:durableId="1142576760">
    <w:abstractNumId w:val="7"/>
  </w:num>
  <w:num w:numId="29" w16cid:durableId="403184555">
    <w:abstractNumId w:val="1"/>
  </w:num>
  <w:num w:numId="30" w16cid:durableId="525019269">
    <w:abstractNumId w:val="11"/>
  </w:num>
  <w:num w:numId="31" w16cid:durableId="549920474">
    <w:abstractNumId w:val="3"/>
  </w:num>
  <w:num w:numId="32" w16cid:durableId="426462896">
    <w:abstractNumId w:val="2"/>
  </w:num>
  <w:num w:numId="33" w16cid:durableId="2067340514">
    <w:abstractNumId w:val="0"/>
  </w:num>
  <w:num w:numId="34" w16cid:durableId="1328509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10676"/>
    <w:rsid w:val="00022C42"/>
    <w:rsid w:val="000339C8"/>
    <w:rsid w:val="00044202"/>
    <w:rsid w:val="00055A2E"/>
    <w:rsid w:val="000C4A99"/>
    <w:rsid w:val="000E0B57"/>
    <w:rsid w:val="001271FB"/>
    <w:rsid w:val="00150701"/>
    <w:rsid w:val="00166E35"/>
    <w:rsid w:val="00170D78"/>
    <w:rsid w:val="001C6058"/>
    <w:rsid w:val="00216132"/>
    <w:rsid w:val="00241633"/>
    <w:rsid w:val="0024562C"/>
    <w:rsid w:val="00294948"/>
    <w:rsid w:val="002F353D"/>
    <w:rsid w:val="002F45E9"/>
    <w:rsid w:val="00301642"/>
    <w:rsid w:val="00327DA0"/>
    <w:rsid w:val="00394264"/>
    <w:rsid w:val="003A3608"/>
    <w:rsid w:val="003B2A55"/>
    <w:rsid w:val="003E0D57"/>
    <w:rsid w:val="003F03DC"/>
    <w:rsid w:val="00404182"/>
    <w:rsid w:val="004225FA"/>
    <w:rsid w:val="00436306"/>
    <w:rsid w:val="0045229B"/>
    <w:rsid w:val="004B59A1"/>
    <w:rsid w:val="004B7494"/>
    <w:rsid w:val="004E4E9B"/>
    <w:rsid w:val="005173FC"/>
    <w:rsid w:val="00561343"/>
    <w:rsid w:val="00574F8E"/>
    <w:rsid w:val="006304DD"/>
    <w:rsid w:val="00663AC4"/>
    <w:rsid w:val="00676D7F"/>
    <w:rsid w:val="0068402E"/>
    <w:rsid w:val="00686A0D"/>
    <w:rsid w:val="006A1012"/>
    <w:rsid w:val="006F7DAC"/>
    <w:rsid w:val="0070784B"/>
    <w:rsid w:val="00712588"/>
    <w:rsid w:val="00761852"/>
    <w:rsid w:val="0076452C"/>
    <w:rsid w:val="00775674"/>
    <w:rsid w:val="00791056"/>
    <w:rsid w:val="00833A61"/>
    <w:rsid w:val="00847E10"/>
    <w:rsid w:val="00871316"/>
    <w:rsid w:val="008805E8"/>
    <w:rsid w:val="00891296"/>
    <w:rsid w:val="0090374D"/>
    <w:rsid w:val="00925CF5"/>
    <w:rsid w:val="00930A32"/>
    <w:rsid w:val="00945241"/>
    <w:rsid w:val="00950F33"/>
    <w:rsid w:val="009560CD"/>
    <w:rsid w:val="0099648F"/>
    <w:rsid w:val="009A486C"/>
    <w:rsid w:val="009B1EE0"/>
    <w:rsid w:val="00A07CFB"/>
    <w:rsid w:val="00A36CD7"/>
    <w:rsid w:val="00A76C1F"/>
    <w:rsid w:val="00A93216"/>
    <w:rsid w:val="00AA5246"/>
    <w:rsid w:val="00AB7FA4"/>
    <w:rsid w:val="00AD4C50"/>
    <w:rsid w:val="00B04D06"/>
    <w:rsid w:val="00B35A90"/>
    <w:rsid w:val="00B53E69"/>
    <w:rsid w:val="00B8505C"/>
    <w:rsid w:val="00BB5D5A"/>
    <w:rsid w:val="00BB688E"/>
    <w:rsid w:val="00BC14B9"/>
    <w:rsid w:val="00C041C7"/>
    <w:rsid w:val="00C147B3"/>
    <w:rsid w:val="00C55C54"/>
    <w:rsid w:val="00C924AF"/>
    <w:rsid w:val="00CA509E"/>
    <w:rsid w:val="00CE5DE1"/>
    <w:rsid w:val="00D2447A"/>
    <w:rsid w:val="00D418C1"/>
    <w:rsid w:val="00D81739"/>
    <w:rsid w:val="00DB6D55"/>
    <w:rsid w:val="00DC4AA8"/>
    <w:rsid w:val="00E54992"/>
    <w:rsid w:val="00E73FD2"/>
    <w:rsid w:val="00E83F0B"/>
    <w:rsid w:val="00E93025"/>
    <w:rsid w:val="00E96FD1"/>
    <w:rsid w:val="00EB71E8"/>
    <w:rsid w:val="00EC5FB0"/>
    <w:rsid w:val="00ED63F9"/>
    <w:rsid w:val="00F51805"/>
    <w:rsid w:val="00FA4AF7"/>
    <w:rsid w:val="00FB1CE6"/>
    <w:rsid w:val="00FD5A11"/>
    <w:rsid w:val="00FF31B2"/>
    <w:rsid w:val="00FF4C7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9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6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2.xml><?xml version="1.0" encoding="utf-8"?>
<ds:datastoreItem xmlns:ds="http://schemas.openxmlformats.org/officeDocument/2006/customXml" ds:itemID="{3072DE3D-A185-4226-A9CE-44029A50B27A}"/>
</file>

<file path=customXml/itemProps3.xml><?xml version="1.0" encoding="utf-8"?>
<ds:datastoreItem xmlns:ds="http://schemas.openxmlformats.org/officeDocument/2006/customXml" ds:itemID="{614BA464-DE9A-4545-97E6-8FEE2593194A}"/>
</file>

<file path=customXml/itemProps4.xml><?xml version="1.0" encoding="utf-8"?>
<ds:datastoreItem xmlns:ds="http://schemas.openxmlformats.org/officeDocument/2006/customXml" ds:itemID="{4ED22EB1-68A2-4950-A550-2ED277635144}"/>
</file>

<file path=docProps/app.xml><?xml version="1.0" encoding="utf-8"?>
<Properties xmlns="http://schemas.openxmlformats.org/officeDocument/2006/extended-properties" xmlns:vt="http://schemas.openxmlformats.org/officeDocument/2006/docPropsVTypes">
  <Template>Plantilla Spikatech.dotx</Template>
  <TotalTime>15</TotalTime>
  <Pages>26</Pages>
  <Words>2253</Words>
  <Characters>12395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cp:revision>
  <cp:lastPrinted>2020-07-16T08:34:00Z</cp:lastPrinted>
  <dcterms:created xsi:type="dcterms:W3CDTF">2024-06-10T17:49:00Z</dcterms:created>
  <dcterms:modified xsi:type="dcterms:W3CDTF">2024-06-12T09:02:00Z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