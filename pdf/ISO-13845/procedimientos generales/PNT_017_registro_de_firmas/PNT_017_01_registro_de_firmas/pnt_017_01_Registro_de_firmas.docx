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3A7BAEA" w:rsidR="007129AF" w:rsidRPr="00F664F2" w:rsidRDefault="007129AF" w:rsidP="00A36E7B">
      <w:pPr>
        <w:pStyle w:val="TituloportadaSP"/>
      </w:pPr>
      <w:r w:rsidRPr="00F664F2">
        <w:t>REGISTRO DE FIRMAS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>
              <w:pStyle w:val="Contenidodelatabla"/>
            </w:pPr>
            <w:r w:rsidRPr="00F664F2">
              <w:t>Aprobado por:</w:t>
            </w:r>
          </w:p>
        </w:tc>
      </w:tr>
      <w:tr w:rsidR="006D678C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6D678C" w:rsidRPr="00F664F2" w:rsidRDefault="006D678C" w:rsidP="00A36E7B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14:paraId="62378AFF" w14:textId="3A578D31" w:rsidR="006D678C" w:rsidRPr="00F664F2" w:rsidRDefault="004F7EFF" w:rsidP="00A36E7B">
            <w:pPr>
              <w:pStyle w:val="Contenidodelatabla"/>
            </w:pPr>
            <w:r>
              <w:t xml:space="preserve">Garantía de </w:t>
            </w:r>
            <w:r w:rsidR="005851D0">
              <w:t>Calidad</w:t>
            </w:r>
          </w:p>
        </w:tc>
        <w:tc>
          <w:tcPr>
            <w:tcW w:w="2597" w:type="dxa"/>
          </w:tcPr>
          <w:p w14:paraId="07DC3121" w14:textId="30855B19" w:rsidR="006D678C" w:rsidRPr="00F664F2" w:rsidRDefault="005851D0" w:rsidP="00A36E7B">
            <w:pPr>
              <w:pStyle w:val="Contenidodelatabla"/>
            </w:pPr>
            <w:r>
              <w:t>IT</w:t>
            </w:r>
            <w:r w:rsidR="004F7EFF">
              <w:t xml:space="preserve"> &amp; Robótica</w:t>
            </w:r>
          </w:p>
        </w:tc>
        <w:tc>
          <w:tcPr>
            <w:tcW w:w="2597" w:type="dxa"/>
          </w:tcPr>
          <w:p w14:paraId="25558652" w14:textId="04501A95" w:rsidR="006D678C" w:rsidRPr="00F664F2" w:rsidRDefault="004F7EFF" w:rsidP="00A36E7B">
            <w:pPr>
              <w:pStyle w:val="Contenidodelatabla"/>
            </w:pPr>
            <w:r>
              <w:t>Garantía de Calidad</w:t>
            </w:r>
            <w:r w:rsidR="00EC25A2">
              <w:t xml:space="preserve"> </w:t>
            </w:r>
          </w:p>
        </w:tc>
      </w:tr>
      <w:tr w:rsidR="006D678C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6D678C" w:rsidRPr="00F664F2" w:rsidRDefault="006D678C" w:rsidP="00A36E7B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14:paraId="285975A9" w14:textId="481C8E4A" w:rsidR="006D678C" w:rsidRPr="00F664F2" w:rsidRDefault="005851D0" w:rsidP="00A36E7B">
            <w:pPr>
              <w:pStyle w:val="Contenidodelatabla"/>
            </w:pPr>
            <w:r>
              <w:t>Esther Arnaiz</w:t>
            </w:r>
          </w:p>
        </w:tc>
        <w:tc>
          <w:tcPr>
            <w:tcW w:w="2597" w:type="dxa"/>
          </w:tcPr>
          <w:p w14:paraId="0B0393A3" w14:textId="2642DF0C" w:rsidR="006D678C" w:rsidRPr="00F664F2" w:rsidRDefault="005851D0" w:rsidP="00A36E7B">
            <w:pPr>
              <w:pStyle w:val="Contenidodelatabla"/>
            </w:pPr>
            <w:r>
              <w:t>Carlos Rodrigo</w:t>
            </w:r>
          </w:p>
        </w:tc>
        <w:tc>
          <w:tcPr>
            <w:tcW w:w="2597" w:type="dxa"/>
          </w:tcPr>
          <w:p w14:paraId="23439362" w14:textId="20E36B80" w:rsidR="006D678C" w:rsidRPr="00F664F2" w:rsidRDefault="005851D0" w:rsidP="00A36E7B">
            <w:pPr>
              <w:pStyle w:val="Contenidodelatabla"/>
            </w:pPr>
            <w:r>
              <w:t>Iván Pérez</w:t>
            </w:r>
          </w:p>
        </w:tc>
      </w:tr>
      <w:tr w:rsidR="006D678C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6D678C" w:rsidRPr="00F664F2" w:rsidRDefault="006D678C" w:rsidP="00A36E7B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14:paraId="6DE509C3" w14:textId="77777777" w:rsidR="006D678C" w:rsidRPr="00F664F2" w:rsidRDefault="006D678C" w:rsidP="00A36E7B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6D678C" w:rsidRPr="00F664F2" w:rsidRDefault="006D678C" w:rsidP="00A36E7B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6D678C" w:rsidRPr="00F664F2" w:rsidRDefault="006D678C" w:rsidP="00A36E7B">
            <w:pPr>
              <w:pStyle w:val="Contenidodelatabla"/>
            </w:pPr>
          </w:p>
        </w:tc>
      </w:tr>
      <w:tr w:rsidR="00F76D83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F76D83" w:rsidRPr="00F664F2" w:rsidRDefault="00F76D83" w:rsidP="00F76D83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14:paraId="528BBE1C" w14:textId="1AE1EB58" w:rsidR="00F76D83" w:rsidRPr="00F664F2" w:rsidRDefault="00F76D83" w:rsidP="00F76D83">
            <w:pPr>
              <w:pStyle w:val="Contenidodelatabla"/>
            </w:pPr>
            <w:r>
              <w:t>07/02/2024</w:t>
            </w:r>
          </w:p>
        </w:tc>
        <w:tc>
          <w:tcPr>
            <w:tcW w:w="2597" w:type="dxa"/>
          </w:tcPr>
          <w:p w14:paraId="5609086B" w14:textId="1891DAEC" w:rsidR="00F76D83" w:rsidRPr="00F664F2" w:rsidRDefault="00F76D83" w:rsidP="00F76D83">
            <w:pPr>
              <w:pStyle w:val="Contenidodelatabla"/>
            </w:pPr>
            <w:r>
              <w:t>07/02/2024</w:t>
            </w:r>
          </w:p>
        </w:tc>
        <w:tc>
          <w:tcPr>
            <w:tcW w:w="2597" w:type="dxa"/>
          </w:tcPr>
          <w:p w14:paraId="3394DF51" w14:textId="6A48C2AD" w:rsidR="00F76D83" w:rsidRPr="00F664F2" w:rsidRDefault="00F76D83" w:rsidP="00F76D83">
            <w:pPr>
              <w:pStyle w:val="Contenidodelatabla"/>
            </w:pPr>
            <w:r>
              <w:t>07/02/2024</w:t>
            </w: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V</w:t>
            </w:r>
            <w:r w:rsidR="001E6FFD" w:rsidRPr="00F664F2">
              <w:rPr>
                <w:szCs w:val="24"/>
              </w:rPr>
              <w:t>alido hasta:</w:t>
            </w:r>
          </w:p>
        </w:tc>
        <w:tc>
          <w:tcPr>
            <w:tcW w:w="2693" w:type="dxa"/>
          </w:tcPr>
          <w:p w14:paraId="5FDEBE9D" w14:textId="43DE2BEF" w:rsidR="001E6FFD" w:rsidRPr="00F664F2" w:rsidRDefault="00F76D83" w:rsidP="001E0D2A">
            <w:pPr>
              <w:rPr>
                <w:szCs w:val="24"/>
              </w:rPr>
            </w:pPr>
            <w:r>
              <w:rPr>
                <w:szCs w:val="24"/>
              </w:rPr>
              <w:t>07/02/2027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00F664F2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="00C80FB1" w:rsidRPr="00F664F2" w14:paraId="410A3D7B" w14:textId="77777777" w:rsidTr="00F664F2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5181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365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FECHA entrada en Vigor</w:t>
            </w:r>
          </w:p>
        </w:tc>
        <w:tc>
          <w:tcPr>
            <w:tcW w:w="1818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="00F76D83" w:rsidRPr="00F664F2" w14:paraId="3C5E8E5A" w14:textId="77777777" w:rsidTr="00F333FD">
        <w:trPr>
          <w:trHeight w:val="646"/>
        </w:trPr>
        <w:tc>
          <w:tcPr>
            <w:tcW w:w="1270" w:type="dxa"/>
            <w:vAlign w:val="center"/>
          </w:tcPr>
          <w:p w14:paraId="40E57DF6" w14:textId="74E268E3" w:rsidR="00F76D83" w:rsidRPr="00F664F2" w:rsidRDefault="00F76D83" w:rsidP="00F76D8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5181" w:type="dxa"/>
            <w:vAlign w:val="center"/>
          </w:tcPr>
          <w:p w14:paraId="3F1E1DE2" w14:textId="2A97DBD5" w:rsidR="00F76D83" w:rsidRPr="00F664F2" w:rsidRDefault="00F76D83" w:rsidP="00F76D83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365" w:type="dxa"/>
          </w:tcPr>
          <w:p w14:paraId="016D46F0" w14:textId="3E3AFC78" w:rsidR="00F76D83" w:rsidRPr="00F664F2" w:rsidRDefault="00F76D83" w:rsidP="00F76D83">
            <w:pPr>
              <w:pStyle w:val="Contenidodelatabla"/>
            </w:pPr>
            <w:r>
              <w:t>07/02/2024</w:t>
            </w:r>
          </w:p>
        </w:tc>
        <w:tc>
          <w:tcPr>
            <w:tcW w:w="1818" w:type="dxa"/>
            <w:vAlign w:val="center"/>
          </w:tcPr>
          <w:p w14:paraId="584724E0" w14:textId="77777777" w:rsidR="00F76D83" w:rsidRPr="00F664F2" w:rsidRDefault="00F76D83" w:rsidP="00F76D83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6691E5BE" w14:textId="46A098A8" w:rsidR="00893016" w:rsidRPr="00CC5CE3" w:rsidRDefault="00893016" w:rsidP="00893016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14:paraId="5DF39FB3" w14:textId="25D4CE28" w:rsidR="003273D1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608823" w:history="1">
            <w:r w:rsidR="003273D1" w:rsidRPr="00B02E56">
              <w:rPr>
                <w:rStyle w:val="Hipervnculo"/>
                <w:noProof/>
              </w:rPr>
              <w:t>1.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Objetivo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_Toc157608823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4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664271BD" w14:textId="17C0F234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4" w:history="1">
            <w:r w:rsidR="003273D1" w:rsidRPr="00B02E56">
              <w:rPr>
                <w:rStyle w:val="Hipervnculo"/>
                <w:noProof/>
              </w:rPr>
              <w:t>2.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Alcance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_Toc157608824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4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1E124617" w14:textId="09AA57D5" w:rsidR="003273D1" w:rsidRDefault="00000000">
          <w:pPr>
            <w:pStyle w:val="TDC1"/>
            <w:tabs>
              <w:tab w:val="left" w:pos="6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5" w:history="1">
            <w:r w:rsidR="003273D1" w:rsidRPr="00B02E56">
              <w:rPr>
                <w:rStyle w:val="Hipervnculo"/>
                <w:noProof/>
              </w:rPr>
              <w:t>2.1.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Responsabilidades y Departamentos afectados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_Toc157608825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4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3E179F72" w14:textId="29FA3B7A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6" w:history="1">
            <w:r w:rsidR="003273D1" w:rsidRPr="00B02E56">
              <w:rPr>
                <w:rStyle w:val="Hipervnculo"/>
                <w:noProof/>
              </w:rPr>
              <w:t>3.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Definiciones y Acrónimos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_Toc157608826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4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2B4CB002" w14:textId="03F9535E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7" w:history="1">
            <w:r w:rsidR="003273D1" w:rsidRPr="00B02E56">
              <w:rPr>
                <w:rStyle w:val="Hipervnculo"/>
                <w:noProof/>
              </w:rPr>
              <w:t>4.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Procedimiento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_Toc157608827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5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3808FD2A" w14:textId="05C6F674" w:rsidR="003273D1" w:rsidRDefault="00000000">
          <w:pPr>
            <w:pStyle w:val="TDC1"/>
            <w:tabs>
              <w:tab w:val="left" w:pos="6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8" w:history="1">
            <w:r w:rsidR="003273D1" w:rsidRPr="00B02E56">
              <w:rPr>
                <w:rStyle w:val="Hipervnculo"/>
                <w:noProof/>
              </w:rPr>
              <w:t>4.1.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Introducción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_Toc157608828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5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4BE51630" w14:textId="256970A5" w:rsidR="003273D1" w:rsidRDefault="00000000">
          <w:pPr>
            <w:pStyle w:val="TDC1"/>
            <w:tabs>
              <w:tab w:val="left" w:pos="6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29" w:history="1">
            <w:r w:rsidR="003273D1" w:rsidRPr="00B02E56">
              <w:rPr>
                <w:rStyle w:val="Hipervnculo"/>
                <w:noProof/>
              </w:rPr>
              <w:t>4.2.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Registro de firmas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_Toc157608829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5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2E9118CA" w14:textId="2EA26973" w:rsidR="003273D1" w:rsidRDefault="00000000">
          <w:pPr>
            <w:pStyle w:val="TDC1"/>
            <w:tabs>
              <w:tab w:val="left" w:pos="6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0" w:history="1">
            <w:r w:rsidR="003273D1" w:rsidRPr="00B02E56">
              <w:rPr>
                <w:rStyle w:val="Hipervnculo"/>
                <w:noProof/>
              </w:rPr>
              <w:t>4.3.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Gestión del registro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_Toc157608830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5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0F70BFB3" w14:textId="36C7D29B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1" w:history="1">
            <w:r w:rsidR="003273D1" w:rsidRPr="00B02E56">
              <w:rPr>
                <w:rStyle w:val="Hipervnculo"/>
                <w:noProof/>
              </w:rPr>
              <w:t>5.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Distribución del Procedimiento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_Toc157608831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5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7376DFFC" w14:textId="549DC218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2" w:history="1">
            <w:r w:rsidR="003273D1" w:rsidRPr="00B02E56">
              <w:rPr>
                <w:rStyle w:val="Hipervnculo"/>
                <w:noProof/>
              </w:rPr>
              <w:t>6.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Anexos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_Toc157608832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6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327BBBF6" w14:textId="2B027810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3" w:history="1">
            <w:r w:rsidR="003273D1" w:rsidRPr="00B02E56">
              <w:rPr>
                <w:rStyle w:val="Hipervnculo"/>
                <w:noProof/>
              </w:rPr>
              <w:t>7.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Documentación relacionada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_Toc157608833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6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4FE6981E" w14:textId="54805078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4" w:history="1">
            <w:r w:rsidR="003273D1" w:rsidRPr="00B02E56">
              <w:rPr>
                <w:rStyle w:val="Hipervnculo"/>
                <w:noProof/>
              </w:rPr>
              <w:t>8.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Formación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_Toc157608834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6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5C66A93D" w14:textId="55D49F65" w:rsidR="003273D1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5" w:history="1">
            <w:r w:rsidR="003273D1" w:rsidRPr="00B02E56">
              <w:rPr>
                <w:rStyle w:val="Hipervnculo"/>
                <w:noProof/>
              </w:rPr>
              <w:t>9.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ANEXO 1: Registro de firmas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_Toc157608835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7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69776A0A" w14:textId="0613B280" w:rsidR="003273D1" w:rsidRDefault="00000000">
          <w:pPr>
            <w:pStyle w:val="TDC1"/>
            <w:tabs>
              <w:tab w:val="left" w:pos="6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7608836" w:history="1">
            <w:r w:rsidR="003273D1" w:rsidRPr="00B02E56">
              <w:rPr>
                <w:rStyle w:val="Hipervnculo"/>
                <w:noProof/>
              </w:rPr>
              <w:t>10.</w:t>
            </w:r>
            <w:r w:rsidR="003273D1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3273D1" w:rsidRPr="00B02E56">
              <w:rPr>
                <w:rStyle w:val="Hipervnculo"/>
                <w:noProof/>
              </w:rPr>
              <w:t>ANEXO 1: Portada del cuaderno de firmas</w:t>
            </w:r>
            <w:r w:rsidR="003273D1">
              <w:rPr>
                <w:noProof/>
                <w:webHidden/>
              </w:rPr>
              <w:tab/>
            </w:r>
            <w:r w:rsidR="003273D1">
              <w:rPr>
                <w:noProof/>
                <w:webHidden/>
              </w:rPr>
              <w:fldChar w:fldCharType="begin"/>
            </w:r>
            <w:r w:rsidR="003273D1">
              <w:rPr>
                <w:noProof/>
                <w:webHidden/>
              </w:rPr>
              <w:instrText xml:space="preserve"> PAGEREF _Toc157608836 \h </w:instrText>
            </w:r>
            <w:r w:rsidR="003273D1">
              <w:rPr>
                <w:noProof/>
                <w:webHidden/>
              </w:rPr>
            </w:r>
            <w:r w:rsidR="003273D1">
              <w:rPr>
                <w:noProof/>
                <w:webHidden/>
              </w:rPr>
              <w:fldChar w:fldCharType="separate"/>
            </w:r>
            <w:r w:rsidR="003273D1">
              <w:rPr>
                <w:noProof/>
                <w:webHidden/>
              </w:rPr>
              <w:t>8</w:t>
            </w:r>
            <w:r w:rsidR="003273D1">
              <w:rPr>
                <w:noProof/>
                <w:webHidden/>
              </w:rPr>
              <w:fldChar w:fldCharType="end"/>
            </w:r>
          </w:hyperlink>
        </w:p>
        <w:p w14:paraId="062784D7" w14:textId="252BFC84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>
        <w:pStyle w:val="Titulo1SP"/>
      </w:pPr>
      <w:bookmarkStart w:id="0" w:name="_Toc157608823"/>
      <w:r w:rsidRPr="00F664F2">
        <w:lastRenderedPageBreak/>
        <w:t>Objetivo</w:t>
      </w:r>
      <w:bookmarkEnd w:id="0"/>
    </w:p>
    <w:p w14:paraId="608EBAD4" w14:textId="159E642D" w:rsidR="0093080C" w:rsidRPr="00F664F2" w:rsidRDefault="00C816EF" w:rsidP="0052127D">
      <w:pPr>
        <w:rPr>
          <w:color w:val="0070C0"/>
          <w:szCs w:val="24"/>
        </w:rPr>
      </w:pPr>
      <w:r w:rsidRPr="00F664F2">
        <w:rPr>
          <w:szCs w:val="24"/>
        </w:rPr>
        <w:t xml:space="preserve">El objetivo del presente procedimiento es </w:t>
      </w:r>
      <w:r w:rsidR="0052127D" w:rsidRPr="00F664F2">
        <w:rPr>
          <w:szCs w:val="24"/>
        </w:rPr>
        <w:t xml:space="preserve">definir el registro de firmas para el reconocimiento de las mismas para todos los trabajadores de </w:t>
      </w:r>
      <w:r w:rsidR="00F664F2">
        <w:rPr>
          <w:szCs w:val="24"/>
        </w:rPr>
        <w:t>Spika Tech</w:t>
      </w:r>
      <w:r w:rsidR="00FC5AE6" w:rsidRPr="00F664F2">
        <w:rPr>
          <w:szCs w:val="24"/>
        </w:rPr>
        <w:t xml:space="preserve">, en adelante </w:t>
      </w:r>
      <w:r w:rsidR="00F664F2">
        <w:rPr>
          <w:szCs w:val="24"/>
        </w:rPr>
        <w:t>Spika</w:t>
      </w:r>
      <w:r w:rsidR="0052127D" w:rsidRPr="00F664F2">
        <w:rPr>
          <w:szCs w:val="24"/>
        </w:rPr>
        <w:t xml:space="preserve">. </w:t>
      </w:r>
    </w:p>
    <w:p w14:paraId="133E24EF" w14:textId="77777777" w:rsidR="00402A64" w:rsidRPr="00F664F2" w:rsidRDefault="00402A64" w:rsidP="00A36E7B">
      <w:pPr>
        <w:pStyle w:val="Titulo1SP"/>
      </w:pPr>
      <w:bookmarkStart w:id="1" w:name="_Toc157608824"/>
      <w:r w:rsidRPr="00F664F2">
        <w:t>Alcance</w:t>
      </w:r>
      <w:bookmarkEnd w:id="1"/>
    </w:p>
    <w:p w14:paraId="243F9442" w14:textId="2A889121" w:rsidR="00C816EF" w:rsidRPr="00F664F2" w:rsidRDefault="0052127D" w:rsidP="00C816EF">
      <w:pPr>
        <w:rPr>
          <w:szCs w:val="24"/>
        </w:rPr>
      </w:pPr>
      <w:r w:rsidRPr="00F664F2">
        <w:rPr>
          <w:szCs w:val="24"/>
        </w:rPr>
        <w:t xml:space="preserve">Este procedimiento es de aplicación a todo el personal de </w:t>
      </w:r>
      <w:r w:rsidR="00F664F2">
        <w:rPr>
          <w:szCs w:val="24"/>
        </w:rPr>
        <w:t>SPIKA</w:t>
      </w:r>
      <w:r w:rsidRPr="00F664F2">
        <w:rPr>
          <w:szCs w:val="24"/>
        </w:rPr>
        <w:t xml:space="preserve">, pues todo el personal debe registrar en el momento de comenzar a desarrollar su trabajo en la compañía su firma y siempre emplear la misma en los documentos de </w:t>
      </w:r>
      <w:r w:rsidR="00F664F2">
        <w:rPr>
          <w:szCs w:val="24"/>
        </w:rPr>
        <w:t>SPIKA</w:t>
      </w:r>
      <w:r w:rsidRPr="00F664F2">
        <w:rPr>
          <w:szCs w:val="24"/>
        </w:rPr>
        <w:t xml:space="preserve">. </w:t>
      </w:r>
    </w:p>
    <w:p w14:paraId="362774EE" w14:textId="74F9FFAE" w:rsidR="00402A64" w:rsidRPr="003273D1" w:rsidRDefault="00587710" w:rsidP="003273D1">
      <w:pPr>
        <w:pStyle w:val="Titulo2SP"/>
      </w:pPr>
      <w:r w:rsidRPr="003273D1">
        <w:t xml:space="preserve"> </w:t>
      </w:r>
      <w:bookmarkStart w:id="2" w:name="_Toc157608825"/>
      <w:r w:rsidR="00402A64" w:rsidRPr="003273D1">
        <w:t xml:space="preserve">Responsabilidades y </w:t>
      </w:r>
      <w:r w:rsidR="006D678C" w:rsidRPr="003273D1">
        <w:t>Departamentos</w:t>
      </w:r>
      <w:r w:rsidR="00E025C5" w:rsidRPr="003273D1">
        <w:t xml:space="preserve"> a</w:t>
      </w:r>
      <w:r w:rsidR="00402A64" w:rsidRPr="003273D1">
        <w:t>fectad</w:t>
      </w:r>
      <w:r w:rsidR="006D678C" w:rsidRPr="003273D1">
        <w:t>os</w:t>
      </w:r>
      <w:bookmarkEnd w:id="2"/>
    </w:p>
    <w:p w14:paraId="0C05FB97" w14:textId="4C8B8971" w:rsidR="0052127D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Es responsabilidad de </w:t>
      </w:r>
      <w:r w:rsidR="007129AF" w:rsidRPr="00F664F2">
        <w:rPr>
          <w:szCs w:val="24"/>
        </w:rPr>
        <w:t>todo el personal notificar al Técnico Responsable de las nuevas incorporaciones</w:t>
      </w:r>
      <w:r w:rsidRPr="00F664F2">
        <w:rPr>
          <w:szCs w:val="24"/>
        </w:rPr>
        <w:t>.</w:t>
      </w:r>
    </w:p>
    <w:p w14:paraId="73BA717E" w14:textId="110304CB" w:rsidR="0052127D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Es responsabilidad del </w:t>
      </w:r>
      <w:r w:rsidR="007129AF" w:rsidRPr="00F664F2">
        <w:rPr>
          <w:szCs w:val="24"/>
        </w:rPr>
        <w:t xml:space="preserve">técnico responsable </w:t>
      </w:r>
      <w:r w:rsidRPr="00F664F2">
        <w:rPr>
          <w:szCs w:val="24"/>
        </w:rPr>
        <w:t xml:space="preserve">tener </w:t>
      </w:r>
      <w:r w:rsidR="007129AF" w:rsidRPr="00F664F2">
        <w:rPr>
          <w:szCs w:val="24"/>
        </w:rPr>
        <w:t>controladas</w:t>
      </w:r>
      <w:r w:rsidRPr="00F664F2">
        <w:rPr>
          <w:szCs w:val="24"/>
        </w:rPr>
        <w:t xml:space="preserve"> las firmas de las personas autorizadas y mantener el registro de firmas actualizado. </w:t>
      </w:r>
    </w:p>
    <w:p w14:paraId="4FC09E7D" w14:textId="2E2542BF" w:rsidR="00C816EF" w:rsidRPr="00F664F2" w:rsidRDefault="0052127D" w:rsidP="00934010">
      <w:pPr>
        <w:rPr>
          <w:szCs w:val="24"/>
        </w:rPr>
      </w:pPr>
      <w:r w:rsidRPr="00F664F2">
        <w:rPr>
          <w:szCs w:val="24"/>
        </w:rPr>
        <w:t xml:space="preserve">Es responsabilidad de todo el personal emplear la firma registrada y usar siempre la misma, serán responsables de notificar cualquier cambio de firma. </w:t>
      </w:r>
    </w:p>
    <w:p w14:paraId="0184C2EE" w14:textId="77777777" w:rsidR="008E7CA5" w:rsidRPr="00F664F2" w:rsidRDefault="008E7CA5" w:rsidP="008E7CA5">
      <w:pPr>
        <w:rPr>
          <w:szCs w:val="24"/>
        </w:rPr>
      </w:pPr>
      <w:r w:rsidRPr="00F664F2">
        <w:rPr>
          <w:szCs w:val="24"/>
        </w:rPr>
        <w:t>Los departamentos afectados son: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F664F2" w:rsidRPr="00E169B2" w14:paraId="54FE5DF3" w14:textId="77777777" w:rsidTr="00D23A92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vAlign w:val="center"/>
          </w:tcPr>
          <w:p w14:paraId="710AF30F" w14:textId="77777777" w:rsidR="00F664F2" w:rsidRPr="00D23A92" w:rsidRDefault="00F664F2" w:rsidP="00D23A92">
            <w:pPr>
              <w:pStyle w:val="Contenidodelatabla"/>
              <w:jc w:val="center"/>
              <w:rPr>
                <w:b/>
                <w:bCs/>
              </w:rPr>
            </w:pPr>
            <w:r w:rsidRPr="00D23A92">
              <w:rPr>
                <w:b/>
                <w:bCs/>
              </w:rPr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  <w:vAlign w:val="center"/>
          </w:tcPr>
          <w:p w14:paraId="4C1B7904" w14:textId="77777777" w:rsidR="00F664F2" w:rsidRPr="00D23A92" w:rsidRDefault="00F664F2" w:rsidP="00D23A92">
            <w:pPr>
              <w:pStyle w:val="Contenidodelatabla"/>
              <w:jc w:val="center"/>
              <w:rPr>
                <w:b/>
                <w:bCs/>
              </w:rPr>
            </w:pPr>
            <w:r w:rsidRPr="00D23A92">
              <w:rPr>
                <w:b/>
                <w:bCs/>
              </w:rPr>
              <w:t>Aplica</w:t>
            </w:r>
          </w:p>
        </w:tc>
      </w:tr>
      <w:tr w:rsidR="00F664F2" w:rsidRPr="00E169B2" w14:paraId="04298803" w14:textId="77777777" w:rsidTr="00D23A92">
        <w:trPr>
          <w:trHeight w:val="92"/>
          <w:jc w:val="center"/>
        </w:trPr>
        <w:tc>
          <w:tcPr>
            <w:tcW w:w="3209" w:type="dxa"/>
            <w:vMerge/>
            <w:vAlign w:val="center"/>
          </w:tcPr>
          <w:p w14:paraId="3D6728C4" w14:textId="77777777" w:rsidR="00F664F2" w:rsidRPr="00D23A92" w:rsidRDefault="00F664F2" w:rsidP="00D23A92">
            <w:pPr>
              <w:pStyle w:val="Contenidodelatabla"/>
              <w:jc w:val="center"/>
              <w:rPr>
                <w:b/>
                <w:bCs/>
              </w:rPr>
            </w:pPr>
          </w:p>
        </w:tc>
        <w:tc>
          <w:tcPr>
            <w:tcW w:w="1604" w:type="dxa"/>
            <w:shd w:val="clear" w:color="auto" w:fill="9D9D9D"/>
            <w:vAlign w:val="center"/>
          </w:tcPr>
          <w:p w14:paraId="3993B9DA" w14:textId="77777777" w:rsidR="00F664F2" w:rsidRPr="00D23A92" w:rsidRDefault="00F664F2" w:rsidP="00D23A92">
            <w:pPr>
              <w:pStyle w:val="Contenidodelatabla"/>
              <w:jc w:val="center"/>
              <w:rPr>
                <w:b/>
                <w:bCs/>
              </w:rPr>
            </w:pPr>
            <w:r w:rsidRPr="00D23A92">
              <w:rPr>
                <w:b/>
                <w:bCs/>
              </w:rPr>
              <w:t>Si</w:t>
            </w:r>
          </w:p>
        </w:tc>
        <w:tc>
          <w:tcPr>
            <w:tcW w:w="1605" w:type="dxa"/>
            <w:shd w:val="clear" w:color="auto" w:fill="9D9D9D"/>
            <w:vAlign w:val="center"/>
          </w:tcPr>
          <w:p w14:paraId="734DA115" w14:textId="77777777" w:rsidR="00F664F2" w:rsidRPr="00D23A92" w:rsidRDefault="00F664F2" w:rsidP="00D23A92">
            <w:pPr>
              <w:pStyle w:val="Contenidodelatabla"/>
              <w:jc w:val="center"/>
              <w:rPr>
                <w:b/>
                <w:bCs/>
              </w:rPr>
            </w:pPr>
            <w:r w:rsidRPr="00D23A92">
              <w:rPr>
                <w:b/>
                <w:bCs/>
              </w:rPr>
              <w:t>No</w:t>
            </w:r>
          </w:p>
        </w:tc>
      </w:tr>
      <w:tr w:rsidR="00F664F2" w:rsidRPr="00E169B2" w14:paraId="425513B2" w14:textId="77777777" w:rsidTr="00D23A92">
        <w:trPr>
          <w:jc w:val="center"/>
        </w:trPr>
        <w:tc>
          <w:tcPr>
            <w:tcW w:w="3209" w:type="dxa"/>
            <w:vAlign w:val="center"/>
          </w:tcPr>
          <w:p w14:paraId="4853856D" w14:textId="77777777" w:rsidR="00F664F2" w:rsidRPr="00E169B2" w:rsidRDefault="00F664F2" w:rsidP="00D23A92">
            <w:pPr>
              <w:pStyle w:val="Contenidodelatabla"/>
              <w:rPr>
                <w:rFonts w:cs="Arial"/>
                <w:sz w:val="32"/>
              </w:rPr>
            </w:pPr>
            <w:r>
              <w:rPr>
                <w:rFonts w:cs="Arial"/>
                <w:color w:val="00000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7327220" w14:textId="77777777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551130F" w14:textId="77777777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F664F2" w:rsidRPr="00E169B2" w14:paraId="5469D616" w14:textId="77777777" w:rsidTr="00D23A92">
        <w:trPr>
          <w:jc w:val="center"/>
        </w:trPr>
        <w:tc>
          <w:tcPr>
            <w:tcW w:w="3209" w:type="dxa"/>
            <w:vAlign w:val="center"/>
          </w:tcPr>
          <w:p w14:paraId="54E16735" w14:textId="77777777" w:rsidR="00F664F2" w:rsidRPr="00E169B2" w:rsidRDefault="00F664F2" w:rsidP="00D23A92">
            <w:pPr>
              <w:pStyle w:val="Contenidodelatabla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6414A65" w14:textId="77777777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D00557" w14:textId="77777777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F664F2" w:rsidRPr="00E169B2" w14:paraId="2999FA44" w14:textId="77777777" w:rsidTr="00D23A92">
        <w:trPr>
          <w:jc w:val="center"/>
        </w:trPr>
        <w:tc>
          <w:tcPr>
            <w:tcW w:w="3209" w:type="dxa"/>
            <w:vAlign w:val="center"/>
          </w:tcPr>
          <w:p w14:paraId="7B46F104" w14:textId="77777777" w:rsidR="00F664F2" w:rsidRPr="00E169B2" w:rsidRDefault="00F664F2" w:rsidP="00D23A92">
            <w:pPr>
              <w:pStyle w:val="Contenidodelatabla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B991D49" w14:textId="6C2618CF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057D04" w14:textId="20103279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F664F2" w:rsidRPr="00E169B2" w14:paraId="141028BB" w14:textId="77777777" w:rsidTr="00D23A92">
        <w:trPr>
          <w:jc w:val="center"/>
        </w:trPr>
        <w:tc>
          <w:tcPr>
            <w:tcW w:w="3209" w:type="dxa"/>
            <w:vAlign w:val="center"/>
          </w:tcPr>
          <w:p w14:paraId="1322C744" w14:textId="77777777" w:rsidR="00F664F2" w:rsidRPr="00E169B2" w:rsidRDefault="00F664F2" w:rsidP="00D23A92">
            <w:pPr>
              <w:pStyle w:val="Contenidodelatabla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84336E6" w14:textId="09FCB006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59DDC11" w14:textId="01B173E8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F664F2" w:rsidRPr="00E169B2" w14:paraId="70F753A5" w14:textId="77777777" w:rsidTr="00D23A92">
        <w:trPr>
          <w:jc w:val="center"/>
        </w:trPr>
        <w:tc>
          <w:tcPr>
            <w:tcW w:w="3209" w:type="dxa"/>
            <w:vAlign w:val="center"/>
          </w:tcPr>
          <w:p w14:paraId="4AF75C62" w14:textId="77777777" w:rsidR="00F664F2" w:rsidRDefault="00F664F2" w:rsidP="00D23A92">
            <w:pPr>
              <w:pStyle w:val="Contenidodelatabla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E9FFC43" w14:textId="2160C543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A9D55F5" w14:textId="1F692AE9" w:rsidR="00F664F2" w:rsidRPr="00E169B2" w:rsidRDefault="00F664F2" w:rsidP="00D23A92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>
        <w:pStyle w:val="Titulo1SP"/>
      </w:pPr>
      <w:bookmarkStart w:id="3" w:name="_Toc157608826"/>
      <w:r w:rsidRPr="00D23A92">
        <w:rPr>
          <w:rStyle w:val="Enlacedelndice"/>
        </w:rPr>
        <w:t>D</w:t>
      </w:r>
      <w:r w:rsidR="00402A64" w:rsidRPr="00D23A92">
        <w:rPr>
          <w:rStyle w:val="Enlacedelndice"/>
        </w:rPr>
        <w:t>efiniciones</w:t>
      </w:r>
      <w:r w:rsidR="00402A64" w:rsidRPr="00F664F2">
        <w:t xml:space="preserve"> y Acrónimos</w:t>
      </w:r>
      <w:bookmarkEnd w:id="3"/>
    </w:p>
    <w:p w14:paraId="6D8947FD" w14:textId="4FF02F6D" w:rsidR="00542E30" w:rsidRPr="00F664F2" w:rsidRDefault="0052127D" w:rsidP="0052127D">
      <w:pPr>
        <w:rPr>
          <w:szCs w:val="24"/>
        </w:rPr>
      </w:pPr>
      <w:r w:rsidRPr="00F664F2">
        <w:rPr>
          <w:szCs w:val="24"/>
        </w:rPr>
        <w:t xml:space="preserve">No aplican. </w:t>
      </w:r>
    </w:p>
    <w:p w14:paraId="469B96FE" w14:textId="77777777" w:rsidR="00B43EFB" w:rsidRPr="00F664F2" w:rsidRDefault="00402A64" w:rsidP="00D23A92">
      <w:pPr>
        <w:pStyle w:val="Titulo1SP"/>
      </w:pPr>
      <w:bookmarkStart w:id="4" w:name="_Toc157608827"/>
      <w:r w:rsidRPr="00F664F2">
        <w:lastRenderedPageBreak/>
        <w:t>Procedimiento</w:t>
      </w:r>
      <w:bookmarkEnd w:id="4"/>
    </w:p>
    <w:p w14:paraId="59FC5F45" w14:textId="3C2F2961" w:rsidR="001F76D5" w:rsidRPr="00F664F2" w:rsidRDefault="0052127D" w:rsidP="00F9140C">
      <w:pPr>
        <w:pStyle w:val="Titulo2SP"/>
      </w:pPr>
      <w:bookmarkStart w:id="5" w:name="_Toc157608828"/>
      <w:r w:rsidRPr="00F9140C">
        <w:t>Introducción</w:t>
      </w:r>
      <w:bookmarkEnd w:id="5"/>
    </w:p>
    <w:p w14:paraId="1A63864F" w14:textId="72608F39" w:rsidR="0052127D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En </w:t>
      </w:r>
      <w:r w:rsidR="00F664F2">
        <w:rPr>
          <w:szCs w:val="24"/>
        </w:rPr>
        <w:t>SPIKA</w:t>
      </w:r>
      <w:r w:rsidR="007129AF" w:rsidRPr="00F664F2">
        <w:rPr>
          <w:szCs w:val="24"/>
        </w:rPr>
        <w:t xml:space="preserve"> </w:t>
      </w:r>
      <w:r w:rsidRPr="00F664F2">
        <w:rPr>
          <w:szCs w:val="24"/>
        </w:rPr>
        <w:t xml:space="preserve">todas las actividades de producción están claramente identificadas y son perfectamente trazables. Un punto importante es tener una relación de las personas que han intervenido en todas las operaciones. Es por ello por lo que en formularios y registros varios se recurre a la firma del personal para identificar quien ha realizado las actividades. </w:t>
      </w:r>
    </w:p>
    <w:p w14:paraId="41DFC178" w14:textId="47D24D04" w:rsidR="00F551F0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Es por ello que mediante el </w:t>
      </w:r>
      <w:r w:rsidRPr="00F664F2">
        <w:rPr>
          <w:b/>
          <w:bCs/>
          <w:szCs w:val="24"/>
        </w:rPr>
        <w:t>Anexo 1</w:t>
      </w:r>
      <w:r w:rsidRPr="00F664F2">
        <w:rPr>
          <w:szCs w:val="24"/>
        </w:rPr>
        <w:t xml:space="preserve"> de este procedimiento se elaborará un cuaderno de registro de firmas. </w:t>
      </w:r>
    </w:p>
    <w:p w14:paraId="702BF43D" w14:textId="444EF659" w:rsidR="007523F7" w:rsidRPr="00F664F2" w:rsidRDefault="0052127D" w:rsidP="00F9140C">
      <w:pPr>
        <w:pStyle w:val="Titulo2SP"/>
      </w:pPr>
      <w:bookmarkStart w:id="6" w:name="_Toc157608829"/>
      <w:r w:rsidRPr="00F664F2">
        <w:t>Registro de firmas</w:t>
      </w:r>
      <w:bookmarkEnd w:id="6"/>
    </w:p>
    <w:p w14:paraId="7098D0E3" w14:textId="6A5E425C" w:rsidR="0052127D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Todo el personal que se incorpore a realizar trabajos en </w:t>
      </w:r>
      <w:r w:rsidR="00F664F2">
        <w:rPr>
          <w:szCs w:val="24"/>
        </w:rPr>
        <w:t>SPIKA</w:t>
      </w:r>
      <w:r w:rsidR="007129AF" w:rsidRPr="00F664F2">
        <w:rPr>
          <w:szCs w:val="24"/>
        </w:rPr>
        <w:t xml:space="preserve"> </w:t>
      </w:r>
      <w:r w:rsidRPr="00F664F2">
        <w:rPr>
          <w:szCs w:val="24"/>
        </w:rPr>
        <w:t xml:space="preserve">debe registrar su firma en el cuaderno elaborado desde el </w:t>
      </w:r>
      <w:r w:rsidRPr="00F664F2">
        <w:rPr>
          <w:b/>
          <w:szCs w:val="24"/>
        </w:rPr>
        <w:t>Anexo 1</w:t>
      </w:r>
      <w:r w:rsidRPr="00F664F2">
        <w:rPr>
          <w:szCs w:val="24"/>
        </w:rPr>
        <w:t xml:space="preserve"> de este procedimiento. </w:t>
      </w:r>
    </w:p>
    <w:p w14:paraId="6145B3D5" w14:textId="4977620B" w:rsidR="00F551F0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Se podrán emplear firmas cortas e incluso iniciales, siempre y cuando no sean repetitivas con otras ya asignadas. </w:t>
      </w:r>
    </w:p>
    <w:p w14:paraId="03F921EE" w14:textId="4F1BC898" w:rsidR="00DC7CE1" w:rsidRPr="00F664F2" w:rsidRDefault="00DC7CE1" w:rsidP="00F551F0">
      <w:pPr>
        <w:rPr>
          <w:szCs w:val="24"/>
        </w:rPr>
      </w:pPr>
      <w:r w:rsidRPr="00F664F2">
        <w:rPr>
          <w:szCs w:val="24"/>
        </w:rPr>
        <w:t xml:space="preserve">Se permitirán las firmas electrónicas, para ello se señalarán en el registro si la persona dispone de la misma, este tipo de firma será admitida en la revisión y aprobación de documentos y siempre que se disponga de aplicaciones oficiales de ello. </w:t>
      </w:r>
    </w:p>
    <w:p w14:paraId="019410BA" w14:textId="27159C87" w:rsidR="00F551F0" w:rsidRPr="00F664F2" w:rsidRDefault="0052127D" w:rsidP="00F9140C">
      <w:pPr>
        <w:pStyle w:val="Titulo2SP"/>
      </w:pPr>
      <w:bookmarkStart w:id="7" w:name="_Toc157608830"/>
      <w:r w:rsidRPr="00F664F2">
        <w:t>Gestión del registro</w:t>
      </w:r>
      <w:bookmarkEnd w:id="7"/>
    </w:p>
    <w:p w14:paraId="28525FC0" w14:textId="15FF46FC" w:rsidR="00F551F0" w:rsidRPr="00F664F2" w:rsidRDefault="0052127D" w:rsidP="00F551F0">
      <w:pPr>
        <w:rPr>
          <w:szCs w:val="24"/>
        </w:rPr>
      </w:pPr>
      <w:r w:rsidRPr="00F664F2">
        <w:rPr>
          <w:szCs w:val="24"/>
        </w:rPr>
        <w:t xml:space="preserve">Se elaborará un cuaderno de registro según el </w:t>
      </w:r>
      <w:r w:rsidRPr="00F664F2">
        <w:rPr>
          <w:b/>
          <w:szCs w:val="24"/>
        </w:rPr>
        <w:t>Anexo 1</w:t>
      </w:r>
      <w:r w:rsidRPr="00F664F2">
        <w:rPr>
          <w:szCs w:val="24"/>
        </w:rPr>
        <w:t xml:space="preserve">, el cual será elaborado, mantenido y custodiado por el Dpto. Técnico. </w:t>
      </w:r>
      <w:r w:rsidR="00C6738A" w:rsidRPr="00F664F2">
        <w:rPr>
          <w:szCs w:val="24"/>
        </w:rPr>
        <w:t>El cuaderno debe estar perfectamente numerado.</w:t>
      </w:r>
    </w:p>
    <w:p w14:paraId="69A1ECA6" w14:textId="77777777" w:rsidR="00443F2D" w:rsidRPr="00F664F2" w:rsidRDefault="00402A64" w:rsidP="009279F2">
      <w:pPr>
        <w:pStyle w:val="Titulo1SP"/>
      </w:pPr>
      <w:bookmarkStart w:id="8" w:name="_Toc157608831"/>
      <w:r w:rsidRPr="00F664F2">
        <w:t xml:space="preserve">Distribución del </w:t>
      </w:r>
      <w:r w:rsidRPr="009279F2">
        <w:t>Procedimiento</w:t>
      </w:r>
      <w:bookmarkEnd w:id="8"/>
    </w:p>
    <w:p w14:paraId="04009624" w14:textId="6D4525F6" w:rsidR="00B86D43" w:rsidRPr="00F664F2" w:rsidRDefault="00B86D43" w:rsidP="00B86D43">
      <w:pPr>
        <w:rPr>
          <w:szCs w:val="24"/>
        </w:rPr>
      </w:pPr>
      <w:r w:rsidRPr="00F664F2">
        <w:rPr>
          <w:iCs/>
          <w:szCs w:val="24"/>
        </w:rPr>
        <w:t xml:space="preserve">El personal perteneciente a los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indicados en el Apartado 3 (Responsabilidades y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afectad</w:t>
      </w:r>
      <w:r w:rsidR="00033CF8" w:rsidRPr="00F664F2">
        <w:rPr>
          <w:szCs w:val="24"/>
        </w:rPr>
        <w:t>o</w:t>
      </w:r>
      <w:r w:rsidRPr="00F664F2">
        <w:rPr>
          <w:szCs w:val="24"/>
        </w:rPr>
        <w:t>s),</w:t>
      </w:r>
      <w:r w:rsidR="00033CF8" w:rsidRPr="00F664F2">
        <w:rPr>
          <w:szCs w:val="24"/>
        </w:rPr>
        <w:t xml:space="preserve"> se les debe proporcionar copia </w:t>
      </w:r>
      <w:r w:rsidR="0079584A" w:rsidRPr="00F664F2">
        <w:rPr>
          <w:szCs w:val="24"/>
        </w:rPr>
        <w:t>del presente procedimiento.</w:t>
      </w:r>
      <w:r w:rsidRPr="00F664F2">
        <w:rPr>
          <w:szCs w:val="24"/>
        </w:rPr>
        <w:t xml:space="preserve"> Además, la copia controlada nº1 será entregada a</w:t>
      </w:r>
      <w:r w:rsidR="0079584A" w:rsidRPr="00F664F2">
        <w:rPr>
          <w:szCs w:val="24"/>
        </w:rPr>
        <w:t>l</w:t>
      </w:r>
      <w:r w:rsidRPr="00F664F2">
        <w:rPr>
          <w:szCs w:val="24"/>
        </w:rPr>
        <w:t xml:space="preserve"> </w:t>
      </w:r>
      <w:r w:rsidR="0079584A" w:rsidRPr="00F664F2">
        <w:rPr>
          <w:szCs w:val="24"/>
        </w:rPr>
        <w:t>Archivo</w:t>
      </w:r>
      <w:r w:rsidRPr="00F664F2">
        <w:rPr>
          <w:szCs w:val="24"/>
        </w:rPr>
        <w:t xml:space="preserve"> para su archivo en papel.</w:t>
      </w:r>
    </w:p>
    <w:p w14:paraId="258CA3E5" w14:textId="62104393" w:rsidR="003F3851" w:rsidRPr="00F664F2" w:rsidRDefault="00B86D43" w:rsidP="003F3851">
      <w:pPr>
        <w:rPr>
          <w:szCs w:val="24"/>
        </w:rPr>
      </w:pPr>
      <w:r w:rsidRPr="00F664F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Archivo</w:t>
            </w:r>
          </w:p>
        </w:tc>
      </w:tr>
    </w:tbl>
    <w:p w14:paraId="0173E49A" w14:textId="77777777" w:rsidR="00443F2D" w:rsidRPr="00F664F2" w:rsidRDefault="00402A64" w:rsidP="009279F2">
      <w:pPr>
        <w:pStyle w:val="Titulo1SP"/>
      </w:pPr>
      <w:bookmarkStart w:id="9" w:name="_Toc157608832"/>
      <w:r w:rsidRPr="00F664F2">
        <w:lastRenderedPageBreak/>
        <w:t>Anexos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NÚM.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5705C2EA" w:rsidR="007129AF" w:rsidRPr="00F664F2" w:rsidRDefault="009D323A" w:rsidP="009279F2">
            <w:pPr>
              <w:pStyle w:val="Contenidodelatabla"/>
              <w:jc w:val="center"/>
            </w:pPr>
            <w:r w:rsidRPr="00F664F2">
              <w:t>1/</w:t>
            </w:r>
            <w:r w:rsidR="007129AF" w:rsidRPr="00F664F2">
              <w:t>01</w:t>
            </w:r>
          </w:p>
        </w:tc>
        <w:tc>
          <w:tcPr>
            <w:tcW w:w="8363" w:type="dxa"/>
            <w:vAlign w:val="center"/>
          </w:tcPr>
          <w:p w14:paraId="26E9FB8F" w14:textId="72D3FA54" w:rsidR="007129AF" w:rsidRPr="00F664F2" w:rsidRDefault="007129AF" w:rsidP="009279F2">
            <w:pPr>
              <w:pStyle w:val="Contenidodelatabla"/>
            </w:pPr>
            <w:r w:rsidRPr="00F664F2">
              <w:t>Cuaderno de Registro de firmas</w:t>
            </w:r>
          </w:p>
        </w:tc>
      </w:tr>
      <w:tr w:rsidR="007129AF" w:rsidRPr="00F664F2" w14:paraId="7EF00110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19B5E887" w14:textId="1E085AFD" w:rsidR="007129AF" w:rsidRPr="00F664F2" w:rsidRDefault="007129AF" w:rsidP="009279F2">
            <w:pPr>
              <w:pStyle w:val="Contenidodelatabla"/>
              <w:jc w:val="center"/>
            </w:pPr>
            <w:r w:rsidRPr="00F664F2">
              <w:t>2/01</w:t>
            </w:r>
          </w:p>
        </w:tc>
        <w:tc>
          <w:tcPr>
            <w:tcW w:w="8363" w:type="dxa"/>
            <w:vAlign w:val="center"/>
          </w:tcPr>
          <w:p w14:paraId="0755BAE8" w14:textId="32ABCF21" w:rsidR="007129AF" w:rsidRPr="00F664F2" w:rsidRDefault="007129AF" w:rsidP="009279F2">
            <w:pPr>
              <w:pStyle w:val="Contenidodelatabla"/>
            </w:pPr>
            <w:r w:rsidRPr="00F664F2">
              <w:t>Portada cuaderno registro de firmas</w:t>
            </w:r>
          </w:p>
        </w:tc>
      </w:tr>
    </w:tbl>
    <w:p w14:paraId="56F5959E" w14:textId="77777777" w:rsidR="00443F2D" w:rsidRPr="00F664F2" w:rsidRDefault="00402A64" w:rsidP="009279F2">
      <w:pPr>
        <w:pStyle w:val="Titulo1SP"/>
      </w:pPr>
      <w:bookmarkStart w:id="10" w:name="_Toc157608833"/>
      <w:r w:rsidRPr="00F664F2">
        <w:t>Documentación relacionada</w:t>
      </w:r>
      <w:bookmarkEnd w:id="10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Código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>
              <w:pStyle w:val="Contenidodelatabla"/>
              <w:jc w:val="center"/>
            </w:pPr>
            <w:r w:rsidRPr="00F664F2">
              <w:t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N/A</w:t>
            </w:r>
          </w:p>
        </w:tc>
      </w:tr>
    </w:tbl>
    <w:p w14:paraId="1E83115D" w14:textId="77777777" w:rsidR="00222E9E" w:rsidRPr="00F664F2" w:rsidRDefault="00222E9E" w:rsidP="009279F2">
      <w:pPr>
        <w:pStyle w:val="Titulo1SP"/>
      </w:pPr>
      <w:bookmarkStart w:id="11" w:name="_Toc157608834"/>
      <w:r w:rsidRPr="00F664F2">
        <w:t>Formación</w:t>
      </w:r>
      <w:bookmarkEnd w:id="11"/>
    </w:p>
    <w:p w14:paraId="253DD043" w14:textId="5F78681B" w:rsidR="00222E9E" w:rsidRPr="00F664F2" w:rsidRDefault="00222E9E" w:rsidP="00222E9E">
      <w:pPr>
        <w:rPr>
          <w:szCs w:val="24"/>
        </w:rPr>
      </w:pPr>
      <w:r w:rsidRPr="00F664F2">
        <w:rPr>
          <w:szCs w:val="24"/>
        </w:rPr>
        <w:t>La presente versión requiere que l</w:t>
      </w:r>
      <w:r w:rsidR="0079584A" w:rsidRPr="00F664F2">
        <w:rPr>
          <w:szCs w:val="24"/>
        </w:rPr>
        <w:t>os departamentos afectados indicados en el apartado 3</w:t>
      </w:r>
      <w:r w:rsidRPr="00F664F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Marcar con una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Tipo formación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>
                  <w:pStyle w:val="Contenidodelatabla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Teórica</w:t>
            </w:r>
            <w:r w:rsidRPr="00F664F2">
              <w:t xml:space="preserve"> (lectura y comprensión del procedimiento) 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>
                  <w:pStyle w:val="Contenidodelatabla"/>
                  <w:jc w:val="center"/>
                </w:pPr>
                <w:r w:rsidRPr="00F664F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Teórico – Práctica</w:t>
            </w:r>
            <w:r w:rsidRPr="00F664F2">
              <w:t xml:space="preserve"> (En caso de seleccionar esta opción, </w:t>
            </w:r>
            <w:r w:rsidRPr="00F664F2">
              <w:rPr>
                <w:u w:val="single"/>
              </w:rPr>
              <w:t>contactar con el Técnico Responsable)</w:t>
            </w:r>
          </w:p>
        </w:tc>
      </w:tr>
    </w:tbl>
    <w:p w14:paraId="5C754F51" w14:textId="37FF3E67" w:rsidR="002E058B" w:rsidRPr="00F664F2" w:rsidRDefault="002E058B" w:rsidP="00443F2D">
      <w:pPr>
        <w:rPr>
          <w:szCs w:val="24"/>
        </w:rPr>
        <w:sectPr w:rsidR="002E058B" w:rsidRPr="00F664F2" w:rsidSect="00810E68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08"/>
          <w:docGrid w:linePitch="360"/>
        </w:sectPr>
      </w:pPr>
    </w:p>
    <w:p w14:paraId="297EF3AF" w14:textId="27BFB0C9" w:rsidR="0079584A" w:rsidRPr="00F664F2" w:rsidRDefault="0079584A" w:rsidP="0079584A">
      <w:pPr>
        <w:jc w:val="right"/>
        <w:rPr>
          <w:b/>
          <w:bCs/>
          <w:szCs w:val="24"/>
        </w:rPr>
      </w:pPr>
      <w:r w:rsidRPr="00F664F2">
        <w:rPr>
          <w:b/>
          <w:bCs/>
          <w:szCs w:val="24"/>
        </w:rPr>
        <w:lastRenderedPageBreak/>
        <w:t>Anexo 1_VERSION_01</w:t>
      </w:r>
    </w:p>
    <w:p w14:paraId="6DC52664" w14:textId="447701AD" w:rsidR="0079584A" w:rsidRPr="00F664F2" w:rsidRDefault="0079584A" w:rsidP="00C84335">
      <w:pPr>
        <w:pStyle w:val="Titulo1SP"/>
      </w:pPr>
      <w:bookmarkStart w:id="12" w:name="_Toc157608835"/>
      <w:r w:rsidRPr="00F664F2">
        <w:t xml:space="preserve">ANEXO 1: </w:t>
      </w:r>
      <w:r w:rsidR="00DC7CE1" w:rsidRPr="00F664F2">
        <w:t>Registro de firmas</w:t>
      </w:r>
      <w:bookmarkEnd w:id="1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126"/>
        <w:gridCol w:w="1276"/>
        <w:gridCol w:w="1276"/>
        <w:gridCol w:w="1835"/>
      </w:tblGrid>
      <w:tr w:rsidR="006814E2" w:rsidRPr="00F664F2" w14:paraId="6CEE93A0" w14:textId="77777777" w:rsidTr="00AA25FA">
        <w:tc>
          <w:tcPr>
            <w:tcW w:w="3114" w:type="dxa"/>
            <w:shd w:val="clear" w:color="auto" w:fill="9D9D9D"/>
            <w:vAlign w:val="center"/>
          </w:tcPr>
          <w:p w14:paraId="0665D9F1" w14:textId="7BF39BF4" w:rsidR="00DC7CE1" w:rsidRPr="006814E2" w:rsidRDefault="00DC7CE1" w:rsidP="006814E2">
            <w:pPr>
              <w:pStyle w:val="Contenidodelatabla"/>
              <w:jc w:val="center"/>
              <w:rPr>
                <w:b/>
                <w:bCs/>
              </w:rPr>
            </w:pPr>
            <w:r w:rsidRPr="006814E2">
              <w:rPr>
                <w:b/>
                <w:bCs/>
              </w:rPr>
              <w:t>NOMBRE Y APELLIDOS</w:t>
            </w:r>
          </w:p>
        </w:tc>
        <w:tc>
          <w:tcPr>
            <w:tcW w:w="2126" w:type="dxa"/>
            <w:shd w:val="clear" w:color="auto" w:fill="9D9D9D"/>
            <w:vAlign w:val="center"/>
          </w:tcPr>
          <w:p w14:paraId="0C66AE92" w14:textId="22437EB9" w:rsidR="00DC7CE1" w:rsidRPr="006814E2" w:rsidRDefault="00DC7CE1" w:rsidP="006814E2">
            <w:pPr>
              <w:pStyle w:val="Contenidodelatabla"/>
              <w:jc w:val="center"/>
              <w:rPr>
                <w:b/>
                <w:bCs/>
              </w:rPr>
            </w:pPr>
            <w:r w:rsidRPr="006814E2">
              <w:rPr>
                <w:b/>
                <w:bCs/>
              </w:rPr>
              <w:t>DEPARTAMENTO</w:t>
            </w:r>
          </w:p>
        </w:tc>
        <w:tc>
          <w:tcPr>
            <w:tcW w:w="1276" w:type="dxa"/>
            <w:shd w:val="clear" w:color="auto" w:fill="9D9D9D"/>
            <w:vAlign w:val="center"/>
          </w:tcPr>
          <w:p w14:paraId="5A43DD78" w14:textId="68D66E11" w:rsidR="00DC7CE1" w:rsidRPr="006814E2" w:rsidRDefault="00DC7CE1" w:rsidP="006814E2">
            <w:pPr>
              <w:pStyle w:val="Contenidodelatabla"/>
              <w:jc w:val="center"/>
              <w:rPr>
                <w:b/>
                <w:bCs/>
              </w:rPr>
            </w:pPr>
            <w:r w:rsidRPr="006814E2">
              <w:rPr>
                <w:b/>
                <w:bCs/>
              </w:rPr>
              <w:t>FECHA</w:t>
            </w:r>
          </w:p>
        </w:tc>
        <w:tc>
          <w:tcPr>
            <w:tcW w:w="1276" w:type="dxa"/>
            <w:shd w:val="clear" w:color="auto" w:fill="9D9D9D"/>
            <w:vAlign w:val="center"/>
          </w:tcPr>
          <w:p w14:paraId="78943AE7" w14:textId="678647D5" w:rsidR="00DC7CE1" w:rsidRPr="006814E2" w:rsidRDefault="00DC7CE1" w:rsidP="006814E2">
            <w:pPr>
              <w:pStyle w:val="Contenidodelatabla"/>
              <w:jc w:val="center"/>
              <w:rPr>
                <w:b/>
                <w:bCs/>
              </w:rPr>
            </w:pPr>
            <w:r w:rsidRPr="006814E2">
              <w:rPr>
                <w:b/>
                <w:bCs/>
              </w:rPr>
              <w:t>FIRMA</w:t>
            </w:r>
          </w:p>
        </w:tc>
        <w:tc>
          <w:tcPr>
            <w:tcW w:w="1835" w:type="dxa"/>
            <w:shd w:val="clear" w:color="auto" w:fill="9D9D9D"/>
            <w:vAlign w:val="center"/>
          </w:tcPr>
          <w:p w14:paraId="69A4A8DA" w14:textId="4F47A021" w:rsidR="00DC7CE1" w:rsidRPr="006814E2" w:rsidRDefault="00DC7CE1" w:rsidP="006814E2">
            <w:pPr>
              <w:pStyle w:val="Contenidodelatabla"/>
              <w:jc w:val="center"/>
              <w:rPr>
                <w:b/>
                <w:bCs/>
              </w:rPr>
            </w:pPr>
            <w:r w:rsidRPr="006814E2">
              <w:rPr>
                <w:b/>
                <w:bCs/>
              </w:rPr>
              <w:t>FIRMA ELECTRÓNICA</w:t>
            </w:r>
          </w:p>
        </w:tc>
      </w:tr>
      <w:tr w:rsidR="006814E2" w:rsidRPr="00F664F2" w14:paraId="6FC6DA74" w14:textId="77777777" w:rsidTr="00AA25FA">
        <w:trPr>
          <w:trHeight w:val="964"/>
        </w:trPr>
        <w:tc>
          <w:tcPr>
            <w:tcW w:w="3114" w:type="dxa"/>
          </w:tcPr>
          <w:p w14:paraId="17A25890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4A2C5478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21B1565D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2B4AEE4D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74A4C282" w14:textId="139FD7BD" w:rsidR="00DC7CE1" w:rsidRPr="00F664F2" w:rsidRDefault="00DC7CE1" w:rsidP="006814E2">
            <w:pPr>
              <w:tabs>
                <w:tab w:val="left" w:pos="-1496"/>
                <w:tab w:val="left" w:pos="-776"/>
                <w:tab w:val="left" w:pos="-56"/>
                <w:tab w:val="left" w:pos="664"/>
                <w:tab w:val="left" w:pos="1384"/>
                <w:tab w:val="left" w:pos="2104"/>
                <w:tab w:val="left" w:pos="2824"/>
                <w:tab w:val="left" w:pos="3544"/>
                <w:tab w:val="left" w:pos="4264"/>
                <w:tab w:val="left" w:pos="4984"/>
                <w:tab w:val="left" w:pos="5704"/>
                <w:tab w:val="left" w:pos="6424"/>
                <w:tab w:val="left" w:pos="7144"/>
                <w:tab w:val="left" w:pos="7864"/>
                <w:tab w:val="left" w:pos="8584"/>
                <w:tab w:val="left" w:pos="9304"/>
              </w:tabs>
              <w:spacing w:before="60" w:after="60" w:line="240" w:lineRule="exact"/>
              <w:ind w:left="8584" w:right="-56" w:hanging="8584"/>
              <w:jc w:val="center"/>
              <w:rPr>
                <w:szCs w:val="24"/>
                <w:lang w:val="es-ES_tradnl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  <w:tr w:rsidR="006814E2" w:rsidRPr="00F664F2" w14:paraId="21A942A9" w14:textId="77777777" w:rsidTr="00AA25FA">
        <w:trPr>
          <w:trHeight w:val="964"/>
        </w:trPr>
        <w:tc>
          <w:tcPr>
            <w:tcW w:w="3114" w:type="dxa"/>
          </w:tcPr>
          <w:p w14:paraId="3AB77D44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2C4D6D8D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31707784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42A5CCC2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6DAD0517" w14:textId="07C50C40" w:rsidR="00DC7CE1" w:rsidRPr="00F664F2" w:rsidRDefault="00DC7CE1" w:rsidP="006814E2">
            <w:pPr>
              <w:jc w:val="center"/>
              <w:rPr>
                <w:b/>
                <w:szCs w:val="24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  <w:tr w:rsidR="006814E2" w:rsidRPr="00F664F2" w14:paraId="07F648CB" w14:textId="77777777" w:rsidTr="00AA25FA">
        <w:trPr>
          <w:trHeight w:val="964"/>
        </w:trPr>
        <w:tc>
          <w:tcPr>
            <w:tcW w:w="3114" w:type="dxa"/>
          </w:tcPr>
          <w:p w14:paraId="4EB50461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1175EB29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73CB4946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58C70A46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66E20568" w14:textId="07EC163E" w:rsidR="00DC7CE1" w:rsidRPr="00F664F2" w:rsidRDefault="00DC7CE1" w:rsidP="006814E2">
            <w:pPr>
              <w:jc w:val="center"/>
              <w:rPr>
                <w:szCs w:val="24"/>
                <w:lang w:val="es-ES_tradnl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  <w:tr w:rsidR="006814E2" w:rsidRPr="00F664F2" w14:paraId="5BB8E6E9" w14:textId="77777777" w:rsidTr="00AA25FA">
        <w:trPr>
          <w:trHeight w:val="964"/>
        </w:trPr>
        <w:tc>
          <w:tcPr>
            <w:tcW w:w="3114" w:type="dxa"/>
          </w:tcPr>
          <w:p w14:paraId="35D1589C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3B412C11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4E446862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31655A22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183F9EB9" w14:textId="150CB3F9" w:rsidR="00DC7CE1" w:rsidRPr="00F664F2" w:rsidRDefault="00DC7CE1" w:rsidP="006814E2">
            <w:pPr>
              <w:jc w:val="center"/>
              <w:rPr>
                <w:szCs w:val="24"/>
                <w:lang w:val="es-ES_tradnl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  <w:tr w:rsidR="006814E2" w:rsidRPr="00F664F2" w14:paraId="7834429A" w14:textId="77777777" w:rsidTr="00AA25FA">
        <w:trPr>
          <w:trHeight w:val="964"/>
        </w:trPr>
        <w:tc>
          <w:tcPr>
            <w:tcW w:w="3114" w:type="dxa"/>
          </w:tcPr>
          <w:p w14:paraId="04DB750B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7225D812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30DF29C5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7C522E86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77CFC137" w14:textId="2361228A" w:rsidR="00DC7CE1" w:rsidRPr="00F664F2" w:rsidRDefault="00DC7CE1" w:rsidP="006814E2">
            <w:pPr>
              <w:jc w:val="center"/>
              <w:rPr>
                <w:szCs w:val="24"/>
                <w:lang w:val="es-ES_tradnl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  <w:tr w:rsidR="006814E2" w:rsidRPr="00F664F2" w14:paraId="37DBF81D" w14:textId="77777777" w:rsidTr="00AA25FA">
        <w:trPr>
          <w:trHeight w:val="964"/>
        </w:trPr>
        <w:tc>
          <w:tcPr>
            <w:tcW w:w="3114" w:type="dxa"/>
          </w:tcPr>
          <w:p w14:paraId="14449D8C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2126" w:type="dxa"/>
          </w:tcPr>
          <w:p w14:paraId="275CC460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2CE6596A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276" w:type="dxa"/>
          </w:tcPr>
          <w:p w14:paraId="1C00F660" w14:textId="77777777" w:rsidR="00DC7CE1" w:rsidRPr="00F664F2" w:rsidRDefault="00DC7CE1" w:rsidP="000B4291">
            <w:pPr>
              <w:rPr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6BF8838F" w14:textId="6076BBC2" w:rsidR="00DC7CE1" w:rsidRPr="00F664F2" w:rsidRDefault="00DC7CE1" w:rsidP="006814E2">
            <w:pPr>
              <w:jc w:val="center"/>
              <w:rPr>
                <w:szCs w:val="24"/>
                <w:lang w:val="es-ES_tradnl"/>
              </w:rPr>
            </w:pPr>
            <w:r w:rsidRPr="00F664F2">
              <w:rPr>
                <w:szCs w:val="24"/>
                <w:lang w:val="es-ES_tradnl"/>
              </w:rPr>
              <w:t>SI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  <w:r w:rsidRPr="00F664F2">
              <w:rPr>
                <w:szCs w:val="24"/>
                <w:lang w:val="es-ES_tradnl"/>
              </w:rPr>
              <w:t xml:space="preserve"> NO</w:t>
            </w:r>
            <w:r w:rsidRPr="00F664F2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664F2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r w:rsidRPr="00F664F2">
              <w:rPr>
                <w:szCs w:val="24"/>
              </w:rPr>
              <w:fldChar w:fldCharType="end"/>
            </w:r>
          </w:p>
        </w:tc>
      </w:tr>
    </w:tbl>
    <w:p w14:paraId="4E04486B" w14:textId="77777777" w:rsidR="000B4291" w:rsidRPr="00F664F2" w:rsidRDefault="000B4291" w:rsidP="000B4291">
      <w:pPr>
        <w:rPr>
          <w:b/>
          <w:color w:val="0070C0"/>
          <w:szCs w:val="24"/>
        </w:rPr>
      </w:pPr>
    </w:p>
    <w:p w14:paraId="2FD5467D" w14:textId="77777777" w:rsidR="005D05AA" w:rsidRPr="00F664F2" w:rsidRDefault="005D05AA" w:rsidP="00443F2D">
      <w:pPr>
        <w:rPr>
          <w:color w:val="0070C0"/>
          <w:szCs w:val="24"/>
        </w:rPr>
      </w:pPr>
    </w:p>
    <w:p w14:paraId="1580EBCC" w14:textId="77777777" w:rsidR="00DC7CE1" w:rsidRPr="00F664F2" w:rsidRDefault="00DC7CE1" w:rsidP="00443F2D">
      <w:pPr>
        <w:rPr>
          <w:color w:val="0070C0"/>
          <w:szCs w:val="24"/>
        </w:rPr>
        <w:sectPr w:rsidR="00DC7CE1" w:rsidRPr="00F664F2" w:rsidSect="00810E68">
          <w:headerReference w:type="default" r:id="rId10"/>
          <w:pgSz w:w="11906" w:h="16838" w:code="9"/>
          <w:pgMar w:top="1134" w:right="851" w:bottom="1985" w:left="1418" w:header="709" w:footer="709" w:gutter="0"/>
          <w:cols w:space="708"/>
          <w:docGrid w:linePitch="360"/>
        </w:sectPr>
      </w:pPr>
    </w:p>
    <w:p w14:paraId="1D335FCB" w14:textId="4AB87F6E" w:rsidR="00DC7CE1" w:rsidRPr="00F664F2" w:rsidRDefault="00DC7CE1" w:rsidP="00DC7CE1">
      <w:pPr>
        <w:jc w:val="right"/>
        <w:rPr>
          <w:b/>
          <w:bCs/>
          <w:szCs w:val="24"/>
        </w:rPr>
      </w:pPr>
      <w:r w:rsidRPr="00F664F2">
        <w:rPr>
          <w:b/>
          <w:bCs/>
          <w:szCs w:val="24"/>
        </w:rPr>
        <w:lastRenderedPageBreak/>
        <w:t>Anexo 2_VERSION_01</w:t>
      </w:r>
    </w:p>
    <w:p w14:paraId="56EEACA3" w14:textId="0E1A2057" w:rsidR="00DC7CE1" w:rsidRPr="00F664F2" w:rsidRDefault="00DC7CE1" w:rsidP="00C84335">
      <w:pPr>
        <w:pStyle w:val="Titulo1SP"/>
      </w:pPr>
      <w:bookmarkStart w:id="13" w:name="_Toc157608836"/>
      <w:r w:rsidRPr="00F664F2">
        <w:t>ANEXO 1: Portada del cuaderno de firmas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5"/>
        <w:gridCol w:w="3087"/>
        <w:gridCol w:w="3125"/>
      </w:tblGrid>
      <w:tr w:rsidR="00DC7CE1" w:rsidRPr="00F664F2" w14:paraId="4A31278A" w14:textId="77777777" w:rsidTr="00554D10">
        <w:trPr>
          <w:trHeight w:val="2393"/>
        </w:trPr>
        <w:tc>
          <w:tcPr>
            <w:tcW w:w="3415" w:type="dxa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248E5ADF" w14:textId="77777777" w:rsidR="00DC7CE1" w:rsidRPr="00F664F2" w:rsidRDefault="00DC7CE1" w:rsidP="006814E2">
            <w:pPr>
              <w:pStyle w:val="Contenidodelatabla"/>
            </w:pPr>
            <w:bookmarkStart w:id="14" w:name="_Hlk68791212"/>
            <w:r w:rsidRPr="00F664F2">
              <w:t>TITULO DEL CUADERNO:</w:t>
            </w:r>
          </w:p>
        </w:tc>
        <w:tc>
          <w:tcPr>
            <w:tcW w:w="62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40EF83" w14:textId="77777777" w:rsidR="00DC7CE1" w:rsidRPr="00F664F2" w:rsidRDefault="00DC7CE1" w:rsidP="006814E2">
            <w:pPr>
              <w:pStyle w:val="Contenidodelatabla"/>
            </w:pPr>
          </w:p>
        </w:tc>
      </w:tr>
      <w:tr w:rsidR="00DC7CE1" w:rsidRPr="00F664F2" w14:paraId="6B5D1A83" w14:textId="77777777" w:rsidTr="00554D10">
        <w:trPr>
          <w:trHeight w:val="624"/>
        </w:trPr>
        <w:tc>
          <w:tcPr>
            <w:tcW w:w="3415" w:type="dxa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5AC6C6C0" w14:textId="77777777" w:rsidR="00DC7CE1" w:rsidRPr="00F664F2" w:rsidRDefault="00DC7CE1" w:rsidP="006814E2">
            <w:pPr>
              <w:pStyle w:val="Contenidodelatabla"/>
            </w:pPr>
            <w:r w:rsidRPr="00F664F2">
              <w:t>PROCEDIMIENTO DE REFERENCIA:</w:t>
            </w:r>
          </w:p>
        </w:tc>
        <w:tc>
          <w:tcPr>
            <w:tcW w:w="6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C3A9FD" w14:textId="77777777" w:rsidR="00DC7CE1" w:rsidRPr="00F664F2" w:rsidRDefault="00DC7CE1" w:rsidP="006814E2">
            <w:pPr>
              <w:pStyle w:val="Contenidodelatabla"/>
            </w:pPr>
          </w:p>
        </w:tc>
      </w:tr>
      <w:tr w:rsidR="00DC7CE1" w:rsidRPr="00F664F2" w14:paraId="5A7180E6" w14:textId="77777777" w:rsidTr="00554D10">
        <w:trPr>
          <w:trHeight w:val="624"/>
        </w:trPr>
        <w:tc>
          <w:tcPr>
            <w:tcW w:w="3415" w:type="dxa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6DCEF7FE" w14:textId="77777777" w:rsidR="00DC7CE1" w:rsidRPr="00F664F2" w:rsidRDefault="00DC7CE1" w:rsidP="006814E2">
            <w:pPr>
              <w:pStyle w:val="Contenidodelatabla"/>
            </w:pPr>
            <w:r w:rsidRPr="00F664F2">
              <w:t>ANEXO Nº:</w:t>
            </w:r>
          </w:p>
        </w:tc>
        <w:tc>
          <w:tcPr>
            <w:tcW w:w="6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0CB466" w14:textId="77777777" w:rsidR="00DC7CE1" w:rsidRPr="00F664F2" w:rsidRDefault="00DC7CE1" w:rsidP="006814E2">
            <w:pPr>
              <w:pStyle w:val="Contenidodelatabla"/>
            </w:pPr>
          </w:p>
        </w:tc>
      </w:tr>
      <w:tr w:rsidR="00DC7CE1" w:rsidRPr="00F664F2" w14:paraId="2EADB5DA" w14:textId="77777777" w:rsidTr="00554D10">
        <w:trPr>
          <w:trHeight w:val="624"/>
        </w:trPr>
        <w:tc>
          <w:tcPr>
            <w:tcW w:w="3415" w:type="dxa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4F6ADB35" w14:textId="77777777" w:rsidR="00DC7CE1" w:rsidRPr="00F664F2" w:rsidRDefault="00DC7CE1" w:rsidP="006814E2">
            <w:pPr>
              <w:pStyle w:val="Contenidodelatabla"/>
            </w:pPr>
            <w:r w:rsidRPr="00F664F2">
              <w:t>NÚMERO DE PÁGINAS:</w:t>
            </w:r>
          </w:p>
        </w:tc>
        <w:tc>
          <w:tcPr>
            <w:tcW w:w="6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68706C" w14:textId="77777777" w:rsidR="00DC7CE1" w:rsidRPr="00F664F2" w:rsidRDefault="00DC7CE1" w:rsidP="006814E2">
            <w:pPr>
              <w:pStyle w:val="Contenidodelatabla"/>
            </w:pPr>
          </w:p>
        </w:tc>
      </w:tr>
      <w:tr w:rsidR="00DC7CE1" w:rsidRPr="00F664F2" w14:paraId="59003840" w14:textId="77777777" w:rsidTr="00554D10">
        <w:trPr>
          <w:trHeight w:val="624"/>
        </w:trPr>
        <w:tc>
          <w:tcPr>
            <w:tcW w:w="3415" w:type="dxa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59264522" w14:textId="77777777" w:rsidR="00DC7CE1" w:rsidRPr="00F664F2" w:rsidRDefault="00DC7CE1" w:rsidP="006814E2">
            <w:pPr>
              <w:pStyle w:val="Contenidodelatabla"/>
            </w:pPr>
            <w:r w:rsidRPr="00F664F2">
              <w:t>UBICACIÓN:</w:t>
            </w:r>
          </w:p>
        </w:tc>
        <w:tc>
          <w:tcPr>
            <w:tcW w:w="62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371A7F" w14:textId="77777777" w:rsidR="00DC7CE1" w:rsidRPr="00F664F2" w:rsidRDefault="00DC7CE1" w:rsidP="006814E2">
            <w:pPr>
              <w:pStyle w:val="Contenidodelatabla"/>
            </w:pPr>
          </w:p>
        </w:tc>
      </w:tr>
      <w:tr w:rsidR="00DC7CE1" w:rsidRPr="00F664F2" w14:paraId="432E0D24" w14:textId="77777777" w:rsidTr="00554D10">
        <w:trPr>
          <w:trHeight w:val="416"/>
        </w:trPr>
        <w:tc>
          <w:tcPr>
            <w:tcW w:w="34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9D9D9D"/>
          </w:tcPr>
          <w:p w14:paraId="787ADF57" w14:textId="77777777" w:rsidR="00DC7CE1" w:rsidRPr="00F664F2" w:rsidRDefault="00DC7CE1" w:rsidP="006814E2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3087" w:type="dxa"/>
            <w:tcBorders>
              <w:left w:val="single" w:sz="4" w:space="0" w:color="auto"/>
            </w:tcBorders>
            <w:shd w:val="clear" w:color="auto" w:fill="9D9D9D"/>
          </w:tcPr>
          <w:p w14:paraId="1CD7029F" w14:textId="77777777" w:rsidR="00DC7CE1" w:rsidRPr="00F664F2" w:rsidRDefault="00DC7CE1" w:rsidP="006814E2">
            <w:pPr>
              <w:pStyle w:val="Contenidodelatabla"/>
            </w:pPr>
            <w:r w:rsidRPr="00F664F2">
              <w:t>FIRMA</w:t>
            </w:r>
          </w:p>
        </w:tc>
        <w:tc>
          <w:tcPr>
            <w:tcW w:w="3125" w:type="dxa"/>
            <w:tcBorders>
              <w:right w:val="single" w:sz="4" w:space="0" w:color="auto"/>
            </w:tcBorders>
            <w:shd w:val="clear" w:color="auto" w:fill="9D9D9D"/>
          </w:tcPr>
          <w:p w14:paraId="7F8C4488" w14:textId="77777777" w:rsidR="00DC7CE1" w:rsidRPr="00F664F2" w:rsidRDefault="00DC7CE1" w:rsidP="006814E2">
            <w:pPr>
              <w:pStyle w:val="Contenidodelatabla"/>
            </w:pPr>
            <w:r w:rsidRPr="00F664F2">
              <w:t>FECHA:</w:t>
            </w:r>
          </w:p>
        </w:tc>
      </w:tr>
      <w:tr w:rsidR="00DC7CE1" w:rsidRPr="00F664F2" w14:paraId="3EBF46C4" w14:textId="77777777" w:rsidTr="00554D10">
        <w:trPr>
          <w:trHeight w:val="834"/>
        </w:trPr>
        <w:tc>
          <w:tcPr>
            <w:tcW w:w="3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58BB021B" w14:textId="77777777" w:rsidR="00DC7CE1" w:rsidRPr="00F664F2" w:rsidRDefault="00DC7CE1" w:rsidP="006814E2">
            <w:pPr>
              <w:pStyle w:val="Contenidodelatabla"/>
            </w:pPr>
          </w:p>
        </w:tc>
        <w:tc>
          <w:tcPr>
            <w:tcW w:w="30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CB275" w14:textId="77777777" w:rsidR="00DC7CE1" w:rsidRPr="00F664F2" w:rsidRDefault="00DC7CE1" w:rsidP="006814E2">
            <w:pPr>
              <w:pStyle w:val="Contenidodelatabla"/>
            </w:pPr>
          </w:p>
        </w:tc>
        <w:tc>
          <w:tcPr>
            <w:tcW w:w="31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6F484" w14:textId="77777777" w:rsidR="00DC7CE1" w:rsidRPr="00F664F2" w:rsidRDefault="00DC7CE1" w:rsidP="006814E2">
            <w:pPr>
              <w:pStyle w:val="Contenidodelatabla"/>
            </w:pPr>
          </w:p>
        </w:tc>
      </w:tr>
      <w:bookmarkEnd w:id="14"/>
    </w:tbl>
    <w:p w14:paraId="4C200798" w14:textId="77777777" w:rsidR="005D05AA" w:rsidRPr="00F664F2" w:rsidRDefault="005D05AA" w:rsidP="00443F2D">
      <w:pPr>
        <w:rPr>
          <w:color w:val="0070C0"/>
          <w:szCs w:val="24"/>
        </w:rPr>
      </w:pPr>
    </w:p>
    <w:p w14:paraId="74169352" w14:textId="77777777" w:rsidR="00222E9E" w:rsidRPr="00F664F2" w:rsidRDefault="00222E9E" w:rsidP="00222E9E">
      <w:pPr>
        <w:pStyle w:val="Ttulo1"/>
        <w:rPr>
          <w:rFonts w:cs="Open Sans"/>
          <w:sz w:val="24"/>
          <w:szCs w:val="24"/>
        </w:rPr>
      </w:pPr>
    </w:p>
    <w:p w14:paraId="346CD9B2" w14:textId="77777777" w:rsidR="00FC5AE6" w:rsidRPr="00F664F2" w:rsidRDefault="00FC5AE6">
      <w:pPr>
        <w:pStyle w:val="Ttulo1"/>
        <w:rPr>
          <w:rFonts w:cs="Arial"/>
          <w:sz w:val="24"/>
          <w:szCs w:val="24"/>
        </w:rPr>
      </w:pPr>
    </w:p>
    <w:sectPr w:rsidR="00FC5AE6" w:rsidRPr="00F664F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593C8" w14:textId="77777777" w:rsidR="00810E68" w:rsidRDefault="00810E68" w:rsidP="00402A64">
      <w:pPr>
        <w:spacing w:after="0"/>
      </w:pPr>
      <w:r>
        <w:separator/>
      </w:r>
    </w:p>
  </w:endnote>
  <w:endnote w:type="continuationSeparator" w:id="0">
    <w:p w14:paraId="5A769801" w14:textId="77777777" w:rsidR="00810E68" w:rsidRDefault="00810E68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84086" w14:textId="4CCB6C94" w:rsidR="00F664F2" w:rsidRPr="00F664F2" w:rsidRDefault="00F664F2" w:rsidP="00F664F2">
    <w:pPr>
      <w:pStyle w:val="Piedepgina"/>
      <w:jc w:val="right"/>
      <w:rPr>
        <w:rFonts w:ascii="Roboto Light" w:hAnsi="Roboto Light"/>
        <w:sz w:val="24"/>
        <w:szCs w:val="24"/>
      </w:rPr>
    </w:pPr>
    <w:r w:rsidRPr="00F664F2">
      <w:rPr>
        <w:rFonts w:ascii="Roboto Light" w:hAnsi="Roboto Light"/>
        <w:sz w:val="24"/>
        <w:szCs w:val="24"/>
      </w:rPr>
      <w:t xml:space="preserve">Página </w:t>
    </w:r>
    <w:r w:rsidRPr="00F664F2">
      <w:rPr>
        <w:rFonts w:ascii="Roboto Light" w:hAnsi="Roboto Light"/>
        <w:b/>
        <w:bCs/>
        <w:sz w:val="24"/>
        <w:szCs w:val="24"/>
      </w:rPr>
      <w:fldChar w:fldCharType="begin"/>
    </w:r>
    <w:r w:rsidRPr="00F664F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F664F2">
      <w:rPr>
        <w:rFonts w:ascii="Roboto Light" w:hAnsi="Roboto Light"/>
        <w:b/>
        <w:bCs/>
        <w:sz w:val="24"/>
        <w:szCs w:val="24"/>
      </w:rPr>
      <w:fldChar w:fldCharType="separate"/>
    </w:r>
    <w:r w:rsidR="005651A3">
      <w:rPr>
        <w:rFonts w:ascii="Roboto Light" w:hAnsi="Roboto Light"/>
        <w:b/>
        <w:bCs/>
        <w:noProof/>
        <w:sz w:val="24"/>
        <w:szCs w:val="24"/>
      </w:rPr>
      <w:t>7</w:t>
    </w:r>
    <w:r w:rsidRPr="00F664F2">
      <w:rPr>
        <w:rFonts w:ascii="Roboto Light" w:hAnsi="Roboto Light"/>
        <w:b/>
        <w:bCs/>
        <w:sz w:val="24"/>
        <w:szCs w:val="24"/>
      </w:rPr>
      <w:fldChar w:fldCharType="end"/>
    </w:r>
    <w:r w:rsidRPr="00F664F2">
      <w:rPr>
        <w:rFonts w:ascii="Roboto Light" w:hAnsi="Roboto Light"/>
        <w:sz w:val="24"/>
        <w:szCs w:val="24"/>
      </w:rPr>
      <w:t xml:space="preserve"> de </w:t>
    </w:r>
    <w:r w:rsidRPr="00F664F2">
      <w:rPr>
        <w:rFonts w:ascii="Roboto Light" w:hAnsi="Roboto Light"/>
        <w:b/>
        <w:bCs/>
        <w:sz w:val="24"/>
        <w:szCs w:val="24"/>
      </w:rPr>
      <w:fldChar w:fldCharType="begin"/>
    </w:r>
    <w:r w:rsidRPr="00F664F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F664F2">
      <w:rPr>
        <w:rFonts w:ascii="Roboto Light" w:hAnsi="Roboto Light"/>
        <w:b/>
        <w:bCs/>
        <w:sz w:val="24"/>
        <w:szCs w:val="24"/>
      </w:rPr>
      <w:fldChar w:fldCharType="separate"/>
    </w:r>
    <w:r w:rsidR="005651A3">
      <w:rPr>
        <w:rFonts w:ascii="Roboto Light" w:hAnsi="Roboto Light"/>
        <w:b/>
        <w:bCs/>
        <w:noProof/>
        <w:sz w:val="24"/>
        <w:szCs w:val="24"/>
      </w:rPr>
      <w:t>8</w:t>
    </w:r>
    <w:r w:rsidRPr="00F664F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7E61A" w14:textId="77777777" w:rsidR="00810E68" w:rsidRDefault="00810E68" w:rsidP="00402A64">
      <w:pPr>
        <w:spacing w:after="0"/>
      </w:pPr>
      <w:r>
        <w:separator/>
      </w:r>
    </w:p>
  </w:footnote>
  <w:footnote w:type="continuationSeparator" w:id="0">
    <w:p w14:paraId="475606D5" w14:textId="77777777" w:rsidR="00810E68" w:rsidRDefault="00810E68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7A20E89E" w14:textId="77777777" w:rsidTr="003F26A3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06EC7D8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5F18414" wp14:editId="1D64A1C3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4F580C3" w14:textId="4F408765" w:rsidR="00F664F2" w:rsidRPr="0071356F" w:rsidRDefault="00F664F2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REGISTRO DE FIRMAS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5983C4" w14:textId="73BC2EBF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017.01</w:t>
          </w:r>
        </w:p>
      </w:tc>
    </w:tr>
    <w:tr w:rsidR="00F664F2" w:rsidRPr="001C0EDF" w14:paraId="07593FCE" w14:textId="77777777" w:rsidTr="003F26A3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B88DD5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2C9F9098" w14:textId="77777777" w:rsidR="00F664F2" w:rsidRPr="0071356F" w:rsidRDefault="00F664F2" w:rsidP="00F664F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7AF017" w14:textId="72ACF5E8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533223">
            <w:rPr>
              <w:szCs w:val="24"/>
            </w:rPr>
            <w:t>07/02/2024</w:t>
          </w:r>
        </w:p>
      </w:tc>
    </w:tr>
  </w:tbl>
  <w:p w14:paraId="1C5CA646" w14:textId="77777777" w:rsidR="00C31231" w:rsidRPr="005D05AA" w:rsidRDefault="00C31231" w:rsidP="003C536E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716AA155" w14:textId="77777777" w:rsidTr="003F26A3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C9E68B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317CB0D5" wp14:editId="1798A988">
                <wp:extent cx="1427480" cy="560070"/>
                <wp:effectExtent l="0" t="0" r="0" b="889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E9E07A8" w14:textId="77777777" w:rsidR="00F664F2" w:rsidRPr="0071356F" w:rsidRDefault="00F664F2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REGISTRO DE FIRMAS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98BBD5" w14:textId="77777777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017.01</w:t>
          </w:r>
        </w:p>
      </w:tc>
    </w:tr>
    <w:tr w:rsidR="00F664F2" w:rsidRPr="001C0EDF" w14:paraId="602CCB36" w14:textId="77777777" w:rsidTr="003F26A3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2BC3A9C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2A21288C" w14:textId="77777777" w:rsidR="00F664F2" w:rsidRPr="0071356F" w:rsidRDefault="00F664F2" w:rsidP="00F664F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1D4D56" w14:textId="3F2018FE" w:rsidR="00533223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533223">
            <w:rPr>
              <w:szCs w:val="24"/>
            </w:rPr>
            <w:t>07/02/2024</w:t>
          </w:r>
        </w:p>
      </w:tc>
    </w:tr>
  </w:tbl>
  <w:p w14:paraId="6F0FFFF8" w14:textId="77777777" w:rsidR="00C31231" w:rsidRPr="00AC6519" w:rsidRDefault="00C31231" w:rsidP="00842758">
    <w:pPr>
      <w:rPr>
        <w:rFonts w:cs="Arial"/>
        <w:b/>
        <w:color w:val="0070C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3F26A3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7473579" w14:textId="77777777" w:rsidR="00F664F2" w:rsidRPr="0071356F" w:rsidRDefault="00F664F2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REGISTRO DE FIRMAS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1DB518D" w14:textId="77777777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017.01</w:t>
          </w:r>
        </w:p>
      </w:tc>
    </w:tr>
    <w:tr w:rsidR="00F664F2" w:rsidRPr="001C0EDF" w14:paraId="7B477E69" w14:textId="77777777" w:rsidTr="003F26A3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54AB93C0" w14:textId="77777777" w:rsidR="00F664F2" w:rsidRPr="0071356F" w:rsidRDefault="00F664F2" w:rsidP="00F664F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500E75" w14:textId="4C083648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533223">
            <w:rPr>
              <w:szCs w:val="24"/>
            </w:rPr>
            <w:t>07/02/2024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9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9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8912564">
    <w:abstractNumId w:val="26"/>
  </w:num>
  <w:num w:numId="2" w16cid:durableId="1236822318">
    <w:abstractNumId w:val="2"/>
  </w:num>
  <w:num w:numId="3" w16cid:durableId="1110124814">
    <w:abstractNumId w:val="0"/>
  </w:num>
  <w:num w:numId="4" w16cid:durableId="436684535">
    <w:abstractNumId w:val="16"/>
  </w:num>
  <w:num w:numId="5" w16cid:durableId="1390149845">
    <w:abstractNumId w:val="32"/>
  </w:num>
  <w:num w:numId="6" w16cid:durableId="1767993066">
    <w:abstractNumId w:val="23"/>
  </w:num>
  <w:num w:numId="7" w16cid:durableId="1731461419">
    <w:abstractNumId w:val="37"/>
  </w:num>
  <w:num w:numId="8" w16cid:durableId="63140671">
    <w:abstractNumId w:val="33"/>
  </w:num>
  <w:num w:numId="9" w16cid:durableId="9138774">
    <w:abstractNumId w:val="25"/>
  </w:num>
  <w:num w:numId="10" w16cid:durableId="1723017762">
    <w:abstractNumId w:val="13"/>
  </w:num>
  <w:num w:numId="11" w16cid:durableId="1134517480">
    <w:abstractNumId w:val="29"/>
  </w:num>
  <w:num w:numId="12" w16cid:durableId="853810424">
    <w:abstractNumId w:val="11"/>
  </w:num>
  <w:num w:numId="13" w16cid:durableId="1153134079">
    <w:abstractNumId w:val="14"/>
  </w:num>
  <w:num w:numId="14" w16cid:durableId="2121532548">
    <w:abstractNumId w:val="9"/>
  </w:num>
  <w:num w:numId="15" w16cid:durableId="1292859980">
    <w:abstractNumId w:val="31"/>
  </w:num>
  <w:num w:numId="16" w16cid:durableId="130563560">
    <w:abstractNumId w:val="35"/>
  </w:num>
  <w:num w:numId="17" w16cid:durableId="1934363593">
    <w:abstractNumId w:val="7"/>
  </w:num>
  <w:num w:numId="18" w16cid:durableId="1265386940">
    <w:abstractNumId w:val="3"/>
  </w:num>
  <w:num w:numId="19" w16cid:durableId="1067263105">
    <w:abstractNumId w:val="39"/>
  </w:num>
  <w:num w:numId="20" w16cid:durableId="1746950039">
    <w:abstractNumId w:val="24"/>
  </w:num>
  <w:num w:numId="21" w16cid:durableId="811949123">
    <w:abstractNumId w:val="34"/>
  </w:num>
  <w:num w:numId="22" w16cid:durableId="1863206953">
    <w:abstractNumId w:val="10"/>
  </w:num>
  <w:num w:numId="23" w16cid:durableId="375014067">
    <w:abstractNumId w:val="36"/>
  </w:num>
  <w:num w:numId="24" w16cid:durableId="1973900186">
    <w:abstractNumId w:val="21"/>
  </w:num>
  <w:num w:numId="25" w16cid:durableId="1145971137">
    <w:abstractNumId w:val="15"/>
  </w:num>
  <w:num w:numId="26" w16cid:durableId="1918248427">
    <w:abstractNumId w:val="28"/>
  </w:num>
  <w:num w:numId="27" w16cid:durableId="1933732155">
    <w:abstractNumId w:val="20"/>
  </w:num>
  <w:num w:numId="28" w16cid:durableId="1615213720">
    <w:abstractNumId w:val="27"/>
  </w:num>
  <w:num w:numId="29" w16cid:durableId="491529074">
    <w:abstractNumId w:val="6"/>
  </w:num>
  <w:num w:numId="30" w16cid:durableId="557857230">
    <w:abstractNumId w:val="30"/>
  </w:num>
  <w:num w:numId="31" w16cid:durableId="1166095977">
    <w:abstractNumId w:val="19"/>
  </w:num>
  <w:num w:numId="32" w16cid:durableId="427240300">
    <w:abstractNumId w:val="22"/>
  </w:num>
  <w:num w:numId="33" w16cid:durableId="620722761">
    <w:abstractNumId w:val="38"/>
  </w:num>
  <w:num w:numId="34" w16cid:durableId="1008946368">
    <w:abstractNumId w:val="17"/>
  </w:num>
  <w:num w:numId="35" w16cid:durableId="1142576760">
    <w:abstractNumId w:val="8"/>
  </w:num>
  <w:num w:numId="36" w16cid:durableId="403184555">
    <w:abstractNumId w:val="1"/>
  </w:num>
  <w:num w:numId="37" w16cid:durableId="525019269">
    <w:abstractNumId w:val="12"/>
  </w:num>
  <w:num w:numId="38" w16cid:durableId="549920474">
    <w:abstractNumId w:val="5"/>
  </w:num>
  <w:num w:numId="39" w16cid:durableId="426462896">
    <w:abstractNumId w:val="4"/>
  </w:num>
  <w:num w:numId="40" w16cid:durableId="1328509387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4A59"/>
    <w:rsid w:val="00033CF8"/>
    <w:rsid w:val="000373A6"/>
    <w:rsid w:val="0005237A"/>
    <w:rsid w:val="00067996"/>
    <w:rsid w:val="00087615"/>
    <w:rsid w:val="000A61BC"/>
    <w:rsid w:val="000A64D0"/>
    <w:rsid w:val="000B0AD0"/>
    <w:rsid w:val="000B4291"/>
    <w:rsid w:val="000E761A"/>
    <w:rsid w:val="000F473C"/>
    <w:rsid w:val="00107095"/>
    <w:rsid w:val="00131553"/>
    <w:rsid w:val="00137FD6"/>
    <w:rsid w:val="00140A21"/>
    <w:rsid w:val="00144638"/>
    <w:rsid w:val="00160B2F"/>
    <w:rsid w:val="001D6878"/>
    <w:rsid w:val="001E2A5A"/>
    <w:rsid w:val="001E6FFD"/>
    <w:rsid w:val="001F76D5"/>
    <w:rsid w:val="00216669"/>
    <w:rsid w:val="00222E9E"/>
    <w:rsid w:val="00233580"/>
    <w:rsid w:val="00281D46"/>
    <w:rsid w:val="0028715F"/>
    <w:rsid w:val="00287C7D"/>
    <w:rsid w:val="002A2592"/>
    <w:rsid w:val="002B0959"/>
    <w:rsid w:val="002B0A9A"/>
    <w:rsid w:val="002E058B"/>
    <w:rsid w:val="00305262"/>
    <w:rsid w:val="003171D3"/>
    <w:rsid w:val="00323BAE"/>
    <w:rsid w:val="0032525B"/>
    <w:rsid w:val="00326505"/>
    <w:rsid w:val="003273D1"/>
    <w:rsid w:val="00360858"/>
    <w:rsid w:val="00386687"/>
    <w:rsid w:val="00395702"/>
    <w:rsid w:val="003C536E"/>
    <w:rsid w:val="003D3E1A"/>
    <w:rsid w:val="003F3452"/>
    <w:rsid w:val="003F3851"/>
    <w:rsid w:val="00400824"/>
    <w:rsid w:val="00402A64"/>
    <w:rsid w:val="00415B77"/>
    <w:rsid w:val="0043012E"/>
    <w:rsid w:val="00443F2D"/>
    <w:rsid w:val="00451EF6"/>
    <w:rsid w:val="00460BB1"/>
    <w:rsid w:val="004879D9"/>
    <w:rsid w:val="004A007E"/>
    <w:rsid w:val="004B523C"/>
    <w:rsid w:val="004D2DFB"/>
    <w:rsid w:val="004F7EFF"/>
    <w:rsid w:val="0050605A"/>
    <w:rsid w:val="00517AB4"/>
    <w:rsid w:val="00520C32"/>
    <w:rsid w:val="0052127D"/>
    <w:rsid w:val="0053241E"/>
    <w:rsid w:val="00533223"/>
    <w:rsid w:val="00542E30"/>
    <w:rsid w:val="00544D2A"/>
    <w:rsid w:val="00554B56"/>
    <w:rsid w:val="00554D10"/>
    <w:rsid w:val="005651A3"/>
    <w:rsid w:val="005851D0"/>
    <w:rsid w:val="00587710"/>
    <w:rsid w:val="00595B4A"/>
    <w:rsid w:val="005C196A"/>
    <w:rsid w:val="005C2BE2"/>
    <w:rsid w:val="005D05AA"/>
    <w:rsid w:val="005E16B4"/>
    <w:rsid w:val="005F0A94"/>
    <w:rsid w:val="0063517C"/>
    <w:rsid w:val="00650D9F"/>
    <w:rsid w:val="006603F2"/>
    <w:rsid w:val="00671D2D"/>
    <w:rsid w:val="006814E2"/>
    <w:rsid w:val="006846FE"/>
    <w:rsid w:val="006B26F8"/>
    <w:rsid w:val="006B7467"/>
    <w:rsid w:val="006D3E42"/>
    <w:rsid w:val="006D678C"/>
    <w:rsid w:val="006F553C"/>
    <w:rsid w:val="007129AF"/>
    <w:rsid w:val="007411CF"/>
    <w:rsid w:val="0075010A"/>
    <w:rsid w:val="007523F7"/>
    <w:rsid w:val="00760E18"/>
    <w:rsid w:val="00767C46"/>
    <w:rsid w:val="00773847"/>
    <w:rsid w:val="0079584A"/>
    <w:rsid w:val="00796876"/>
    <w:rsid w:val="007B56BF"/>
    <w:rsid w:val="007E5435"/>
    <w:rsid w:val="00802490"/>
    <w:rsid w:val="00810E68"/>
    <w:rsid w:val="0081242C"/>
    <w:rsid w:val="008365F7"/>
    <w:rsid w:val="008418A2"/>
    <w:rsid w:val="00842758"/>
    <w:rsid w:val="00850D2C"/>
    <w:rsid w:val="0087195B"/>
    <w:rsid w:val="008743A1"/>
    <w:rsid w:val="00887C51"/>
    <w:rsid w:val="00893016"/>
    <w:rsid w:val="008A7B21"/>
    <w:rsid w:val="008B7F9F"/>
    <w:rsid w:val="008E7CA5"/>
    <w:rsid w:val="00904A30"/>
    <w:rsid w:val="009279F2"/>
    <w:rsid w:val="0093080C"/>
    <w:rsid w:val="00934010"/>
    <w:rsid w:val="00996CFD"/>
    <w:rsid w:val="009978D3"/>
    <w:rsid w:val="009D2B0D"/>
    <w:rsid w:val="009D323A"/>
    <w:rsid w:val="009D671B"/>
    <w:rsid w:val="009E0C5D"/>
    <w:rsid w:val="009E3E39"/>
    <w:rsid w:val="00A006BF"/>
    <w:rsid w:val="00A14BD1"/>
    <w:rsid w:val="00A36E7B"/>
    <w:rsid w:val="00A57678"/>
    <w:rsid w:val="00AA25FA"/>
    <w:rsid w:val="00AC5EF6"/>
    <w:rsid w:val="00AC6519"/>
    <w:rsid w:val="00AE1405"/>
    <w:rsid w:val="00B2240F"/>
    <w:rsid w:val="00B43EFB"/>
    <w:rsid w:val="00B72EF2"/>
    <w:rsid w:val="00B81F06"/>
    <w:rsid w:val="00B86D43"/>
    <w:rsid w:val="00BA1C64"/>
    <w:rsid w:val="00BB4EE7"/>
    <w:rsid w:val="00C017A8"/>
    <w:rsid w:val="00C1600B"/>
    <w:rsid w:val="00C21643"/>
    <w:rsid w:val="00C26323"/>
    <w:rsid w:val="00C31231"/>
    <w:rsid w:val="00C4600B"/>
    <w:rsid w:val="00C6738A"/>
    <w:rsid w:val="00C67EF9"/>
    <w:rsid w:val="00C80FB1"/>
    <w:rsid w:val="00C816EF"/>
    <w:rsid w:val="00C81D2A"/>
    <w:rsid w:val="00C84335"/>
    <w:rsid w:val="00CA56E3"/>
    <w:rsid w:val="00CC337C"/>
    <w:rsid w:val="00CC5CE3"/>
    <w:rsid w:val="00CD6C69"/>
    <w:rsid w:val="00CE3203"/>
    <w:rsid w:val="00CE4B06"/>
    <w:rsid w:val="00D03E7D"/>
    <w:rsid w:val="00D23A92"/>
    <w:rsid w:val="00D35084"/>
    <w:rsid w:val="00D81CE1"/>
    <w:rsid w:val="00D8486D"/>
    <w:rsid w:val="00DB2162"/>
    <w:rsid w:val="00DB5984"/>
    <w:rsid w:val="00DC7CE1"/>
    <w:rsid w:val="00DD268B"/>
    <w:rsid w:val="00DD3540"/>
    <w:rsid w:val="00DE44D7"/>
    <w:rsid w:val="00E025C5"/>
    <w:rsid w:val="00E04762"/>
    <w:rsid w:val="00E21CEC"/>
    <w:rsid w:val="00E57AD5"/>
    <w:rsid w:val="00E62656"/>
    <w:rsid w:val="00EC25A2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A6C38"/>
    <w:rsid w:val="00FB0A33"/>
    <w:rsid w:val="00FB2A47"/>
    <w:rsid w:val="00FC5AE6"/>
    <w:rsid w:val="00FD1D9C"/>
    <w:rsid w:val="00FE135F"/>
    <w:rsid w:val="00FF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2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2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2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40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35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3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3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3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59991E-2E47-4142-9B47-BF68335631D9}"/>
</file>

<file path=customXml/itemProps3.xml><?xml version="1.0" encoding="utf-8"?>
<ds:datastoreItem xmlns:ds="http://schemas.openxmlformats.org/officeDocument/2006/customXml" ds:itemID="{31B33F52-781F-45BC-8B78-8A9077C53349}"/>
</file>

<file path=customXml/itemProps4.xml><?xml version="1.0" encoding="utf-8"?>
<ds:datastoreItem xmlns:ds="http://schemas.openxmlformats.org/officeDocument/2006/customXml" ds:itemID="{6A85086F-0299-4281-9A80-5CBD554848AA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87</TotalTime>
  <Pages>8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60</cp:revision>
  <cp:lastPrinted>2021-04-30T08:05:00Z</cp:lastPrinted>
  <dcterms:created xsi:type="dcterms:W3CDTF">2021-03-23T15:57:00Z</dcterms:created>
  <dcterms:modified xsi:type="dcterms:W3CDTF">2024-02-07T10:54:00Z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