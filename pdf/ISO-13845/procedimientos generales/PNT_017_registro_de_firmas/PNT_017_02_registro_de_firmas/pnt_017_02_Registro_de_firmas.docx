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664F2" w:rsidR="007129AF" w:rsidP="007129AF" w:rsidRDefault="007129AF" w14:paraId="5A9EDE2E" w14:textId="77777777">
      <w:pPr>
        <w:ind w:left="708" w:hanging="708"/>
        <w:jc w:val="center"/>
        <w:rPr>
          <w:szCs w:val="24"/>
        </w:rPr>
      </w:pPr>
    </w:p>
    <w:p w:rsidRPr="00F664F2" w:rsidR="007129AF" w:rsidP="007129AF" w:rsidRDefault="007129AF" w14:paraId="1BBE7590" w14:textId="7E6B1245">
      <w:pPr>
        <w:ind w:left="708" w:hanging="708"/>
        <w:jc w:val="center"/>
        <w:rPr>
          <w:szCs w:val="24"/>
        </w:rPr>
      </w:pPr>
    </w:p>
    <w:p w:rsidRPr="00F664F2" w:rsidR="008E7CA5" w:rsidP="007129AF" w:rsidRDefault="008E7CA5" w14:paraId="6CA8CB16" w14:textId="6404ADC0">
      <w:pPr>
        <w:ind w:left="708" w:hanging="708"/>
        <w:jc w:val="center"/>
        <w:rPr>
          <w:szCs w:val="24"/>
        </w:rPr>
      </w:pPr>
    </w:p>
    <w:p w:rsidRPr="00F664F2" w:rsidR="008E7CA5" w:rsidP="007129AF" w:rsidRDefault="008E7CA5" w14:paraId="228A9DC1" w14:textId="77777777">
      <w:pPr>
        <w:ind w:left="708" w:hanging="708"/>
        <w:jc w:val="center"/>
        <w:rPr>
          <w:szCs w:val="24"/>
        </w:rPr>
      </w:pPr>
    </w:p>
    <w:p w:rsidRPr="00F664F2" w:rsidR="007129AF" w:rsidP="007129AF" w:rsidRDefault="007129AF" w14:paraId="74B0C989" w14:textId="77777777">
      <w:pPr>
        <w:ind w:left="708" w:hanging="708"/>
        <w:jc w:val="center"/>
        <w:rPr>
          <w:szCs w:val="24"/>
        </w:rPr>
      </w:pPr>
    </w:p>
    <w:p w:rsidRPr="00F664F2" w:rsidR="007129AF" w:rsidP="00A36E7B" w:rsidRDefault="007129AF" w14:paraId="3D307DC3" w14:textId="03A7BAEA">
      <w:pPr>
        <w:pStyle w:val="TituloportadaSP"/>
      </w:pPr>
      <w:r w:rsidRPr="00F664F2">
        <w:t>REGISTRO DE FIRMAS</w:t>
      </w:r>
    </w:p>
    <w:p w:rsidRPr="00F664F2" w:rsidR="007129AF" w:rsidP="007129AF" w:rsidRDefault="007129AF" w14:paraId="08557863" w14:textId="77777777">
      <w:pPr>
        <w:rPr>
          <w:szCs w:val="24"/>
        </w:rPr>
      </w:pPr>
    </w:p>
    <w:p w:rsidRPr="00F664F2" w:rsidR="007129AF" w:rsidP="007129AF" w:rsidRDefault="007129AF" w14:paraId="51F81993" w14:textId="77777777">
      <w:pPr>
        <w:rPr>
          <w:szCs w:val="24"/>
        </w:rPr>
      </w:pPr>
    </w:p>
    <w:p w:rsidRPr="00F664F2" w:rsidR="00C80FB1" w:rsidP="008365F7" w:rsidRDefault="00C80FB1" w14:paraId="2510510A" w14:textId="77777777">
      <w:pPr>
        <w:rPr>
          <w:szCs w:val="24"/>
        </w:rPr>
      </w:pPr>
    </w:p>
    <w:p w:rsidRPr="00F664F2" w:rsidR="00C80FB1" w:rsidP="008365F7" w:rsidRDefault="00C80FB1" w14:paraId="7E01AE6B" w14:textId="77777777">
      <w:pPr>
        <w:rPr>
          <w:szCs w:val="24"/>
        </w:rPr>
      </w:pPr>
    </w:p>
    <w:p w:rsidRPr="00F664F2" w:rsidR="00C80FB1" w:rsidP="008365F7" w:rsidRDefault="00C80FB1" w14:paraId="218D2B25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Pr="00F664F2" w:rsidR="006D678C" w:rsidTr="00F664F2" w14:paraId="127B64EE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F664F2" w:rsidR="006D678C" w:rsidP="00A36E7B" w:rsidRDefault="006D678C" w14:paraId="6C5487E3" w14:textId="77777777">
            <w:pPr>
              <w:pStyle w:val="Contenidodelatabla"/>
            </w:pPr>
            <w:r w:rsidRPr="00F664F2">
              <w:t>Función:</w:t>
            </w:r>
          </w:p>
        </w:tc>
        <w:tc>
          <w:tcPr>
            <w:tcW w:w="2596" w:type="dxa"/>
            <w:shd w:val="clear" w:color="auto" w:fill="4D868E"/>
          </w:tcPr>
          <w:p w:rsidRPr="00F664F2" w:rsidR="006D678C" w:rsidP="00A36E7B" w:rsidRDefault="006D678C" w14:paraId="01EDEF3A" w14:textId="77777777">
            <w:pPr>
              <w:pStyle w:val="Contenidodelatabla"/>
            </w:pPr>
            <w:r w:rsidRPr="00F664F2">
              <w:t>Elaborado por:</w:t>
            </w:r>
          </w:p>
        </w:tc>
        <w:tc>
          <w:tcPr>
            <w:tcW w:w="2597" w:type="dxa"/>
            <w:shd w:val="clear" w:color="auto" w:fill="4D868E"/>
          </w:tcPr>
          <w:p w:rsidRPr="00F664F2" w:rsidR="006D678C" w:rsidP="00A36E7B" w:rsidRDefault="006D678C" w14:paraId="1FFF3CF1" w14:textId="77777777">
            <w:pPr>
              <w:pStyle w:val="Contenidodelatabla"/>
            </w:pPr>
            <w:r w:rsidRPr="00F664F2"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F664F2" w:rsidR="006D678C" w:rsidP="00A36E7B" w:rsidRDefault="006D678C" w14:paraId="1DD1BE39" w14:textId="77777777">
            <w:pPr>
              <w:pStyle w:val="Contenidodelatabla"/>
            </w:pPr>
            <w:r w:rsidRPr="00F664F2">
              <w:t>Aprobado por:</w:t>
            </w:r>
          </w:p>
        </w:tc>
      </w:tr>
      <w:tr w:rsidRPr="00F664F2" w:rsidR="00904F1F" w:rsidTr="00F664F2" w14:paraId="5D0ECEA1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F664F2" w:rsidR="00904F1F" w:rsidP="00904F1F" w:rsidRDefault="00904F1F" w14:paraId="22DBB83C" w14:textId="77777777">
            <w:pPr>
              <w:pStyle w:val="Contenidodelatabla"/>
            </w:pPr>
            <w:r w:rsidRPr="00F664F2">
              <w:t>Departamento:</w:t>
            </w:r>
          </w:p>
        </w:tc>
        <w:tc>
          <w:tcPr>
            <w:tcW w:w="2596" w:type="dxa"/>
          </w:tcPr>
          <w:p w:rsidRPr="00F664F2" w:rsidR="00904F1F" w:rsidP="00904F1F" w:rsidRDefault="00904F1F" w14:paraId="62378AFF" w14:textId="39C1F31E">
            <w:pPr>
              <w:pStyle w:val="Contenidodelatabla"/>
            </w:pPr>
            <w:r>
              <w:rPr>
                <w:rFonts w:eastAsia="Times New Roman"/>
                <w:szCs w:val="24"/>
              </w:rPr>
              <w:t>Garantía de Calidad</w:t>
            </w:r>
          </w:p>
        </w:tc>
        <w:tc>
          <w:tcPr>
            <w:tcW w:w="2597" w:type="dxa"/>
          </w:tcPr>
          <w:p w:rsidRPr="00F664F2" w:rsidR="00904F1F" w:rsidP="00904F1F" w:rsidRDefault="00904F1F" w14:paraId="07DC3121" w14:textId="5823FF20">
            <w:pPr>
              <w:pStyle w:val="Contenidodelatabla"/>
            </w:pPr>
            <w:r>
              <w:rPr>
                <w:rFonts w:eastAsia="Times New Roman"/>
                <w:szCs w:val="24"/>
              </w:rPr>
              <w:t xml:space="preserve">Sistemas y ciberseguridad </w:t>
            </w:r>
          </w:p>
        </w:tc>
        <w:tc>
          <w:tcPr>
            <w:tcW w:w="2597" w:type="dxa"/>
          </w:tcPr>
          <w:p w:rsidRPr="00F664F2" w:rsidR="00904F1F" w:rsidP="00904F1F" w:rsidRDefault="00904F1F" w14:paraId="25558652" w14:textId="1BE15CFC">
            <w:pPr>
              <w:pStyle w:val="Contenidodelatabla"/>
            </w:pPr>
            <w:r>
              <w:rPr>
                <w:rFonts w:eastAsia="Times New Roman"/>
                <w:szCs w:val="24"/>
              </w:rPr>
              <w:t>Garantía de Calidad</w:t>
            </w:r>
          </w:p>
        </w:tc>
      </w:tr>
      <w:tr w:rsidRPr="00F664F2" w:rsidR="00904F1F" w:rsidTr="00F664F2" w14:paraId="7279CECC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F664F2" w:rsidR="00904F1F" w:rsidP="00904F1F" w:rsidRDefault="00904F1F" w14:paraId="1C19E456" w14:textId="77777777">
            <w:pPr>
              <w:pStyle w:val="Contenidodelatabla"/>
            </w:pPr>
            <w:r w:rsidRPr="00F664F2">
              <w:t>Nombre:</w:t>
            </w:r>
          </w:p>
        </w:tc>
        <w:tc>
          <w:tcPr>
            <w:tcW w:w="2596" w:type="dxa"/>
          </w:tcPr>
          <w:p w:rsidRPr="00F664F2" w:rsidR="00904F1F" w:rsidP="00904F1F" w:rsidRDefault="00904F1F" w14:paraId="285975A9" w14:textId="65EC8C31">
            <w:pPr>
              <w:pStyle w:val="Contenidodelatabla"/>
            </w:pPr>
            <w:r>
              <w:rPr>
                <w:rFonts w:eastAsia="Times New Roman"/>
                <w:szCs w:val="24"/>
              </w:rPr>
              <w:t>Iván Pérez</w:t>
            </w:r>
          </w:p>
        </w:tc>
        <w:tc>
          <w:tcPr>
            <w:tcW w:w="2597" w:type="dxa"/>
          </w:tcPr>
          <w:p w:rsidRPr="00F664F2" w:rsidR="00904F1F" w:rsidP="00904F1F" w:rsidRDefault="00904F1F" w14:paraId="0B0393A3" w14:textId="3ECB1548">
            <w:pPr>
              <w:pStyle w:val="Contenidodelatabla"/>
            </w:pPr>
            <w:r>
              <w:t>David Pozo</w:t>
            </w:r>
          </w:p>
        </w:tc>
        <w:tc>
          <w:tcPr>
            <w:tcW w:w="2597" w:type="dxa"/>
          </w:tcPr>
          <w:p w:rsidRPr="00F664F2" w:rsidR="00904F1F" w:rsidP="00904F1F" w:rsidRDefault="00904F1F" w14:paraId="23439362" w14:textId="0FFC5110">
            <w:pPr>
              <w:pStyle w:val="Contenidodelatabla"/>
            </w:pPr>
            <w:r>
              <w:t>Fernando Pozo</w:t>
            </w:r>
          </w:p>
        </w:tc>
      </w:tr>
      <w:tr w:rsidRPr="00F664F2" w:rsidR="00904F1F" w:rsidTr="00A36E7B" w14:paraId="0A9180D5" w14:textId="77777777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:rsidRPr="00F664F2" w:rsidR="00904F1F" w:rsidP="00904F1F" w:rsidRDefault="00904F1F" w14:paraId="45FF4ACA" w14:textId="77777777">
            <w:pPr>
              <w:pStyle w:val="Contenidodelatabla"/>
            </w:pPr>
            <w:r w:rsidRPr="00F664F2">
              <w:t>Firma:</w:t>
            </w:r>
          </w:p>
        </w:tc>
        <w:tc>
          <w:tcPr>
            <w:tcW w:w="2596" w:type="dxa"/>
          </w:tcPr>
          <w:p w:rsidRPr="00F664F2" w:rsidR="00904F1F" w:rsidP="00904F1F" w:rsidRDefault="00904F1F" w14:paraId="6DE509C3" w14:textId="77777777">
            <w:pPr>
              <w:pStyle w:val="Contenidodelatabla"/>
            </w:pPr>
          </w:p>
        </w:tc>
        <w:tc>
          <w:tcPr>
            <w:tcW w:w="2597" w:type="dxa"/>
          </w:tcPr>
          <w:p w:rsidRPr="00F664F2" w:rsidR="00904F1F" w:rsidP="00904F1F" w:rsidRDefault="00904F1F" w14:paraId="06B46AA4" w14:textId="77777777">
            <w:pPr>
              <w:pStyle w:val="Contenidodelatabla"/>
            </w:pPr>
          </w:p>
        </w:tc>
        <w:tc>
          <w:tcPr>
            <w:tcW w:w="2597" w:type="dxa"/>
          </w:tcPr>
          <w:p w:rsidRPr="00F664F2" w:rsidR="00904F1F" w:rsidP="00904F1F" w:rsidRDefault="00904F1F" w14:paraId="526BBF2A" w14:textId="77777777">
            <w:pPr>
              <w:pStyle w:val="Contenidodelatabla"/>
            </w:pPr>
          </w:p>
        </w:tc>
      </w:tr>
      <w:tr w:rsidRPr="00F664F2" w:rsidR="00904F1F" w:rsidTr="00F664F2" w14:paraId="7147F639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F664F2" w:rsidR="00904F1F" w:rsidP="00904F1F" w:rsidRDefault="00904F1F" w14:paraId="0B08254D" w14:textId="77777777">
            <w:pPr>
              <w:pStyle w:val="Contenidodelatabla"/>
            </w:pPr>
            <w:r w:rsidRPr="00F664F2">
              <w:t>Fecha:</w:t>
            </w:r>
          </w:p>
        </w:tc>
        <w:tc>
          <w:tcPr>
            <w:tcW w:w="2596" w:type="dxa"/>
          </w:tcPr>
          <w:p w:rsidRPr="00F664F2" w:rsidR="00904F1F" w:rsidP="00904F1F" w:rsidRDefault="00904F1F" w14:paraId="528BBE1C" w14:textId="0C08CA83">
            <w:pPr>
              <w:pStyle w:val="Contenidodelatabla"/>
            </w:pPr>
          </w:p>
        </w:tc>
        <w:tc>
          <w:tcPr>
            <w:tcW w:w="2597" w:type="dxa"/>
          </w:tcPr>
          <w:p w:rsidRPr="00F664F2" w:rsidR="00904F1F" w:rsidP="00904F1F" w:rsidRDefault="00904F1F" w14:paraId="5609086B" w14:textId="484DC560">
            <w:pPr>
              <w:pStyle w:val="Contenidodelatabla"/>
            </w:pPr>
          </w:p>
        </w:tc>
        <w:tc>
          <w:tcPr>
            <w:tcW w:w="2597" w:type="dxa"/>
          </w:tcPr>
          <w:p w:rsidRPr="00F664F2" w:rsidR="00904F1F" w:rsidP="00904F1F" w:rsidRDefault="00904F1F" w14:paraId="3394DF51" w14:textId="6A99E025">
            <w:pPr>
              <w:pStyle w:val="Contenidodelatabla"/>
            </w:pPr>
          </w:p>
        </w:tc>
      </w:tr>
    </w:tbl>
    <w:p w:rsidRPr="00F664F2" w:rsidR="00C80FB1" w:rsidP="008365F7" w:rsidRDefault="00C80FB1" w14:paraId="3FBCF00D" w14:textId="77777777">
      <w:pPr>
        <w:rPr>
          <w:szCs w:val="24"/>
        </w:rPr>
      </w:pPr>
    </w:p>
    <w:p w:rsidRPr="00F664F2" w:rsidR="00C80FB1" w:rsidP="008365F7" w:rsidRDefault="00C80FB1" w14:paraId="4E51F2BF" w14:textId="7777777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Pr="00F664F2" w:rsidR="001E6FFD" w:rsidTr="00F664F2" w14:paraId="7F43660C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F664F2" w:rsidR="001E6FFD" w:rsidP="001E0D2A" w:rsidRDefault="00FC5AE6" w14:paraId="49731AFA" w14:textId="0578361B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V</w:t>
            </w:r>
            <w:r w:rsidRPr="00F664F2" w:rsidR="001E6FFD">
              <w:rPr>
                <w:szCs w:val="24"/>
              </w:rPr>
              <w:t>alido hasta:</w:t>
            </w:r>
          </w:p>
        </w:tc>
        <w:tc>
          <w:tcPr>
            <w:tcW w:w="2693" w:type="dxa"/>
          </w:tcPr>
          <w:p w:rsidRPr="00F664F2" w:rsidR="001E6FFD" w:rsidP="001E0D2A" w:rsidRDefault="00904F1F" w14:paraId="5FDEBE9D" w14:textId="30C28E05">
            <w:pPr>
              <w:rPr>
                <w:szCs w:val="24"/>
              </w:rPr>
            </w:pPr>
            <w:r w:rsidRPr="00904F1F">
              <w:rPr>
                <w:szCs w:val="24"/>
              </w:rPr>
              <w:t>02/06/202</w:t>
            </w:r>
            <w:r>
              <w:rPr>
                <w:szCs w:val="24"/>
              </w:rPr>
              <w:t>8</w:t>
            </w:r>
          </w:p>
        </w:tc>
      </w:tr>
    </w:tbl>
    <w:p w:rsidRPr="00F664F2" w:rsidR="006D678C" w:rsidRDefault="006D678C" w14:paraId="42484993" w14:textId="47DC63BD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:rsidRPr="00F664F2" w:rsidR="00222E9E" w:rsidP="008365F7" w:rsidRDefault="00222E9E" w14:paraId="6CEB18C8" w14:textId="77777777">
      <w:pPr>
        <w:rPr>
          <w:szCs w:val="24"/>
        </w:rPr>
      </w:pPr>
    </w:p>
    <w:p w:rsidRPr="00F664F2" w:rsidR="00222E9E" w:rsidP="008365F7" w:rsidRDefault="00222E9E" w14:paraId="6A3B5E12" w14:textId="4D97731A">
      <w:pPr>
        <w:rPr>
          <w:szCs w:val="24"/>
        </w:rPr>
      </w:pPr>
    </w:p>
    <w:p w:rsidRPr="00F664F2" w:rsidR="006D678C" w:rsidP="008365F7" w:rsidRDefault="006D678C" w14:paraId="46278982" w14:textId="75D30AA1">
      <w:pPr>
        <w:rPr>
          <w:szCs w:val="24"/>
        </w:rPr>
      </w:pPr>
    </w:p>
    <w:p w:rsidRPr="00F664F2" w:rsidR="006D678C" w:rsidP="008365F7" w:rsidRDefault="006D678C" w14:paraId="3C4BAA7D" w14:textId="3DD85BBF">
      <w:pPr>
        <w:rPr>
          <w:szCs w:val="24"/>
        </w:rPr>
      </w:pPr>
    </w:p>
    <w:p w:rsidRPr="00F664F2" w:rsidR="006D678C" w:rsidP="008365F7" w:rsidRDefault="006D678C" w14:paraId="30447C2A" w14:textId="77777777">
      <w:pPr>
        <w:rPr>
          <w:szCs w:val="24"/>
        </w:rPr>
      </w:pPr>
    </w:p>
    <w:p w:rsidRPr="00F664F2" w:rsidR="00C80FB1" w:rsidP="008365F7" w:rsidRDefault="00C80FB1" w14:paraId="0294D84C" w14:textId="77777777">
      <w:pPr>
        <w:rPr>
          <w:szCs w:val="24"/>
        </w:rPr>
      </w:pPr>
    </w:p>
    <w:p w:rsidRPr="00F664F2" w:rsidR="00C80FB1" w:rsidP="008365F7" w:rsidRDefault="00C80FB1" w14:paraId="233A8379" w14:textId="7777777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Pr="00F664F2" w:rsidR="00C80FB1" w:rsidTr="43DCA0BD" w14:paraId="253A1D19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A36E7B" w:rsidR="00C80FB1" w:rsidP="00A36E7B" w:rsidRDefault="00C80FB1" w14:paraId="16D284B7" w14:textId="77777777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HISTORIAL DEL DOCUMENTO</w:t>
            </w:r>
          </w:p>
        </w:tc>
      </w:tr>
      <w:tr w:rsidRPr="00F664F2" w:rsidR="00C80FB1" w:rsidTr="43DCA0BD" w14:paraId="410A3D7B" w14:textId="77777777">
        <w:trPr>
          <w:trHeight w:val="672"/>
        </w:trPr>
        <w:tc>
          <w:tcPr>
            <w:tcW w:w="1270" w:type="dxa"/>
            <w:shd w:val="clear" w:color="auto" w:fill="4D868E"/>
            <w:tcMar/>
            <w:vAlign w:val="center"/>
          </w:tcPr>
          <w:p w:rsidRPr="00F664F2" w:rsidR="00C80FB1" w:rsidP="00C80FB1" w:rsidRDefault="00FF29CA" w14:paraId="417B1FE6" w14:textId="260F7D7C">
            <w:pPr>
              <w:jc w:val="center"/>
              <w:rPr>
                <w:b/>
                <w:szCs w:val="24"/>
              </w:rPr>
            </w:pPr>
            <w:r w:rsidRPr="00F664F2">
              <w:rPr>
                <w:b/>
                <w:szCs w:val="24"/>
              </w:rPr>
              <w:t>VERSIÓN</w:t>
            </w:r>
          </w:p>
        </w:tc>
        <w:tc>
          <w:tcPr>
            <w:tcW w:w="5181" w:type="dxa"/>
            <w:shd w:val="clear" w:color="auto" w:fill="4D868E"/>
            <w:tcMar/>
            <w:vAlign w:val="center"/>
          </w:tcPr>
          <w:p w:rsidRPr="00A36E7B" w:rsidR="00C80FB1" w:rsidP="00A36E7B" w:rsidRDefault="00C80FB1" w14:paraId="2B838FE6" w14:textId="77777777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CAUSAS DE LA MODIFICACIÓN</w:t>
            </w:r>
          </w:p>
        </w:tc>
        <w:tc>
          <w:tcPr>
            <w:tcW w:w="1365" w:type="dxa"/>
            <w:shd w:val="clear" w:color="auto" w:fill="4D868E"/>
            <w:tcMar/>
            <w:vAlign w:val="center"/>
          </w:tcPr>
          <w:p w:rsidRPr="00A36E7B" w:rsidR="00C80FB1" w:rsidP="00A36E7B" w:rsidRDefault="00C80FB1" w14:paraId="7134401F" w14:textId="77777777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FECHA entrada en Vigor</w:t>
            </w:r>
          </w:p>
        </w:tc>
        <w:tc>
          <w:tcPr>
            <w:tcW w:w="1818" w:type="dxa"/>
            <w:shd w:val="clear" w:color="auto" w:fill="4D868E"/>
            <w:tcMar/>
            <w:vAlign w:val="center"/>
          </w:tcPr>
          <w:p w:rsidRPr="00A36E7B" w:rsidR="00C80FB1" w:rsidP="00A36E7B" w:rsidRDefault="00C80FB1" w14:paraId="7C8CCFBB" w14:textId="77777777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SUSTITUYE A (Código, Revisión)</w:t>
            </w:r>
          </w:p>
        </w:tc>
      </w:tr>
      <w:tr w:rsidRPr="00F664F2" w:rsidR="00F76D83" w:rsidTr="43DCA0BD" w14:paraId="3C5E8E5A" w14:textId="77777777">
        <w:trPr>
          <w:trHeight w:val="646"/>
        </w:trPr>
        <w:tc>
          <w:tcPr>
            <w:tcW w:w="1270" w:type="dxa"/>
            <w:tcMar/>
            <w:vAlign w:val="center"/>
          </w:tcPr>
          <w:p w:rsidRPr="00F664F2" w:rsidR="00F76D83" w:rsidP="00F76D83" w:rsidRDefault="00F76D83" w14:paraId="40E57DF6" w14:textId="74E268E3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01</w:t>
            </w:r>
          </w:p>
        </w:tc>
        <w:tc>
          <w:tcPr>
            <w:tcW w:w="5181" w:type="dxa"/>
            <w:tcMar/>
            <w:vAlign w:val="center"/>
          </w:tcPr>
          <w:p w:rsidRPr="00F664F2" w:rsidR="00F76D83" w:rsidP="00F76D83" w:rsidRDefault="00F76D83" w14:paraId="3F1E1DE2" w14:textId="2A97DBD5">
            <w:pPr>
              <w:pStyle w:val="Contenidodelatabla"/>
            </w:pPr>
            <w:r w:rsidRPr="00F664F2">
              <w:t>Edicion inicial</w:t>
            </w:r>
          </w:p>
        </w:tc>
        <w:tc>
          <w:tcPr>
            <w:tcW w:w="1365" w:type="dxa"/>
            <w:tcMar/>
          </w:tcPr>
          <w:p w:rsidRPr="00F664F2" w:rsidR="00F76D83" w:rsidP="00F76D83" w:rsidRDefault="00F76D83" w14:paraId="016D46F0" w14:textId="3E3AFC78">
            <w:pPr>
              <w:pStyle w:val="Contenidodelatabla"/>
            </w:pPr>
            <w:r>
              <w:t>07/02/2024</w:t>
            </w:r>
          </w:p>
        </w:tc>
        <w:tc>
          <w:tcPr>
            <w:tcW w:w="1818" w:type="dxa"/>
            <w:tcMar/>
            <w:vAlign w:val="center"/>
          </w:tcPr>
          <w:p w:rsidRPr="00F664F2" w:rsidR="00F76D83" w:rsidP="00F76D83" w:rsidRDefault="00F76D83" w14:paraId="584724E0" w14:textId="77777777">
            <w:pPr>
              <w:pStyle w:val="Contenidodelatabla"/>
              <w:rPr>
                <w:color w:val="0070C0"/>
              </w:rPr>
            </w:pPr>
            <w:r w:rsidRPr="00F664F2">
              <w:t>N/A</w:t>
            </w:r>
          </w:p>
        </w:tc>
      </w:tr>
      <w:tr w:rsidRPr="00F664F2" w:rsidR="00640694" w:rsidTr="43DCA0BD" w14:paraId="34FCE768" w14:textId="77777777">
        <w:trPr>
          <w:trHeight w:val="646"/>
        </w:trPr>
        <w:tc>
          <w:tcPr>
            <w:tcW w:w="1270" w:type="dxa"/>
            <w:tcMar/>
            <w:vAlign w:val="center"/>
          </w:tcPr>
          <w:p w:rsidRPr="00F664F2" w:rsidR="00640694" w:rsidP="00F76D83" w:rsidRDefault="00640694" w14:paraId="0600751E" w14:textId="56A4FC3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02</w:t>
            </w:r>
          </w:p>
        </w:tc>
        <w:tc>
          <w:tcPr>
            <w:tcW w:w="5181" w:type="dxa"/>
            <w:tcMar/>
            <w:vAlign w:val="center"/>
          </w:tcPr>
          <w:p w:rsidRPr="00F664F2" w:rsidR="00640694" w:rsidP="00F76D83" w:rsidRDefault="00463555" w14:paraId="5A99B180" w14:textId="47E1BC67">
            <w:pPr>
              <w:pStyle w:val="Contenidodelatabla"/>
            </w:pPr>
            <w:r w:rsidRPr="00463555">
              <w:t>Cambio en los departamentos de Spika</w:t>
            </w:r>
            <w:r w:rsidR="009016E2">
              <w:t>, digitalización del procedimiento para el uso de firmas digitales</w:t>
            </w:r>
          </w:p>
        </w:tc>
        <w:tc>
          <w:tcPr>
            <w:tcW w:w="1365" w:type="dxa"/>
            <w:tcMar/>
          </w:tcPr>
          <w:p w:rsidR="00640694" w:rsidP="00F76D83" w:rsidRDefault="00640694" w14:paraId="553B5EC7" w14:textId="23DDFF1E">
            <w:pPr>
              <w:pStyle w:val="Contenidodelatabla"/>
            </w:pPr>
            <w:r w:rsidR="200CE616">
              <w:rPr/>
              <w:t>02/06/2025</w:t>
            </w:r>
          </w:p>
        </w:tc>
        <w:tc>
          <w:tcPr>
            <w:tcW w:w="1818" w:type="dxa"/>
            <w:tcMar/>
            <w:vAlign w:val="center"/>
          </w:tcPr>
          <w:p w:rsidRPr="00F664F2" w:rsidR="00640694" w:rsidP="00F76D83" w:rsidRDefault="00640694" w14:paraId="61AFEBFB" w14:textId="5C6748E6">
            <w:pPr>
              <w:pStyle w:val="Contenidodelatabla"/>
            </w:pPr>
            <w:r>
              <w:t>PNT-017.01</w:t>
            </w:r>
          </w:p>
        </w:tc>
      </w:tr>
    </w:tbl>
    <w:p w:rsidRPr="00F664F2" w:rsidR="006D678C" w:rsidP="008365F7" w:rsidRDefault="006D678C" w14:paraId="014626C0" w14:textId="459D7CA4">
      <w:pPr>
        <w:rPr>
          <w:szCs w:val="24"/>
        </w:rPr>
      </w:pPr>
    </w:p>
    <w:p w:rsidRPr="00F664F2" w:rsidR="006D678C" w:rsidRDefault="006D678C" w14:paraId="45C36ABB" w14:textId="77777777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:rsidRPr="00F664F2" w:rsidR="00067996" w:rsidP="008365F7" w:rsidRDefault="00067996" w14:paraId="32E2E5FA" w14:textId="77777777">
      <w:pPr>
        <w:rPr>
          <w:szCs w:val="24"/>
        </w:rPr>
      </w:pPr>
    </w:p>
    <w:sdt>
      <w:sdtPr>
        <w:id w:val="874124352"/>
        <w:docPartObj>
          <w:docPartGallery w:val="Table of Contents"/>
          <w:docPartUnique/>
        </w:docPartObj>
        <w:rPr>
          <w:rFonts w:eastAsia="Calibri" w:cs="Open Sans" w:eastAsiaTheme="minorAscii"/>
          <w:b w:val="0"/>
          <w:bCs w:val="0"/>
          <w:sz w:val="24"/>
          <w:szCs w:val="24"/>
          <w:lang w:val="es-ES" w:eastAsia="en-US"/>
        </w:rPr>
      </w:sdtPr>
      <w:sdtEndPr>
        <w:rPr>
          <w:rFonts w:eastAsia="Calibri" w:cs="Open Sans" w:eastAsiaTheme="minorAscii"/>
          <w:b w:val="0"/>
          <w:bCs w:val="0"/>
          <w:sz w:val="24"/>
          <w:szCs w:val="24"/>
          <w:lang w:val="hsb-DE" w:eastAsia="en-US"/>
        </w:rPr>
      </w:sdtEndPr>
      <w:sdtContent>
        <w:p w:rsidRPr="00CC5CE3" w:rsidR="00893016" w:rsidP="00893016" w:rsidRDefault="00893016" w14:paraId="6691E5BE" w14:textId="46A098A8">
          <w:pPr>
            <w:pStyle w:val="TtuloTDC"/>
            <w:jc w:val="center"/>
          </w:pPr>
          <w:r w:rsidRPr="00CC5CE3">
            <w:rPr>
              <w:lang w:val="es-ES"/>
            </w:rPr>
            <w:t>Contenido</w:t>
          </w:r>
        </w:p>
        <w:p w:rsidR="009016E2" w:rsidRDefault="00893016" w14:paraId="49248F49" w14:textId="50806E3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7691078">
            <w:r w:rsidRPr="000E4549" w:rsidR="009016E2">
              <w:rPr>
                <w:rStyle w:val="Hipervnculo"/>
                <w:noProof/>
              </w:rPr>
              <w:t>1.</w:t>
            </w:r>
            <w:r w:rsidR="009016E2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E4549" w:rsidR="009016E2">
              <w:rPr>
                <w:rStyle w:val="Hipervnculo"/>
                <w:noProof/>
              </w:rPr>
              <w:t>Objetivo</w:t>
            </w:r>
            <w:r w:rsidR="009016E2">
              <w:rPr>
                <w:noProof/>
                <w:webHidden/>
              </w:rPr>
              <w:tab/>
            </w:r>
            <w:r w:rsidR="009016E2">
              <w:rPr>
                <w:noProof/>
                <w:webHidden/>
              </w:rPr>
              <w:fldChar w:fldCharType="begin"/>
            </w:r>
            <w:r w:rsidR="009016E2">
              <w:rPr>
                <w:noProof/>
                <w:webHidden/>
              </w:rPr>
              <w:instrText xml:space="preserve"> PAGEREF _Toc197691078 \h </w:instrText>
            </w:r>
            <w:r w:rsidR="009016E2">
              <w:rPr>
                <w:noProof/>
                <w:webHidden/>
              </w:rPr>
            </w:r>
            <w:r w:rsidR="009016E2">
              <w:rPr>
                <w:noProof/>
                <w:webHidden/>
              </w:rPr>
              <w:fldChar w:fldCharType="separate"/>
            </w:r>
            <w:r w:rsidR="009016E2">
              <w:rPr>
                <w:noProof/>
                <w:webHidden/>
              </w:rPr>
              <w:t>4</w:t>
            </w:r>
            <w:r w:rsidR="009016E2">
              <w:rPr>
                <w:noProof/>
                <w:webHidden/>
              </w:rPr>
              <w:fldChar w:fldCharType="end"/>
            </w:r>
          </w:hyperlink>
        </w:p>
        <w:p w:rsidR="009016E2" w:rsidRDefault="009016E2" w14:paraId="1A99ADA0" w14:textId="2577C6C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91079">
            <w:r w:rsidRPr="000E4549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E4549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6E2" w:rsidRDefault="009016E2" w14:paraId="14A69F41" w14:textId="497B94DC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91080">
            <w:r w:rsidRPr="000E4549">
              <w:rPr>
                <w:rStyle w:val="Hipervnculo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E4549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6E2" w:rsidRDefault="009016E2" w14:paraId="57384911" w14:textId="5B51D17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91081">
            <w:r w:rsidRPr="000E4549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E4549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6E2" w:rsidRDefault="009016E2" w14:paraId="255803D1" w14:textId="27FB18A3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91082">
            <w:r w:rsidRPr="000E4549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E4549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6E2" w:rsidRDefault="009016E2" w14:paraId="3C973F52" w14:textId="2A1295C8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91083">
            <w:r w:rsidRPr="000E4549">
              <w:rPr>
                <w:rStyle w:val="Hipervnculo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E4549">
              <w:rPr>
                <w:rStyle w:val="Hipervnculo"/>
                <w:noProof/>
              </w:rPr>
              <w:t>Uso de la firma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6E2" w:rsidRDefault="009016E2" w14:paraId="1164F0D4" w14:textId="2E7B262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91084">
            <w:r w:rsidRPr="000E4549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E4549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6E2" w:rsidRDefault="009016E2" w14:paraId="6877A5CB" w14:textId="0761B13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91085">
            <w:r w:rsidRPr="000E4549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E4549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6E2" w:rsidRDefault="009016E2" w14:paraId="5120401A" w14:textId="2D467A4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91086">
            <w:r w:rsidRPr="000E4549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E4549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6E2" w:rsidRDefault="009016E2" w14:paraId="5D47F9BD" w14:textId="7477B6A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91087">
            <w:r w:rsidRPr="000E4549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E4549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3016" w:rsidRDefault="00893016" w14:paraId="062784D7" w14:textId="2D44AEC3">
          <w:r>
            <w:rPr>
              <w:b/>
              <w:bCs/>
            </w:rPr>
            <w:fldChar w:fldCharType="end"/>
          </w:r>
        </w:p>
      </w:sdtContent>
    </w:sdt>
    <w:p w:rsidRPr="00F664F2" w:rsidR="00C80FB1" w:rsidP="00443F2D" w:rsidRDefault="00C80FB1" w14:paraId="230E0C70" w14:textId="77777777">
      <w:pPr>
        <w:rPr>
          <w:bCs/>
          <w:szCs w:val="24"/>
        </w:rPr>
      </w:pPr>
    </w:p>
    <w:p w:rsidRPr="00F664F2" w:rsidR="00C6738A" w:rsidRDefault="00C6738A" w14:paraId="31176C51" w14:textId="2B9D81C6">
      <w:pPr>
        <w:spacing w:line="259" w:lineRule="auto"/>
        <w:jc w:val="left"/>
        <w:rPr>
          <w:bCs/>
          <w:color w:val="2F5496" w:themeColor="accent5" w:themeShade="BF"/>
          <w:szCs w:val="24"/>
        </w:rPr>
      </w:pPr>
      <w:r w:rsidRPr="00F664F2">
        <w:rPr>
          <w:bCs/>
          <w:color w:val="2F5496" w:themeColor="accent5" w:themeShade="BF"/>
          <w:szCs w:val="24"/>
        </w:rPr>
        <w:br w:type="page"/>
      </w:r>
    </w:p>
    <w:p w:rsidRPr="00F664F2" w:rsidR="00402A64" w:rsidP="00A36E7B" w:rsidRDefault="00402A64" w14:paraId="6AA32242" w14:textId="77777777">
      <w:pPr>
        <w:pStyle w:val="Titulo1SP"/>
      </w:pPr>
      <w:bookmarkStart w:name="_Toc197691078" w:id="0"/>
      <w:r w:rsidRPr="00F664F2">
        <w:lastRenderedPageBreak/>
        <w:t>Objetivo</w:t>
      </w:r>
      <w:bookmarkEnd w:id="0"/>
    </w:p>
    <w:p w:rsidRPr="00F664F2" w:rsidR="0093080C" w:rsidP="0052127D" w:rsidRDefault="00C00482" w14:paraId="608EBAD4" w14:textId="32763C47">
      <w:pPr>
        <w:rPr>
          <w:color w:val="0070C0"/>
          <w:szCs w:val="24"/>
        </w:rPr>
      </w:pPr>
      <w:r w:rsidRPr="00C00482">
        <w:rPr>
          <w:szCs w:val="24"/>
        </w:rPr>
        <w:t>Establecer el uso de firmas electrónicas vinculadas a cuentas de usuario del sistema de gestión digital de SPIKA, garantizando la trazabilidad, autenticidad e integridad de las acciones realizadas en el Sistema de Gestión de Calidad (SGC), conforme a ISO 13485 y al Reglamento (UE) 2017/745</w:t>
      </w:r>
      <w:r w:rsidRPr="00F664F2" w:rsidR="0052127D">
        <w:rPr>
          <w:szCs w:val="24"/>
        </w:rPr>
        <w:t xml:space="preserve">. </w:t>
      </w:r>
    </w:p>
    <w:p w:rsidRPr="00F664F2" w:rsidR="00402A64" w:rsidP="00A36E7B" w:rsidRDefault="00402A64" w14:paraId="133E24EF" w14:textId="77777777">
      <w:pPr>
        <w:pStyle w:val="Titulo1SP"/>
      </w:pPr>
      <w:bookmarkStart w:name="_Toc197691079" w:id="1"/>
      <w:r w:rsidRPr="00F664F2">
        <w:t>Alcance</w:t>
      </w:r>
      <w:bookmarkEnd w:id="1"/>
    </w:p>
    <w:p w:rsidRPr="00F664F2" w:rsidR="00C816EF" w:rsidP="00C816EF" w:rsidRDefault="00AD6430" w14:paraId="243F9442" w14:textId="05491F76">
      <w:pPr>
        <w:rPr>
          <w:szCs w:val="24"/>
        </w:rPr>
      </w:pPr>
      <w:r w:rsidRPr="00AD6430">
        <w:rPr>
          <w:szCs w:val="24"/>
        </w:rPr>
        <w:t>Aplica a todo el personal que interviene en actividades documentadas dentro del SGC mediante la plataforma digital autorizada</w:t>
      </w:r>
      <w:r w:rsidR="00ED59DB">
        <w:rPr>
          <w:szCs w:val="24"/>
        </w:rPr>
        <w:t>.</w:t>
      </w:r>
      <w:r w:rsidRPr="00F664F2" w:rsidR="0052127D">
        <w:rPr>
          <w:szCs w:val="24"/>
        </w:rPr>
        <w:t xml:space="preserve"> </w:t>
      </w:r>
    </w:p>
    <w:p w:rsidRPr="003273D1" w:rsidR="00402A64" w:rsidP="003273D1" w:rsidRDefault="00587710" w14:paraId="362774EE" w14:textId="74F9FFAE">
      <w:pPr>
        <w:pStyle w:val="Titulo2SP"/>
      </w:pPr>
      <w:r w:rsidRPr="003273D1">
        <w:t xml:space="preserve"> </w:t>
      </w:r>
      <w:bookmarkStart w:name="_Toc197691080" w:id="2"/>
      <w:r w:rsidRPr="003273D1" w:rsidR="00402A64">
        <w:t xml:space="preserve">Responsabilidades y </w:t>
      </w:r>
      <w:r w:rsidRPr="003273D1" w:rsidR="006D678C">
        <w:t>Departamentos</w:t>
      </w:r>
      <w:r w:rsidRPr="003273D1" w:rsidR="00E025C5">
        <w:t xml:space="preserve"> a</w:t>
      </w:r>
      <w:r w:rsidRPr="003273D1" w:rsidR="00402A64">
        <w:t>fectad</w:t>
      </w:r>
      <w:r w:rsidRPr="003273D1" w:rsidR="006D678C">
        <w:t>os</w:t>
      </w:r>
      <w:bookmarkEnd w:id="2"/>
    </w:p>
    <w:p w:rsidRPr="00F664F2" w:rsidR="008E7CA5" w:rsidP="008E7CA5" w:rsidRDefault="008E7CA5" w14:paraId="0184C2EE" w14:textId="77777777">
      <w:pPr>
        <w:rPr>
          <w:szCs w:val="24"/>
        </w:rPr>
      </w:pPr>
      <w:r w:rsidRPr="00F664F2">
        <w:rPr>
          <w:szCs w:val="24"/>
        </w:rPr>
        <w:t>Los departamentos afectados 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463555" w:rsidR="00463555" w:rsidTr="00463555" w14:paraId="0EF4683B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463555" w:rsidR="00463555" w:rsidP="00CB6A18" w:rsidRDefault="00463555" w14:paraId="22224D07" w14:textId="77777777">
            <w:pPr>
              <w:pStyle w:val="Cabeceraypie"/>
            </w:pPr>
            <w:r w:rsidRPr="00463555"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463555" w:rsidR="00463555" w:rsidP="00CB6A18" w:rsidRDefault="00463555" w14:paraId="18F1CA8E" w14:textId="77777777">
            <w:pPr>
              <w:pStyle w:val="Cabeceraypie"/>
            </w:pPr>
            <w:r w:rsidRPr="00463555">
              <w:t>Aplica</w:t>
            </w:r>
          </w:p>
        </w:tc>
      </w:tr>
      <w:tr w:rsidRPr="00463555" w:rsidR="00463555" w:rsidTr="00463555" w14:paraId="2CE312BE" w14:textId="77777777">
        <w:trPr>
          <w:trHeight w:val="92"/>
          <w:jc w:val="center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3555" w:rsidR="00463555" w:rsidP="00CB6A18" w:rsidRDefault="00463555" w14:paraId="514F4D37" w14:textId="77777777">
            <w:pPr>
              <w:pStyle w:val="Cabeceraypie"/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hideMark/>
          </w:tcPr>
          <w:p w:rsidRPr="00463555" w:rsidR="00463555" w:rsidP="00CB6A18" w:rsidRDefault="00463555" w14:paraId="6A521025" w14:textId="77777777">
            <w:pPr>
              <w:pStyle w:val="Cabeceraypie"/>
            </w:pPr>
            <w:r w:rsidRPr="00463555"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hideMark/>
          </w:tcPr>
          <w:p w:rsidRPr="00463555" w:rsidR="00463555" w:rsidP="00CB6A18" w:rsidRDefault="00463555" w14:paraId="69423B1F" w14:textId="77777777">
            <w:pPr>
              <w:pStyle w:val="Cabeceraypie"/>
            </w:pPr>
            <w:r w:rsidRPr="00463555">
              <w:t>No</w:t>
            </w:r>
          </w:p>
        </w:tc>
      </w:tr>
      <w:tr w:rsidRPr="00463555" w:rsidR="00463555" w:rsidTr="00463555" w14:paraId="7CE08B5C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3555" w:rsidR="00463555" w:rsidP="00CB6A18" w:rsidRDefault="00463555" w14:paraId="1E52CDE1" w14:textId="77777777">
            <w:pPr>
              <w:pStyle w:val="Cabeceraypie"/>
            </w:pPr>
            <w:r w:rsidRPr="00463555"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463555" w:rsidR="00463555" w:rsidP="00CB6A18" w:rsidRDefault="00463555" w14:paraId="69B0F5D2" w14:textId="77777777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63555" w:rsidR="00463555" w:rsidP="00CB6A18" w:rsidRDefault="00463555" w14:paraId="44D36543" w14:textId="77777777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Pr="00463555" w:rsidR="00CB6A18" w:rsidTr="00463555" w14:paraId="1501661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63555" w:rsidR="00CB6A18" w:rsidP="00CB6A18" w:rsidRDefault="00CB6A18" w14:paraId="6E813415" w14:textId="445AEB20">
            <w:pPr>
              <w:pStyle w:val="Cabeceraypie"/>
            </w:pPr>
            <w: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32116833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CB6A18" w:rsidP="00CB6A18" w:rsidRDefault="00CB6A18" w14:paraId="6DB7F958" w14:textId="04BB8472">
                <w:pPr>
                  <w:pStyle w:val="Cabeceraypie"/>
                  <w:rPr>
                    <w:lang w:val="es-ES"/>
                  </w:rPr>
                </w:pPr>
                <w:r w:rsidRPr="00E905F6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17004271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CB6A18" w:rsidP="00CB6A18" w:rsidRDefault="00CB6A18" w14:paraId="45E59E94" w14:textId="28D4CE93">
                <w:pPr>
                  <w:pStyle w:val="Cabeceraypie"/>
                  <w:rPr>
                    <w:lang w:val="es-ES"/>
                  </w:rPr>
                </w:pPr>
                <w:r w:rsidRPr="00E905F6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Pr="00463555" w:rsidR="00463555" w:rsidTr="00463555" w14:paraId="066BCFF5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3555" w:rsidR="00463555" w:rsidP="00CB6A18" w:rsidRDefault="00463555" w14:paraId="4D4F4853" w14:textId="77777777">
            <w:pPr>
              <w:pStyle w:val="Cabeceraypie"/>
            </w:pPr>
            <w:r w:rsidRPr="00463555">
              <w:t xml:space="preserve">Garantía de Calidad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463555" w:rsidR="00463555" w:rsidP="00CB6A18" w:rsidRDefault="00463555" w14:paraId="75967463" w14:textId="77777777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63555" w:rsidR="00463555" w:rsidP="00CB6A18" w:rsidRDefault="00463555" w14:paraId="27FBEACF" w14:textId="77777777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Pr="00463555" w:rsidR="00463555" w:rsidTr="00463555" w14:paraId="74F51D99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3555" w:rsidR="00463555" w:rsidP="00CB6A18" w:rsidRDefault="00463555" w14:paraId="7115ABCA" w14:textId="77777777">
            <w:pPr>
              <w:pStyle w:val="Cabeceraypie"/>
            </w:pPr>
            <w:r w:rsidRPr="00463555"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463555" w:rsidR="00463555" w:rsidP="00CB6A18" w:rsidRDefault="00463555" w14:paraId="676C50A7" w14:textId="77777777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63555" w:rsidR="00463555" w:rsidP="00CB6A18" w:rsidRDefault="00463555" w14:paraId="415F02A4" w14:textId="77777777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Pr="00463555" w:rsidR="00463555" w:rsidTr="00463555" w14:paraId="74309E79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3555" w:rsidR="00463555" w:rsidP="00CB6A18" w:rsidRDefault="00463555" w14:paraId="7A7D767B" w14:textId="77777777">
            <w:pPr>
              <w:pStyle w:val="Cabeceraypie"/>
            </w:pPr>
            <w:r w:rsidRPr="00463555"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463555" w:rsidR="00463555" w:rsidP="00CB6A18" w:rsidRDefault="00463555" w14:paraId="3A374F49" w14:textId="77777777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63555" w:rsidR="00463555" w:rsidP="00CB6A18" w:rsidRDefault="00463555" w14:paraId="76E96E12" w14:textId="77777777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Pr="00463555" w:rsidR="00463555" w:rsidTr="00463555" w14:paraId="3F7E4C8F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3555" w:rsidR="00463555" w:rsidP="00CB6A18" w:rsidRDefault="00463555" w14:paraId="083C8491" w14:textId="77777777">
            <w:pPr>
              <w:pStyle w:val="Cabeceraypie"/>
            </w:pPr>
            <w:r w:rsidRPr="00463555"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463555" w:rsidR="00463555" w:rsidP="00CB6A18" w:rsidRDefault="00463555" w14:paraId="14B664DA" w14:textId="77777777">
                <w:pPr>
                  <w:pStyle w:val="Cabeceraypie"/>
                </w:pPr>
                <w:r w:rsidRPr="004635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463555" w:rsidR="00463555" w:rsidP="00CB6A18" w:rsidRDefault="00463555" w14:paraId="3447BF2F" w14:textId="77777777">
                <w:pPr>
                  <w:pStyle w:val="Cabeceraypie"/>
                </w:pPr>
                <w:r w:rsidRPr="004635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Pr="00463555" w:rsidR="00CB6A18" w:rsidTr="00463555" w14:paraId="5A135C3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63555" w:rsidR="00CB6A18" w:rsidP="00CB6A18" w:rsidRDefault="00CB6A18" w14:paraId="247DFEAA" w14:textId="578F5BDB">
            <w:pPr>
              <w:pStyle w:val="Cabeceraypie"/>
            </w:pPr>
            <w:r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2544861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CB6A18" w:rsidP="00CB6A18" w:rsidRDefault="00CB6A18" w14:paraId="109F82D2" w14:textId="5ACAC3E3">
                <w:pPr>
                  <w:pStyle w:val="Cabeceraypie"/>
                </w:pPr>
                <w:r w:rsidRPr="00E905F6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9060418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CB6A18" w:rsidP="00CB6A18" w:rsidRDefault="00CB6A18" w14:paraId="526A7B91" w14:textId="2FC9B049">
                <w:pPr>
                  <w:pStyle w:val="Cabeceraypie"/>
                </w:pPr>
                <w:r w:rsidRPr="00E905F6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</w:tbl>
    <w:p w:rsidRPr="00F664F2" w:rsidR="008E7CA5" w:rsidP="00D23A92" w:rsidRDefault="008E7CA5" w14:paraId="409C4A9F" w14:textId="77777777">
      <w:pPr>
        <w:pStyle w:val="Contenidodelatabla"/>
        <w:rPr>
          <w:szCs w:val="24"/>
        </w:rPr>
      </w:pPr>
    </w:p>
    <w:p w:rsidRPr="00F664F2" w:rsidR="00402A64" w:rsidP="00D23A92" w:rsidRDefault="00067996" w14:paraId="7D191EBD" w14:textId="77777777">
      <w:pPr>
        <w:pStyle w:val="Titulo1SP"/>
      </w:pPr>
      <w:bookmarkStart w:name="_Toc197691081" w:id="3"/>
      <w:r w:rsidRPr="00D23A92">
        <w:rPr>
          <w:rStyle w:val="Enlacedelndice"/>
        </w:rPr>
        <w:t>D</w:t>
      </w:r>
      <w:r w:rsidRPr="00D23A92" w:rsidR="00402A64">
        <w:rPr>
          <w:rStyle w:val="Enlacedelndice"/>
        </w:rPr>
        <w:t>efiniciones</w:t>
      </w:r>
      <w:r w:rsidRPr="00F664F2" w:rsidR="00402A64">
        <w:t xml:space="preserve"> y Acrónimos</w:t>
      </w:r>
      <w:bookmarkEnd w:id="3"/>
    </w:p>
    <w:p w:rsidRPr="002F34BB" w:rsidR="002F34BB" w:rsidP="002F34BB" w:rsidRDefault="002F34BB" w14:paraId="04F485D5" w14:textId="2E826150">
      <w:pPr>
        <w:pStyle w:val="Cabeceraypie"/>
        <w:numPr>
          <w:ilvl w:val="0"/>
          <w:numId w:val="41"/>
        </w:numPr>
        <w:rPr>
          <w:lang w:val="es-ES" w:eastAsia="es-ES"/>
        </w:rPr>
      </w:pPr>
      <w:r w:rsidRPr="002F34BB">
        <w:rPr>
          <w:b/>
          <w:bCs/>
          <w:lang w:val="es-ES" w:eastAsia="es-ES"/>
        </w:rPr>
        <w:t>Firma digital</w:t>
      </w:r>
      <w:r w:rsidRPr="002F34BB">
        <w:rPr>
          <w:lang w:val="es-ES" w:eastAsia="es-ES"/>
        </w:rPr>
        <w:t>: Firma vinculada electrónicamente a una persona, con validez legal y autenticidad verificable.</w:t>
      </w:r>
    </w:p>
    <w:p w:rsidRPr="002F34BB" w:rsidR="002F34BB" w:rsidP="002F34BB" w:rsidRDefault="002F34BB" w14:paraId="33BEF8C6" w14:textId="23501C57">
      <w:pPr>
        <w:pStyle w:val="Cabeceraypie"/>
        <w:numPr>
          <w:ilvl w:val="0"/>
          <w:numId w:val="41"/>
        </w:numPr>
        <w:rPr>
          <w:lang w:val="es-ES" w:eastAsia="es-ES"/>
        </w:rPr>
      </w:pPr>
      <w:r w:rsidRPr="002F34BB">
        <w:rPr>
          <w:b/>
          <w:bCs/>
          <w:lang w:val="es-ES" w:eastAsia="es-ES"/>
        </w:rPr>
        <w:lastRenderedPageBreak/>
        <w:t>Registro digital</w:t>
      </w:r>
      <w:r w:rsidRPr="002F34BB">
        <w:rPr>
          <w:lang w:val="es-ES" w:eastAsia="es-ES"/>
        </w:rPr>
        <w:t>: Sistema que recoge, almacena y protege los datos de firma del personal.</w:t>
      </w:r>
    </w:p>
    <w:p w:rsidR="002F34BB" w:rsidP="002F34BB" w:rsidRDefault="002F34BB" w14:paraId="405A86D7" w14:textId="5A2AAEC8">
      <w:pPr>
        <w:pStyle w:val="Cabeceraypie"/>
        <w:numPr>
          <w:ilvl w:val="0"/>
          <w:numId w:val="41"/>
        </w:numPr>
        <w:rPr>
          <w:lang w:val="es-ES" w:eastAsia="es-ES"/>
        </w:rPr>
      </w:pPr>
      <w:r w:rsidRPr="002F34BB">
        <w:rPr>
          <w:b/>
          <w:bCs/>
          <w:lang w:val="es-ES" w:eastAsia="es-ES"/>
        </w:rPr>
        <w:t>SGC</w:t>
      </w:r>
      <w:r w:rsidRPr="002F34BB">
        <w:rPr>
          <w:lang w:val="es-ES" w:eastAsia="es-ES"/>
        </w:rPr>
        <w:t>: Sistema de Gestión de Calidad de SPIKA.</w:t>
      </w:r>
    </w:p>
    <w:p w:rsidRPr="002F34BB" w:rsidR="002F34BB" w:rsidP="002F34BB" w:rsidRDefault="002F34BB" w14:paraId="5ECDF3F4" w14:textId="77777777">
      <w:pPr>
        <w:pStyle w:val="Cabeceraypie"/>
        <w:ind w:left="720"/>
        <w:rPr>
          <w:lang w:val="es-ES" w:eastAsia="es-ES"/>
        </w:rPr>
      </w:pPr>
    </w:p>
    <w:p w:rsidR="00B43EFB" w:rsidP="00D23A92" w:rsidRDefault="009016E2" w14:paraId="469B96FE" w14:textId="7BD4B154">
      <w:pPr>
        <w:pStyle w:val="Titulo1SP"/>
      </w:pPr>
      <w:bookmarkStart w:name="_Toc197691082" w:id="4"/>
      <w:r>
        <w:t>Procedimiento</w:t>
      </w:r>
      <w:bookmarkEnd w:id="4"/>
    </w:p>
    <w:p w:rsidR="006945F1" w:rsidP="006945F1" w:rsidRDefault="006945F1" w14:paraId="4C64E2AE" w14:textId="04E643CE">
      <w:pPr>
        <w:pStyle w:val="Cabeceraypie"/>
        <w:rPr>
          <w:lang w:val="es-ES"/>
        </w:rPr>
      </w:pPr>
      <w:r w:rsidRPr="006945F1">
        <w:rPr>
          <w:lang w:val="es-ES"/>
        </w:rPr>
        <w:t xml:space="preserve">El sistema utilizado por SPIKA permite identificar de forma única e inequívoca al usuario que accede y realiza acciones en el entorno </w:t>
      </w:r>
      <w:r>
        <w:rPr>
          <w:lang w:val="es-ES"/>
        </w:rPr>
        <w:t>gracias a su firma electrónica, si esta firma electrónica no contiene la fecha en la que se realiza, será necesario añadirla antes de realizar la firma del documento.</w:t>
      </w:r>
    </w:p>
    <w:p w:rsidRPr="00F664F2" w:rsidR="009016E2" w:rsidP="00F551F0" w:rsidRDefault="009016E2" w14:paraId="035B98E6" w14:textId="77777777">
      <w:pPr>
        <w:rPr>
          <w:szCs w:val="24"/>
        </w:rPr>
      </w:pPr>
    </w:p>
    <w:p w:rsidRPr="00F664F2" w:rsidR="00F551F0" w:rsidP="00F9140C" w:rsidRDefault="008625D9" w14:paraId="019410BA" w14:textId="2B405E9C">
      <w:pPr>
        <w:pStyle w:val="Titulo2SP"/>
      </w:pPr>
      <w:bookmarkStart w:name="_Toc197691083" w:id="5"/>
      <w:r>
        <w:t>Uso de la firma digital</w:t>
      </w:r>
      <w:bookmarkEnd w:id="5"/>
    </w:p>
    <w:p w:rsidRPr="00A66399" w:rsidR="00A66399" w:rsidP="00A66399" w:rsidRDefault="00A66399" w14:paraId="48C8AEFA" w14:textId="2475FB91">
      <w:pPr>
        <w:pStyle w:val="Cabeceraypie"/>
        <w:rPr>
          <w:lang w:val="es-ES"/>
        </w:rPr>
      </w:pPr>
      <w:r w:rsidRPr="00A66399">
        <w:rPr>
          <w:lang w:val="es-ES"/>
        </w:rPr>
        <w:t>En documentos oficiales del SGC (procedimientos, instrucciones, registros, etc.), se deben usar mecanismos digitales que permitan:</w:t>
      </w:r>
    </w:p>
    <w:p w:rsidRPr="00A66399" w:rsidR="00A66399" w:rsidP="00E069C5" w:rsidRDefault="00A66399" w14:paraId="55ED9AAA" w14:textId="77777777">
      <w:pPr>
        <w:pStyle w:val="Cabeceraypie"/>
        <w:numPr>
          <w:ilvl w:val="0"/>
          <w:numId w:val="47"/>
        </w:numPr>
        <w:rPr>
          <w:lang w:val="es-ES"/>
        </w:rPr>
      </w:pPr>
      <w:r w:rsidRPr="00A66399">
        <w:rPr>
          <w:lang w:val="es-ES"/>
        </w:rPr>
        <w:t>Identificar de manera única al firmante (usuario y contraseña, firma biométrica, certificado digital, etc.).</w:t>
      </w:r>
    </w:p>
    <w:p w:rsidRPr="00A66399" w:rsidR="00A66399" w:rsidP="00E069C5" w:rsidRDefault="00A66399" w14:paraId="1753508A" w14:textId="77777777">
      <w:pPr>
        <w:pStyle w:val="Cabeceraypie"/>
        <w:numPr>
          <w:ilvl w:val="0"/>
          <w:numId w:val="47"/>
        </w:numPr>
        <w:rPr>
          <w:lang w:val="es-ES"/>
        </w:rPr>
      </w:pPr>
      <w:r w:rsidRPr="00A66399">
        <w:rPr>
          <w:lang w:val="es-ES"/>
        </w:rPr>
        <w:t>Registrar la fecha y hora.</w:t>
      </w:r>
    </w:p>
    <w:p w:rsidRPr="00A66399" w:rsidR="00A66399" w:rsidP="00E069C5" w:rsidRDefault="00A66399" w14:paraId="72457D5F" w14:textId="77777777">
      <w:pPr>
        <w:pStyle w:val="Cabeceraypie"/>
        <w:numPr>
          <w:ilvl w:val="0"/>
          <w:numId w:val="47"/>
        </w:numPr>
        <w:rPr>
          <w:lang w:val="es-ES"/>
        </w:rPr>
      </w:pPr>
      <w:r w:rsidRPr="00A66399">
        <w:rPr>
          <w:lang w:val="es-ES"/>
        </w:rPr>
        <w:t>Mantener trazabilidad (a través de logs o sistema documental).</w:t>
      </w:r>
    </w:p>
    <w:p w:rsidRPr="00A66399" w:rsidR="00A66399" w:rsidP="00A66399" w:rsidRDefault="00A66399" w14:paraId="6EE78B09" w14:textId="4A444A94">
      <w:pPr>
        <w:pStyle w:val="Cabeceraypie"/>
        <w:rPr>
          <w:lang w:val="es-ES"/>
        </w:rPr>
      </w:pPr>
      <w:r w:rsidRPr="00A66399">
        <w:rPr>
          <w:lang w:val="es-ES"/>
        </w:rPr>
        <w:t>Las firmas pueden integrarse mediante:</w:t>
      </w:r>
    </w:p>
    <w:p w:rsidRPr="00A66399" w:rsidR="00A66399" w:rsidP="00A66399" w:rsidRDefault="00A66399" w14:paraId="43CDDD44" w14:textId="7C4F0D17">
      <w:pPr>
        <w:pStyle w:val="Cabeceraypie"/>
        <w:numPr>
          <w:ilvl w:val="0"/>
          <w:numId w:val="46"/>
        </w:numPr>
        <w:rPr>
          <w:lang w:val="es-ES"/>
        </w:rPr>
      </w:pPr>
      <w:r w:rsidRPr="00A66399">
        <w:rPr>
          <w:lang w:val="es-ES"/>
        </w:rPr>
        <w:t xml:space="preserve">Plataformas de firma digital </w:t>
      </w:r>
    </w:p>
    <w:p w:rsidRPr="00A66399" w:rsidR="00A66399" w:rsidP="00A66399" w:rsidRDefault="00A66399" w14:paraId="4BAE636D" w14:textId="77777777">
      <w:pPr>
        <w:pStyle w:val="Cabeceraypie"/>
        <w:numPr>
          <w:ilvl w:val="0"/>
          <w:numId w:val="46"/>
        </w:numPr>
        <w:rPr>
          <w:lang w:val="es-ES"/>
        </w:rPr>
      </w:pPr>
      <w:r w:rsidRPr="00A66399">
        <w:rPr>
          <w:lang w:val="es-ES"/>
        </w:rPr>
        <w:t>Firma con certificado digital</w:t>
      </w:r>
    </w:p>
    <w:p w:rsidRPr="00A66399" w:rsidR="00A66399" w:rsidP="00A66399" w:rsidRDefault="00A66399" w14:paraId="7C2931BF" w14:textId="77777777">
      <w:pPr>
        <w:pStyle w:val="Cabeceraypie"/>
        <w:numPr>
          <w:ilvl w:val="0"/>
          <w:numId w:val="46"/>
        </w:numPr>
        <w:rPr>
          <w:lang w:val="es-ES"/>
        </w:rPr>
      </w:pPr>
      <w:r w:rsidRPr="00A66399">
        <w:rPr>
          <w:lang w:val="es-ES"/>
        </w:rPr>
        <w:t>Sistema interno de control de accesos con trazabilidad</w:t>
      </w:r>
    </w:p>
    <w:p w:rsidRPr="00F664F2" w:rsidR="00F551F0" w:rsidP="00F551F0" w:rsidRDefault="00C6738A" w14:paraId="28525FC0" w14:textId="3E1F107F">
      <w:pPr>
        <w:rPr>
          <w:szCs w:val="24"/>
        </w:rPr>
      </w:pPr>
      <w:r w:rsidRPr="00F664F2">
        <w:rPr>
          <w:szCs w:val="24"/>
        </w:rPr>
        <w:t>.</w:t>
      </w:r>
    </w:p>
    <w:p w:rsidRPr="00F664F2" w:rsidR="00443F2D" w:rsidP="009279F2" w:rsidRDefault="00402A64" w14:paraId="69A1ECA6" w14:textId="77777777">
      <w:pPr>
        <w:pStyle w:val="Titulo1SP"/>
      </w:pPr>
      <w:bookmarkStart w:name="_Toc197691084" w:id="6"/>
      <w:r w:rsidRPr="00F664F2">
        <w:t xml:space="preserve">Distribución del </w:t>
      </w:r>
      <w:r w:rsidRPr="009279F2">
        <w:t>Procedimiento</w:t>
      </w:r>
      <w:bookmarkEnd w:id="6"/>
    </w:p>
    <w:p w:rsidRPr="00F664F2" w:rsidR="00B86D43" w:rsidP="00B86D43" w:rsidRDefault="00B86D43" w14:paraId="04009624" w14:textId="6D4525F6">
      <w:pPr>
        <w:rPr>
          <w:szCs w:val="24"/>
        </w:rPr>
      </w:pPr>
      <w:r w:rsidRPr="00F664F2">
        <w:rPr>
          <w:iCs/>
          <w:szCs w:val="24"/>
        </w:rPr>
        <w:t xml:space="preserve">El personal perteneciente a los </w:t>
      </w:r>
      <w:r w:rsidRPr="00F664F2" w:rsidR="00033CF8">
        <w:rPr>
          <w:szCs w:val="24"/>
        </w:rPr>
        <w:t>departamentos</w:t>
      </w:r>
      <w:r w:rsidRPr="00F664F2">
        <w:rPr>
          <w:szCs w:val="24"/>
        </w:rPr>
        <w:t xml:space="preserve"> indicados en el Apartado 3 (Responsabilidades y </w:t>
      </w:r>
      <w:r w:rsidRPr="00F664F2" w:rsidR="00033CF8">
        <w:rPr>
          <w:szCs w:val="24"/>
        </w:rPr>
        <w:t>Departamentos</w:t>
      </w:r>
      <w:r w:rsidRPr="00F664F2">
        <w:rPr>
          <w:szCs w:val="24"/>
        </w:rPr>
        <w:t xml:space="preserve"> afectad</w:t>
      </w:r>
      <w:r w:rsidRPr="00F664F2" w:rsidR="00033CF8">
        <w:rPr>
          <w:szCs w:val="24"/>
        </w:rPr>
        <w:t>o</w:t>
      </w:r>
      <w:r w:rsidRPr="00F664F2">
        <w:rPr>
          <w:szCs w:val="24"/>
        </w:rPr>
        <w:t>s),</w:t>
      </w:r>
      <w:r w:rsidRPr="00F664F2" w:rsidR="00033CF8">
        <w:rPr>
          <w:szCs w:val="24"/>
        </w:rPr>
        <w:t xml:space="preserve"> se les debe proporcionar copia </w:t>
      </w:r>
      <w:r w:rsidRPr="00F664F2" w:rsidR="0079584A">
        <w:rPr>
          <w:szCs w:val="24"/>
        </w:rPr>
        <w:t>del presente procedimiento.</w:t>
      </w:r>
      <w:r w:rsidRPr="00F664F2">
        <w:rPr>
          <w:szCs w:val="24"/>
        </w:rPr>
        <w:t xml:space="preserve"> Además, la copia controlada nº1 será entregada a</w:t>
      </w:r>
      <w:r w:rsidRPr="00F664F2" w:rsidR="0079584A">
        <w:rPr>
          <w:szCs w:val="24"/>
        </w:rPr>
        <w:t>l</w:t>
      </w:r>
      <w:r w:rsidRPr="00F664F2">
        <w:rPr>
          <w:szCs w:val="24"/>
        </w:rPr>
        <w:t xml:space="preserve"> </w:t>
      </w:r>
      <w:r w:rsidRPr="00F664F2" w:rsidR="0079584A">
        <w:rPr>
          <w:szCs w:val="24"/>
        </w:rPr>
        <w:t>Archivo</w:t>
      </w:r>
      <w:r w:rsidRPr="00F664F2">
        <w:rPr>
          <w:szCs w:val="24"/>
        </w:rPr>
        <w:t xml:space="preserve"> para su archivo en papel.</w:t>
      </w:r>
    </w:p>
    <w:p w:rsidRPr="00F664F2" w:rsidR="003F3851" w:rsidP="003F3851" w:rsidRDefault="00B86D43" w14:paraId="258CA3E5" w14:textId="62104393">
      <w:pPr>
        <w:rPr>
          <w:szCs w:val="24"/>
        </w:rPr>
      </w:pPr>
      <w:r w:rsidRPr="00F664F2">
        <w:rPr>
          <w:szCs w:val="24"/>
        </w:rPr>
        <w:lastRenderedPageBreak/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Pr="00F664F2" w:rsidR="00DC7CE1" w:rsidTr="00415B77" w14:paraId="71A4E077" w14:textId="77777777">
        <w:trPr>
          <w:tblHeader/>
          <w:jc w:val="center"/>
        </w:trPr>
        <w:tc>
          <w:tcPr>
            <w:tcW w:w="2842" w:type="dxa"/>
            <w:shd w:val="clear" w:color="auto" w:fill="9D9D9D"/>
          </w:tcPr>
          <w:p w:rsidRPr="00F664F2" w:rsidR="003F3851" w:rsidP="003F3851" w:rsidRDefault="003F3851" w14:paraId="1F78403D" w14:textId="77777777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F664F2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/>
            <w:vAlign w:val="center"/>
          </w:tcPr>
          <w:p w:rsidRPr="00F664F2" w:rsidR="003F3851" w:rsidP="003F3851" w:rsidRDefault="003F3851" w14:paraId="634538E7" w14:textId="0A844259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F664F2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F664F2" w:rsidR="00DC7CE1" w:rsidTr="00326505" w14:paraId="0517977B" w14:textId="77777777">
        <w:trPr>
          <w:jc w:val="center"/>
        </w:trPr>
        <w:tc>
          <w:tcPr>
            <w:tcW w:w="2842" w:type="dxa"/>
          </w:tcPr>
          <w:p w:rsidRPr="00F664F2" w:rsidR="003F3851" w:rsidP="006B7467" w:rsidRDefault="003F3851" w14:paraId="5D441A4F" w14:textId="77777777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1</w:t>
            </w:r>
          </w:p>
        </w:tc>
        <w:tc>
          <w:tcPr>
            <w:tcW w:w="6237" w:type="dxa"/>
          </w:tcPr>
          <w:p w:rsidRPr="00F664F2" w:rsidR="003F3851" w:rsidP="006B7467" w:rsidRDefault="0079584A" w14:paraId="18B223E4" w14:textId="1BB2833A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Archivo</w:t>
            </w:r>
          </w:p>
        </w:tc>
      </w:tr>
    </w:tbl>
    <w:p w:rsidR="00B419E3" w:rsidP="00B419E3" w:rsidRDefault="00B419E3" w14:paraId="2B01A626" w14:textId="77777777">
      <w:pPr>
        <w:pStyle w:val="Titulo1SP"/>
        <w:numPr>
          <w:ilvl w:val="0"/>
          <w:numId w:val="0"/>
        </w:numPr>
        <w:ind w:left="360"/>
      </w:pPr>
    </w:p>
    <w:p w:rsidRPr="00F664F2" w:rsidR="00443F2D" w:rsidP="009279F2" w:rsidRDefault="00402A64" w14:paraId="0173E49A" w14:textId="600B4277">
      <w:pPr>
        <w:pStyle w:val="Titulo1SP"/>
      </w:pPr>
      <w:bookmarkStart w:name="_Toc197691085" w:id="7"/>
      <w:r w:rsidRPr="00F664F2">
        <w:t>Anexos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363"/>
      </w:tblGrid>
      <w:tr w:rsidRPr="00F664F2" w:rsidR="007129AF" w:rsidTr="009279F2" w14:paraId="39FFD0D5" w14:textId="77777777">
        <w:trPr>
          <w:trHeight w:val="674"/>
        </w:trPr>
        <w:tc>
          <w:tcPr>
            <w:tcW w:w="988" w:type="dxa"/>
            <w:shd w:val="clear" w:color="auto" w:fill="9D9D9D"/>
            <w:vAlign w:val="center"/>
          </w:tcPr>
          <w:p w:rsidRPr="009279F2" w:rsidR="007129AF" w:rsidP="009279F2" w:rsidRDefault="007129AF" w14:paraId="561586AA" w14:textId="77777777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NÚM. / REV.</w:t>
            </w:r>
          </w:p>
        </w:tc>
        <w:tc>
          <w:tcPr>
            <w:tcW w:w="8363" w:type="dxa"/>
            <w:shd w:val="clear" w:color="auto" w:fill="9D9D9D"/>
            <w:vAlign w:val="center"/>
          </w:tcPr>
          <w:p w:rsidRPr="009279F2" w:rsidR="007129AF" w:rsidP="009279F2" w:rsidRDefault="007129AF" w14:paraId="1EDDB1EF" w14:textId="77777777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TÍTULO</w:t>
            </w:r>
          </w:p>
        </w:tc>
      </w:tr>
      <w:tr w:rsidRPr="00F664F2" w:rsidR="007129AF" w:rsidTr="007129AF" w14:paraId="796458F7" w14:textId="77777777">
        <w:trPr>
          <w:trHeight w:val="677"/>
        </w:trPr>
        <w:tc>
          <w:tcPr>
            <w:tcW w:w="988" w:type="dxa"/>
            <w:vAlign w:val="center"/>
          </w:tcPr>
          <w:p w:rsidRPr="00F664F2" w:rsidR="007129AF" w:rsidP="009279F2" w:rsidRDefault="00B21392" w14:paraId="25FB5179" w14:textId="263E228E">
            <w:pPr>
              <w:pStyle w:val="Contenidodelatabla"/>
              <w:jc w:val="center"/>
            </w:pPr>
            <w:r>
              <w:t>N/A</w:t>
            </w:r>
          </w:p>
        </w:tc>
        <w:tc>
          <w:tcPr>
            <w:tcW w:w="8363" w:type="dxa"/>
            <w:vAlign w:val="center"/>
          </w:tcPr>
          <w:p w:rsidRPr="00F664F2" w:rsidR="007129AF" w:rsidP="009279F2" w:rsidRDefault="00B21392" w14:paraId="26E9FB8F" w14:textId="1E64DDA2">
            <w:pPr>
              <w:pStyle w:val="Contenidodelatabla"/>
            </w:pPr>
            <w:r>
              <w:t>N/A</w:t>
            </w:r>
          </w:p>
        </w:tc>
      </w:tr>
    </w:tbl>
    <w:p w:rsidR="00B419E3" w:rsidP="00B419E3" w:rsidRDefault="00B419E3" w14:paraId="05A87446" w14:textId="77777777">
      <w:pPr>
        <w:pStyle w:val="Titulo1SP"/>
        <w:numPr>
          <w:ilvl w:val="0"/>
          <w:numId w:val="0"/>
        </w:numPr>
        <w:ind w:left="360"/>
      </w:pPr>
    </w:p>
    <w:p w:rsidRPr="00F664F2" w:rsidR="00443F2D" w:rsidP="009279F2" w:rsidRDefault="00402A64" w14:paraId="56F5959E" w14:textId="794FCE40">
      <w:pPr>
        <w:pStyle w:val="Titulo1SP"/>
      </w:pPr>
      <w:bookmarkStart w:name="_Toc197691086" w:id="8"/>
      <w:r w:rsidRPr="00F664F2">
        <w:t>Documentación relacionada</w:t>
      </w:r>
      <w:bookmarkEnd w:id="8"/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836"/>
        <w:gridCol w:w="8053"/>
      </w:tblGrid>
      <w:tr w:rsidRPr="00F664F2" w:rsidR="00DC7CE1" w:rsidTr="009279F2" w14:paraId="7A6E15FE" w14:textId="77777777">
        <w:tc>
          <w:tcPr>
            <w:tcW w:w="1836" w:type="dxa"/>
            <w:shd w:val="clear" w:color="auto" w:fill="9D9D9D"/>
          </w:tcPr>
          <w:p w:rsidRPr="009279F2" w:rsidR="0079584A" w:rsidP="009279F2" w:rsidRDefault="0079584A" w14:paraId="238E6577" w14:textId="3DC57DC9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Código</w:t>
            </w:r>
          </w:p>
        </w:tc>
        <w:tc>
          <w:tcPr>
            <w:tcW w:w="8053" w:type="dxa"/>
            <w:shd w:val="clear" w:color="auto" w:fill="9D9D9D"/>
          </w:tcPr>
          <w:p w:rsidRPr="009279F2" w:rsidR="0079584A" w:rsidP="009279F2" w:rsidRDefault="0079584A" w14:paraId="536590BA" w14:textId="77777777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TÍTULO</w:t>
            </w:r>
          </w:p>
        </w:tc>
      </w:tr>
      <w:tr w:rsidRPr="00F664F2" w:rsidR="00DC7CE1" w:rsidTr="0079584A" w14:paraId="49B04610" w14:textId="77777777">
        <w:tc>
          <w:tcPr>
            <w:tcW w:w="1836" w:type="dxa"/>
          </w:tcPr>
          <w:p w:rsidRPr="00F664F2" w:rsidR="0079584A" w:rsidP="009279F2" w:rsidRDefault="00DC7CE1" w14:paraId="6C4EBD16" w14:textId="1E188A4B">
            <w:pPr>
              <w:pStyle w:val="Contenidodelatabla"/>
              <w:jc w:val="center"/>
            </w:pPr>
            <w:r w:rsidRPr="00F664F2">
              <w:t>N/A</w:t>
            </w:r>
          </w:p>
        </w:tc>
        <w:tc>
          <w:tcPr>
            <w:tcW w:w="8053" w:type="dxa"/>
          </w:tcPr>
          <w:p w:rsidRPr="00F664F2" w:rsidR="0079584A" w:rsidP="00C80FB1" w:rsidRDefault="00DC7CE1" w14:paraId="0952D489" w14:textId="6F758A8A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N/A</w:t>
            </w:r>
          </w:p>
        </w:tc>
      </w:tr>
    </w:tbl>
    <w:p w:rsidR="00B21392" w:rsidP="00B21392" w:rsidRDefault="00B21392" w14:paraId="3E6E29C6" w14:textId="77777777">
      <w:pPr>
        <w:pStyle w:val="Titulo1SP"/>
        <w:numPr>
          <w:ilvl w:val="0"/>
          <w:numId w:val="0"/>
        </w:numPr>
        <w:ind w:left="360"/>
      </w:pPr>
      <w:bookmarkStart w:name="_Toc197691087" w:id="9"/>
    </w:p>
    <w:p w:rsidRPr="00F664F2" w:rsidR="00222E9E" w:rsidP="009279F2" w:rsidRDefault="00222E9E" w14:paraId="1E83115D" w14:textId="21E3E252">
      <w:pPr>
        <w:pStyle w:val="Titulo1SP"/>
      </w:pPr>
      <w:r w:rsidRPr="00F664F2">
        <w:t>Formación</w:t>
      </w:r>
      <w:bookmarkEnd w:id="9"/>
    </w:p>
    <w:p w:rsidRPr="00F664F2" w:rsidR="00222E9E" w:rsidP="00222E9E" w:rsidRDefault="00222E9E" w14:paraId="253DD043" w14:textId="5F78681B">
      <w:pPr>
        <w:rPr>
          <w:szCs w:val="24"/>
        </w:rPr>
      </w:pPr>
      <w:r w:rsidRPr="00F664F2">
        <w:rPr>
          <w:szCs w:val="24"/>
        </w:rPr>
        <w:t>La presente versión requiere que l</w:t>
      </w:r>
      <w:r w:rsidRPr="00F664F2" w:rsidR="0079584A">
        <w:rPr>
          <w:szCs w:val="24"/>
        </w:rPr>
        <w:t>os departamentos afectados indicados en el apartado 3</w:t>
      </w:r>
      <w:r w:rsidRPr="00F664F2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6"/>
      </w:tblGrid>
      <w:tr w:rsidRPr="00F664F2" w:rsidR="00222E9E" w:rsidTr="009279F2" w14:paraId="264FA4E9" w14:textId="77777777">
        <w:tc>
          <w:tcPr>
            <w:tcW w:w="1555" w:type="dxa"/>
            <w:shd w:val="clear" w:color="auto" w:fill="9D9D9D"/>
          </w:tcPr>
          <w:p w:rsidRPr="009279F2" w:rsidR="00222E9E" w:rsidP="009279F2" w:rsidRDefault="00222E9E" w14:paraId="4F6B6C03" w14:textId="77777777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Marcar con una X</w:t>
            </w:r>
          </w:p>
        </w:tc>
        <w:tc>
          <w:tcPr>
            <w:tcW w:w="7796" w:type="dxa"/>
            <w:shd w:val="clear" w:color="auto" w:fill="9D9D9D"/>
            <w:vAlign w:val="center"/>
          </w:tcPr>
          <w:p w:rsidRPr="009279F2" w:rsidR="00222E9E" w:rsidP="009279F2" w:rsidRDefault="00222E9E" w14:paraId="671B887A" w14:textId="77777777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Tipo formación</w:t>
            </w:r>
          </w:p>
        </w:tc>
      </w:tr>
      <w:tr w:rsidRPr="00F664F2" w:rsidR="0063517C" w:rsidTr="009279F2" w14:paraId="1EE1CECA" w14:textId="77777777">
        <w:sdt>
          <w:sdt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vAlign w:val="center"/>
              </w:tcPr>
              <w:p w:rsidRPr="00F664F2" w:rsidR="0063517C" w:rsidP="009279F2" w:rsidRDefault="00DE44D7" w14:paraId="58764A65" w14:textId="79C2D49C">
                <w:pPr>
                  <w:pStyle w:val="Contenidodelatabla"/>
                  <w:jc w:val="center"/>
                </w:pPr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tc>
          </w:sdtContent>
        </w:sdt>
        <w:tc>
          <w:tcPr>
            <w:tcW w:w="7796" w:type="dxa"/>
          </w:tcPr>
          <w:p w:rsidRPr="00F664F2" w:rsidR="0063517C" w:rsidP="009279F2" w:rsidRDefault="0063517C" w14:paraId="4D10F708" w14:textId="5E379246">
            <w:pPr>
              <w:pStyle w:val="Contenidodelatabla"/>
            </w:pPr>
            <w:r w:rsidRPr="009279F2">
              <w:rPr>
                <w:b/>
                <w:bCs/>
              </w:rPr>
              <w:t>Teórica</w:t>
            </w:r>
            <w:r w:rsidRPr="00F664F2">
              <w:t xml:space="preserve"> (lectura y comprensión del procedimiento) </w:t>
            </w:r>
          </w:p>
        </w:tc>
      </w:tr>
      <w:tr w:rsidRPr="00F664F2" w:rsidR="0063517C" w:rsidTr="009279F2" w14:paraId="2115CD65" w14:textId="77777777">
        <w:sdt>
          <w:sdt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F664F2" w:rsidR="0063517C" w:rsidP="009279F2" w:rsidRDefault="002E058B" w14:paraId="57C6EFE7" w14:textId="755A0B1F">
                <w:pPr>
                  <w:pStyle w:val="Contenidodelatabla"/>
                  <w:jc w:val="center"/>
                </w:pPr>
                <w:r w:rsidRPr="00F664F2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  <w:tc>
          <w:tcPr>
            <w:tcW w:w="779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:rsidRPr="00F664F2" w:rsidR="0063517C" w:rsidP="009279F2" w:rsidRDefault="0063517C" w14:paraId="05EE4691" w14:textId="585780B2">
            <w:pPr>
              <w:pStyle w:val="Contenidodelatabla"/>
            </w:pPr>
            <w:r w:rsidRPr="009279F2">
              <w:rPr>
                <w:b/>
                <w:bCs/>
              </w:rPr>
              <w:t>Teórico – Práctica</w:t>
            </w:r>
            <w:r w:rsidRPr="00F664F2">
              <w:t xml:space="preserve"> (En caso de seleccionar esta opción, </w:t>
            </w:r>
            <w:r w:rsidRPr="00F664F2">
              <w:rPr>
                <w:u w:val="single"/>
              </w:rPr>
              <w:t>contactar con el Técnico Responsable)</w:t>
            </w:r>
          </w:p>
        </w:tc>
      </w:tr>
    </w:tbl>
    <w:p w:rsidRPr="009016E2" w:rsidR="009016E2" w:rsidP="009016E2" w:rsidRDefault="009016E2" w14:paraId="5E38114D" w14:textId="77777777"/>
    <w:sectPr w:rsidRPr="009016E2" w:rsidR="009016E2" w:rsidSect="00810E68">
      <w:headerReference w:type="default" r:id="rId11"/>
      <w:pgSz w:w="11906" w:h="16838" w:orient="portrait"/>
      <w:pgMar w:top="1134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2EE7" w:rsidP="00402A64" w:rsidRDefault="00A62EE7" w14:paraId="145A0508" w14:textId="77777777">
      <w:pPr>
        <w:spacing w:after="0"/>
      </w:pPr>
      <w:r>
        <w:separator/>
      </w:r>
    </w:p>
  </w:endnote>
  <w:endnote w:type="continuationSeparator" w:id="0">
    <w:p w:rsidR="00A62EE7" w:rsidP="00402A64" w:rsidRDefault="00A62EE7" w14:paraId="2AA25CA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2EE7" w:rsidP="00402A64" w:rsidRDefault="00A62EE7" w14:paraId="1E20A7F1" w14:textId="77777777">
      <w:pPr>
        <w:spacing w:after="0"/>
      </w:pPr>
      <w:r>
        <w:separator/>
      </w:r>
    </w:p>
  </w:footnote>
  <w:footnote w:type="continuationSeparator" w:id="0">
    <w:p w:rsidR="00A62EE7" w:rsidP="00402A64" w:rsidRDefault="00A62EE7" w14:paraId="17EBBCA3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F664F2" w:rsidTr="003F26A3" w14:paraId="45D46BF5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F664F2" w:rsidP="00F664F2" w:rsidRDefault="00F664F2" w14:paraId="6993D45F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C96F2B" wp14:editId="4ABA8330">
                <wp:extent cx="1427480" cy="560070"/>
                <wp:effectExtent l="0" t="0" r="0" b="889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F664F2" w:rsidP="00F664F2" w:rsidRDefault="00F664F2" w14:paraId="67473579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REGISTRO DE FIRMAS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F664F2" w:rsidP="00F664F2" w:rsidRDefault="00F664F2" w14:paraId="31DB518D" w14:textId="40F4156A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017.0</w:t>
          </w:r>
          <w:r w:rsidR="00640694">
            <w:rPr>
              <w:szCs w:val="24"/>
            </w:rPr>
            <w:t>2</w:t>
          </w:r>
        </w:p>
      </w:tc>
    </w:tr>
    <w:tr w:rsidRPr="001C0EDF" w:rsidR="00F664F2" w:rsidTr="003F26A3" w14:paraId="7B477E69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F664F2" w:rsidP="00F664F2" w:rsidRDefault="00F664F2" w14:paraId="013E78C3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F664F2" w:rsidP="00F664F2" w:rsidRDefault="00F664F2" w14:paraId="54AB93C0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F664F2" w:rsidP="00F664F2" w:rsidRDefault="00F664F2" w14:paraId="55500E75" w14:textId="456A117D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904F1F" w:rsidR="00904F1F">
            <w:rPr>
              <w:szCs w:val="24"/>
            </w:rPr>
            <w:t>02/06/2025</w:t>
          </w:r>
        </w:p>
      </w:tc>
    </w:tr>
  </w:tbl>
  <w:p w:rsidRPr="00AC6519" w:rsidR="00FC5AE6" w:rsidP="00842758" w:rsidRDefault="00FC5AE6" w14:paraId="55DA0D6E" w14:textId="77777777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1FF4525"/>
    <w:multiLevelType w:val="hybridMultilevel"/>
    <w:tmpl w:val="B76051BC"/>
    <w:lvl w:ilvl="0" w:tplc="3B6AB7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D9F2D6D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0431981"/>
    <w:multiLevelType w:val="hybridMultilevel"/>
    <w:tmpl w:val="EE20D1F4"/>
    <w:lvl w:ilvl="0" w:tplc="FFFFFFFF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482647B"/>
    <w:multiLevelType w:val="multilevel"/>
    <w:tmpl w:val="089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51A4A7F"/>
    <w:multiLevelType w:val="hybridMultilevel"/>
    <w:tmpl w:val="68CA6EF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1E531751"/>
    <w:multiLevelType w:val="hybridMultilevel"/>
    <w:tmpl w:val="8506DED6"/>
    <w:lvl w:ilvl="0" w:tplc="FFFFFFFF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1EED11C1"/>
    <w:multiLevelType w:val="hybridMultilevel"/>
    <w:tmpl w:val="E96086E2"/>
    <w:lvl w:ilvl="0" w:tplc="FFFFFFFF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27E7FDC"/>
    <w:multiLevelType w:val="multilevel"/>
    <w:tmpl w:val="FC6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8" w15:restartNumberingAfterBreak="0">
    <w:nsid w:val="27F34F84"/>
    <w:multiLevelType w:val="hybridMultilevel"/>
    <w:tmpl w:val="9864A0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89221C9"/>
    <w:multiLevelType w:val="hybridMultilevel"/>
    <w:tmpl w:val="875EC9D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B2314C9"/>
    <w:multiLevelType w:val="hybridMultilevel"/>
    <w:tmpl w:val="2316597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C144074"/>
    <w:multiLevelType w:val="hybridMultilevel"/>
    <w:tmpl w:val="E8A6EA1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24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5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39FF33DA"/>
    <w:multiLevelType w:val="hybridMultilevel"/>
    <w:tmpl w:val="FD9E303C"/>
    <w:lvl w:ilvl="0" w:tplc="AC5A67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4133096D"/>
    <w:multiLevelType w:val="hybridMultilevel"/>
    <w:tmpl w:val="931627A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3972795"/>
    <w:multiLevelType w:val="hybridMultilevel"/>
    <w:tmpl w:val="3D381C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7E6AAF"/>
    <w:multiLevelType w:val="hybridMultilevel"/>
    <w:tmpl w:val="D5329950"/>
    <w:lvl w:ilvl="0" w:tplc="FF947494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19201CB"/>
    <w:multiLevelType w:val="multilevel"/>
    <w:tmpl w:val="F08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38604DD"/>
    <w:multiLevelType w:val="multilevel"/>
    <w:tmpl w:val="9FE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7" w15:restartNumberingAfterBreak="0">
    <w:nsid w:val="5A09676F"/>
    <w:multiLevelType w:val="hybridMultilevel"/>
    <w:tmpl w:val="A4F82BFE"/>
    <w:lvl w:ilvl="0" w:tplc="FFFFFFFF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9" w15:restartNumberingAfterBreak="0">
    <w:nsid w:val="660507FD"/>
    <w:multiLevelType w:val="hybridMultilevel"/>
    <w:tmpl w:val="5FB04CB8"/>
    <w:lvl w:ilvl="0" w:tplc="08EA3E16">
      <w:start w:val="6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Arial Unicode MS" w:cs="Times New Roman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67F43941"/>
    <w:multiLevelType w:val="hybridMultilevel"/>
    <w:tmpl w:val="18D02BC8"/>
    <w:lvl w:ilvl="0" w:tplc="FFA87214">
      <w:start w:val="1"/>
      <w:numFmt w:val="decimal"/>
      <w:lvlText w:val="%1."/>
      <w:lvlJc w:val="left"/>
      <w:pPr>
        <w:ind w:left="720" w:hanging="360"/>
      </w:pPr>
    </w:lvl>
    <w:lvl w:ilvl="1" w:tplc="52CCCF24">
      <w:start w:val="5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AF193C"/>
    <w:multiLevelType w:val="multilevel"/>
    <w:tmpl w:val="95EE584C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70ED79F8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75FA54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7CBA380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8912564">
    <w:abstractNumId w:val="32"/>
  </w:num>
  <w:num w:numId="2" w16cid:durableId="1236822318">
    <w:abstractNumId w:val="2"/>
  </w:num>
  <w:num w:numId="3" w16cid:durableId="1110124814">
    <w:abstractNumId w:val="0"/>
  </w:num>
  <w:num w:numId="4" w16cid:durableId="436684535">
    <w:abstractNumId w:val="18"/>
  </w:num>
  <w:num w:numId="5" w16cid:durableId="1390149845">
    <w:abstractNumId w:val="40"/>
  </w:num>
  <w:num w:numId="6" w16cid:durableId="1767993066">
    <w:abstractNumId w:val="28"/>
  </w:num>
  <w:num w:numId="7" w16cid:durableId="1731461419">
    <w:abstractNumId w:val="45"/>
  </w:num>
  <w:num w:numId="8" w16cid:durableId="63140671">
    <w:abstractNumId w:val="41"/>
  </w:num>
  <w:num w:numId="9" w16cid:durableId="9138774">
    <w:abstractNumId w:val="31"/>
  </w:num>
  <w:num w:numId="10" w16cid:durableId="1723017762">
    <w:abstractNumId w:val="14"/>
  </w:num>
  <w:num w:numId="11" w16cid:durableId="1134517480">
    <w:abstractNumId w:val="37"/>
  </w:num>
  <w:num w:numId="12" w16cid:durableId="853810424">
    <w:abstractNumId w:val="12"/>
  </w:num>
  <w:num w:numId="13" w16cid:durableId="1153134079">
    <w:abstractNumId w:val="15"/>
  </w:num>
  <w:num w:numId="14" w16cid:durableId="2121532548">
    <w:abstractNumId w:val="9"/>
  </w:num>
  <w:num w:numId="15" w16cid:durableId="1292859980">
    <w:abstractNumId w:val="39"/>
  </w:num>
  <w:num w:numId="16" w16cid:durableId="130563560">
    <w:abstractNumId w:val="43"/>
  </w:num>
  <w:num w:numId="17" w16cid:durableId="1934363593">
    <w:abstractNumId w:val="7"/>
  </w:num>
  <w:num w:numId="18" w16cid:durableId="1265386940">
    <w:abstractNumId w:val="3"/>
  </w:num>
  <w:num w:numId="19" w16cid:durableId="1067263105">
    <w:abstractNumId w:val="47"/>
  </w:num>
  <w:num w:numId="20" w16cid:durableId="1746950039">
    <w:abstractNumId w:val="29"/>
  </w:num>
  <w:num w:numId="21" w16cid:durableId="811949123">
    <w:abstractNumId w:val="42"/>
  </w:num>
  <w:num w:numId="22" w16cid:durableId="1863206953">
    <w:abstractNumId w:val="10"/>
  </w:num>
  <w:num w:numId="23" w16cid:durableId="375014067">
    <w:abstractNumId w:val="44"/>
  </w:num>
  <w:num w:numId="24" w16cid:durableId="1973900186">
    <w:abstractNumId w:val="26"/>
  </w:num>
  <w:num w:numId="25" w16cid:durableId="1145971137">
    <w:abstractNumId w:val="17"/>
  </w:num>
  <w:num w:numId="26" w16cid:durableId="1918248427">
    <w:abstractNumId w:val="36"/>
  </w:num>
  <w:num w:numId="27" w16cid:durableId="1933732155">
    <w:abstractNumId w:val="25"/>
  </w:num>
  <w:num w:numId="28" w16cid:durableId="1615213720">
    <w:abstractNumId w:val="33"/>
  </w:num>
  <w:num w:numId="29" w16cid:durableId="491529074">
    <w:abstractNumId w:val="6"/>
  </w:num>
  <w:num w:numId="30" w16cid:durableId="557857230">
    <w:abstractNumId w:val="38"/>
  </w:num>
  <w:num w:numId="31" w16cid:durableId="1166095977">
    <w:abstractNumId w:val="24"/>
  </w:num>
  <w:num w:numId="32" w16cid:durableId="427240300">
    <w:abstractNumId w:val="27"/>
  </w:num>
  <w:num w:numId="33" w16cid:durableId="620722761">
    <w:abstractNumId w:val="46"/>
  </w:num>
  <w:num w:numId="34" w16cid:durableId="1008946368">
    <w:abstractNumId w:val="22"/>
  </w:num>
  <w:num w:numId="35" w16cid:durableId="1142576760">
    <w:abstractNumId w:val="8"/>
  </w:num>
  <w:num w:numId="36" w16cid:durableId="403184555">
    <w:abstractNumId w:val="1"/>
  </w:num>
  <w:num w:numId="37" w16cid:durableId="525019269">
    <w:abstractNumId w:val="13"/>
  </w:num>
  <w:num w:numId="38" w16cid:durableId="549920474">
    <w:abstractNumId w:val="5"/>
  </w:num>
  <w:num w:numId="39" w16cid:durableId="426462896">
    <w:abstractNumId w:val="4"/>
  </w:num>
  <w:num w:numId="40" w16cid:durableId="1328509387">
    <w:abstractNumId w:val="23"/>
  </w:num>
  <w:num w:numId="41" w16cid:durableId="1215122080">
    <w:abstractNumId w:val="21"/>
  </w:num>
  <w:num w:numId="42" w16cid:durableId="778331648">
    <w:abstractNumId w:val="16"/>
  </w:num>
  <w:num w:numId="43" w16cid:durableId="1584530012">
    <w:abstractNumId w:val="19"/>
  </w:num>
  <w:num w:numId="44" w16cid:durableId="531109053">
    <w:abstractNumId w:val="35"/>
  </w:num>
  <w:num w:numId="45" w16cid:durableId="1207721167">
    <w:abstractNumId w:val="34"/>
  </w:num>
  <w:num w:numId="46" w16cid:durableId="77094445">
    <w:abstractNumId w:val="20"/>
  </w:num>
  <w:num w:numId="47" w16cid:durableId="1048526579">
    <w:abstractNumId w:val="30"/>
  </w:num>
  <w:num w:numId="48" w16cid:durableId="486822234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24A59"/>
    <w:rsid w:val="00033CF8"/>
    <w:rsid w:val="00036074"/>
    <w:rsid w:val="000373A6"/>
    <w:rsid w:val="0005237A"/>
    <w:rsid w:val="000666FE"/>
    <w:rsid w:val="00067996"/>
    <w:rsid w:val="00087615"/>
    <w:rsid w:val="000A61BC"/>
    <w:rsid w:val="000A64D0"/>
    <w:rsid w:val="000B0AD0"/>
    <w:rsid w:val="000B4291"/>
    <w:rsid w:val="000D3FAD"/>
    <w:rsid w:val="000E761A"/>
    <w:rsid w:val="000F473C"/>
    <w:rsid w:val="00107095"/>
    <w:rsid w:val="00131553"/>
    <w:rsid w:val="00137FD6"/>
    <w:rsid w:val="00140A21"/>
    <w:rsid w:val="00144638"/>
    <w:rsid w:val="00160B2F"/>
    <w:rsid w:val="001D6878"/>
    <w:rsid w:val="001E2A5A"/>
    <w:rsid w:val="001E6FFD"/>
    <w:rsid w:val="001F76D5"/>
    <w:rsid w:val="00216669"/>
    <w:rsid w:val="00222E9E"/>
    <w:rsid w:val="00233580"/>
    <w:rsid w:val="00261364"/>
    <w:rsid w:val="00281D46"/>
    <w:rsid w:val="0028715F"/>
    <w:rsid w:val="00287C7D"/>
    <w:rsid w:val="002A2592"/>
    <w:rsid w:val="002B0959"/>
    <w:rsid w:val="002B0A9A"/>
    <w:rsid w:val="002E058B"/>
    <w:rsid w:val="002E5D75"/>
    <w:rsid w:val="002E7F90"/>
    <w:rsid w:val="002F34BB"/>
    <w:rsid w:val="00305262"/>
    <w:rsid w:val="003171D3"/>
    <w:rsid w:val="00323BAE"/>
    <w:rsid w:val="0032418C"/>
    <w:rsid w:val="0032525B"/>
    <w:rsid w:val="00326505"/>
    <w:rsid w:val="003273D1"/>
    <w:rsid w:val="00360858"/>
    <w:rsid w:val="00386687"/>
    <w:rsid w:val="00395702"/>
    <w:rsid w:val="003C536E"/>
    <w:rsid w:val="003D32B9"/>
    <w:rsid w:val="003D3E1A"/>
    <w:rsid w:val="003F3452"/>
    <w:rsid w:val="003F3851"/>
    <w:rsid w:val="00400824"/>
    <w:rsid w:val="00402A64"/>
    <w:rsid w:val="00415B77"/>
    <w:rsid w:val="0043012E"/>
    <w:rsid w:val="00443F2D"/>
    <w:rsid w:val="00451EF6"/>
    <w:rsid w:val="00460BB1"/>
    <w:rsid w:val="00463555"/>
    <w:rsid w:val="004879D9"/>
    <w:rsid w:val="004A007E"/>
    <w:rsid w:val="004B523C"/>
    <w:rsid w:val="004D2DFB"/>
    <w:rsid w:val="004F7EFF"/>
    <w:rsid w:val="0050605A"/>
    <w:rsid w:val="00517AB4"/>
    <w:rsid w:val="00520B6F"/>
    <w:rsid w:val="00520C32"/>
    <w:rsid w:val="0052127D"/>
    <w:rsid w:val="0053056F"/>
    <w:rsid w:val="0053241E"/>
    <w:rsid w:val="00533223"/>
    <w:rsid w:val="005345A5"/>
    <w:rsid w:val="00542E30"/>
    <w:rsid w:val="00544D2A"/>
    <w:rsid w:val="00554B56"/>
    <w:rsid w:val="00554D10"/>
    <w:rsid w:val="005651A3"/>
    <w:rsid w:val="005851D0"/>
    <w:rsid w:val="00587710"/>
    <w:rsid w:val="00595B4A"/>
    <w:rsid w:val="005C196A"/>
    <w:rsid w:val="005C2BE2"/>
    <w:rsid w:val="005D05AA"/>
    <w:rsid w:val="005E16B4"/>
    <w:rsid w:val="005F0A94"/>
    <w:rsid w:val="006009AC"/>
    <w:rsid w:val="0063517C"/>
    <w:rsid w:val="00640694"/>
    <w:rsid w:val="00650D9F"/>
    <w:rsid w:val="006603F2"/>
    <w:rsid w:val="00671D2D"/>
    <w:rsid w:val="006814E2"/>
    <w:rsid w:val="006846FE"/>
    <w:rsid w:val="006945F1"/>
    <w:rsid w:val="006B010C"/>
    <w:rsid w:val="006B26F8"/>
    <w:rsid w:val="006B7467"/>
    <w:rsid w:val="006D3E42"/>
    <w:rsid w:val="006D678C"/>
    <w:rsid w:val="006F553C"/>
    <w:rsid w:val="007129AF"/>
    <w:rsid w:val="00717DA1"/>
    <w:rsid w:val="00731503"/>
    <w:rsid w:val="007411CF"/>
    <w:rsid w:val="0074362F"/>
    <w:rsid w:val="0075010A"/>
    <w:rsid w:val="007523F7"/>
    <w:rsid w:val="00760E18"/>
    <w:rsid w:val="00767C46"/>
    <w:rsid w:val="00773847"/>
    <w:rsid w:val="0079584A"/>
    <w:rsid w:val="00796876"/>
    <w:rsid w:val="007B56BF"/>
    <w:rsid w:val="007E18FC"/>
    <w:rsid w:val="007E5435"/>
    <w:rsid w:val="00802490"/>
    <w:rsid w:val="00810E68"/>
    <w:rsid w:val="0081242C"/>
    <w:rsid w:val="008365F7"/>
    <w:rsid w:val="008418A2"/>
    <w:rsid w:val="00842758"/>
    <w:rsid w:val="00850D2C"/>
    <w:rsid w:val="008625D9"/>
    <w:rsid w:val="0087195B"/>
    <w:rsid w:val="008743A1"/>
    <w:rsid w:val="00887C51"/>
    <w:rsid w:val="00893016"/>
    <w:rsid w:val="0089347E"/>
    <w:rsid w:val="008A7B21"/>
    <w:rsid w:val="008B7F9F"/>
    <w:rsid w:val="008E088C"/>
    <w:rsid w:val="008E7CA5"/>
    <w:rsid w:val="009016E2"/>
    <w:rsid w:val="00904A30"/>
    <w:rsid w:val="00904F1F"/>
    <w:rsid w:val="00920EA7"/>
    <w:rsid w:val="009279F2"/>
    <w:rsid w:val="0093080C"/>
    <w:rsid w:val="00934010"/>
    <w:rsid w:val="0096097B"/>
    <w:rsid w:val="00970770"/>
    <w:rsid w:val="00996CFD"/>
    <w:rsid w:val="009978D3"/>
    <w:rsid w:val="009D2B0D"/>
    <w:rsid w:val="009D323A"/>
    <w:rsid w:val="009D671B"/>
    <w:rsid w:val="009E0C5D"/>
    <w:rsid w:val="009E3E39"/>
    <w:rsid w:val="00A006BF"/>
    <w:rsid w:val="00A14BD1"/>
    <w:rsid w:val="00A36E7B"/>
    <w:rsid w:val="00A57678"/>
    <w:rsid w:val="00A62EE7"/>
    <w:rsid w:val="00A66399"/>
    <w:rsid w:val="00A71054"/>
    <w:rsid w:val="00AA25FA"/>
    <w:rsid w:val="00AC5EF6"/>
    <w:rsid w:val="00AC6519"/>
    <w:rsid w:val="00AD6430"/>
    <w:rsid w:val="00AE1405"/>
    <w:rsid w:val="00B21392"/>
    <w:rsid w:val="00B2240F"/>
    <w:rsid w:val="00B419E3"/>
    <w:rsid w:val="00B43EFB"/>
    <w:rsid w:val="00B57624"/>
    <w:rsid w:val="00B65A19"/>
    <w:rsid w:val="00B72EF2"/>
    <w:rsid w:val="00B81F06"/>
    <w:rsid w:val="00B86D43"/>
    <w:rsid w:val="00BA1C64"/>
    <w:rsid w:val="00BB4EE7"/>
    <w:rsid w:val="00C00482"/>
    <w:rsid w:val="00C017A8"/>
    <w:rsid w:val="00C03450"/>
    <w:rsid w:val="00C1600B"/>
    <w:rsid w:val="00C21643"/>
    <w:rsid w:val="00C26323"/>
    <w:rsid w:val="00C31231"/>
    <w:rsid w:val="00C4600B"/>
    <w:rsid w:val="00C6738A"/>
    <w:rsid w:val="00C67EF9"/>
    <w:rsid w:val="00C80FB1"/>
    <w:rsid w:val="00C816EF"/>
    <w:rsid w:val="00C81D2A"/>
    <w:rsid w:val="00C84335"/>
    <w:rsid w:val="00CA56E3"/>
    <w:rsid w:val="00CB6A18"/>
    <w:rsid w:val="00CC337C"/>
    <w:rsid w:val="00CC5CE3"/>
    <w:rsid w:val="00CD6C69"/>
    <w:rsid w:val="00CE3203"/>
    <w:rsid w:val="00CE4B06"/>
    <w:rsid w:val="00D03E7D"/>
    <w:rsid w:val="00D1429F"/>
    <w:rsid w:val="00D15FB3"/>
    <w:rsid w:val="00D23A92"/>
    <w:rsid w:val="00D35084"/>
    <w:rsid w:val="00D80189"/>
    <w:rsid w:val="00D81CE1"/>
    <w:rsid w:val="00D8486D"/>
    <w:rsid w:val="00DB2162"/>
    <w:rsid w:val="00DB5984"/>
    <w:rsid w:val="00DC7CE1"/>
    <w:rsid w:val="00DD268B"/>
    <w:rsid w:val="00DD3540"/>
    <w:rsid w:val="00DE44D7"/>
    <w:rsid w:val="00E025C5"/>
    <w:rsid w:val="00E04762"/>
    <w:rsid w:val="00E069C5"/>
    <w:rsid w:val="00E21CEC"/>
    <w:rsid w:val="00E57AD5"/>
    <w:rsid w:val="00E62656"/>
    <w:rsid w:val="00EC25A2"/>
    <w:rsid w:val="00ED59DB"/>
    <w:rsid w:val="00EF2539"/>
    <w:rsid w:val="00EF2932"/>
    <w:rsid w:val="00F0736A"/>
    <w:rsid w:val="00F369F5"/>
    <w:rsid w:val="00F43B61"/>
    <w:rsid w:val="00F43FCA"/>
    <w:rsid w:val="00F450B9"/>
    <w:rsid w:val="00F551F0"/>
    <w:rsid w:val="00F664F2"/>
    <w:rsid w:val="00F76D83"/>
    <w:rsid w:val="00F9140C"/>
    <w:rsid w:val="00F9504F"/>
    <w:rsid w:val="00FA6C38"/>
    <w:rsid w:val="00FB0A33"/>
    <w:rsid w:val="00FB2A47"/>
    <w:rsid w:val="00FC5AE6"/>
    <w:rsid w:val="00FD1D9C"/>
    <w:rsid w:val="00FE135F"/>
    <w:rsid w:val="00FF29CA"/>
    <w:rsid w:val="200CE616"/>
    <w:rsid w:val="43DCA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uiPriority="0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44D7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DE44D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DE44D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DE44D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E44D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itulo1" w:customStyle="1">
    <w:name w:val="Titulo1"/>
    <w:basedOn w:val="Normal"/>
    <w:next w:val="Normal"/>
    <w:link w:val="Titulo1Car"/>
    <w:rsid w:val="00DE44D7"/>
    <w:pPr>
      <w:numPr>
        <w:numId w:val="20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DE44D7"/>
    <w:pPr>
      <w:numPr>
        <w:numId w:val="2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styleId="Titulo1Car" w:customStyle="1">
    <w:name w:val="Titulo1 Car"/>
    <w:basedOn w:val="Fuentedeprrafopredeter"/>
    <w:link w:val="Titulo1"/>
    <w:qFormat/>
    <w:rsid w:val="00DE44D7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DE44D7"/>
    <w:rPr>
      <w:rFonts w:ascii="Roboto Light" w:hAnsi="Roboto Light" w:eastAsiaTheme="majorEastAsia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DE44D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E44D7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E44D7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DE44D7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DE44D7"/>
    <w:pPr>
      <w:suppressAutoHyphens/>
      <w:spacing w:after="0" w:line="240" w:lineRule="auto"/>
    </w:pPr>
  </w:style>
  <w:style w:type="paragraph" w:styleId="Titulo2" w:customStyle="1">
    <w:name w:val="Titulo2"/>
    <w:basedOn w:val="Normal"/>
    <w:next w:val="Normal"/>
    <w:link w:val="Titulo2Car"/>
    <w:rsid w:val="00DE44D7"/>
    <w:pPr>
      <w:numPr>
        <w:numId w:val="2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DE44D7"/>
    <w:pPr>
      <w:ind w:left="720"/>
      <w:contextualSpacing/>
    </w:pPr>
  </w:style>
  <w:style w:type="character" w:styleId="Titulo1Car0" w:customStyle="1">
    <w:name w:val="Titulo_1 Car"/>
    <w:basedOn w:val="Fuentedeprrafopredeter"/>
    <w:link w:val="Titulo10"/>
    <w:qFormat/>
    <w:rsid w:val="00DE44D7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DE44D7"/>
    <w:rPr>
      <w:rFonts w:ascii="Arial" w:hAnsi="Arial"/>
      <w:b/>
      <w:sz w:val="28"/>
    </w:rPr>
  </w:style>
  <w:style w:type="paragraph" w:styleId="Titulo4" w:customStyle="1">
    <w:name w:val="Titulo4"/>
    <w:basedOn w:val="Normal"/>
    <w:next w:val="Normal"/>
    <w:rsid w:val="00DE44D7"/>
    <w:pPr>
      <w:numPr>
        <w:numId w:val="21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styleId="EncabezadoCar" w:customStyle="1">
    <w:name w:val="Encabezado Car"/>
    <w:basedOn w:val="Fuentedeprrafopredeter"/>
    <w:link w:val="Encabezado"/>
    <w:qFormat/>
    <w:rsid w:val="00DE44D7"/>
  </w:style>
  <w:style w:type="paragraph" w:styleId="Piedepgina">
    <w:name w:val="footer"/>
    <w:basedOn w:val="Normal"/>
    <w:link w:val="PiedepginaCar"/>
    <w:uiPriority w:val="99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DE44D7"/>
  </w:style>
  <w:style w:type="character" w:styleId="Nmerodepgina">
    <w:name w:val="page number"/>
    <w:basedOn w:val="Fuentedeprrafopredeter"/>
    <w:qFormat/>
    <w:rsid w:val="00DE44D7"/>
  </w:style>
  <w:style w:type="paragraph" w:styleId="Vorspannberschrift" w:customStyle="1">
    <w:name w:val="Vorspann_Überschrift"/>
    <w:basedOn w:val="Normal"/>
    <w:next w:val="Normal"/>
    <w:rsid w:val="00DE44D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DE44D7"/>
    <w:pPr>
      <w:numPr>
        <w:numId w:val="40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DE44D7"/>
    <w:rPr>
      <w:color w:val="0563C1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DE44D7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DE44D7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DE44D7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DE44D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DE44D7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DE44D7"/>
    <w:rPr>
      <w:rFonts w:ascii="Arial" w:hAnsi="Arial" w:eastAsia="Times New Roman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E44D7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DE44D7"/>
    <w:rPr>
      <w:rFonts w:ascii="Segoe UI" w:hAnsi="Segoe UI" w:cs="Segoe UI"/>
      <w:sz w:val="18"/>
      <w:szCs w:val="18"/>
    </w:rPr>
  </w:style>
  <w:style w:type="table" w:styleId="TableNormal" w:customStyle="1">
    <w:name w:val="Table Normal"/>
    <w:uiPriority w:val="2"/>
    <w:semiHidden/>
    <w:unhideWhenUsed/>
    <w:qFormat/>
    <w:rsid w:val="00DE44D7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rsid w:val="00DE44D7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atabla" w:customStyle="1">
    <w:name w:val="Contenido de la tabla"/>
    <w:basedOn w:val="Normal"/>
    <w:qFormat/>
    <w:rsid w:val="00DE44D7"/>
    <w:pPr>
      <w:widowControl w:val="0"/>
      <w:suppressLineNumbers/>
      <w:jc w:val="left"/>
    </w:pPr>
  </w:style>
  <w:style w:type="table" w:styleId="Tablaconcuadrcula1" w:customStyle="1">
    <w:name w:val="Tabla con cuadrícula1"/>
    <w:basedOn w:val="Tablanormal"/>
    <w:next w:val="Tablaconcuadrcula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styleId="Enlacedelndice" w:customStyle="1">
    <w:name w:val="Enlace del índice"/>
    <w:qFormat/>
    <w:rsid w:val="00DE44D7"/>
  </w:style>
  <w:style w:type="paragraph" w:styleId="Ttulo">
    <w:name w:val="Title"/>
    <w:basedOn w:val="Normal"/>
    <w:next w:val="Textoindependiente"/>
    <w:link w:val="TtuloCar"/>
    <w:rsid w:val="00DE44D7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character" w:styleId="TtuloCar" w:customStyle="1">
    <w:name w:val="Título Car"/>
    <w:basedOn w:val="Fuentedeprrafopredeter"/>
    <w:link w:val="Ttulo"/>
    <w:rsid w:val="0075010A"/>
    <w:rPr>
      <w:rFonts w:ascii="Liberation Sans" w:hAnsi="Liberation Sans" w:eastAsia="Microsoft YaHei" w:cs="Lucida Sans"/>
      <w:sz w:val="28"/>
      <w:szCs w:val="28"/>
      <w:lang w:val="hsb-DE"/>
    </w:rPr>
  </w:style>
  <w:style w:type="paragraph" w:styleId="Lista">
    <w:name w:val="List"/>
    <w:basedOn w:val="Textoindependiente"/>
    <w:rsid w:val="00DE44D7"/>
    <w:rPr>
      <w:rFonts w:cs="Lucida Sans"/>
    </w:rPr>
  </w:style>
  <w:style w:type="paragraph" w:styleId="Descripcin">
    <w:name w:val="caption"/>
    <w:basedOn w:val="Normal"/>
    <w:qFormat/>
    <w:rsid w:val="00DE44D7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DE44D7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5010A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DE44D7"/>
  </w:style>
  <w:style w:type="paragraph" w:styleId="Cabeceraypie" w:customStyle="1">
    <w:name w:val="Cabecera y pie"/>
    <w:basedOn w:val="Normal"/>
    <w:qFormat/>
    <w:rsid w:val="00DE44D7"/>
  </w:style>
  <w:style w:type="paragraph" w:styleId="Listavietas1" w:customStyle="1">
    <w:name w:val="Lista viñetas 1"/>
    <w:basedOn w:val="Prrafodelista"/>
    <w:link w:val="Listavietas1Car"/>
    <w:qFormat/>
    <w:rsid w:val="00DE44D7"/>
    <w:pPr>
      <w:numPr>
        <w:numId w:val="35"/>
      </w:numPr>
      <w:tabs>
        <w:tab w:val="clear" w:pos="926"/>
        <w:tab w:val="num" w:pos="709"/>
      </w:tabs>
      <w:ind w:left="709" w:hanging="567"/>
    </w:pPr>
  </w:style>
  <w:style w:type="paragraph" w:styleId="Contenidodelmarco" w:customStyle="1">
    <w:name w:val="Contenido del marco"/>
    <w:basedOn w:val="Normal"/>
    <w:qFormat/>
    <w:rsid w:val="00DE44D7"/>
  </w:style>
  <w:style w:type="paragraph" w:styleId="Ttulodelatabla" w:customStyle="1">
    <w:name w:val="Título de la tabla"/>
    <w:basedOn w:val="Contenidodelatabla"/>
    <w:qFormat/>
    <w:rsid w:val="00DE44D7"/>
    <w:pPr>
      <w:jc w:val="center"/>
    </w:pPr>
    <w:rPr>
      <w:b/>
      <w:bCs/>
    </w:r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DE44D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E44D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DE44D7"/>
    <w:rPr>
      <w:rFonts w:ascii="Arial" w:hAnsi="Arial"/>
    </w:rPr>
  </w:style>
  <w:style w:type="paragraph" w:styleId="paragraph" w:customStyle="1">
    <w:name w:val="paragraph"/>
    <w:basedOn w:val="Normal"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DE44D7"/>
  </w:style>
  <w:style w:type="character" w:styleId="eop" w:customStyle="1">
    <w:name w:val="eop"/>
    <w:basedOn w:val="Fuentedeprrafopredeter"/>
    <w:rsid w:val="00DE44D7"/>
  </w:style>
  <w:style w:type="paragraph" w:styleId="TituloportadaSP" w:customStyle="1">
    <w:name w:val="Titulo portada SP"/>
    <w:basedOn w:val="Normal"/>
    <w:link w:val="TituloportadaSPCar"/>
    <w:qFormat/>
    <w:rsid w:val="00DE44D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DE44D7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DE44D7"/>
    <w:pPr>
      <w:numPr>
        <w:numId w:val="34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DE44D7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DE44D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DE44D7"/>
    <w:pPr>
      <w:numPr>
        <w:numId w:val="36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DE44D7"/>
    <w:pPr>
      <w:numPr>
        <w:numId w:val="39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DE44D7"/>
    <w:rPr>
      <w:rFonts w:ascii="Roboto Light" w:hAnsi="Roboto Light" w:cs="Open Sans"/>
      <w:sz w:val="24"/>
      <w:szCs w:val="20"/>
      <w:lang w:val="hsb-DE"/>
    </w:rPr>
  </w:style>
  <w:style w:type="character" w:styleId="Listavietas2Car" w:customStyle="1">
    <w:name w:val="Lista viñetas 2 Car"/>
    <w:basedOn w:val="Fuentedeprrafopredeter"/>
    <w:link w:val="Listavietas2"/>
    <w:rsid w:val="00DE44D7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DE44D7"/>
    <w:rPr>
      <w:rFonts w:ascii="Roboto Light" w:hAnsi="Roboto Light" w:cs="Open Sans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2F3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4D62C6-6BB9-4A14-8072-84FC856A9E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7DBE3A-BA8A-4106-B1C4-3C247FA6D24F}"/>
</file>

<file path=customXml/itemProps3.xml><?xml version="1.0" encoding="utf-8"?>
<ds:datastoreItem xmlns:ds="http://schemas.openxmlformats.org/officeDocument/2006/customXml" ds:itemID="{F582AFA1-49BC-4A04-A6A1-68F4F55289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0E6601-1AC9-4D59-8D74-94FA30E4288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88</cp:revision>
  <cp:lastPrinted>2021-04-30T08:05:00Z</cp:lastPrinted>
  <dcterms:created xsi:type="dcterms:W3CDTF">2021-03-23T15:57:00Z</dcterms:created>
  <dcterms:modified xsi:type="dcterms:W3CDTF">2025-05-30T18:16:21Z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