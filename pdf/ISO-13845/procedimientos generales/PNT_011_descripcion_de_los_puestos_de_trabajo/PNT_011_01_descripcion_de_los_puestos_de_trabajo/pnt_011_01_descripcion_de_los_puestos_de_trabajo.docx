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B9324" w14:textId="77777777" w:rsidR="00565ABD" w:rsidRPr="00225BF0" w:rsidRDefault="00565ABD">
      <w:pPr>
        <w:rPr>
          <w:szCs w:val="24"/>
        </w:rPr>
      </w:pPr>
    </w:p>
    <w:p w14:paraId="7D1B9325" w14:textId="77777777" w:rsidR="00565ABD" w:rsidRPr="00225BF0" w:rsidRDefault="00565ABD">
      <w:pPr>
        <w:rPr>
          <w:szCs w:val="24"/>
        </w:rPr>
      </w:pPr>
    </w:p>
    <w:p w14:paraId="7D1B9326" w14:textId="77777777" w:rsidR="00096A67" w:rsidRPr="00225BF0" w:rsidRDefault="00096A67">
      <w:pPr>
        <w:rPr>
          <w:szCs w:val="24"/>
        </w:rPr>
      </w:pPr>
    </w:p>
    <w:p w14:paraId="7D1B9327" w14:textId="77777777" w:rsidR="00096A67" w:rsidRPr="00225BF0" w:rsidRDefault="00096A67">
      <w:pPr>
        <w:rPr>
          <w:szCs w:val="24"/>
        </w:rPr>
      </w:pPr>
    </w:p>
    <w:p w14:paraId="7D1B9328" w14:textId="77777777" w:rsidR="004865FA" w:rsidRPr="00225BF0" w:rsidRDefault="004865FA">
      <w:pPr>
        <w:rPr>
          <w:szCs w:val="24"/>
        </w:rPr>
      </w:pPr>
    </w:p>
    <w:p w14:paraId="7D1B9329" w14:textId="77777777" w:rsidR="004865FA" w:rsidRPr="00225BF0" w:rsidRDefault="004865FA">
      <w:pPr>
        <w:rPr>
          <w:szCs w:val="24"/>
        </w:rPr>
      </w:pPr>
    </w:p>
    <w:p w14:paraId="7D1B932A" w14:textId="05686185" w:rsidR="00565ABD" w:rsidRPr="00225BF0" w:rsidRDefault="009E4BC8" w:rsidP="004E2328">
      <w:pPr>
        <w:pStyle w:val="TituloportadaSP"/>
      </w:pPr>
      <w:r w:rsidRPr="00225BF0">
        <w:t>DESCRIPCIÓN DE PUESTOS DE TRABAJO</w:t>
      </w:r>
    </w:p>
    <w:p w14:paraId="7D1B932B" w14:textId="77777777" w:rsidR="00565ABD" w:rsidRPr="00225BF0" w:rsidRDefault="00565ABD">
      <w:pPr>
        <w:rPr>
          <w:szCs w:val="24"/>
        </w:rPr>
      </w:pPr>
    </w:p>
    <w:p w14:paraId="7D1B932C" w14:textId="77777777" w:rsidR="00565ABD" w:rsidRPr="00225BF0" w:rsidRDefault="00565ABD">
      <w:pPr>
        <w:rPr>
          <w:szCs w:val="24"/>
        </w:rPr>
      </w:pPr>
    </w:p>
    <w:p w14:paraId="7D1B932D" w14:textId="77777777" w:rsidR="00565ABD" w:rsidRPr="00225BF0" w:rsidRDefault="00565ABD">
      <w:pPr>
        <w:rPr>
          <w:szCs w:val="24"/>
        </w:rPr>
      </w:pPr>
    </w:p>
    <w:p w14:paraId="7D1B932E" w14:textId="77777777" w:rsidR="00565ABD" w:rsidRPr="00225BF0" w:rsidRDefault="00565ABD">
      <w:pPr>
        <w:rPr>
          <w:szCs w:val="24"/>
        </w:rPr>
      </w:pPr>
    </w:p>
    <w:p w14:paraId="7D1B932F" w14:textId="77777777" w:rsidR="00565ABD" w:rsidRPr="00225BF0" w:rsidRDefault="00565ABD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565ABD" w:rsidRPr="00225BF0" w14:paraId="7D1B9334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30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7D1B9331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7D1B9332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7D1B9333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565ABD" w:rsidRPr="00225BF0" w14:paraId="7D1B9339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35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14:paraId="7D1B9336" w14:textId="5EAA7F53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  <w:tc>
          <w:tcPr>
            <w:tcW w:w="2596" w:type="dxa"/>
          </w:tcPr>
          <w:p w14:paraId="7D1B9337" w14:textId="199C41AB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Dirección Ejecutiva</w:t>
            </w:r>
          </w:p>
        </w:tc>
        <w:tc>
          <w:tcPr>
            <w:tcW w:w="2597" w:type="dxa"/>
          </w:tcPr>
          <w:p w14:paraId="7D1B9338" w14:textId="63532F96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Garantía de Calidad</w:t>
            </w:r>
          </w:p>
        </w:tc>
      </w:tr>
      <w:tr w:rsidR="00565ABD" w:rsidRPr="00225BF0" w14:paraId="7D1B933E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3A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14:paraId="7D1B933B" w14:textId="658938AB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Esther Arnaiz</w:t>
            </w:r>
          </w:p>
        </w:tc>
        <w:tc>
          <w:tcPr>
            <w:tcW w:w="2596" w:type="dxa"/>
          </w:tcPr>
          <w:p w14:paraId="7D1B933C" w14:textId="26E4F92C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Carlos Zúñiga</w:t>
            </w:r>
          </w:p>
        </w:tc>
        <w:tc>
          <w:tcPr>
            <w:tcW w:w="2597" w:type="dxa"/>
          </w:tcPr>
          <w:p w14:paraId="7D1B933D" w14:textId="56D02ED3" w:rsidR="00565ABD" w:rsidRPr="00225BF0" w:rsidRDefault="0027166C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</w:rPr>
              <w:t>Iván Pérez</w:t>
            </w:r>
          </w:p>
        </w:tc>
      </w:tr>
      <w:tr w:rsidR="00565ABD" w:rsidRPr="00225BF0" w14:paraId="7D1B9343" w14:textId="77777777" w:rsidTr="001D7F52">
        <w:trPr>
          <w:trHeight w:val="850"/>
        </w:trPr>
        <w:tc>
          <w:tcPr>
            <w:tcW w:w="1843" w:type="dxa"/>
            <w:shd w:val="clear" w:color="auto" w:fill="4D868E"/>
          </w:tcPr>
          <w:p w14:paraId="7D1B933F" w14:textId="77777777" w:rsidR="00565ABD" w:rsidRPr="00225BF0" w:rsidRDefault="009E4BC8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14:paraId="7D1B9340" w14:textId="77777777" w:rsidR="00565ABD" w:rsidRPr="00225BF0" w:rsidRDefault="00565ABD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7D1B9341" w14:textId="77777777" w:rsidR="00565ABD" w:rsidRPr="00225BF0" w:rsidRDefault="00565ABD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7D1B9342" w14:textId="77777777" w:rsidR="00565ABD" w:rsidRPr="00225BF0" w:rsidRDefault="00565ABD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</w:p>
        </w:tc>
      </w:tr>
      <w:tr w:rsidR="001D7F52" w:rsidRPr="00225BF0" w14:paraId="7D1B9348" w14:textId="77777777" w:rsidTr="001D7F52">
        <w:trPr>
          <w:trHeight w:val="461"/>
        </w:trPr>
        <w:tc>
          <w:tcPr>
            <w:tcW w:w="1843" w:type="dxa"/>
            <w:shd w:val="clear" w:color="auto" w:fill="4D868E"/>
          </w:tcPr>
          <w:p w14:paraId="7D1B9344" w14:textId="77777777" w:rsidR="001D7F52" w:rsidRPr="00225BF0" w:rsidRDefault="001D7F52" w:rsidP="001D7F52">
            <w:pPr>
              <w:pStyle w:val="Piedepgina"/>
              <w:widowControl w:val="0"/>
              <w:rPr>
                <w:rFonts w:ascii="Roboto Light" w:eastAsia="Times New Roman" w:hAnsi="Roboto Light" w:cs="Open Sans"/>
                <w:sz w:val="24"/>
                <w:szCs w:val="24"/>
              </w:rPr>
            </w:pPr>
            <w:r w:rsidRPr="00225BF0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14:paraId="7D1B9345" w14:textId="2A5CBCB4" w:rsidR="001D7F52" w:rsidRPr="00225BF0" w:rsidRDefault="001D7F52" w:rsidP="001D7F52">
            <w:pPr>
              <w:pStyle w:val="Contenidodelatabla"/>
              <w:rPr>
                <w:rFonts w:eastAsia="Times New Roman"/>
              </w:rPr>
            </w:pPr>
            <w:r w:rsidRPr="00920E21">
              <w:t>14/02/2024</w:t>
            </w:r>
          </w:p>
        </w:tc>
        <w:tc>
          <w:tcPr>
            <w:tcW w:w="2596" w:type="dxa"/>
          </w:tcPr>
          <w:p w14:paraId="7D1B9346" w14:textId="42BFFF03" w:rsidR="001D7F52" w:rsidRPr="00225BF0" w:rsidRDefault="001D7F52" w:rsidP="001D7F52">
            <w:pPr>
              <w:pStyle w:val="Contenidodelatabla"/>
              <w:rPr>
                <w:rFonts w:eastAsia="Times New Roman"/>
              </w:rPr>
            </w:pPr>
            <w:r w:rsidRPr="00920E21">
              <w:t>14/02/2024</w:t>
            </w:r>
          </w:p>
        </w:tc>
        <w:tc>
          <w:tcPr>
            <w:tcW w:w="2597" w:type="dxa"/>
          </w:tcPr>
          <w:p w14:paraId="7D1B9347" w14:textId="5AA6E3B7" w:rsidR="001D7F52" w:rsidRPr="00225BF0" w:rsidRDefault="001D7F52" w:rsidP="001D7F52">
            <w:pPr>
              <w:pStyle w:val="Contenidodelatabla"/>
              <w:rPr>
                <w:rFonts w:eastAsia="Times New Roman"/>
              </w:rPr>
            </w:pPr>
            <w:r w:rsidRPr="00920E21">
              <w:t>14/02/2024</w:t>
            </w:r>
          </w:p>
        </w:tc>
      </w:tr>
    </w:tbl>
    <w:p w14:paraId="7D1B9349" w14:textId="77777777" w:rsidR="00565ABD" w:rsidRPr="00225BF0" w:rsidRDefault="00565ABD">
      <w:pPr>
        <w:rPr>
          <w:szCs w:val="24"/>
        </w:rPr>
      </w:pPr>
    </w:p>
    <w:p w14:paraId="7D1B934B" w14:textId="77777777" w:rsidR="00565ABD" w:rsidRPr="00225BF0" w:rsidRDefault="00565ABD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565ABD" w:rsidRPr="00225BF0" w14:paraId="7D1B934E" w14:textId="77777777" w:rsidTr="001D7F52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7D1B934C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  <w:vAlign w:val="center"/>
          </w:tcPr>
          <w:p w14:paraId="7D1B934D" w14:textId="41398CAE" w:rsidR="00565ABD" w:rsidRPr="00225BF0" w:rsidRDefault="001D7F52" w:rsidP="001D7F52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1D7F52">
              <w:rPr>
                <w:rFonts w:eastAsia="Times New Roman"/>
                <w:szCs w:val="24"/>
              </w:rPr>
              <w:t>14/02/202</w:t>
            </w:r>
            <w:r w:rsidR="0027166C">
              <w:rPr>
                <w:rFonts w:eastAsia="Times New Roman"/>
                <w:szCs w:val="24"/>
              </w:rPr>
              <w:t>7</w:t>
            </w:r>
          </w:p>
        </w:tc>
      </w:tr>
    </w:tbl>
    <w:p w14:paraId="7D1B934F" w14:textId="77777777" w:rsidR="00565ABD" w:rsidRPr="00225BF0" w:rsidRDefault="009E4BC8">
      <w:pPr>
        <w:spacing w:line="259" w:lineRule="auto"/>
        <w:jc w:val="left"/>
        <w:rPr>
          <w:szCs w:val="24"/>
        </w:rPr>
      </w:pPr>
      <w:r w:rsidRPr="00225BF0">
        <w:rPr>
          <w:szCs w:val="24"/>
        </w:rPr>
        <w:br w:type="page"/>
      </w:r>
    </w:p>
    <w:p w14:paraId="7D1B9351" w14:textId="77777777" w:rsidR="00565ABD" w:rsidRPr="00225BF0" w:rsidRDefault="00565ABD">
      <w:pPr>
        <w:rPr>
          <w:szCs w:val="24"/>
        </w:rPr>
      </w:pPr>
    </w:p>
    <w:p w14:paraId="7D1B9352" w14:textId="77777777" w:rsidR="00565ABD" w:rsidRPr="00225BF0" w:rsidRDefault="00565ABD">
      <w:pPr>
        <w:rPr>
          <w:szCs w:val="24"/>
        </w:rPr>
      </w:pPr>
    </w:p>
    <w:p w14:paraId="7D1B9353" w14:textId="77777777" w:rsidR="00565ABD" w:rsidRPr="00225BF0" w:rsidRDefault="00565ABD">
      <w:pPr>
        <w:rPr>
          <w:szCs w:val="24"/>
        </w:rPr>
      </w:pPr>
    </w:p>
    <w:p w14:paraId="7D1B9354" w14:textId="77777777" w:rsidR="00565ABD" w:rsidRPr="00225BF0" w:rsidRDefault="00565ABD">
      <w:pPr>
        <w:rPr>
          <w:szCs w:val="24"/>
        </w:rPr>
      </w:pPr>
    </w:p>
    <w:p w14:paraId="7D1B9355" w14:textId="77777777" w:rsidR="00565ABD" w:rsidRPr="00225BF0" w:rsidRDefault="00565ABD">
      <w:pPr>
        <w:rPr>
          <w:szCs w:val="24"/>
        </w:rPr>
      </w:pPr>
    </w:p>
    <w:p w14:paraId="7D1B9356" w14:textId="77777777" w:rsidR="00565ABD" w:rsidRPr="00225BF0" w:rsidRDefault="00565ABD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367"/>
        <w:gridCol w:w="1816"/>
      </w:tblGrid>
      <w:tr w:rsidR="00565ABD" w:rsidRPr="00225BF0" w14:paraId="7D1B9358" w14:textId="77777777" w:rsidTr="00225BF0">
        <w:trPr>
          <w:trHeight w:val="646"/>
        </w:trPr>
        <w:tc>
          <w:tcPr>
            <w:tcW w:w="9633" w:type="dxa"/>
            <w:gridSpan w:val="4"/>
            <w:shd w:val="clear" w:color="auto" w:fill="4D868E"/>
            <w:vAlign w:val="center"/>
          </w:tcPr>
          <w:p w14:paraId="7D1B9357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565ABD" w:rsidRPr="00225BF0" w14:paraId="7D1B935D" w14:textId="77777777" w:rsidTr="00225BF0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7D1B9359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5182" w:type="dxa"/>
            <w:shd w:val="clear" w:color="auto" w:fill="4D868E"/>
            <w:vAlign w:val="center"/>
          </w:tcPr>
          <w:p w14:paraId="7D1B935A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367" w:type="dxa"/>
            <w:shd w:val="clear" w:color="auto" w:fill="4D868E"/>
            <w:vAlign w:val="center"/>
          </w:tcPr>
          <w:p w14:paraId="7D1B935B" w14:textId="112F283F" w:rsidR="00565ABD" w:rsidRPr="00225BF0" w:rsidRDefault="004E232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816" w:type="dxa"/>
            <w:shd w:val="clear" w:color="auto" w:fill="4D868E"/>
            <w:vAlign w:val="center"/>
          </w:tcPr>
          <w:p w14:paraId="7D1B935C" w14:textId="6AD9284A" w:rsidR="00565ABD" w:rsidRPr="00225BF0" w:rsidRDefault="004E232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SUSTITUYE A </w:t>
            </w:r>
            <w:r w:rsidRPr="004E2328">
              <w:rPr>
                <w:rFonts w:eastAsia="Times New Roman"/>
                <w:b/>
                <w:bCs/>
                <w:szCs w:val="24"/>
              </w:rPr>
              <w:t>(CÓDIGO, REVISIÓN)</w:t>
            </w:r>
          </w:p>
        </w:tc>
      </w:tr>
      <w:tr w:rsidR="00565ABD" w:rsidRPr="00225BF0" w14:paraId="7D1B9362" w14:textId="77777777">
        <w:trPr>
          <w:trHeight w:val="646"/>
        </w:trPr>
        <w:tc>
          <w:tcPr>
            <w:tcW w:w="1268" w:type="dxa"/>
            <w:vAlign w:val="center"/>
          </w:tcPr>
          <w:p w14:paraId="7D1B935E" w14:textId="77777777" w:rsidR="00565ABD" w:rsidRPr="0027166C" w:rsidRDefault="009E4BC8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rFonts w:eastAsia="Times New Roman"/>
                <w:sz w:val="20"/>
              </w:rPr>
              <w:t>01</w:t>
            </w:r>
          </w:p>
        </w:tc>
        <w:tc>
          <w:tcPr>
            <w:tcW w:w="5182" w:type="dxa"/>
            <w:vAlign w:val="center"/>
          </w:tcPr>
          <w:p w14:paraId="7D1B935F" w14:textId="77777777" w:rsidR="00565ABD" w:rsidRPr="0027166C" w:rsidRDefault="009E4BC8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rFonts w:eastAsia="Times New Roman"/>
                <w:sz w:val="20"/>
              </w:rPr>
              <w:t>Edicion inicial</w:t>
            </w:r>
          </w:p>
        </w:tc>
        <w:tc>
          <w:tcPr>
            <w:tcW w:w="1367" w:type="dxa"/>
            <w:vAlign w:val="center"/>
          </w:tcPr>
          <w:p w14:paraId="7D1B9360" w14:textId="43628BDB" w:rsidR="00565ABD" w:rsidRPr="0027166C" w:rsidRDefault="0027166C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sz w:val="20"/>
              </w:rPr>
              <w:t>14/02/20</w:t>
            </w:r>
            <w:r>
              <w:rPr>
                <w:sz w:val="20"/>
              </w:rPr>
              <w:t>2</w:t>
            </w:r>
            <w:r w:rsidRPr="0027166C">
              <w:rPr>
                <w:sz w:val="20"/>
              </w:rPr>
              <w:t>4</w:t>
            </w:r>
          </w:p>
        </w:tc>
        <w:tc>
          <w:tcPr>
            <w:tcW w:w="1816" w:type="dxa"/>
            <w:vAlign w:val="center"/>
          </w:tcPr>
          <w:p w14:paraId="7D1B9361" w14:textId="77777777" w:rsidR="00565ABD" w:rsidRPr="0027166C" w:rsidRDefault="009E4BC8">
            <w:pPr>
              <w:widowControl w:val="0"/>
              <w:spacing w:after="0"/>
              <w:jc w:val="center"/>
              <w:rPr>
                <w:rFonts w:eastAsia="Times New Roman"/>
                <w:sz w:val="20"/>
              </w:rPr>
            </w:pPr>
            <w:r w:rsidRPr="0027166C">
              <w:rPr>
                <w:rFonts w:eastAsia="Times New Roman"/>
                <w:sz w:val="20"/>
              </w:rPr>
              <w:t>N/A</w:t>
            </w:r>
          </w:p>
        </w:tc>
      </w:tr>
    </w:tbl>
    <w:p w14:paraId="7D1B9363" w14:textId="77777777" w:rsidR="00565ABD" w:rsidRPr="00225BF0" w:rsidRDefault="00565ABD">
      <w:pPr>
        <w:rPr>
          <w:szCs w:val="24"/>
        </w:rPr>
      </w:pPr>
    </w:p>
    <w:p w14:paraId="7D1B9364" w14:textId="77777777" w:rsidR="00565ABD" w:rsidRPr="00225BF0" w:rsidRDefault="009E4BC8">
      <w:pPr>
        <w:spacing w:line="259" w:lineRule="auto"/>
        <w:jc w:val="left"/>
        <w:rPr>
          <w:szCs w:val="24"/>
        </w:rPr>
      </w:pPr>
      <w:r w:rsidRPr="00225BF0">
        <w:rPr>
          <w:szCs w:val="24"/>
        </w:rPr>
        <w:br w:type="page"/>
      </w:r>
    </w:p>
    <w:p w14:paraId="7D1B9365" w14:textId="77777777" w:rsidR="00565ABD" w:rsidRPr="00225BF0" w:rsidRDefault="00565ABD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-650212105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1913A3DF" w14:textId="4C8D87CE" w:rsidR="00AD56B0" w:rsidRDefault="00AD56B0" w:rsidP="00AD56B0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7A8E8057" w14:textId="1AEB2DE3" w:rsidR="00C65177" w:rsidRDefault="00AD56B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8803050" w:history="1">
            <w:r w:rsidR="00C65177" w:rsidRPr="00801588">
              <w:rPr>
                <w:rStyle w:val="Hipervnculo"/>
                <w:noProof/>
              </w:rPr>
              <w:t>1.</w:t>
            </w:r>
            <w:r w:rsidR="00C65177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C65177" w:rsidRPr="00801588">
              <w:rPr>
                <w:rStyle w:val="Hipervnculo"/>
                <w:noProof/>
              </w:rPr>
              <w:t>Objetivo</w:t>
            </w:r>
            <w:r w:rsidR="00C65177">
              <w:rPr>
                <w:noProof/>
                <w:webHidden/>
              </w:rPr>
              <w:tab/>
            </w:r>
            <w:r w:rsidR="00C65177">
              <w:rPr>
                <w:noProof/>
                <w:webHidden/>
              </w:rPr>
              <w:fldChar w:fldCharType="begin"/>
            </w:r>
            <w:r w:rsidR="00C65177">
              <w:rPr>
                <w:noProof/>
                <w:webHidden/>
              </w:rPr>
              <w:instrText xml:space="preserve"> PAGEREF _Toc158803050 \h </w:instrText>
            </w:r>
            <w:r w:rsidR="00C65177">
              <w:rPr>
                <w:noProof/>
                <w:webHidden/>
              </w:rPr>
            </w:r>
            <w:r w:rsidR="00C65177">
              <w:rPr>
                <w:noProof/>
                <w:webHidden/>
              </w:rPr>
              <w:fldChar w:fldCharType="separate"/>
            </w:r>
            <w:r w:rsidR="00C65177">
              <w:rPr>
                <w:noProof/>
                <w:webHidden/>
              </w:rPr>
              <w:t>4</w:t>
            </w:r>
            <w:r w:rsidR="00C65177">
              <w:rPr>
                <w:noProof/>
                <w:webHidden/>
              </w:rPr>
              <w:fldChar w:fldCharType="end"/>
            </w:r>
          </w:hyperlink>
        </w:p>
        <w:p w14:paraId="47DE8264" w14:textId="0ACA93CD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1" w:history="1">
            <w:r w:rsidRPr="00801588">
              <w:rPr>
                <w:rStyle w:val="Hipervnculo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D08AD" w14:textId="22361F12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2" w:history="1">
            <w:r w:rsidRPr="00801588">
              <w:rPr>
                <w:rStyle w:val="Hipervnculo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Responsabilidades y Departamentos afectados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2A03A" w14:textId="39A93BEE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3" w:history="1">
            <w:r w:rsidRPr="00801588">
              <w:rPr>
                <w:rStyle w:val="Hipervnculo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A092" w14:textId="39FAE2D2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4" w:history="1">
            <w:r w:rsidRPr="00801588">
              <w:rPr>
                <w:rStyle w:val="Hipervnculo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D02A" w14:textId="208D362A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5" w:history="1">
            <w:r w:rsidRPr="00801588">
              <w:rPr>
                <w:rStyle w:val="Hipervnculo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Distribución del Procedimiento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BADE8" w14:textId="01AFB538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6" w:history="1">
            <w:r w:rsidRPr="00801588">
              <w:rPr>
                <w:rStyle w:val="Hipervnculo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5E2B" w14:textId="1AB4F54D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7" w:history="1">
            <w:r w:rsidRPr="00801588">
              <w:rPr>
                <w:rStyle w:val="Hipervnculo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Documentación relacionada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87CFF" w14:textId="0A97DF17" w:rsidR="00C65177" w:rsidRDefault="00C65177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8" w:history="1">
            <w:r w:rsidRPr="00801588">
              <w:rPr>
                <w:rStyle w:val="Hipervnculo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Formación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039B2" w14:textId="68D976D4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59" w:history="1">
            <w:r w:rsidRPr="00801588">
              <w:rPr>
                <w:rStyle w:val="Hipervnculo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1: Plantilla descripción de puesto de trabajo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253A1" w14:textId="37354E54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60" w:history="1">
            <w:r w:rsidRPr="00801588">
              <w:rPr>
                <w:rStyle w:val="Hipervnculo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2: Descripción de puesto de trabajo Garantía de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F2BF8" w14:textId="3C177835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61" w:history="1">
            <w:r w:rsidRPr="00801588">
              <w:rPr>
                <w:rStyle w:val="Hipervnculo"/>
                <w:noProof/>
              </w:rPr>
              <w:t>12.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3: Descripción de puesto de trabajo TÉCNICO RESPONSABLE.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692D3" w14:textId="508E801F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62" w:history="1">
            <w:r w:rsidRPr="00801588">
              <w:rPr>
                <w:rStyle w:val="Hipervnculo"/>
                <w:noProof/>
              </w:rPr>
              <w:t>13.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4: Descripción de puesto de trabajo IT/ROBOTICA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B784D" w14:textId="4C81D845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63" w:history="1">
            <w:r w:rsidRPr="00801588">
              <w:rPr>
                <w:rStyle w:val="Hipervnculo"/>
                <w:noProof/>
              </w:rPr>
              <w:t>14.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5: Descripción de puesto de trabajo INVESTIGACION/DESARROLLO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2FF09" w14:textId="445323E8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64" w:history="1">
            <w:r w:rsidRPr="00801588">
              <w:rPr>
                <w:rStyle w:val="Hipervnculo"/>
                <w:noProof/>
              </w:rPr>
              <w:t>15.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6: Descripción de puesto de trabajo VENTAS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CEC6AC" w14:textId="7AB1066C" w:rsidR="00C65177" w:rsidRDefault="00C65177">
          <w:pPr>
            <w:pStyle w:val="TDC1"/>
            <w:tabs>
              <w:tab w:val="left" w:pos="72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8803065" w:history="1">
            <w:r w:rsidRPr="00801588">
              <w:rPr>
                <w:rStyle w:val="Hipervnculo"/>
                <w:noProof/>
              </w:rPr>
              <w:t>16.</w:t>
            </w:r>
            <w:r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Pr="00801588">
              <w:rPr>
                <w:rStyle w:val="Hipervnculo"/>
                <w:noProof/>
              </w:rPr>
              <w:t>TITULO DEL ANEXO 7: Descripción de puesto de trabajo DIRECTOR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_Toc158803065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7376" w14:textId="6CA89C7C" w:rsidR="00AD56B0" w:rsidRDefault="00AD56B0">
          <w:r>
            <w:rPr>
              <w:b/>
              <w:bCs/>
            </w:rPr>
            <w:fldChar w:fldCharType="end"/>
          </w:r>
        </w:p>
      </w:sdtContent>
    </w:sdt>
    <w:p w14:paraId="7D1B9371" w14:textId="77777777" w:rsidR="00565ABD" w:rsidRPr="00225BF0" w:rsidRDefault="00565ABD">
      <w:pPr>
        <w:rPr>
          <w:bCs/>
          <w:szCs w:val="24"/>
        </w:rPr>
      </w:pPr>
    </w:p>
    <w:p w14:paraId="7D1B9372" w14:textId="77777777" w:rsidR="00565ABD" w:rsidRPr="00225BF0" w:rsidRDefault="00565ABD">
      <w:pPr>
        <w:rPr>
          <w:bCs/>
          <w:szCs w:val="24"/>
        </w:rPr>
      </w:pPr>
    </w:p>
    <w:p w14:paraId="7D1B9373" w14:textId="77777777" w:rsidR="00565ABD" w:rsidRPr="00225BF0" w:rsidRDefault="009E4BC8">
      <w:pPr>
        <w:spacing w:line="259" w:lineRule="auto"/>
        <w:jc w:val="left"/>
        <w:rPr>
          <w:b/>
          <w:bCs/>
          <w:color w:val="0083B3" w:themeColor="accent5" w:themeShade="BF"/>
          <w:szCs w:val="24"/>
          <w:highlight w:val="yellow"/>
        </w:rPr>
      </w:pPr>
      <w:r w:rsidRPr="00225BF0">
        <w:rPr>
          <w:szCs w:val="24"/>
        </w:rPr>
        <w:br w:type="page"/>
      </w:r>
    </w:p>
    <w:p w14:paraId="7D1B9374" w14:textId="77777777" w:rsidR="00565ABD" w:rsidRPr="00225BF0" w:rsidRDefault="009E4BC8" w:rsidP="004E2328">
      <w:pPr>
        <w:pStyle w:val="Titulo1SP"/>
      </w:pPr>
      <w:bookmarkStart w:id="0" w:name="_Toc158803050"/>
      <w:r w:rsidRPr="00225BF0">
        <w:lastRenderedPageBreak/>
        <w:t>Objetivo</w:t>
      </w:r>
      <w:bookmarkEnd w:id="0"/>
    </w:p>
    <w:p w14:paraId="7D1B9375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El objetivo del presente procedimiento es describir las funciones principales que se realizan en los puestos de trabajo de las secciones o departamentos con implicación en </w:t>
      </w:r>
      <w:r w:rsidR="00225BF0">
        <w:rPr>
          <w:szCs w:val="24"/>
        </w:rPr>
        <w:t>Spika Tech,</w:t>
      </w:r>
      <w:r w:rsidR="00096A67" w:rsidRPr="00225BF0">
        <w:rPr>
          <w:szCs w:val="24"/>
        </w:rPr>
        <w:t xml:space="preserve"> en adelante </w:t>
      </w:r>
      <w:r w:rsidR="00225BF0">
        <w:rPr>
          <w:szCs w:val="24"/>
        </w:rPr>
        <w:t>SPIKA</w:t>
      </w:r>
      <w:r w:rsidRPr="00225BF0">
        <w:rPr>
          <w:szCs w:val="24"/>
        </w:rPr>
        <w:t>.</w:t>
      </w:r>
    </w:p>
    <w:p w14:paraId="7D1B9376" w14:textId="77777777" w:rsidR="00565ABD" w:rsidRPr="00225BF0" w:rsidRDefault="009E4BC8" w:rsidP="00110510">
      <w:pPr>
        <w:pStyle w:val="Titulo1SP"/>
      </w:pPr>
      <w:bookmarkStart w:id="1" w:name="_Toc158803051"/>
      <w:r w:rsidRPr="00225BF0">
        <w:t>Alcance</w:t>
      </w:r>
      <w:bookmarkEnd w:id="1"/>
    </w:p>
    <w:p w14:paraId="7D1B9377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Este procedimiento es de aplicación a los departamentos que penden del </w:t>
      </w:r>
      <w:r w:rsidR="00225BF0">
        <w:rPr>
          <w:szCs w:val="24"/>
        </w:rPr>
        <w:t>Director Ejecutivo</w:t>
      </w:r>
      <w:r w:rsidRPr="00225BF0">
        <w:rPr>
          <w:szCs w:val="24"/>
        </w:rPr>
        <w:t xml:space="preserve">, según el organigrama aprobado de la organización. </w:t>
      </w:r>
    </w:p>
    <w:p w14:paraId="7D1B9378" w14:textId="77777777" w:rsidR="00565ABD" w:rsidRPr="00225BF0" w:rsidRDefault="009E4BC8" w:rsidP="004E2328">
      <w:pPr>
        <w:pStyle w:val="Titulo1SP"/>
      </w:pPr>
      <w:r w:rsidRPr="00225BF0">
        <w:rPr>
          <w:rFonts w:ascii="Roboto Light" w:hAnsi="Roboto Light"/>
          <w:sz w:val="24"/>
          <w:szCs w:val="24"/>
        </w:rPr>
        <w:t xml:space="preserve"> </w:t>
      </w:r>
      <w:bookmarkStart w:id="2" w:name="_Toc158803052"/>
      <w:r w:rsidRPr="00225BF0">
        <w:t>Responsabilidades y Departamentos afectados</w:t>
      </w:r>
      <w:bookmarkEnd w:id="2"/>
    </w:p>
    <w:p w14:paraId="7D1B9379" w14:textId="77777777" w:rsidR="00565ABD" w:rsidRPr="00225BF0" w:rsidRDefault="009E4BC8" w:rsidP="004E2328">
      <w:pPr>
        <w:pStyle w:val="Listavietas1"/>
      </w:pPr>
      <w:r w:rsidRPr="00225BF0">
        <w:t xml:space="preserve">Es responsabilidad del D. </w:t>
      </w:r>
      <w:r w:rsidR="00225BF0">
        <w:t>Ejecutivo</w:t>
      </w:r>
      <w:r w:rsidRPr="00225BF0">
        <w:t xml:space="preserve"> y del </w:t>
      </w:r>
      <w:r w:rsidR="00225BF0">
        <w:t>CTO</w:t>
      </w:r>
      <w:r w:rsidRPr="00225BF0">
        <w:t xml:space="preserve">, o personas en quien deleguen, explicar a cada persona el contenido de su puesto de trabajo. </w:t>
      </w:r>
    </w:p>
    <w:p w14:paraId="7D1B937A" w14:textId="77777777" w:rsidR="00565ABD" w:rsidRPr="00225BF0" w:rsidRDefault="009E4BC8" w:rsidP="004E2328">
      <w:pPr>
        <w:pStyle w:val="Listavietas1"/>
      </w:pPr>
      <w:r w:rsidRPr="00225BF0">
        <w:t xml:space="preserve">Es competencia del responsable directo de cada empleado la elaboración de la Descripción de Puesto de Trabajo. </w:t>
      </w:r>
    </w:p>
    <w:p w14:paraId="7D1B937B" w14:textId="77777777" w:rsidR="00565ABD" w:rsidRPr="00225BF0" w:rsidRDefault="009E4BC8" w:rsidP="004E2328">
      <w:pPr>
        <w:pStyle w:val="Listavietas1"/>
      </w:pPr>
      <w:r w:rsidRPr="00225BF0">
        <w:t xml:space="preserve">Es responsabilidad de Técnico Responsable velar por el cumplimiento de las descripciones de puesto de trabajo y custodiar los documentos generados. </w:t>
      </w:r>
    </w:p>
    <w:p w14:paraId="7D1B937C" w14:textId="77777777" w:rsidR="00565ABD" w:rsidRPr="00225BF0" w:rsidRDefault="009E4BC8">
      <w:pPr>
        <w:rPr>
          <w:szCs w:val="24"/>
        </w:rPr>
      </w:pPr>
      <w:r w:rsidRPr="00225BF0">
        <w:rPr>
          <w:bCs/>
          <w:szCs w:val="24"/>
        </w:rPr>
        <w:t xml:space="preserve">Los departamentos afectados son los señalados en la siguiente tabla: </w:t>
      </w:r>
    </w:p>
    <w:p w14:paraId="7D1B937D" w14:textId="77777777" w:rsidR="00565ABD" w:rsidRPr="00225BF0" w:rsidRDefault="00565ABD">
      <w:pPr>
        <w:rPr>
          <w:bCs/>
          <w:szCs w:val="24"/>
        </w:rPr>
      </w:pP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225BF0" w:rsidRPr="00E169B2" w14:paraId="7D1B9380" w14:textId="77777777" w:rsidTr="00E873FE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</w:tcPr>
          <w:p w14:paraId="7D1B937E" w14:textId="77777777" w:rsidR="00225BF0" w:rsidRPr="00E169B2" w:rsidRDefault="00225BF0" w:rsidP="00E873FE">
            <w:pPr>
              <w:spacing w:after="0"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7D1B937F" w14:textId="77777777" w:rsidR="00225BF0" w:rsidRPr="00E169B2" w:rsidRDefault="00225BF0" w:rsidP="00E873FE">
            <w:pPr>
              <w:jc w:val="center"/>
            </w:pPr>
            <w:r w:rsidRPr="00E169B2">
              <w:t>Aplica</w:t>
            </w:r>
          </w:p>
        </w:tc>
      </w:tr>
      <w:tr w:rsidR="00225BF0" w:rsidRPr="00E169B2" w14:paraId="7D1B9384" w14:textId="77777777" w:rsidTr="00E873FE">
        <w:trPr>
          <w:trHeight w:val="92"/>
          <w:jc w:val="center"/>
        </w:trPr>
        <w:tc>
          <w:tcPr>
            <w:tcW w:w="3209" w:type="dxa"/>
            <w:vMerge/>
          </w:tcPr>
          <w:p w14:paraId="7D1B9381" w14:textId="77777777" w:rsidR="00225BF0" w:rsidRPr="00E169B2" w:rsidRDefault="00225BF0" w:rsidP="00E873FE"/>
        </w:tc>
        <w:tc>
          <w:tcPr>
            <w:tcW w:w="1604" w:type="dxa"/>
            <w:shd w:val="clear" w:color="auto" w:fill="9D9D9D"/>
          </w:tcPr>
          <w:p w14:paraId="7D1B9382" w14:textId="77777777" w:rsidR="00225BF0" w:rsidRPr="00E169B2" w:rsidRDefault="00225BF0" w:rsidP="00E873FE">
            <w:pPr>
              <w:spacing w:after="0"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7D1B9383" w14:textId="77777777" w:rsidR="00225BF0" w:rsidRPr="00E169B2" w:rsidRDefault="00225BF0" w:rsidP="00E873FE">
            <w:pPr>
              <w:spacing w:after="0" w:line="240" w:lineRule="auto"/>
              <w:jc w:val="center"/>
            </w:pPr>
            <w:r w:rsidRPr="00E169B2">
              <w:t>No</w:t>
            </w:r>
          </w:p>
        </w:tc>
      </w:tr>
      <w:tr w:rsidR="00225BF0" w:rsidRPr="00E169B2" w14:paraId="7D1B9388" w14:textId="77777777" w:rsidTr="00E873FE">
        <w:trPr>
          <w:jc w:val="center"/>
        </w:trPr>
        <w:tc>
          <w:tcPr>
            <w:tcW w:w="3209" w:type="dxa"/>
            <w:vAlign w:val="center"/>
          </w:tcPr>
          <w:p w14:paraId="7D1B9385" w14:textId="77777777" w:rsidR="00225BF0" w:rsidRPr="00E169B2" w:rsidRDefault="00225BF0" w:rsidP="00E873FE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86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1B9387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225BF0" w:rsidRPr="00E169B2" w14:paraId="7D1B938C" w14:textId="77777777" w:rsidTr="00E873FE">
        <w:trPr>
          <w:jc w:val="center"/>
        </w:trPr>
        <w:tc>
          <w:tcPr>
            <w:tcW w:w="3209" w:type="dxa"/>
            <w:vAlign w:val="center"/>
          </w:tcPr>
          <w:p w14:paraId="7D1B9389" w14:textId="77777777" w:rsidR="00225BF0" w:rsidRPr="00E169B2" w:rsidRDefault="00225BF0" w:rsidP="00E873FE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8A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1B938B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225BF0" w:rsidRPr="00E169B2" w14:paraId="7D1B9390" w14:textId="77777777" w:rsidTr="00E873FE">
        <w:trPr>
          <w:jc w:val="center"/>
        </w:trPr>
        <w:tc>
          <w:tcPr>
            <w:tcW w:w="3209" w:type="dxa"/>
            <w:vAlign w:val="center"/>
          </w:tcPr>
          <w:p w14:paraId="7D1B938D" w14:textId="77777777" w:rsidR="00225BF0" w:rsidRPr="00E169B2" w:rsidRDefault="00225BF0" w:rsidP="00E873FE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8E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1B938F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225BF0" w:rsidRPr="00E169B2" w14:paraId="7D1B9394" w14:textId="77777777" w:rsidTr="00E873FE">
        <w:trPr>
          <w:jc w:val="center"/>
        </w:trPr>
        <w:tc>
          <w:tcPr>
            <w:tcW w:w="3209" w:type="dxa"/>
            <w:vAlign w:val="center"/>
          </w:tcPr>
          <w:p w14:paraId="7D1B9391" w14:textId="77777777" w:rsidR="00225BF0" w:rsidRPr="00E169B2" w:rsidRDefault="00225BF0" w:rsidP="00E873FE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92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1B9393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  <w:tr w:rsidR="00225BF0" w:rsidRPr="00E169B2" w14:paraId="7D1B9398" w14:textId="77777777" w:rsidTr="00E873FE">
        <w:trPr>
          <w:jc w:val="center"/>
        </w:trPr>
        <w:tc>
          <w:tcPr>
            <w:tcW w:w="3209" w:type="dxa"/>
            <w:vAlign w:val="center"/>
          </w:tcPr>
          <w:p w14:paraId="7D1B9395" w14:textId="77777777" w:rsidR="00225BF0" w:rsidRDefault="00225BF0" w:rsidP="00E873FE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96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7D1B9397" w14:textId="77777777" w:rsidR="00225BF0" w:rsidRPr="00E169B2" w:rsidRDefault="00225BF0" w:rsidP="00E873FE">
                <w:pPr>
                  <w:widowControl w:val="0"/>
                  <w:spacing w:after="0"/>
                  <w:jc w:val="center"/>
                  <w:rPr>
                    <w:lang w:val="es-ES" w:eastAsia="en-US"/>
                  </w:rPr>
                </w:pPr>
                <w:r w:rsidRPr="00E169B2">
                  <w:rPr>
                    <w:rFonts w:ascii="Segoe UI Symbol" w:eastAsia="MS Gothic" w:hAnsi="Segoe UI Symbol" w:cs="Segoe UI Symbol"/>
                  </w:rPr>
                  <w:t>☐</w:t>
                </w:r>
              </w:p>
            </w:sdtContent>
          </w:sdt>
        </w:tc>
      </w:tr>
    </w:tbl>
    <w:p w14:paraId="7D1B9399" w14:textId="77777777" w:rsidR="00565ABD" w:rsidRPr="00225BF0" w:rsidRDefault="00565ABD">
      <w:pPr>
        <w:rPr>
          <w:szCs w:val="24"/>
        </w:rPr>
      </w:pPr>
    </w:p>
    <w:p w14:paraId="7D1B939A" w14:textId="77777777" w:rsidR="00565ABD" w:rsidRPr="00225BF0" w:rsidRDefault="009E4BC8" w:rsidP="00110510">
      <w:pPr>
        <w:pStyle w:val="Titulo1SP"/>
      </w:pPr>
      <w:bookmarkStart w:id="3" w:name="_Toc158803053"/>
      <w:r w:rsidRPr="00225BF0">
        <w:lastRenderedPageBreak/>
        <w:t>Definiciones y Acrónimos</w:t>
      </w:r>
      <w:bookmarkEnd w:id="3"/>
    </w:p>
    <w:p w14:paraId="7D1B939B" w14:textId="77777777" w:rsidR="00565ABD" w:rsidRPr="00225BF0" w:rsidRDefault="009E4BC8" w:rsidP="004E2328">
      <w:pPr>
        <w:pStyle w:val="Listavietas1"/>
      </w:pPr>
      <w:r w:rsidRPr="00225BF0">
        <w:rPr>
          <w:u w:val="single"/>
        </w:rPr>
        <w:t>DPT</w:t>
      </w:r>
      <w:r w:rsidRPr="00225BF0">
        <w:t>: Descripción de puesto de trabajo</w:t>
      </w:r>
    </w:p>
    <w:p w14:paraId="7D1B939D" w14:textId="55427BC9" w:rsidR="00565ABD" w:rsidRPr="00110510" w:rsidRDefault="009E4BC8" w:rsidP="00F00BEC">
      <w:pPr>
        <w:pStyle w:val="Titulo1SP"/>
      </w:pPr>
      <w:bookmarkStart w:id="4" w:name="_Toc158803054"/>
      <w:r w:rsidRPr="00110510">
        <w:t>Procedimiento</w:t>
      </w:r>
      <w:bookmarkEnd w:id="4"/>
    </w:p>
    <w:p w14:paraId="7D1B939E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Cada empleado de </w:t>
      </w:r>
      <w:r w:rsidR="00225BF0">
        <w:rPr>
          <w:szCs w:val="24"/>
        </w:rPr>
        <w:t>SPIKA</w:t>
      </w:r>
      <w:r w:rsidRPr="00225BF0">
        <w:rPr>
          <w:szCs w:val="24"/>
        </w:rPr>
        <w:t xml:space="preserve"> dispondrá de una DPT que describa las funciones y responsabilidades que tendrá en su puesto. Esta DPT será elaborada por el responsable directo de la persona, o persona en quien delegue, como autor y el empleado firmará en conformidad y revisión de la misma. </w:t>
      </w:r>
    </w:p>
    <w:p w14:paraId="7D1B939F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Todo empleado debe leerse los procedimientos que le apliquen a su puesto tanto los obligatorios del sistema de gestión de calidad como los específicos de su puesto, todo ello según el </w:t>
      </w:r>
      <w:r w:rsidR="00096A67" w:rsidRPr="00225BF0">
        <w:rPr>
          <w:b/>
          <w:bCs/>
          <w:szCs w:val="24"/>
        </w:rPr>
        <w:t>PNT</w:t>
      </w:r>
      <w:r w:rsidRPr="00225BF0">
        <w:rPr>
          <w:b/>
          <w:bCs/>
          <w:szCs w:val="24"/>
        </w:rPr>
        <w:t xml:space="preserve">-003-Formación del personal. </w:t>
      </w:r>
    </w:p>
    <w:p w14:paraId="7D1B93A0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 xml:space="preserve">El responsable directo o persona en quien delegue elaborará la DPT según el </w:t>
      </w:r>
      <w:r w:rsidRPr="00225BF0">
        <w:rPr>
          <w:b/>
          <w:bCs/>
          <w:szCs w:val="24"/>
        </w:rPr>
        <w:t xml:space="preserve">ANEXO </w:t>
      </w:r>
      <w:r w:rsidR="00096A67" w:rsidRPr="00225BF0">
        <w:rPr>
          <w:b/>
          <w:bCs/>
          <w:szCs w:val="24"/>
        </w:rPr>
        <w:t>1</w:t>
      </w:r>
      <w:r w:rsidRPr="00225BF0">
        <w:rPr>
          <w:b/>
          <w:bCs/>
          <w:szCs w:val="24"/>
        </w:rPr>
        <w:t xml:space="preserve"> Descripción de Puesto de Trabajo</w:t>
      </w:r>
      <w:r w:rsidRPr="00225BF0">
        <w:rPr>
          <w:szCs w:val="24"/>
        </w:rPr>
        <w:t xml:space="preserve"> y se tomará de referencia los anexos de este procedimiento donde se encuentran los modelos de descripciones de puesto de trabajo los cuales será completados o modificados cuando sea necesario particularizándolo para cada empleado según corresponda. </w:t>
      </w:r>
    </w:p>
    <w:p w14:paraId="7D1B93A1" w14:textId="77777777" w:rsidR="00565ABD" w:rsidRPr="00225BF0" w:rsidRDefault="009E4BC8" w:rsidP="00F00BEC">
      <w:pPr>
        <w:pStyle w:val="Titulo1SP"/>
      </w:pPr>
      <w:bookmarkStart w:id="5" w:name="_Toc158803055"/>
      <w:r w:rsidRPr="00225BF0">
        <w:t>Distribución del Procedimiento</w:t>
      </w:r>
      <w:bookmarkEnd w:id="5"/>
    </w:p>
    <w:p w14:paraId="7D1B93A2" w14:textId="77777777" w:rsidR="00565ABD" w:rsidRPr="00225BF0" w:rsidRDefault="009E4BC8">
      <w:pPr>
        <w:rPr>
          <w:szCs w:val="24"/>
        </w:rPr>
      </w:pPr>
      <w:r w:rsidRPr="00225BF0">
        <w:rPr>
          <w:iCs/>
          <w:szCs w:val="24"/>
        </w:rPr>
        <w:t xml:space="preserve">El personal perteneciente a los </w:t>
      </w:r>
      <w:r w:rsidRPr="00225BF0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7D1B93A3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>Copias controladas a emitir:</w:t>
      </w:r>
    </w:p>
    <w:tbl>
      <w:tblPr>
        <w:tblStyle w:val="Tablaconcuadrcula"/>
        <w:tblW w:w="9079" w:type="dxa"/>
        <w:jc w:val="center"/>
        <w:tblLayout w:type="fixed"/>
        <w:tblLook w:val="04A0" w:firstRow="1" w:lastRow="0" w:firstColumn="1" w:lastColumn="0" w:noHBand="0" w:noVBand="1"/>
      </w:tblPr>
      <w:tblGrid>
        <w:gridCol w:w="2841"/>
        <w:gridCol w:w="6238"/>
      </w:tblGrid>
      <w:tr w:rsidR="00565ABD" w:rsidRPr="00225BF0" w14:paraId="7D1B93A6" w14:textId="77777777" w:rsidTr="00110510">
        <w:trPr>
          <w:jc w:val="center"/>
        </w:trPr>
        <w:tc>
          <w:tcPr>
            <w:tcW w:w="2841" w:type="dxa"/>
            <w:shd w:val="clear" w:color="auto" w:fill="9D9D9D" w:themeFill="accent4"/>
          </w:tcPr>
          <w:p w14:paraId="7D1B93A4" w14:textId="77777777" w:rsidR="00565ABD" w:rsidRPr="00225BF0" w:rsidRDefault="009E4BC8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225BF0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238" w:type="dxa"/>
            <w:shd w:val="clear" w:color="auto" w:fill="9D9D9D" w:themeFill="accent4"/>
            <w:vAlign w:val="center"/>
          </w:tcPr>
          <w:p w14:paraId="7D1B93A5" w14:textId="77777777" w:rsidR="00565ABD" w:rsidRPr="00225BF0" w:rsidRDefault="009E4BC8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sz w:val="24"/>
                <w:szCs w:val="24"/>
              </w:rPr>
            </w:pPr>
            <w:r w:rsidRPr="00225BF0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565ABD" w:rsidRPr="00225BF0" w14:paraId="7D1B93A9" w14:textId="77777777" w:rsidTr="00225BF0">
        <w:trPr>
          <w:jc w:val="center"/>
        </w:trPr>
        <w:tc>
          <w:tcPr>
            <w:tcW w:w="2841" w:type="dxa"/>
          </w:tcPr>
          <w:p w14:paraId="7D1B93A7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238" w:type="dxa"/>
          </w:tcPr>
          <w:p w14:paraId="7D1B93A8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Archivo</w:t>
            </w:r>
          </w:p>
        </w:tc>
      </w:tr>
    </w:tbl>
    <w:p w14:paraId="7D1B93AA" w14:textId="77777777" w:rsidR="00565ABD" w:rsidRPr="00225BF0" w:rsidRDefault="00565ABD">
      <w:pPr>
        <w:rPr>
          <w:szCs w:val="24"/>
        </w:rPr>
      </w:pPr>
    </w:p>
    <w:p w14:paraId="7D1B93AB" w14:textId="77777777" w:rsidR="00565ABD" w:rsidRPr="00225BF0" w:rsidRDefault="009E4BC8" w:rsidP="002B62E2">
      <w:pPr>
        <w:pStyle w:val="Titulo1SP"/>
      </w:pPr>
      <w:bookmarkStart w:id="6" w:name="_Toc158803056"/>
      <w:r w:rsidRPr="00225BF0">
        <w:lastRenderedPageBreak/>
        <w:t>Anexos</w:t>
      </w:r>
      <w:bookmarkEnd w:id="6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="00657BA2" w:rsidRPr="00225BF0" w14:paraId="7D1B93AE" w14:textId="77777777" w:rsidTr="002B62E2">
        <w:trPr>
          <w:trHeight w:val="674"/>
          <w:tblHeader/>
        </w:trPr>
        <w:tc>
          <w:tcPr>
            <w:tcW w:w="988" w:type="dxa"/>
            <w:shd w:val="clear" w:color="auto" w:fill="9D9D9D" w:themeFill="accent4"/>
            <w:vAlign w:val="center"/>
          </w:tcPr>
          <w:p w14:paraId="7D1B93AC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14:paraId="7D1B93AD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657BA2" w:rsidRPr="00225BF0" w14:paraId="7D1B93B1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AF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1/01</w:t>
            </w:r>
          </w:p>
        </w:tc>
        <w:tc>
          <w:tcPr>
            <w:tcW w:w="8363" w:type="dxa"/>
            <w:vAlign w:val="center"/>
          </w:tcPr>
          <w:p w14:paraId="7D1B93B0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Plantilla descripcion de puesto de trabajo</w:t>
            </w:r>
          </w:p>
        </w:tc>
      </w:tr>
      <w:tr w:rsidR="00657BA2" w:rsidRPr="00225BF0" w14:paraId="7D1B93B4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B2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2/01</w:t>
            </w:r>
          </w:p>
        </w:tc>
        <w:tc>
          <w:tcPr>
            <w:tcW w:w="8363" w:type="dxa"/>
            <w:vAlign w:val="center"/>
          </w:tcPr>
          <w:p w14:paraId="7D1B93B3" w14:textId="77777777" w:rsidR="00657BA2" w:rsidRPr="00225BF0" w:rsidRDefault="00657BA2" w:rsidP="00225BF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 xml:space="preserve">Descripción de puesto de trabajo </w:t>
            </w:r>
            <w:r w:rsidR="00225BF0">
              <w:rPr>
                <w:rFonts w:eastAsia="Times New Roman"/>
                <w:szCs w:val="24"/>
              </w:rPr>
              <w:t>Garantía de Calidad</w:t>
            </w:r>
          </w:p>
        </w:tc>
      </w:tr>
      <w:tr w:rsidR="00657BA2" w:rsidRPr="00225BF0" w14:paraId="7D1B93B7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B5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3/01</w:t>
            </w:r>
          </w:p>
        </w:tc>
        <w:tc>
          <w:tcPr>
            <w:tcW w:w="8363" w:type="dxa"/>
            <w:vAlign w:val="center"/>
          </w:tcPr>
          <w:p w14:paraId="7D1B93B6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Descripcion de puesto de trabajo direccion técnica/tecnico responsable</w:t>
            </w:r>
          </w:p>
        </w:tc>
      </w:tr>
      <w:tr w:rsidR="00657BA2" w:rsidRPr="00225BF0" w14:paraId="7D1B93BA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B8" w14:textId="77777777" w:rsidR="00657BA2" w:rsidRPr="00225BF0" w:rsidRDefault="00657BA2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4/</w:t>
            </w:r>
            <w:r w:rsidR="00096A67" w:rsidRPr="00225BF0">
              <w:rPr>
                <w:rFonts w:eastAsia="Times New Roman"/>
                <w:szCs w:val="24"/>
              </w:rPr>
              <w:t>0</w:t>
            </w:r>
            <w:r w:rsidRPr="00225BF0">
              <w:rPr>
                <w:rFonts w:eastAsia="Times New Roman"/>
                <w:szCs w:val="24"/>
              </w:rPr>
              <w:t>1</w:t>
            </w:r>
          </w:p>
        </w:tc>
        <w:tc>
          <w:tcPr>
            <w:tcW w:w="8363" w:type="dxa"/>
            <w:vAlign w:val="center"/>
          </w:tcPr>
          <w:p w14:paraId="7D1B93B9" w14:textId="77777777" w:rsidR="00657BA2" w:rsidRPr="00225BF0" w:rsidRDefault="00225BF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Descripcion de puesto de trabajo IT/Robótica</w:t>
            </w:r>
          </w:p>
        </w:tc>
      </w:tr>
      <w:tr w:rsidR="00225BF0" w:rsidRPr="00225BF0" w14:paraId="7D1B93BD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BB" w14:textId="77777777" w:rsidR="00225BF0" w:rsidRPr="00225BF0" w:rsidRDefault="00225BF0" w:rsidP="00225BF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5/01</w:t>
            </w:r>
          </w:p>
        </w:tc>
        <w:tc>
          <w:tcPr>
            <w:tcW w:w="8363" w:type="dxa"/>
            <w:vAlign w:val="center"/>
          </w:tcPr>
          <w:p w14:paraId="7D1B93BC" w14:textId="77777777" w:rsidR="00225BF0" w:rsidRPr="00225BF0" w:rsidRDefault="00225BF0" w:rsidP="00225BF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Descripcion de puesto de trabajo Investigación &amp; Desarrollo</w:t>
            </w:r>
          </w:p>
        </w:tc>
      </w:tr>
      <w:tr w:rsidR="00225BF0" w:rsidRPr="00225BF0" w14:paraId="7D1B93C0" w14:textId="77777777" w:rsidTr="00657BA2">
        <w:trPr>
          <w:trHeight w:val="677"/>
        </w:trPr>
        <w:tc>
          <w:tcPr>
            <w:tcW w:w="988" w:type="dxa"/>
            <w:vAlign w:val="center"/>
          </w:tcPr>
          <w:p w14:paraId="7D1B93BE" w14:textId="77777777" w:rsidR="00225BF0" w:rsidRPr="00225BF0" w:rsidRDefault="00225BF0" w:rsidP="00225BF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6/01</w:t>
            </w:r>
          </w:p>
        </w:tc>
        <w:tc>
          <w:tcPr>
            <w:tcW w:w="8363" w:type="dxa"/>
            <w:vAlign w:val="center"/>
          </w:tcPr>
          <w:p w14:paraId="7D1B93BF" w14:textId="77777777" w:rsidR="00225BF0" w:rsidRPr="00225BF0" w:rsidRDefault="00225BF0" w:rsidP="00225BF0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>
              <w:rPr>
                <w:rFonts w:eastAsia="Times New Roman"/>
                <w:szCs w:val="24"/>
              </w:rPr>
              <w:t>Descripcion de puesto de trabajo Ventas</w:t>
            </w:r>
          </w:p>
        </w:tc>
      </w:tr>
      <w:tr w:rsidR="009E6E4D" w:rsidRPr="00225BF0" w14:paraId="60AE3E01" w14:textId="77777777" w:rsidTr="00C65177">
        <w:trPr>
          <w:trHeight w:val="677"/>
        </w:trPr>
        <w:tc>
          <w:tcPr>
            <w:tcW w:w="988" w:type="dxa"/>
          </w:tcPr>
          <w:p w14:paraId="22EB4E36" w14:textId="2D0FCF2E" w:rsidR="009E6E4D" w:rsidRPr="00225BF0" w:rsidRDefault="009E6E4D" w:rsidP="003E7CAA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3E7CAA">
              <w:rPr>
                <w:rFonts w:eastAsia="Times New Roman"/>
                <w:szCs w:val="24"/>
              </w:rPr>
              <w:t>7</w:t>
            </w:r>
            <w:r w:rsidRPr="003E7CAA">
              <w:rPr>
                <w:rFonts w:eastAsia="Times New Roman"/>
                <w:szCs w:val="24"/>
              </w:rPr>
              <w:t>/01</w:t>
            </w:r>
          </w:p>
        </w:tc>
        <w:tc>
          <w:tcPr>
            <w:tcW w:w="8363" w:type="dxa"/>
            <w:vAlign w:val="center"/>
          </w:tcPr>
          <w:p w14:paraId="38243912" w14:textId="5AC708E7" w:rsidR="009E6E4D" w:rsidRDefault="009E6E4D" w:rsidP="00C65177">
            <w:pPr>
              <w:widowControl w:val="0"/>
              <w:jc w:val="center"/>
              <w:rPr>
                <w:rFonts w:eastAsia="Times New Roman"/>
                <w:szCs w:val="24"/>
              </w:rPr>
            </w:pPr>
            <w:r w:rsidRPr="003E7CAA">
              <w:rPr>
                <w:rFonts w:eastAsia="Times New Roman"/>
                <w:szCs w:val="24"/>
              </w:rPr>
              <w:t xml:space="preserve">Descripcion de puesto de trabajo </w:t>
            </w:r>
            <w:r w:rsidRPr="003E7CAA">
              <w:rPr>
                <w:rFonts w:eastAsia="Times New Roman"/>
                <w:szCs w:val="24"/>
              </w:rPr>
              <w:t xml:space="preserve">Director </w:t>
            </w:r>
            <w:r w:rsidR="003E7CAA" w:rsidRPr="003E7CAA">
              <w:rPr>
                <w:rFonts w:eastAsia="Times New Roman"/>
                <w:szCs w:val="24"/>
              </w:rPr>
              <w:t>Ejecutivo</w:t>
            </w:r>
          </w:p>
        </w:tc>
      </w:tr>
    </w:tbl>
    <w:p w14:paraId="7D1B93C2" w14:textId="77777777" w:rsidR="00565ABD" w:rsidRPr="00225BF0" w:rsidRDefault="009E4BC8" w:rsidP="002B62E2">
      <w:pPr>
        <w:pStyle w:val="Titulo1SP"/>
      </w:pPr>
      <w:bookmarkStart w:id="7" w:name="_Toc158803057"/>
      <w:r w:rsidRPr="00225BF0">
        <w:t>Documentación relacionada</w:t>
      </w:r>
      <w:bookmarkEnd w:id="7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565ABD" w:rsidRPr="00225BF0" w14:paraId="7D1B93C5" w14:textId="77777777" w:rsidTr="002B62E2">
        <w:tc>
          <w:tcPr>
            <w:tcW w:w="1836" w:type="dxa"/>
            <w:shd w:val="clear" w:color="auto" w:fill="9D9D9D" w:themeFill="accent4"/>
          </w:tcPr>
          <w:p w14:paraId="7D1B93C3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2" w:type="dxa"/>
            <w:shd w:val="clear" w:color="auto" w:fill="9D9D9D" w:themeFill="accent4"/>
          </w:tcPr>
          <w:p w14:paraId="7D1B93C4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565ABD" w:rsidRPr="00225BF0" w14:paraId="7D1B93C8" w14:textId="77777777">
        <w:tc>
          <w:tcPr>
            <w:tcW w:w="1836" w:type="dxa"/>
          </w:tcPr>
          <w:p w14:paraId="7D1B93C6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MQ-01</w:t>
            </w:r>
          </w:p>
        </w:tc>
        <w:tc>
          <w:tcPr>
            <w:tcW w:w="8052" w:type="dxa"/>
          </w:tcPr>
          <w:p w14:paraId="7D1B93C7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szCs w:val="24"/>
              </w:rPr>
              <w:t>Manual de Calidad</w:t>
            </w:r>
          </w:p>
        </w:tc>
      </w:tr>
    </w:tbl>
    <w:p w14:paraId="7D1B93CA" w14:textId="77777777" w:rsidR="00565ABD" w:rsidRPr="00225BF0" w:rsidRDefault="009E4BC8" w:rsidP="002B62E2">
      <w:pPr>
        <w:pStyle w:val="Titulo1SP"/>
      </w:pPr>
      <w:bookmarkStart w:id="8" w:name="_Toc158803058"/>
      <w:r w:rsidRPr="00225BF0">
        <w:t>Formación</w:t>
      </w:r>
      <w:bookmarkEnd w:id="8"/>
    </w:p>
    <w:p w14:paraId="7D1B93CB" w14:textId="77777777" w:rsidR="00565ABD" w:rsidRPr="00225BF0" w:rsidRDefault="009E4BC8">
      <w:pPr>
        <w:rPr>
          <w:szCs w:val="24"/>
        </w:rPr>
      </w:pPr>
      <w:r w:rsidRPr="00225BF0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565ABD" w:rsidRPr="00225BF0" w14:paraId="7D1B93CE" w14:textId="77777777" w:rsidTr="002B62E2">
        <w:tc>
          <w:tcPr>
            <w:tcW w:w="1555" w:type="dxa"/>
            <w:shd w:val="clear" w:color="auto" w:fill="9D9D9D" w:themeFill="accent4"/>
          </w:tcPr>
          <w:p w14:paraId="7D1B93CC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6" w:type="dxa"/>
            <w:shd w:val="clear" w:color="auto" w:fill="9D9D9D" w:themeFill="accent4"/>
          </w:tcPr>
          <w:p w14:paraId="7D1B93CD" w14:textId="77777777" w:rsidR="00565ABD" w:rsidRPr="00225BF0" w:rsidRDefault="009E4BC8">
            <w:pPr>
              <w:widowControl w:val="0"/>
              <w:spacing w:after="0"/>
              <w:jc w:val="center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565ABD" w:rsidRPr="00225BF0" w14:paraId="7D1B93D1" w14:textId="77777777" w:rsidTr="00657BA2">
        <w:tc>
          <w:tcPr>
            <w:tcW w:w="1555" w:type="dxa"/>
          </w:tcPr>
          <w:sdt>
            <w:sdtPr>
              <w:rPr>
                <w:szCs w:val="24"/>
              </w:rPr>
              <w:id w:val="3084375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CF" w14:textId="77777777" w:rsidR="00565ABD" w:rsidRPr="00225BF0" w:rsidRDefault="009E4BC8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225BF0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6" w:type="dxa"/>
          </w:tcPr>
          <w:p w14:paraId="7D1B93D0" w14:textId="77777777" w:rsidR="00565ABD" w:rsidRPr="00225BF0" w:rsidRDefault="009E4BC8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Teórica </w:t>
            </w:r>
            <w:r w:rsidRPr="00225BF0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565ABD" w:rsidRPr="00225BF0" w14:paraId="7D1B93D4" w14:textId="77777777" w:rsidTr="00657BA2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2063348835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7D1B93D2" w14:textId="77777777" w:rsidR="00565ABD" w:rsidRPr="00225BF0" w:rsidRDefault="009E4BC8">
                <w:pPr>
                  <w:widowControl w:val="0"/>
                  <w:spacing w:after="0"/>
                  <w:jc w:val="center"/>
                  <w:rPr>
                    <w:rFonts w:eastAsia="Times New Roman"/>
                    <w:szCs w:val="24"/>
                  </w:rPr>
                </w:pPr>
                <w:r w:rsidRPr="00225BF0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B93D3" w14:textId="77777777" w:rsidR="00565ABD" w:rsidRPr="00225BF0" w:rsidRDefault="009E4BC8">
            <w:pPr>
              <w:widowControl w:val="0"/>
              <w:spacing w:after="0"/>
              <w:jc w:val="left"/>
              <w:rPr>
                <w:rFonts w:eastAsia="Times New Roman"/>
                <w:szCs w:val="24"/>
              </w:rPr>
            </w:pPr>
            <w:r w:rsidRPr="00225BF0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225BF0">
              <w:rPr>
                <w:rFonts w:eastAsia="Times New Roman"/>
                <w:szCs w:val="24"/>
              </w:rPr>
              <w:t xml:space="preserve">(En caso de seleccionar esta opción, </w:t>
            </w:r>
            <w:r w:rsidRPr="00225BF0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7D1B93D5" w14:textId="77777777" w:rsidR="00565ABD" w:rsidRPr="00225BF0" w:rsidRDefault="00565ABD">
      <w:pPr>
        <w:rPr>
          <w:szCs w:val="24"/>
        </w:rPr>
        <w:sectPr w:rsidR="00565ABD" w:rsidRPr="00225BF0" w:rsidSect="00BA1193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14:paraId="7D1B93D6" w14:textId="77777777" w:rsidR="00565ABD" w:rsidRPr="00225BF0" w:rsidRDefault="009E4BC8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lastRenderedPageBreak/>
        <w:t>Anexo 1_VERSIÓN_01</w:t>
      </w:r>
    </w:p>
    <w:p w14:paraId="7D1B93D7" w14:textId="77777777" w:rsidR="00565ABD" w:rsidRPr="00225BF0" w:rsidRDefault="009E4BC8" w:rsidP="002B62E2">
      <w:pPr>
        <w:pStyle w:val="Titulo1SP"/>
      </w:pPr>
      <w:bookmarkStart w:id="9" w:name="_Toc158803059"/>
      <w:r w:rsidRPr="00225BF0">
        <w:t>TITULO DEL ANEXO 1: Plantilla descripción de puesto de trabajo</w:t>
      </w:r>
      <w:bookmarkEnd w:id="9"/>
      <w:r w:rsidRPr="00225BF0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328" w:type="dxa"/>
            <w:gridSpan w:val="3"/>
          </w:tcPr>
          <w:p w14:paraId="7D1B93DE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328" w:type="dxa"/>
            <w:gridSpan w:val="3"/>
          </w:tcPr>
          <w:p w14:paraId="7D1B93E1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328" w:type="dxa"/>
            <w:gridSpan w:val="3"/>
          </w:tcPr>
          <w:p w14:paraId="7D1B93E4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7D1B93E8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9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A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E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  <w:p w14:paraId="7D1B93EF" w14:textId="77777777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1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  <w:p w14:paraId="7D1B93F2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3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B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C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3FD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3C12728F" w14:textId="77777777" w:rsidR="00D20296" w:rsidRDefault="00D20296">
      <w:pPr>
        <w:jc w:val="right"/>
        <w:rPr>
          <w:b/>
          <w:bCs/>
          <w:szCs w:val="24"/>
        </w:rPr>
      </w:pPr>
    </w:p>
    <w:p w14:paraId="7D1B9402" w14:textId="18B03CA0" w:rsidR="00565ABD" w:rsidRPr="00225BF0" w:rsidRDefault="009E4BC8">
      <w:pPr>
        <w:jc w:val="right"/>
        <w:rPr>
          <w:szCs w:val="24"/>
        </w:rPr>
      </w:pPr>
      <w:r w:rsidRPr="00225BF0">
        <w:rPr>
          <w:b/>
          <w:bCs/>
          <w:szCs w:val="24"/>
        </w:rPr>
        <w:lastRenderedPageBreak/>
        <w:t>Anexo 2_VERSION_01</w:t>
      </w:r>
    </w:p>
    <w:p w14:paraId="7D1B9403" w14:textId="77777777" w:rsidR="00565ABD" w:rsidRPr="00225BF0" w:rsidRDefault="009E4BC8" w:rsidP="002B62E2">
      <w:pPr>
        <w:pStyle w:val="Titulo1SP"/>
      </w:pPr>
      <w:bookmarkStart w:id="10" w:name="_Toc158803060"/>
      <w:r w:rsidRPr="00225BF0">
        <w:t xml:space="preserve">TITULO DEL ANEXO 2: Descripción de puesto de trabajo </w:t>
      </w:r>
      <w:r w:rsidR="00225BF0">
        <w:t>Garantía de Calidad</w:t>
      </w:r>
      <w:bookmarkEnd w:id="10"/>
      <w:r w:rsidR="00225BF0"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3"/>
        <w:gridCol w:w="3164"/>
        <w:gridCol w:w="3165"/>
      </w:tblGrid>
      <w:tr w:rsidR="00225BF0" w:rsidRPr="00225BF0" w14:paraId="7D1B9405" w14:textId="77777777" w:rsidTr="002B62E2">
        <w:tc>
          <w:tcPr>
            <w:tcW w:w="9493" w:type="dxa"/>
            <w:gridSpan w:val="4"/>
            <w:shd w:val="clear" w:color="auto" w:fill="9D9D9D" w:themeFill="accent4"/>
          </w:tcPr>
          <w:p w14:paraId="7D1B9404" w14:textId="77777777" w:rsidR="00225BF0" w:rsidRPr="00D20296" w:rsidRDefault="00225BF0" w:rsidP="00E873FE">
            <w:pPr>
              <w:jc w:val="center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408" w14:textId="77777777" w:rsidTr="002B62E2">
        <w:tc>
          <w:tcPr>
            <w:tcW w:w="2881" w:type="dxa"/>
            <w:shd w:val="clear" w:color="auto" w:fill="9D9D9D" w:themeFill="accent4"/>
          </w:tcPr>
          <w:p w14:paraId="7D1B9406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612" w:type="dxa"/>
            <w:gridSpan w:val="3"/>
          </w:tcPr>
          <w:p w14:paraId="7D1B9407" w14:textId="77777777" w:rsidR="00225BF0" w:rsidRPr="00D20296" w:rsidRDefault="00225BF0" w:rsidP="00E873FE">
            <w:pPr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TECNICO GARANTÍA DE CALIDAD</w:t>
            </w:r>
          </w:p>
        </w:tc>
      </w:tr>
      <w:tr w:rsidR="00225BF0" w:rsidRPr="00225BF0" w14:paraId="7D1B940B" w14:textId="77777777" w:rsidTr="002B62E2">
        <w:tc>
          <w:tcPr>
            <w:tcW w:w="2881" w:type="dxa"/>
            <w:shd w:val="clear" w:color="auto" w:fill="9D9D9D" w:themeFill="accent4"/>
          </w:tcPr>
          <w:p w14:paraId="7D1B9409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612" w:type="dxa"/>
            <w:gridSpan w:val="3"/>
          </w:tcPr>
          <w:p w14:paraId="7D1B940A" w14:textId="17834A28" w:rsidR="00225BF0" w:rsidRPr="00D20296" w:rsidRDefault="00361352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40E" w14:textId="77777777" w:rsidTr="002B62E2">
        <w:tc>
          <w:tcPr>
            <w:tcW w:w="2881" w:type="dxa"/>
            <w:shd w:val="clear" w:color="auto" w:fill="9D9D9D" w:themeFill="accent4"/>
          </w:tcPr>
          <w:p w14:paraId="7D1B940C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612" w:type="dxa"/>
            <w:gridSpan w:val="3"/>
          </w:tcPr>
          <w:p w14:paraId="7D1B940D" w14:textId="77777777" w:rsidR="00225BF0" w:rsidRPr="00D20296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411" w14:textId="77777777" w:rsidTr="002B62E2">
        <w:tc>
          <w:tcPr>
            <w:tcW w:w="2881" w:type="dxa"/>
            <w:shd w:val="clear" w:color="auto" w:fill="9D9D9D" w:themeFill="accent4"/>
          </w:tcPr>
          <w:p w14:paraId="7D1B940F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612" w:type="dxa"/>
            <w:gridSpan w:val="3"/>
          </w:tcPr>
          <w:p w14:paraId="7D1B9410" w14:textId="77777777" w:rsidR="00225BF0" w:rsidRPr="00D20296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413" w14:textId="77777777" w:rsidTr="002B62E2">
        <w:tc>
          <w:tcPr>
            <w:tcW w:w="9493" w:type="dxa"/>
            <w:gridSpan w:val="4"/>
            <w:shd w:val="clear" w:color="auto" w:fill="9D9D9D" w:themeFill="accent4"/>
          </w:tcPr>
          <w:p w14:paraId="7D1B9412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41A" w14:textId="77777777" w:rsidTr="00225BF0">
        <w:tc>
          <w:tcPr>
            <w:tcW w:w="9493" w:type="dxa"/>
            <w:gridSpan w:val="4"/>
          </w:tcPr>
          <w:p w14:paraId="7D1B9414" w14:textId="77777777" w:rsidR="00225BF0" w:rsidRPr="00D20296" w:rsidRDefault="00225BF0" w:rsidP="00225BF0">
            <w:pPr>
              <w:pStyle w:val="Prrafodelista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Supervisar el cumplimiento de la normativa y en su defecto los procedimientos de la organización</w:t>
            </w:r>
            <w:r w:rsidR="00AE7AFA" w:rsidRPr="00D20296">
              <w:rPr>
                <w:sz w:val="22"/>
                <w:szCs w:val="22"/>
              </w:rPr>
              <w:t>, su distribucion puesta en vigor y formacion del personal</w:t>
            </w:r>
          </w:p>
          <w:p w14:paraId="7D1B9415" w14:textId="77777777" w:rsidR="00225BF0" w:rsidRPr="00D20296" w:rsidRDefault="00225BF0" w:rsidP="00225BF0">
            <w:pPr>
              <w:pStyle w:val="Prrafodelista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Supervisar el cumplimiento de los planes de formacion</w:t>
            </w:r>
          </w:p>
          <w:p w14:paraId="7D1B9416" w14:textId="77777777" w:rsidR="00225BF0" w:rsidRPr="00D20296" w:rsidRDefault="00225BF0" w:rsidP="00225BF0">
            <w:pPr>
              <w:pStyle w:val="Prrafodelista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Coordinar y supervisar las investigaciones y no conformidades asi como las CAPAs que se generan </w:t>
            </w:r>
          </w:p>
          <w:p w14:paraId="7D1B9417" w14:textId="77777777" w:rsidR="00225BF0" w:rsidRPr="00D20296" w:rsidRDefault="00225BF0" w:rsidP="00225BF0">
            <w:pPr>
              <w:pStyle w:val="Prrafodelista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Coordinar la gestion de los cambios</w:t>
            </w:r>
          </w:p>
          <w:p w14:paraId="7D1B9419" w14:textId="363EC1E6" w:rsidR="00225BF0" w:rsidRPr="00D20296" w:rsidRDefault="00225BF0" w:rsidP="00E873FE">
            <w:pPr>
              <w:pStyle w:val="Prrafodelista"/>
              <w:numPr>
                <w:ilvl w:val="0"/>
                <w:numId w:val="7"/>
              </w:numPr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Participar en las actividades de validacion que se generen en la compañía</w:t>
            </w:r>
          </w:p>
        </w:tc>
      </w:tr>
      <w:tr w:rsidR="00225BF0" w:rsidRPr="00225BF0" w14:paraId="7D1B941C" w14:textId="77777777" w:rsidTr="002B62E2">
        <w:tc>
          <w:tcPr>
            <w:tcW w:w="9493" w:type="dxa"/>
            <w:gridSpan w:val="4"/>
            <w:shd w:val="clear" w:color="auto" w:fill="9D9D9D" w:themeFill="accent4"/>
          </w:tcPr>
          <w:p w14:paraId="7D1B941B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41E" w14:textId="77777777" w:rsidTr="00225BF0">
        <w:tc>
          <w:tcPr>
            <w:tcW w:w="9493" w:type="dxa"/>
            <w:gridSpan w:val="4"/>
          </w:tcPr>
          <w:p w14:paraId="7D1B941D" w14:textId="29C7A740" w:rsidR="00225BF0" w:rsidRPr="00D20296" w:rsidRDefault="009D7A7C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Graduado/Licenciado</w:t>
            </w:r>
            <w:r w:rsidR="004542F7">
              <w:rPr>
                <w:sz w:val="22"/>
                <w:szCs w:val="22"/>
              </w:rPr>
              <w:t xml:space="preserve"> en ciencias de la vida o ingeniería</w:t>
            </w:r>
          </w:p>
        </w:tc>
      </w:tr>
      <w:tr w:rsidR="00225BF0" w:rsidRPr="00225BF0" w14:paraId="7D1B9422" w14:textId="77777777" w:rsidTr="00225BF0">
        <w:trPr>
          <w:trHeight w:val="1567"/>
        </w:trPr>
        <w:tc>
          <w:tcPr>
            <w:tcW w:w="9493" w:type="dxa"/>
            <w:gridSpan w:val="4"/>
          </w:tcPr>
          <w:p w14:paraId="7D1B9421" w14:textId="27F88110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 xml:space="preserve">Observaciones: </w:t>
            </w:r>
            <w:r w:rsidR="008E5B2A" w:rsidRPr="008E5B2A">
              <w:rPr>
                <w:bCs/>
                <w:sz w:val="22"/>
                <w:szCs w:val="22"/>
              </w:rPr>
              <w:t>Se valorará experiencia previa en sistemas de garantía de calidad (p. Ej. GXP, ISO 13485, ISO 15189, ISO 9001 ...)</w:t>
            </w:r>
          </w:p>
        </w:tc>
      </w:tr>
      <w:tr w:rsidR="00225BF0" w:rsidRPr="00225BF0" w14:paraId="7D1B9428" w14:textId="77777777" w:rsidTr="002B62E2">
        <w:tc>
          <w:tcPr>
            <w:tcW w:w="3164" w:type="dxa"/>
            <w:gridSpan w:val="2"/>
            <w:shd w:val="clear" w:color="auto" w:fill="9D9D9D" w:themeFill="accent4"/>
          </w:tcPr>
          <w:p w14:paraId="7D1B9423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Responsable</w:t>
            </w:r>
          </w:p>
          <w:p w14:paraId="7D1B9424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4" w:type="dxa"/>
            <w:shd w:val="clear" w:color="auto" w:fill="9D9D9D" w:themeFill="accent4"/>
          </w:tcPr>
          <w:p w14:paraId="7D1B9425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Trabajador</w:t>
            </w:r>
          </w:p>
          <w:p w14:paraId="7D1B9426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5" w:type="dxa"/>
            <w:shd w:val="clear" w:color="auto" w:fill="9D9D9D" w:themeFill="accent4"/>
          </w:tcPr>
          <w:p w14:paraId="7D1B9427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986E88" w:rsidRPr="00225BF0" w14:paraId="7D1B942F" w14:textId="77777777" w:rsidTr="00225BF0">
        <w:tc>
          <w:tcPr>
            <w:tcW w:w="3164" w:type="dxa"/>
            <w:gridSpan w:val="2"/>
          </w:tcPr>
          <w:p w14:paraId="7D1B942B" w14:textId="77777777" w:rsidR="00986E88" w:rsidRPr="00D20296" w:rsidRDefault="00986E88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164" w:type="dxa"/>
          </w:tcPr>
          <w:p w14:paraId="7D1B942C" w14:textId="77777777" w:rsidR="00986E88" w:rsidRPr="00D20296" w:rsidRDefault="00986E88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165" w:type="dxa"/>
          </w:tcPr>
          <w:p w14:paraId="7D1B942E" w14:textId="77777777" w:rsidR="00986E88" w:rsidRPr="00D20296" w:rsidRDefault="00986E88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5634A880" w14:textId="77777777" w:rsidR="00B6046F" w:rsidRDefault="00B6046F">
      <w:pPr>
        <w:jc w:val="right"/>
        <w:rPr>
          <w:b/>
          <w:bCs/>
          <w:szCs w:val="24"/>
        </w:rPr>
      </w:pPr>
    </w:p>
    <w:p w14:paraId="7D1B9430" w14:textId="3D31204D" w:rsidR="00565ABD" w:rsidRPr="00225BF0" w:rsidRDefault="009E4BC8">
      <w:pPr>
        <w:jc w:val="right"/>
        <w:rPr>
          <w:szCs w:val="24"/>
        </w:rPr>
      </w:pPr>
      <w:r w:rsidRPr="00225BF0">
        <w:rPr>
          <w:b/>
          <w:bCs/>
          <w:szCs w:val="24"/>
        </w:rPr>
        <w:lastRenderedPageBreak/>
        <w:t>Anexo 3_VERSION_01</w:t>
      </w:r>
    </w:p>
    <w:p w14:paraId="7D1B9431" w14:textId="77777777" w:rsidR="00565ABD" w:rsidRDefault="009E4BC8" w:rsidP="003F5536">
      <w:pPr>
        <w:pStyle w:val="Titulo1SP"/>
      </w:pPr>
      <w:bookmarkStart w:id="11" w:name="_Toc158803061"/>
      <w:r w:rsidRPr="00225BF0">
        <w:t xml:space="preserve">TITULO DEL ANEXO </w:t>
      </w:r>
      <w:r w:rsidR="00096A67" w:rsidRPr="00225BF0">
        <w:t>3</w:t>
      </w:r>
      <w:r w:rsidRPr="00225BF0">
        <w:t>: Descripción de puesto de trabajo TÉCNICO RESPONSABLE.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3"/>
        <w:gridCol w:w="3164"/>
        <w:gridCol w:w="3165"/>
      </w:tblGrid>
      <w:tr w:rsidR="00225BF0" w:rsidRPr="00225BF0" w14:paraId="7D1B9433" w14:textId="77777777" w:rsidTr="69AD136D">
        <w:tc>
          <w:tcPr>
            <w:tcW w:w="9493" w:type="dxa"/>
            <w:gridSpan w:val="4"/>
            <w:shd w:val="clear" w:color="auto" w:fill="9D9D9D" w:themeFill="accent4"/>
          </w:tcPr>
          <w:p w14:paraId="7D1B9432" w14:textId="77777777" w:rsidR="00225BF0" w:rsidRPr="00D20296" w:rsidRDefault="00225BF0" w:rsidP="00F16233">
            <w:pPr>
              <w:spacing w:before="0"/>
              <w:jc w:val="center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436" w14:textId="77777777" w:rsidTr="69AD136D">
        <w:tc>
          <w:tcPr>
            <w:tcW w:w="2881" w:type="dxa"/>
            <w:shd w:val="clear" w:color="auto" w:fill="9D9D9D" w:themeFill="accent4"/>
          </w:tcPr>
          <w:p w14:paraId="7D1B9434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612" w:type="dxa"/>
            <w:gridSpan w:val="3"/>
          </w:tcPr>
          <w:p w14:paraId="7D1B9435" w14:textId="77777777" w:rsidR="00225BF0" w:rsidRPr="00D20296" w:rsidRDefault="00225BF0" w:rsidP="00F16233">
            <w:pPr>
              <w:spacing w:before="0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>TECNICO RESPONSABLE</w:t>
            </w:r>
          </w:p>
        </w:tc>
      </w:tr>
      <w:tr w:rsidR="00225BF0" w:rsidRPr="00225BF0" w14:paraId="7D1B9439" w14:textId="77777777" w:rsidTr="69AD136D">
        <w:tc>
          <w:tcPr>
            <w:tcW w:w="2881" w:type="dxa"/>
            <w:shd w:val="clear" w:color="auto" w:fill="9D9D9D" w:themeFill="accent4"/>
          </w:tcPr>
          <w:p w14:paraId="7D1B9437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612" w:type="dxa"/>
            <w:gridSpan w:val="3"/>
          </w:tcPr>
          <w:p w14:paraId="7D1B9438" w14:textId="126C1DEE" w:rsidR="00225BF0" w:rsidRPr="00D20296" w:rsidRDefault="00361352" w:rsidP="00F16233">
            <w:pPr>
              <w:tabs>
                <w:tab w:val="center" w:pos="3198"/>
              </w:tabs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GARANTÍA DE CALIDAD</w:t>
            </w:r>
          </w:p>
        </w:tc>
      </w:tr>
      <w:tr w:rsidR="00225BF0" w:rsidRPr="00225BF0" w14:paraId="7D1B943C" w14:textId="77777777" w:rsidTr="69AD136D">
        <w:tc>
          <w:tcPr>
            <w:tcW w:w="2881" w:type="dxa"/>
            <w:shd w:val="clear" w:color="auto" w:fill="9D9D9D" w:themeFill="accent4"/>
          </w:tcPr>
          <w:p w14:paraId="7D1B943A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612" w:type="dxa"/>
            <w:gridSpan w:val="3"/>
          </w:tcPr>
          <w:p w14:paraId="7D1B943B" w14:textId="77777777" w:rsidR="00225BF0" w:rsidRPr="00D20296" w:rsidRDefault="00225BF0" w:rsidP="00F16233">
            <w:pPr>
              <w:spacing w:before="0"/>
              <w:rPr>
                <w:sz w:val="22"/>
                <w:szCs w:val="22"/>
              </w:rPr>
            </w:pPr>
          </w:p>
        </w:tc>
      </w:tr>
      <w:tr w:rsidR="00225BF0" w:rsidRPr="00225BF0" w14:paraId="7D1B943F" w14:textId="77777777" w:rsidTr="69AD136D">
        <w:tc>
          <w:tcPr>
            <w:tcW w:w="2881" w:type="dxa"/>
            <w:shd w:val="clear" w:color="auto" w:fill="9D9D9D" w:themeFill="accent4"/>
          </w:tcPr>
          <w:p w14:paraId="7D1B943D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612" w:type="dxa"/>
            <w:gridSpan w:val="3"/>
          </w:tcPr>
          <w:p w14:paraId="7D1B943E" w14:textId="77777777" w:rsidR="00225BF0" w:rsidRPr="00D20296" w:rsidRDefault="00225BF0" w:rsidP="00F16233">
            <w:pPr>
              <w:spacing w:before="0"/>
              <w:rPr>
                <w:sz w:val="22"/>
                <w:szCs w:val="22"/>
              </w:rPr>
            </w:pPr>
          </w:p>
        </w:tc>
      </w:tr>
      <w:tr w:rsidR="00225BF0" w:rsidRPr="00225BF0" w14:paraId="7D1B9441" w14:textId="77777777" w:rsidTr="69AD136D">
        <w:tc>
          <w:tcPr>
            <w:tcW w:w="9493" w:type="dxa"/>
            <w:gridSpan w:val="4"/>
            <w:shd w:val="clear" w:color="auto" w:fill="9D9D9D" w:themeFill="accent4"/>
          </w:tcPr>
          <w:p w14:paraId="7D1B9440" w14:textId="77777777" w:rsidR="00225BF0" w:rsidRPr="00D20296" w:rsidRDefault="00225BF0" w:rsidP="00F16233">
            <w:pPr>
              <w:spacing w:before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449" w14:textId="77777777" w:rsidTr="69AD136D">
        <w:tc>
          <w:tcPr>
            <w:tcW w:w="9493" w:type="dxa"/>
            <w:gridSpan w:val="4"/>
          </w:tcPr>
          <w:p w14:paraId="7D1B9442" w14:textId="77777777" w:rsidR="00225BF0" w:rsidRPr="00D20296" w:rsidRDefault="00225BF0" w:rsidP="00F16233">
            <w:pPr>
              <w:widowControl w:val="0"/>
              <w:spacing w:before="0" w:after="0" w:line="259" w:lineRule="auto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>Gestionar el departamento Técnico en sus diferentes funciones.</w:t>
            </w:r>
          </w:p>
          <w:p w14:paraId="7D1B9443" w14:textId="77777777" w:rsidR="00225BF0" w:rsidRPr="00D20296" w:rsidRDefault="00225BF0" w:rsidP="00F16233">
            <w:pPr>
              <w:widowControl w:val="0"/>
              <w:spacing w:before="0" w:after="0" w:line="259" w:lineRule="auto"/>
              <w:ind w:left="-11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 xml:space="preserve">Planifica, realiza y controla la actividad Técnica de Calidad y Regulación de productos sanitarios con el fin de conseguir los objetivos relacionados con las funciones siguiendo las normas y procedimientos de la organización. </w:t>
            </w:r>
          </w:p>
          <w:p w14:paraId="7D1B9444" w14:textId="77777777" w:rsidR="00225BF0" w:rsidRPr="00D20296" w:rsidRDefault="00225BF0" w:rsidP="00F16233">
            <w:pPr>
              <w:widowControl w:val="0"/>
              <w:spacing w:before="0" w:after="0" w:line="259" w:lineRule="auto"/>
              <w:ind w:left="-11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>Garantizar la implementación y efectividad del funcionamiento del Sistema de Gestión de Calidad para productos sanitarios, actuando como Técnico Responsable.</w:t>
            </w:r>
          </w:p>
          <w:p w14:paraId="7D1B9445" w14:textId="77777777" w:rsidR="00225BF0" w:rsidRPr="00D20296" w:rsidRDefault="00225BF0" w:rsidP="00F16233">
            <w:pPr>
              <w:widowControl w:val="0"/>
              <w:spacing w:before="0" w:after="0" w:line="259" w:lineRule="auto"/>
              <w:ind w:left="-11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 xml:space="preserve">Asegurar que se siguen las directrices de la normativa aplicable en la fabricación de los productos en la organización. </w:t>
            </w:r>
          </w:p>
          <w:p w14:paraId="7D1B9446" w14:textId="77777777" w:rsidR="00225BF0" w:rsidRPr="00D20296" w:rsidRDefault="00225BF0" w:rsidP="00F16233">
            <w:pPr>
              <w:widowControl w:val="0"/>
              <w:spacing w:before="0" w:after="0" w:line="259" w:lineRule="auto"/>
              <w:ind w:left="-11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>Asegurar que los principales procesos de fabricación se desarrollan de acuerdo a la normativa aplicable.</w:t>
            </w:r>
          </w:p>
          <w:p w14:paraId="7D1B9447" w14:textId="77777777" w:rsidR="00225BF0" w:rsidRPr="00D20296" w:rsidRDefault="00225BF0" w:rsidP="00F16233">
            <w:pPr>
              <w:widowControl w:val="0"/>
              <w:spacing w:before="0" w:after="0" w:line="259" w:lineRule="auto"/>
              <w:ind w:left="-11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>Certifica que cada lote de fabricación cumple con lo indicado en el apartado anterior.</w:t>
            </w:r>
          </w:p>
          <w:p w14:paraId="7D1B9448" w14:textId="7FC3DDC0" w:rsidR="00225BF0" w:rsidRPr="00D20296" w:rsidRDefault="69AD136D" w:rsidP="00F16233">
            <w:pPr>
              <w:spacing w:before="0"/>
              <w:rPr>
                <w:sz w:val="22"/>
                <w:szCs w:val="22"/>
              </w:rPr>
            </w:pPr>
            <w:r w:rsidRPr="00D20296">
              <w:rPr>
                <w:rFonts w:eastAsia="Times New Roman"/>
                <w:sz w:val="22"/>
                <w:szCs w:val="22"/>
              </w:rPr>
              <w:t>Gestionar las reclamaciones y retiradas de los productos, así como Revisar y evaluar incidentes relacionados con los productos que fabrican importan de cara al sistema de vigilancia y disponer de los medios para su comunicación a las autoridades sanitarias.</w:t>
            </w:r>
          </w:p>
        </w:tc>
      </w:tr>
      <w:tr w:rsidR="00225BF0" w:rsidRPr="00225BF0" w14:paraId="7D1B944B" w14:textId="77777777" w:rsidTr="69AD136D">
        <w:tc>
          <w:tcPr>
            <w:tcW w:w="9493" w:type="dxa"/>
            <w:gridSpan w:val="4"/>
            <w:shd w:val="clear" w:color="auto" w:fill="9D9D9D" w:themeFill="accent4"/>
          </w:tcPr>
          <w:p w14:paraId="7D1B944A" w14:textId="77777777" w:rsidR="00225BF0" w:rsidRPr="00D20296" w:rsidRDefault="00225BF0" w:rsidP="00F16233">
            <w:pPr>
              <w:spacing w:before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44E" w14:textId="77777777" w:rsidTr="69AD136D">
        <w:tc>
          <w:tcPr>
            <w:tcW w:w="9493" w:type="dxa"/>
            <w:gridSpan w:val="4"/>
          </w:tcPr>
          <w:p w14:paraId="7D1B944C" w14:textId="77777777" w:rsidR="00225BF0" w:rsidRPr="00D20296" w:rsidRDefault="00225BF0" w:rsidP="00F16233">
            <w:pPr>
              <w:widowControl w:val="0"/>
              <w:tabs>
                <w:tab w:val="left" w:pos="0"/>
                <w:tab w:val="left" w:pos="420"/>
              </w:tabs>
              <w:spacing w:before="0" w:after="0" w:line="300" w:lineRule="exact"/>
              <w:rPr>
                <w:rFonts w:eastAsia="Times New Roman"/>
                <w:sz w:val="22"/>
                <w:szCs w:val="22"/>
              </w:rPr>
            </w:pPr>
            <w:r w:rsidRPr="00D20296">
              <w:rPr>
                <w:rFonts w:eastAsia="Times New Roman"/>
                <w:iCs/>
                <w:spacing w:val="-3"/>
                <w:sz w:val="22"/>
                <w:szCs w:val="22"/>
              </w:rPr>
              <w:t>Título de Formación Licenciatura en Ciencias de la Salud o similar.</w:t>
            </w:r>
          </w:p>
          <w:p w14:paraId="7D1B944D" w14:textId="77777777" w:rsidR="00225BF0" w:rsidRPr="00D20296" w:rsidRDefault="00225BF0" w:rsidP="00F16233">
            <w:pPr>
              <w:spacing w:before="0"/>
              <w:rPr>
                <w:sz w:val="22"/>
                <w:szCs w:val="22"/>
              </w:rPr>
            </w:pPr>
            <w:r w:rsidRPr="00D20296">
              <w:rPr>
                <w:rFonts w:eastAsia="Times New Roman"/>
                <w:iCs/>
                <w:spacing w:val="-3"/>
                <w:sz w:val="22"/>
                <w:szCs w:val="22"/>
              </w:rPr>
              <w:t>Experiencia en industria de productos sanitarios o farmaceutica (4 años)</w:t>
            </w:r>
          </w:p>
        </w:tc>
      </w:tr>
      <w:tr w:rsidR="00225BF0" w:rsidRPr="00225BF0" w14:paraId="7D1B9452" w14:textId="77777777" w:rsidTr="00F16233">
        <w:trPr>
          <w:trHeight w:val="433"/>
        </w:trPr>
        <w:tc>
          <w:tcPr>
            <w:tcW w:w="9493" w:type="dxa"/>
            <w:gridSpan w:val="4"/>
          </w:tcPr>
          <w:p w14:paraId="7D1B944F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 xml:space="preserve">Observaciones: </w:t>
            </w:r>
          </w:p>
          <w:p w14:paraId="7D1B9451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</w:tr>
      <w:tr w:rsidR="00225BF0" w:rsidRPr="00225BF0" w14:paraId="7D1B9458" w14:textId="77777777" w:rsidTr="69AD136D">
        <w:tc>
          <w:tcPr>
            <w:tcW w:w="3164" w:type="dxa"/>
            <w:gridSpan w:val="2"/>
            <w:shd w:val="clear" w:color="auto" w:fill="9D9D9D" w:themeFill="accent4"/>
          </w:tcPr>
          <w:p w14:paraId="7D1B9453" w14:textId="77777777" w:rsidR="00225BF0" w:rsidRPr="00D20296" w:rsidRDefault="00225BF0" w:rsidP="00F16233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Responsable</w:t>
            </w:r>
          </w:p>
          <w:p w14:paraId="7D1B9454" w14:textId="77777777" w:rsidR="00225BF0" w:rsidRPr="00D20296" w:rsidRDefault="00225BF0" w:rsidP="00F16233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4" w:type="dxa"/>
            <w:shd w:val="clear" w:color="auto" w:fill="9D9D9D" w:themeFill="accent4"/>
          </w:tcPr>
          <w:p w14:paraId="7D1B9455" w14:textId="77777777" w:rsidR="00225BF0" w:rsidRPr="00D20296" w:rsidRDefault="00225BF0" w:rsidP="00F16233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Trabajador</w:t>
            </w:r>
          </w:p>
          <w:p w14:paraId="7D1B9456" w14:textId="77777777" w:rsidR="00225BF0" w:rsidRPr="00D20296" w:rsidRDefault="00225BF0" w:rsidP="00F16233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5" w:type="dxa"/>
            <w:shd w:val="clear" w:color="auto" w:fill="9D9D9D" w:themeFill="accent4"/>
          </w:tcPr>
          <w:p w14:paraId="7D1B9457" w14:textId="77777777" w:rsidR="00225BF0" w:rsidRPr="00D20296" w:rsidRDefault="00225BF0" w:rsidP="00F16233">
            <w:pPr>
              <w:spacing w:before="0" w:after="0" w:line="240" w:lineRule="auto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5F" w14:textId="77777777" w:rsidTr="00F16233">
        <w:trPr>
          <w:trHeight w:val="20"/>
        </w:trPr>
        <w:tc>
          <w:tcPr>
            <w:tcW w:w="3164" w:type="dxa"/>
            <w:gridSpan w:val="2"/>
          </w:tcPr>
          <w:p w14:paraId="7D1B9459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  <w:p w14:paraId="7D1B945A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  <w:p w14:paraId="7D1B945B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  <w:tc>
          <w:tcPr>
            <w:tcW w:w="3164" w:type="dxa"/>
          </w:tcPr>
          <w:p w14:paraId="7D1B945C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  <w:tc>
          <w:tcPr>
            <w:tcW w:w="3165" w:type="dxa"/>
          </w:tcPr>
          <w:p w14:paraId="7D1B945D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  <w:p w14:paraId="7D1B945E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</w:tr>
    </w:tbl>
    <w:p w14:paraId="7D1B9464" w14:textId="77777777" w:rsidR="00225BF0" w:rsidRPr="00225BF0" w:rsidRDefault="00225BF0" w:rsidP="00225BF0">
      <w:pPr>
        <w:jc w:val="right"/>
        <w:rPr>
          <w:szCs w:val="24"/>
        </w:rPr>
      </w:pPr>
      <w:r w:rsidRPr="00225BF0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4</w:t>
      </w:r>
      <w:r w:rsidRPr="00225BF0">
        <w:rPr>
          <w:b/>
          <w:bCs/>
          <w:szCs w:val="24"/>
        </w:rPr>
        <w:t>_VERSION_01</w:t>
      </w:r>
    </w:p>
    <w:p w14:paraId="7D1B9465" w14:textId="77777777" w:rsidR="00225BF0" w:rsidRDefault="00225BF0" w:rsidP="00AD56B0">
      <w:pPr>
        <w:pStyle w:val="Titulo1SP"/>
      </w:pPr>
      <w:bookmarkStart w:id="12" w:name="_Toc158803062"/>
      <w:r w:rsidRPr="00225BF0">
        <w:t xml:space="preserve">TITULO DEL ANEXO </w:t>
      </w:r>
      <w:r>
        <w:t>4</w:t>
      </w:r>
      <w:r w:rsidRPr="00225BF0">
        <w:t xml:space="preserve">: Descripción de puesto de trabajo </w:t>
      </w:r>
      <w:r>
        <w:t>IT/ROBOTICA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3"/>
        <w:gridCol w:w="3164"/>
        <w:gridCol w:w="3165"/>
      </w:tblGrid>
      <w:tr w:rsidR="00225BF0" w:rsidRPr="00225BF0" w14:paraId="7D1B9467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66" w14:textId="77777777" w:rsidR="00225BF0" w:rsidRPr="00D20296" w:rsidRDefault="00225BF0" w:rsidP="00F16233">
            <w:pPr>
              <w:spacing w:before="0"/>
              <w:jc w:val="center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46A" w14:textId="77777777" w:rsidTr="00AD56B0">
        <w:tc>
          <w:tcPr>
            <w:tcW w:w="2881" w:type="dxa"/>
            <w:shd w:val="clear" w:color="auto" w:fill="9D9D9D" w:themeFill="accent4"/>
          </w:tcPr>
          <w:p w14:paraId="7D1B9468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612" w:type="dxa"/>
            <w:gridSpan w:val="3"/>
          </w:tcPr>
          <w:p w14:paraId="7D1B9469" w14:textId="69CE00DE" w:rsidR="00225BF0" w:rsidRPr="00D20296" w:rsidRDefault="003C3825" w:rsidP="00F16233">
            <w:pPr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TECNICO IT/ROBÓTICA</w:t>
            </w:r>
          </w:p>
        </w:tc>
      </w:tr>
      <w:tr w:rsidR="00225BF0" w:rsidRPr="00225BF0" w14:paraId="7D1B946D" w14:textId="77777777" w:rsidTr="00AD56B0">
        <w:tc>
          <w:tcPr>
            <w:tcW w:w="2881" w:type="dxa"/>
            <w:shd w:val="clear" w:color="auto" w:fill="9D9D9D" w:themeFill="accent4"/>
          </w:tcPr>
          <w:p w14:paraId="7D1B946B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612" w:type="dxa"/>
            <w:gridSpan w:val="3"/>
          </w:tcPr>
          <w:p w14:paraId="7D1B946C" w14:textId="4B076F2A" w:rsidR="00225BF0" w:rsidRPr="00D20296" w:rsidRDefault="00F0270D" w:rsidP="00F16233">
            <w:pPr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IT ROBÓTICA</w:t>
            </w:r>
          </w:p>
        </w:tc>
      </w:tr>
      <w:tr w:rsidR="00225BF0" w:rsidRPr="00225BF0" w14:paraId="7D1B9470" w14:textId="77777777" w:rsidTr="00AD56B0">
        <w:tc>
          <w:tcPr>
            <w:tcW w:w="2881" w:type="dxa"/>
            <w:shd w:val="clear" w:color="auto" w:fill="9D9D9D" w:themeFill="accent4"/>
          </w:tcPr>
          <w:p w14:paraId="7D1B946E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612" w:type="dxa"/>
            <w:gridSpan w:val="3"/>
          </w:tcPr>
          <w:p w14:paraId="7D1B946F" w14:textId="77777777" w:rsidR="00225BF0" w:rsidRPr="00D20296" w:rsidRDefault="00225BF0" w:rsidP="00F16233">
            <w:pPr>
              <w:spacing w:before="0"/>
              <w:rPr>
                <w:sz w:val="22"/>
                <w:szCs w:val="22"/>
              </w:rPr>
            </w:pPr>
          </w:p>
        </w:tc>
      </w:tr>
      <w:tr w:rsidR="00225BF0" w:rsidRPr="00225BF0" w14:paraId="7D1B9473" w14:textId="77777777" w:rsidTr="00AD56B0">
        <w:tc>
          <w:tcPr>
            <w:tcW w:w="2881" w:type="dxa"/>
            <w:shd w:val="clear" w:color="auto" w:fill="9D9D9D" w:themeFill="accent4"/>
          </w:tcPr>
          <w:p w14:paraId="7D1B9471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612" w:type="dxa"/>
            <w:gridSpan w:val="3"/>
          </w:tcPr>
          <w:p w14:paraId="7D1B9472" w14:textId="77777777" w:rsidR="00225BF0" w:rsidRPr="00D20296" w:rsidRDefault="00225BF0" w:rsidP="00F16233">
            <w:pPr>
              <w:spacing w:before="0"/>
              <w:rPr>
                <w:sz w:val="22"/>
                <w:szCs w:val="22"/>
              </w:rPr>
            </w:pPr>
          </w:p>
        </w:tc>
      </w:tr>
      <w:tr w:rsidR="00225BF0" w:rsidRPr="00225BF0" w14:paraId="7D1B9475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74" w14:textId="77777777" w:rsidR="00225BF0" w:rsidRPr="00D20296" w:rsidRDefault="00225BF0" w:rsidP="00F16233">
            <w:pPr>
              <w:spacing w:before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479" w14:textId="77777777" w:rsidTr="00E873FE">
        <w:tc>
          <w:tcPr>
            <w:tcW w:w="9493" w:type="dxa"/>
            <w:gridSpan w:val="4"/>
          </w:tcPr>
          <w:p w14:paraId="7D1B9476" w14:textId="29020FC3" w:rsidR="00225BF0" w:rsidRDefault="0043347C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43347C">
              <w:rPr>
                <w:sz w:val="22"/>
                <w:szCs w:val="22"/>
              </w:rPr>
              <w:t>Mantenimiento de sistemas IT, gestión de infraestructura tecnológica, soporte técnico.</w:t>
            </w:r>
          </w:p>
          <w:p w14:paraId="7D1B9477" w14:textId="780567CD" w:rsidR="00225BF0" w:rsidRDefault="00ED20AA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ED20AA">
              <w:rPr>
                <w:sz w:val="22"/>
                <w:szCs w:val="22"/>
              </w:rPr>
              <w:t>Análisis de datos técnicos, desarrollo de algoritmos, apoyo en decisiones basadas en datos</w:t>
            </w:r>
            <w:r w:rsidR="00B31612">
              <w:rPr>
                <w:sz w:val="22"/>
                <w:szCs w:val="22"/>
              </w:rPr>
              <w:t>.</w:t>
            </w:r>
          </w:p>
          <w:p w14:paraId="06DE556A" w14:textId="272AE64A" w:rsidR="00B31612" w:rsidRDefault="00B31612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B31612">
              <w:rPr>
                <w:sz w:val="22"/>
                <w:szCs w:val="22"/>
              </w:rPr>
              <w:t>Diseño y desarrollo de sistemas robóticos, gestión de proyectos de robótica, investigación en automatización.</w:t>
            </w:r>
          </w:p>
          <w:p w14:paraId="06CC32D3" w14:textId="56311B9B" w:rsidR="00B31612" w:rsidRDefault="00B31612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B31612">
              <w:rPr>
                <w:sz w:val="22"/>
                <w:szCs w:val="22"/>
              </w:rPr>
              <w:t>Desarrollo de aplicaciones técnicas, soporte a usuarios, pruebas de software</w:t>
            </w:r>
            <w:r>
              <w:rPr>
                <w:sz w:val="22"/>
                <w:szCs w:val="22"/>
              </w:rPr>
              <w:t>.</w:t>
            </w:r>
          </w:p>
          <w:p w14:paraId="7CE2F57B" w14:textId="5AA916ED" w:rsidR="003C3596" w:rsidRDefault="003C3596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3C3596">
              <w:rPr>
                <w:sz w:val="22"/>
                <w:szCs w:val="22"/>
              </w:rPr>
              <w:t>Desarrollo de software para Lenguaje Natural y aplicaciones R.O.S.</w:t>
            </w:r>
          </w:p>
          <w:p w14:paraId="16F87EB7" w14:textId="1801E8C4" w:rsidR="003C3596" w:rsidRDefault="003C3596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3C3596">
              <w:rPr>
                <w:sz w:val="22"/>
                <w:szCs w:val="22"/>
              </w:rPr>
              <w:t>Análisis de datos técnicos, desarrollo de algoritmos, apoyo en decisiones basadas en datos</w:t>
            </w:r>
          </w:p>
          <w:p w14:paraId="7D1B9478" w14:textId="783F1BE5" w:rsidR="00225BF0" w:rsidRPr="00D20296" w:rsidRDefault="00BA1C0C" w:rsidP="00F16233">
            <w:pPr>
              <w:spacing w:before="0" w:line="240" w:lineRule="auto"/>
              <w:rPr>
                <w:sz w:val="22"/>
                <w:szCs w:val="22"/>
              </w:rPr>
            </w:pPr>
            <w:r w:rsidRPr="00BA1C0C">
              <w:rPr>
                <w:sz w:val="22"/>
                <w:szCs w:val="22"/>
              </w:rPr>
              <w:t>Diseño y desarrollo de hardware, pruebas de componentes, asistencia técnica</w:t>
            </w:r>
          </w:p>
        </w:tc>
      </w:tr>
      <w:tr w:rsidR="00225BF0" w:rsidRPr="00225BF0" w14:paraId="7D1B947B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7A" w14:textId="77777777" w:rsidR="00225BF0" w:rsidRPr="00D20296" w:rsidRDefault="00225BF0" w:rsidP="00F16233">
            <w:pPr>
              <w:spacing w:before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47E" w14:textId="77777777" w:rsidTr="00E873FE">
        <w:tc>
          <w:tcPr>
            <w:tcW w:w="9493" w:type="dxa"/>
            <w:gridSpan w:val="4"/>
          </w:tcPr>
          <w:p w14:paraId="520BE13A" w14:textId="77777777" w:rsidR="00225BF0" w:rsidRDefault="00900AD0" w:rsidP="00F16233">
            <w:pPr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Licenciado/graduado en ingeniería</w:t>
            </w:r>
            <w:r w:rsidR="00686DC0">
              <w:rPr>
                <w:sz w:val="22"/>
                <w:szCs w:val="22"/>
              </w:rPr>
              <w:t xml:space="preserve"> </w:t>
            </w:r>
          </w:p>
          <w:p w14:paraId="7D1B947D" w14:textId="667975E7" w:rsidR="00686DC0" w:rsidRPr="00D20296" w:rsidRDefault="00686DC0" w:rsidP="00F16233">
            <w:pPr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Grauado superior Formación Profesional</w:t>
            </w:r>
          </w:p>
        </w:tc>
      </w:tr>
      <w:tr w:rsidR="00225BF0" w:rsidRPr="00225BF0" w14:paraId="7D1B9482" w14:textId="77777777" w:rsidTr="00E873FE">
        <w:trPr>
          <w:trHeight w:val="1567"/>
        </w:trPr>
        <w:tc>
          <w:tcPr>
            <w:tcW w:w="9493" w:type="dxa"/>
            <w:gridSpan w:val="4"/>
          </w:tcPr>
          <w:p w14:paraId="7D1B9481" w14:textId="7C4838F4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225BF0" w:rsidRPr="00225BF0" w14:paraId="7D1B9488" w14:textId="77777777" w:rsidTr="00AD56B0">
        <w:tc>
          <w:tcPr>
            <w:tcW w:w="3164" w:type="dxa"/>
            <w:gridSpan w:val="2"/>
            <w:shd w:val="clear" w:color="auto" w:fill="9D9D9D" w:themeFill="accent4"/>
          </w:tcPr>
          <w:p w14:paraId="7D1B9483" w14:textId="77777777" w:rsidR="00225BF0" w:rsidRPr="00D20296" w:rsidRDefault="00225BF0" w:rsidP="00F16233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Responsable</w:t>
            </w:r>
          </w:p>
          <w:p w14:paraId="7D1B9484" w14:textId="77777777" w:rsidR="00225BF0" w:rsidRPr="00D20296" w:rsidRDefault="00225BF0" w:rsidP="00F16233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4" w:type="dxa"/>
            <w:shd w:val="clear" w:color="auto" w:fill="9D9D9D" w:themeFill="accent4"/>
          </w:tcPr>
          <w:p w14:paraId="7D1B9485" w14:textId="77777777" w:rsidR="00225BF0" w:rsidRPr="00D20296" w:rsidRDefault="00225BF0" w:rsidP="00F16233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Trabajador</w:t>
            </w:r>
          </w:p>
          <w:p w14:paraId="7D1B9486" w14:textId="77777777" w:rsidR="00225BF0" w:rsidRPr="00D20296" w:rsidRDefault="00225BF0" w:rsidP="00F16233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5" w:type="dxa"/>
            <w:shd w:val="clear" w:color="auto" w:fill="9D9D9D" w:themeFill="accent4"/>
          </w:tcPr>
          <w:p w14:paraId="7D1B9487" w14:textId="77777777" w:rsidR="00225BF0" w:rsidRPr="00D20296" w:rsidRDefault="00225BF0" w:rsidP="00F16233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8F" w14:textId="77777777" w:rsidTr="00E873FE">
        <w:tc>
          <w:tcPr>
            <w:tcW w:w="3164" w:type="dxa"/>
            <w:gridSpan w:val="2"/>
          </w:tcPr>
          <w:p w14:paraId="7D1B9489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  <w:p w14:paraId="7D1B948A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  <w:p w14:paraId="7D1B948B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  <w:tc>
          <w:tcPr>
            <w:tcW w:w="3164" w:type="dxa"/>
          </w:tcPr>
          <w:p w14:paraId="7D1B948C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  <w:tc>
          <w:tcPr>
            <w:tcW w:w="3165" w:type="dxa"/>
          </w:tcPr>
          <w:p w14:paraId="7D1B948D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  <w:p w14:paraId="7D1B948E" w14:textId="77777777" w:rsidR="00225BF0" w:rsidRPr="00D20296" w:rsidRDefault="00225BF0" w:rsidP="00F16233">
            <w:pPr>
              <w:spacing w:before="0"/>
              <w:rPr>
                <w:b/>
                <w:sz w:val="22"/>
                <w:szCs w:val="22"/>
              </w:rPr>
            </w:pPr>
          </w:p>
        </w:tc>
      </w:tr>
    </w:tbl>
    <w:p w14:paraId="7D1B9490" w14:textId="77777777" w:rsidR="00225BF0" w:rsidRDefault="00225BF0" w:rsidP="00225BF0">
      <w:pPr>
        <w:jc w:val="right"/>
        <w:rPr>
          <w:b/>
          <w:bCs/>
          <w:szCs w:val="24"/>
        </w:rPr>
      </w:pPr>
    </w:p>
    <w:p w14:paraId="7D1B9491" w14:textId="77777777" w:rsidR="00225BF0" w:rsidRPr="00225BF0" w:rsidRDefault="00225BF0" w:rsidP="00225BF0">
      <w:pPr>
        <w:jc w:val="right"/>
        <w:rPr>
          <w:szCs w:val="24"/>
        </w:rPr>
      </w:pPr>
      <w:r w:rsidRPr="00225BF0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5</w:t>
      </w:r>
      <w:r w:rsidRPr="00225BF0">
        <w:rPr>
          <w:b/>
          <w:bCs/>
          <w:szCs w:val="24"/>
        </w:rPr>
        <w:t>_VERSION_01</w:t>
      </w:r>
    </w:p>
    <w:p w14:paraId="7D1B9492" w14:textId="77777777" w:rsidR="00225BF0" w:rsidRDefault="00225BF0" w:rsidP="00AD56B0">
      <w:pPr>
        <w:pStyle w:val="Titulo1SP"/>
      </w:pPr>
      <w:bookmarkStart w:id="13" w:name="_Toc158803063"/>
      <w:r w:rsidRPr="00225BF0">
        <w:t xml:space="preserve">TITULO DEL ANEXO </w:t>
      </w:r>
      <w:r>
        <w:t>5</w:t>
      </w:r>
      <w:r w:rsidRPr="00225BF0">
        <w:t xml:space="preserve">: Descripción de puesto de trabajo </w:t>
      </w:r>
      <w:r>
        <w:t>INVESTIGACION/DESARROLLO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3"/>
        <w:gridCol w:w="3164"/>
        <w:gridCol w:w="3165"/>
      </w:tblGrid>
      <w:tr w:rsidR="00225BF0" w:rsidRPr="00225BF0" w14:paraId="7D1B9494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93" w14:textId="77777777" w:rsidR="00225BF0" w:rsidRPr="00D20296" w:rsidRDefault="00225BF0" w:rsidP="00166A0E">
            <w:pPr>
              <w:spacing w:before="0" w:after="0"/>
              <w:jc w:val="center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497" w14:textId="77777777" w:rsidTr="00AD56B0">
        <w:tc>
          <w:tcPr>
            <w:tcW w:w="2881" w:type="dxa"/>
            <w:shd w:val="clear" w:color="auto" w:fill="9D9D9D" w:themeFill="accent4"/>
          </w:tcPr>
          <w:p w14:paraId="7D1B9495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612" w:type="dxa"/>
            <w:gridSpan w:val="3"/>
          </w:tcPr>
          <w:p w14:paraId="7D1B9496" w14:textId="0905F495" w:rsidR="00225BF0" w:rsidRPr="00D20296" w:rsidRDefault="00F16233" w:rsidP="00166A0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TECNICO </w:t>
            </w: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49A" w14:textId="77777777" w:rsidTr="00AD56B0">
        <w:tc>
          <w:tcPr>
            <w:tcW w:w="2881" w:type="dxa"/>
            <w:shd w:val="clear" w:color="auto" w:fill="9D9D9D" w:themeFill="accent4"/>
          </w:tcPr>
          <w:p w14:paraId="7D1B9498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612" w:type="dxa"/>
            <w:gridSpan w:val="3"/>
          </w:tcPr>
          <w:p w14:paraId="7D1B9499" w14:textId="721C5994" w:rsidR="00225BF0" w:rsidRPr="00D20296" w:rsidRDefault="00F16233" w:rsidP="00166A0E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49D" w14:textId="77777777" w:rsidTr="00AD56B0">
        <w:tc>
          <w:tcPr>
            <w:tcW w:w="2881" w:type="dxa"/>
            <w:shd w:val="clear" w:color="auto" w:fill="9D9D9D" w:themeFill="accent4"/>
          </w:tcPr>
          <w:p w14:paraId="7D1B949B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612" w:type="dxa"/>
            <w:gridSpan w:val="3"/>
          </w:tcPr>
          <w:p w14:paraId="7D1B949C" w14:textId="77777777" w:rsidR="00225BF0" w:rsidRPr="00D20296" w:rsidRDefault="00225BF0" w:rsidP="00166A0E">
            <w:pPr>
              <w:spacing w:before="0" w:after="0"/>
              <w:rPr>
                <w:sz w:val="22"/>
                <w:szCs w:val="22"/>
              </w:rPr>
            </w:pPr>
          </w:p>
        </w:tc>
      </w:tr>
      <w:tr w:rsidR="00225BF0" w:rsidRPr="00225BF0" w14:paraId="7D1B94A0" w14:textId="77777777" w:rsidTr="00AD56B0">
        <w:tc>
          <w:tcPr>
            <w:tcW w:w="2881" w:type="dxa"/>
            <w:shd w:val="clear" w:color="auto" w:fill="9D9D9D" w:themeFill="accent4"/>
          </w:tcPr>
          <w:p w14:paraId="7D1B949E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612" w:type="dxa"/>
            <w:gridSpan w:val="3"/>
          </w:tcPr>
          <w:p w14:paraId="7D1B949F" w14:textId="77777777" w:rsidR="00225BF0" w:rsidRPr="00D20296" w:rsidRDefault="00225BF0" w:rsidP="00166A0E">
            <w:pPr>
              <w:spacing w:before="0" w:after="0"/>
              <w:rPr>
                <w:sz w:val="22"/>
                <w:szCs w:val="22"/>
              </w:rPr>
            </w:pPr>
          </w:p>
        </w:tc>
      </w:tr>
      <w:tr w:rsidR="00225BF0" w:rsidRPr="00225BF0" w14:paraId="7D1B94A2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A1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4A6" w14:textId="77777777" w:rsidTr="00E873FE">
        <w:tc>
          <w:tcPr>
            <w:tcW w:w="9493" w:type="dxa"/>
            <w:gridSpan w:val="4"/>
          </w:tcPr>
          <w:p w14:paraId="1910B328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Análisis de datos complejos, desarrollo de modelos de ML, colaboración interdepartamental</w:t>
            </w:r>
          </w:p>
          <w:p w14:paraId="30B5C72B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Diseño y desarrollo de aplicaciones de realidad virtual, investigación y desarrollo en nuevas tecnologías. Dirección del proyecto SESIOP</w:t>
            </w:r>
          </w:p>
          <w:p w14:paraId="48A69AF5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Implementación de soluciones de realidad virtual, asistencia y colaboración con otros departamentos</w:t>
            </w:r>
          </w:p>
          <w:p w14:paraId="3A9376C8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Análisis de datos técnicos, desarrollo de algoritmos, apoyo en decisiones basadas en datos</w:t>
            </w:r>
          </w:p>
          <w:p w14:paraId="46409EF6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Diseño de experiencias de realidad virtual, desarrollo técnico, colaboración en proyectos de I+D. Dirección del proyecto REACT-II</w:t>
            </w:r>
          </w:p>
          <w:p w14:paraId="381F2812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Dirección de proyectos de desarrollo, gestión de equipos, planificación estratégica</w:t>
            </w:r>
          </w:p>
          <w:p w14:paraId="1E51192D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Análisis de datos para informar decisiones científicas, desarrollo de modelos estadísticos, colaboración en proyectos de investigación</w:t>
            </w:r>
          </w:p>
          <w:p w14:paraId="283F96A3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Análisis de datos técnicos, desarrollo de algoritmos, apoyo en decisiones basadas en datos</w:t>
            </w:r>
          </w:p>
          <w:p w14:paraId="2A82A30A" w14:textId="77777777" w:rsidR="00166A0E" w:rsidRPr="00166A0E" w:rsidRDefault="00166A0E" w:rsidP="00166A0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166A0E">
              <w:rPr>
                <w:sz w:val="22"/>
                <w:szCs w:val="22"/>
                <w:lang w:eastAsia="de-DE"/>
              </w:rPr>
              <w:t>Liderazgo en proyectos de investigación, desarrollo de metodologías, análisis científico</w:t>
            </w:r>
          </w:p>
          <w:p w14:paraId="7D1B94A5" w14:textId="02097E6D" w:rsidR="00225BF0" w:rsidRPr="00D20296" w:rsidRDefault="00166A0E" w:rsidP="00166A0E">
            <w:pPr>
              <w:spacing w:before="0" w:after="0" w:line="240" w:lineRule="auto"/>
              <w:rPr>
                <w:sz w:val="22"/>
                <w:szCs w:val="22"/>
              </w:rPr>
            </w:pPr>
            <w:r w:rsidRPr="00166A0E">
              <w:rPr>
                <w:sz w:val="22"/>
                <w:szCs w:val="22"/>
              </w:rPr>
              <w:t>Supervisión de estudios clínicos, coordinación de investigaciones, gestión de datos de ensayos</w:t>
            </w:r>
          </w:p>
        </w:tc>
      </w:tr>
      <w:tr w:rsidR="00225BF0" w:rsidRPr="00225BF0" w14:paraId="7D1B94A8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A7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4AB" w14:textId="77777777" w:rsidTr="00E873FE">
        <w:tc>
          <w:tcPr>
            <w:tcW w:w="9493" w:type="dxa"/>
            <w:gridSpan w:val="4"/>
          </w:tcPr>
          <w:p w14:paraId="0D69924B" w14:textId="77777777" w:rsidR="00567C1F" w:rsidRDefault="00567C1F" w:rsidP="00567C1F">
            <w:pPr>
              <w:spacing w:before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Licenciado/graduado en ingeniería </w:t>
            </w:r>
          </w:p>
          <w:p w14:paraId="7D1B94AA" w14:textId="261DEDD6" w:rsidR="00225BF0" w:rsidRPr="00D20296" w:rsidRDefault="00567C1F" w:rsidP="00567C1F">
            <w:pPr>
              <w:spacing w:before="0" w:after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Grauado superior Formación Profesional</w:t>
            </w:r>
          </w:p>
        </w:tc>
      </w:tr>
      <w:tr w:rsidR="00225BF0" w:rsidRPr="00225BF0" w14:paraId="7D1B94AF" w14:textId="77777777" w:rsidTr="00E873FE">
        <w:trPr>
          <w:trHeight w:val="1567"/>
        </w:trPr>
        <w:tc>
          <w:tcPr>
            <w:tcW w:w="9493" w:type="dxa"/>
            <w:gridSpan w:val="4"/>
          </w:tcPr>
          <w:p w14:paraId="7D1B94AC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 xml:space="preserve">Observaciones: </w:t>
            </w:r>
          </w:p>
          <w:p w14:paraId="7D1B94AD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</w:p>
          <w:p w14:paraId="7D1B94AE" w14:textId="77777777" w:rsidR="00225BF0" w:rsidRPr="00D20296" w:rsidRDefault="00225BF0" w:rsidP="00166A0E">
            <w:pPr>
              <w:spacing w:before="0" w:after="0"/>
              <w:rPr>
                <w:b/>
                <w:sz w:val="22"/>
                <w:szCs w:val="22"/>
              </w:rPr>
            </w:pPr>
          </w:p>
        </w:tc>
      </w:tr>
      <w:tr w:rsidR="00225BF0" w:rsidRPr="00225BF0" w14:paraId="7D1B94B5" w14:textId="77777777" w:rsidTr="00AD56B0">
        <w:tc>
          <w:tcPr>
            <w:tcW w:w="3164" w:type="dxa"/>
            <w:gridSpan w:val="2"/>
            <w:shd w:val="clear" w:color="auto" w:fill="9D9D9D" w:themeFill="accent4"/>
          </w:tcPr>
          <w:p w14:paraId="7D1B94B0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Responsable</w:t>
            </w:r>
          </w:p>
          <w:p w14:paraId="7D1B94B1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4" w:type="dxa"/>
            <w:shd w:val="clear" w:color="auto" w:fill="9D9D9D" w:themeFill="accent4"/>
          </w:tcPr>
          <w:p w14:paraId="7D1B94B2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Trabajador</w:t>
            </w:r>
          </w:p>
          <w:p w14:paraId="7D1B94B3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5" w:type="dxa"/>
            <w:shd w:val="clear" w:color="auto" w:fill="9D9D9D" w:themeFill="accent4"/>
          </w:tcPr>
          <w:p w14:paraId="7D1B94B4" w14:textId="77777777" w:rsidR="00225BF0" w:rsidRPr="00D20296" w:rsidRDefault="00225BF0" w:rsidP="00166A0E">
            <w:pPr>
              <w:spacing w:before="0" w:after="0"/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AD56B0" w:rsidRPr="00225BF0" w14:paraId="7D1B94BC" w14:textId="77777777" w:rsidTr="00166A0E">
        <w:trPr>
          <w:trHeight w:val="878"/>
        </w:trPr>
        <w:tc>
          <w:tcPr>
            <w:tcW w:w="3164" w:type="dxa"/>
            <w:gridSpan w:val="2"/>
          </w:tcPr>
          <w:p w14:paraId="7D1B94B8" w14:textId="77777777" w:rsidR="00AD56B0" w:rsidRPr="00D20296" w:rsidRDefault="00AD56B0" w:rsidP="00166A0E">
            <w:pPr>
              <w:spacing w:before="0" w:after="0"/>
              <w:rPr>
                <w:b/>
                <w:sz w:val="22"/>
                <w:szCs w:val="22"/>
              </w:rPr>
            </w:pPr>
          </w:p>
        </w:tc>
        <w:tc>
          <w:tcPr>
            <w:tcW w:w="3164" w:type="dxa"/>
          </w:tcPr>
          <w:p w14:paraId="7D1B94B9" w14:textId="77777777" w:rsidR="00AD56B0" w:rsidRPr="00D20296" w:rsidRDefault="00AD56B0" w:rsidP="00166A0E">
            <w:pPr>
              <w:spacing w:before="0" w:after="0"/>
              <w:rPr>
                <w:b/>
                <w:sz w:val="22"/>
                <w:szCs w:val="22"/>
              </w:rPr>
            </w:pPr>
          </w:p>
        </w:tc>
        <w:tc>
          <w:tcPr>
            <w:tcW w:w="3165" w:type="dxa"/>
          </w:tcPr>
          <w:p w14:paraId="7D1B94BB" w14:textId="77777777" w:rsidR="00AD56B0" w:rsidRPr="00D20296" w:rsidRDefault="00AD56B0" w:rsidP="00166A0E">
            <w:pPr>
              <w:spacing w:before="0" w:after="0"/>
              <w:rPr>
                <w:b/>
                <w:sz w:val="22"/>
                <w:szCs w:val="22"/>
              </w:rPr>
            </w:pPr>
          </w:p>
        </w:tc>
      </w:tr>
    </w:tbl>
    <w:p w14:paraId="7D1B94BD" w14:textId="77777777" w:rsidR="00225BF0" w:rsidRDefault="00225BF0">
      <w:pPr>
        <w:spacing w:after="0" w:line="240" w:lineRule="auto"/>
        <w:jc w:val="left"/>
        <w:rPr>
          <w:b/>
          <w:bCs/>
          <w:szCs w:val="24"/>
        </w:rPr>
      </w:pPr>
      <w:r>
        <w:rPr>
          <w:b/>
          <w:bCs/>
          <w:szCs w:val="24"/>
        </w:rPr>
        <w:br w:type="page"/>
      </w:r>
    </w:p>
    <w:p w14:paraId="7D1B94BE" w14:textId="77777777" w:rsidR="00225BF0" w:rsidRPr="00225BF0" w:rsidRDefault="00225BF0" w:rsidP="00225BF0">
      <w:pPr>
        <w:jc w:val="right"/>
        <w:rPr>
          <w:szCs w:val="24"/>
        </w:rPr>
      </w:pPr>
      <w:r w:rsidRPr="00225BF0">
        <w:rPr>
          <w:b/>
          <w:bCs/>
          <w:szCs w:val="24"/>
        </w:rPr>
        <w:lastRenderedPageBreak/>
        <w:t xml:space="preserve">Anexo </w:t>
      </w:r>
      <w:r>
        <w:rPr>
          <w:b/>
          <w:bCs/>
          <w:szCs w:val="24"/>
        </w:rPr>
        <w:t>6</w:t>
      </w:r>
      <w:r w:rsidRPr="00225BF0">
        <w:rPr>
          <w:b/>
          <w:bCs/>
          <w:szCs w:val="24"/>
        </w:rPr>
        <w:t>_VERSION_01</w:t>
      </w:r>
    </w:p>
    <w:p w14:paraId="7D1B94BF" w14:textId="77777777" w:rsidR="00225BF0" w:rsidRDefault="00225BF0" w:rsidP="00AD56B0">
      <w:pPr>
        <w:pStyle w:val="Titulo1SP"/>
      </w:pPr>
      <w:bookmarkStart w:id="14" w:name="_Toc158803064"/>
      <w:r w:rsidRPr="00225BF0">
        <w:t xml:space="preserve">TITULO DEL ANEXO </w:t>
      </w:r>
      <w:r>
        <w:t>6</w:t>
      </w:r>
      <w:r w:rsidRPr="00225BF0">
        <w:t xml:space="preserve">: Descripción de puesto de trabajo </w:t>
      </w:r>
      <w:r>
        <w:t>VENTAS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283"/>
        <w:gridCol w:w="3164"/>
        <w:gridCol w:w="3165"/>
      </w:tblGrid>
      <w:tr w:rsidR="00225BF0" w:rsidRPr="00225BF0" w14:paraId="7D1B94C1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C0" w14:textId="77777777" w:rsidR="00225BF0" w:rsidRPr="00D20296" w:rsidRDefault="00225BF0" w:rsidP="00E873FE">
            <w:pPr>
              <w:jc w:val="center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4C4" w14:textId="77777777" w:rsidTr="00AD56B0">
        <w:tc>
          <w:tcPr>
            <w:tcW w:w="2881" w:type="dxa"/>
            <w:shd w:val="clear" w:color="auto" w:fill="9D9D9D" w:themeFill="accent4"/>
          </w:tcPr>
          <w:p w14:paraId="7D1B94C2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612" w:type="dxa"/>
            <w:gridSpan w:val="3"/>
          </w:tcPr>
          <w:p w14:paraId="7D1B94C3" w14:textId="554F885C" w:rsidR="00225BF0" w:rsidRPr="00D20296" w:rsidRDefault="00C65177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</w:t>
            </w:r>
            <w:r w:rsidR="00DD12E3">
              <w:rPr>
                <w:sz w:val="22"/>
                <w:szCs w:val="22"/>
              </w:rPr>
              <w:t>É</w:t>
            </w:r>
            <w:r>
              <w:rPr>
                <w:sz w:val="22"/>
                <w:szCs w:val="22"/>
              </w:rPr>
              <w:t>CNICO DE VENTAS</w:t>
            </w:r>
          </w:p>
        </w:tc>
      </w:tr>
      <w:tr w:rsidR="00225BF0" w:rsidRPr="00225BF0" w14:paraId="7D1B94C7" w14:textId="77777777" w:rsidTr="00AD56B0">
        <w:tc>
          <w:tcPr>
            <w:tcW w:w="2881" w:type="dxa"/>
            <w:shd w:val="clear" w:color="auto" w:fill="9D9D9D" w:themeFill="accent4"/>
          </w:tcPr>
          <w:p w14:paraId="7D1B94C5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612" w:type="dxa"/>
            <w:gridSpan w:val="3"/>
          </w:tcPr>
          <w:p w14:paraId="7D1B94C6" w14:textId="21A1339B" w:rsidR="00225BF0" w:rsidRPr="00D20296" w:rsidRDefault="00B60E8A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VENTAS</w:t>
            </w:r>
          </w:p>
        </w:tc>
      </w:tr>
      <w:tr w:rsidR="00225BF0" w:rsidRPr="00225BF0" w14:paraId="7D1B94CA" w14:textId="77777777" w:rsidTr="00AD56B0">
        <w:tc>
          <w:tcPr>
            <w:tcW w:w="2881" w:type="dxa"/>
            <w:shd w:val="clear" w:color="auto" w:fill="9D9D9D" w:themeFill="accent4"/>
          </w:tcPr>
          <w:p w14:paraId="7D1B94C8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612" w:type="dxa"/>
            <w:gridSpan w:val="3"/>
          </w:tcPr>
          <w:p w14:paraId="7D1B94C9" w14:textId="77777777" w:rsidR="00225BF0" w:rsidRPr="00D20296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4CD" w14:textId="77777777" w:rsidTr="00AD56B0">
        <w:tc>
          <w:tcPr>
            <w:tcW w:w="2881" w:type="dxa"/>
            <w:shd w:val="clear" w:color="auto" w:fill="9D9D9D" w:themeFill="accent4"/>
          </w:tcPr>
          <w:p w14:paraId="7D1B94CB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612" w:type="dxa"/>
            <w:gridSpan w:val="3"/>
          </w:tcPr>
          <w:p w14:paraId="7D1B94CC" w14:textId="77777777" w:rsidR="00225BF0" w:rsidRPr="00D20296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4CF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CE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4D3" w14:textId="77777777" w:rsidTr="00E873FE">
        <w:tc>
          <w:tcPr>
            <w:tcW w:w="9493" w:type="dxa"/>
            <w:gridSpan w:val="4"/>
          </w:tcPr>
          <w:p w14:paraId="51FDE667" w14:textId="77777777" w:rsidR="00347996" w:rsidRPr="00347996" w:rsidRDefault="00347996" w:rsidP="00876EDD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347996">
              <w:rPr>
                <w:sz w:val="22"/>
                <w:szCs w:val="22"/>
                <w:lang w:eastAsia="de-DE"/>
              </w:rPr>
              <w:t>Recepción y emisión de paquetería, trato con proveedores logísticos.</w:t>
            </w:r>
          </w:p>
          <w:p w14:paraId="147CD516" w14:textId="77777777" w:rsidR="00347996" w:rsidRPr="00347996" w:rsidRDefault="00347996" w:rsidP="00876EDD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347996">
              <w:rPr>
                <w:sz w:val="22"/>
                <w:szCs w:val="22"/>
                <w:lang w:eastAsia="de-DE"/>
              </w:rPr>
              <w:t>Desarrollo de estrategias de marketing, gestión de campañas publicitarias, análisis de tendencias del mercado</w:t>
            </w:r>
          </w:p>
          <w:p w14:paraId="7D1B94D2" w14:textId="7AC14087" w:rsidR="00225BF0" w:rsidRPr="00D20296" w:rsidRDefault="00347996" w:rsidP="00876EDD">
            <w:pPr>
              <w:spacing w:before="0" w:after="0" w:line="240" w:lineRule="auto"/>
              <w:rPr>
                <w:sz w:val="22"/>
                <w:szCs w:val="22"/>
              </w:rPr>
            </w:pPr>
            <w:r w:rsidRPr="00347996">
              <w:rPr>
                <w:sz w:val="22"/>
                <w:szCs w:val="22"/>
              </w:rPr>
              <w:t>Creación de material visual, diseño de interfaces, colaboración en proyectos de marketing</w:t>
            </w:r>
            <w:r w:rsidR="00876EDD">
              <w:rPr>
                <w:sz w:val="22"/>
                <w:szCs w:val="22"/>
              </w:rPr>
              <w:t>.</w:t>
            </w:r>
          </w:p>
        </w:tc>
      </w:tr>
      <w:tr w:rsidR="00225BF0" w:rsidRPr="00225BF0" w14:paraId="7D1B94D5" w14:textId="77777777" w:rsidTr="00AD56B0">
        <w:tc>
          <w:tcPr>
            <w:tcW w:w="9493" w:type="dxa"/>
            <w:gridSpan w:val="4"/>
            <w:shd w:val="clear" w:color="auto" w:fill="9D9D9D" w:themeFill="accent4"/>
          </w:tcPr>
          <w:p w14:paraId="7D1B94D4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4D8" w14:textId="77777777" w:rsidTr="00E873FE">
        <w:tc>
          <w:tcPr>
            <w:tcW w:w="9493" w:type="dxa"/>
            <w:gridSpan w:val="4"/>
          </w:tcPr>
          <w:p w14:paraId="7D1B94D6" w14:textId="70DDB704" w:rsidR="00225BF0" w:rsidRPr="00D20296" w:rsidRDefault="004A0D2F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  <w:p w14:paraId="7D1B94D7" w14:textId="77777777" w:rsidR="00225BF0" w:rsidRPr="00D20296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4DC" w14:textId="77777777" w:rsidTr="00E873FE">
        <w:trPr>
          <w:trHeight w:val="1567"/>
        </w:trPr>
        <w:tc>
          <w:tcPr>
            <w:tcW w:w="9493" w:type="dxa"/>
            <w:gridSpan w:val="4"/>
          </w:tcPr>
          <w:p w14:paraId="7D1B94DB" w14:textId="5ED00332" w:rsidR="00225BF0" w:rsidRPr="00E01882" w:rsidRDefault="00225BF0" w:rsidP="00E01882">
            <w:pPr>
              <w:spacing w:before="0" w:after="0" w:line="240" w:lineRule="auto"/>
              <w:rPr>
                <w:bCs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 xml:space="preserve">Observaciones: </w:t>
            </w:r>
            <w:r w:rsidR="004A0D2F">
              <w:rPr>
                <w:b/>
                <w:sz w:val="22"/>
                <w:szCs w:val="22"/>
              </w:rPr>
              <w:t xml:space="preserve"> </w:t>
            </w:r>
            <w:r w:rsidR="004A0D2F" w:rsidRPr="00E01882">
              <w:rPr>
                <w:bCs/>
                <w:sz w:val="22"/>
                <w:szCs w:val="22"/>
              </w:rPr>
              <w:t>El personal de ventas debe ser personal proactivo dentro de las funciones definidas</w:t>
            </w:r>
          </w:p>
        </w:tc>
      </w:tr>
      <w:tr w:rsidR="00225BF0" w:rsidRPr="00225BF0" w14:paraId="7D1B94E2" w14:textId="77777777" w:rsidTr="00AD56B0">
        <w:tc>
          <w:tcPr>
            <w:tcW w:w="3164" w:type="dxa"/>
            <w:gridSpan w:val="2"/>
            <w:shd w:val="clear" w:color="auto" w:fill="9D9D9D" w:themeFill="accent4"/>
          </w:tcPr>
          <w:p w14:paraId="7D1B94DD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Responsable</w:t>
            </w:r>
          </w:p>
          <w:p w14:paraId="7D1B94DE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4" w:type="dxa"/>
            <w:shd w:val="clear" w:color="auto" w:fill="9D9D9D" w:themeFill="accent4"/>
          </w:tcPr>
          <w:p w14:paraId="7D1B94DF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Trabajador</w:t>
            </w:r>
          </w:p>
          <w:p w14:paraId="7D1B94E0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165" w:type="dxa"/>
            <w:shd w:val="clear" w:color="auto" w:fill="9D9D9D" w:themeFill="accent4"/>
          </w:tcPr>
          <w:p w14:paraId="7D1B94E1" w14:textId="77777777" w:rsidR="00225BF0" w:rsidRPr="00D20296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E9" w14:textId="77777777" w:rsidTr="00E873FE">
        <w:tc>
          <w:tcPr>
            <w:tcW w:w="3164" w:type="dxa"/>
            <w:gridSpan w:val="2"/>
          </w:tcPr>
          <w:p w14:paraId="7D1B94E3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</w:p>
          <w:p w14:paraId="7D1B94E4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</w:p>
          <w:p w14:paraId="7D1B94E5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164" w:type="dxa"/>
          </w:tcPr>
          <w:p w14:paraId="7D1B94E6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165" w:type="dxa"/>
          </w:tcPr>
          <w:p w14:paraId="7D1B94E7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</w:p>
          <w:p w14:paraId="7D1B94E8" w14:textId="77777777" w:rsidR="00225BF0" w:rsidRPr="00D20296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EA" w14:textId="672A5A76" w:rsidR="00235AE0" w:rsidRDefault="00235AE0" w:rsidP="00225BF0">
      <w:pPr>
        <w:rPr>
          <w:color w:val="0070C0"/>
          <w:szCs w:val="24"/>
        </w:rPr>
      </w:pPr>
    </w:p>
    <w:p w14:paraId="5EDD50BC" w14:textId="77777777" w:rsidR="00235AE0" w:rsidRDefault="00235AE0">
      <w:pPr>
        <w:spacing w:before="0" w:after="0" w:line="240" w:lineRule="auto"/>
        <w:jc w:val="left"/>
        <w:rPr>
          <w:color w:val="0070C0"/>
          <w:szCs w:val="24"/>
        </w:rPr>
      </w:pPr>
      <w:r>
        <w:rPr>
          <w:color w:val="0070C0"/>
          <w:szCs w:val="24"/>
        </w:rPr>
        <w:br w:type="page"/>
      </w:r>
    </w:p>
    <w:p w14:paraId="2188C48F" w14:textId="6870FDFA" w:rsidR="00235AE0" w:rsidRPr="00225BF0" w:rsidRDefault="007D346D" w:rsidP="007D346D">
      <w:pPr>
        <w:tabs>
          <w:tab w:val="left" w:pos="3106"/>
          <w:tab w:val="right" w:pos="9637"/>
        </w:tabs>
        <w:jc w:val="left"/>
        <w:rPr>
          <w:szCs w:val="24"/>
        </w:rPr>
      </w:pPr>
      <w:r>
        <w:rPr>
          <w:b/>
          <w:bCs/>
          <w:szCs w:val="24"/>
        </w:rPr>
        <w:lastRenderedPageBreak/>
        <w:tab/>
      </w:r>
      <w:r>
        <w:rPr>
          <w:b/>
          <w:bCs/>
          <w:szCs w:val="24"/>
        </w:rPr>
        <w:tab/>
      </w:r>
      <w:r w:rsidR="00235AE0" w:rsidRPr="00225BF0">
        <w:rPr>
          <w:b/>
          <w:bCs/>
          <w:szCs w:val="24"/>
        </w:rPr>
        <w:t xml:space="preserve">Anexo </w:t>
      </w:r>
      <w:r w:rsidR="009E6E4D">
        <w:rPr>
          <w:b/>
          <w:bCs/>
          <w:szCs w:val="24"/>
        </w:rPr>
        <w:t>7</w:t>
      </w:r>
      <w:r w:rsidR="00235AE0" w:rsidRPr="00225BF0">
        <w:rPr>
          <w:b/>
          <w:bCs/>
          <w:szCs w:val="24"/>
        </w:rPr>
        <w:t>_VERSION_01</w:t>
      </w:r>
    </w:p>
    <w:p w14:paraId="440AA35F" w14:textId="379F6D60" w:rsidR="00225BF0" w:rsidRPr="00235AE0" w:rsidRDefault="00235AE0" w:rsidP="00225BF0">
      <w:pPr>
        <w:pStyle w:val="Titulo1SP"/>
        <w:rPr>
          <w:color w:val="0070C0"/>
          <w:szCs w:val="24"/>
        </w:rPr>
      </w:pPr>
      <w:bookmarkStart w:id="15" w:name="_Toc158803065"/>
      <w:r w:rsidRPr="00225BF0">
        <w:t xml:space="preserve">TITULO DEL ANEXO </w:t>
      </w:r>
      <w:r w:rsidR="003E7CAA">
        <w:t>7</w:t>
      </w:r>
      <w:r w:rsidRPr="00225BF0">
        <w:t xml:space="preserve">: Descripción de puesto de trabajo </w:t>
      </w:r>
      <w:r>
        <w:t>DIRECTOR EJECUTIVO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0"/>
        <w:gridCol w:w="287"/>
        <w:gridCol w:w="3207"/>
        <w:gridCol w:w="3209"/>
      </w:tblGrid>
      <w:tr w:rsidR="00235AE0" w:rsidRPr="00225BF0" w14:paraId="5A4C2371" w14:textId="77777777" w:rsidTr="007D346D">
        <w:trPr>
          <w:trHeight w:val="567"/>
        </w:trPr>
        <w:tc>
          <w:tcPr>
            <w:tcW w:w="9623" w:type="dxa"/>
            <w:gridSpan w:val="4"/>
            <w:shd w:val="clear" w:color="auto" w:fill="9D9D9D" w:themeFill="accent4"/>
          </w:tcPr>
          <w:p w14:paraId="237BAA97" w14:textId="77777777" w:rsidR="00235AE0" w:rsidRPr="00D20296" w:rsidRDefault="00235AE0" w:rsidP="005A388E">
            <w:pPr>
              <w:jc w:val="center"/>
              <w:rPr>
                <w:sz w:val="22"/>
                <w:szCs w:val="22"/>
              </w:rPr>
            </w:pPr>
            <w:r w:rsidRPr="00D20296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35AE0" w:rsidRPr="00225BF0" w14:paraId="3055E6BF" w14:textId="77777777" w:rsidTr="007D346D">
        <w:trPr>
          <w:trHeight w:val="567"/>
        </w:trPr>
        <w:tc>
          <w:tcPr>
            <w:tcW w:w="2920" w:type="dxa"/>
            <w:shd w:val="clear" w:color="auto" w:fill="9D9D9D" w:themeFill="accent4"/>
          </w:tcPr>
          <w:p w14:paraId="35F895EB" w14:textId="77777777" w:rsidR="00235AE0" w:rsidRPr="00D20296" w:rsidRDefault="00235AE0" w:rsidP="005A388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703" w:type="dxa"/>
            <w:gridSpan w:val="3"/>
          </w:tcPr>
          <w:p w14:paraId="1C9C397B" w14:textId="60CF19B5" w:rsidR="00235AE0" w:rsidRPr="00D20296" w:rsidRDefault="00CE7729" w:rsidP="005A38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PERSONAL DE DIRECCIÓN Y ADJUNTOS</w:t>
            </w:r>
          </w:p>
        </w:tc>
      </w:tr>
      <w:tr w:rsidR="00235AE0" w:rsidRPr="00225BF0" w14:paraId="48BEA193" w14:textId="77777777" w:rsidTr="007D346D">
        <w:trPr>
          <w:trHeight w:val="590"/>
        </w:trPr>
        <w:tc>
          <w:tcPr>
            <w:tcW w:w="2920" w:type="dxa"/>
            <w:shd w:val="clear" w:color="auto" w:fill="9D9D9D" w:themeFill="accent4"/>
          </w:tcPr>
          <w:p w14:paraId="6A81F6AA" w14:textId="77777777" w:rsidR="00235AE0" w:rsidRPr="00D20296" w:rsidRDefault="00235AE0" w:rsidP="005A388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Departamento:</w:t>
            </w:r>
          </w:p>
        </w:tc>
        <w:tc>
          <w:tcPr>
            <w:tcW w:w="6703" w:type="dxa"/>
            <w:gridSpan w:val="3"/>
          </w:tcPr>
          <w:p w14:paraId="16E0CA53" w14:textId="22C4F091" w:rsidR="00235AE0" w:rsidRPr="003E7CAA" w:rsidRDefault="003E7CAA" w:rsidP="003E7CAA">
            <w:pPr>
              <w:pStyle w:val="Contenidodelatabla"/>
              <w:rPr>
                <w:color w:val="0070C0"/>
                <w:szCs w:val="24"/>
              </w:rPr>
            </w:pPr>
            <w:r>
              <w:t>DIRECTOR EJECUTIVO</w:t>
            </w:r>
          </w:p>
        </w:tc>
      </w:tr>
      <w:tr w:rsidR="00235AE0" w:rsidRPr="00225BF0" w14:paraId="182F7B61" w14:textId="77777777" w:rsidTr="007D346D">
        <w:trPr>
          <w:trHeight w:val="567"/>
        </w:trPr>
        <w:tc>
          <w:tcPr>
            <w:tcW w:w="2920" w:type="dxa"/>
            <w:shd w:val="clear" w:color="auto" w:fill="9D9D9D" w:themeFill="accent4"/>
          </w:tcPr>
          <w:p w14:paraId="544972EC" w14:textId="77777777" w:rsidR="00235AE0" w:rsidRPr="00D20296" w:rsidRDefault="00235AE0" w:rsidP="005A388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Responsable :</w:t>
            </w:r>
          </w:p>
        </w:tc>
        <w:tc>
          <w:tcPr>
            <w:tcW w:w="6703" w:type="dxa"/>
            <w:gridSpan w:val="3"/>
          </w:tcPr>
          <w:p w14:paraId="20CA9E81" w14:textId="77777777" w:rsidR="00235AE0" w:rsidRPr="00D20296" w:rsidRDefault="00235AE0" w:rsidP="005A388E">
            <w:pPr>
              <w:rPr>
                <w:sz w:val="22"/>
                <w:szCs w:val="22"/>
              </w:rPr>
            </w:pPr>
          </w:p>
        </w:tc>
      </w:tr>
      <w:tr w:rsidR="00235AE0" w:rsidRPr="00225BF0" w14:paraId="20E1DEA8" w14:textId="77777777" w:rsidTr="007D346D">
        <w:trPr>
          <w:trHeight w:val="567"/>
        </w:trPr>
        <w:tc>
          <w:tcPr>
            <w:tcW w:w="2920" w:type="dxa"/>
            <w:shd w:val="clear" w:color="auto" w:fill="9D9D9D" w:themeFill="accent4"/>
          </w:tcPr>
          <w:p w14:paraId="709CFAC6" w14:textId="77777777" w:rsidR="00235AE0" w:rsidRPr="00D20296" w:rsidRDefault="00235AE0" w:rsidP="005A388E">
            <w:pPr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Nombre y apellidos</w:t>
            </w:r>
          </w:p>
        </w:tc>
        <w:tc>
          <w:tcPr>
            <w:tcW w:w="6703" w:type="dxa"/>
            <w:gridSpan w:val="3"/>
          </w:tcPr>
          <w:p w14:paraId="514D6328" w14:textId="77777777" w:rsidR="00235AE0" w:rsidRPr="00D20296" w:rsidRDefault="00235AE0" w:rsidP="005A388E">
            <w:pPr>
              <w:rPr>
                <w:sz w:val="22"/>
                <w:szCs w:val="22"/>
              </w:rPr>
            </w:pPr>
          </w:p>
        </w:tc>
      </w:tr>
      <w:tr w:rsidR="00235AE0" w:rsidRPr="00225BF0" w14:paraId="5036E329" w14:textId="77777777" w:rsidTr="007D346D">
        <w:trPr>
          <w:trHeight w:val="567"/>
        </w:trPr>
        <w:tc>
          <w:tcPr>
            <w:tcW w:w="9623" w:type="dxa"/>
            <w:gridSpan w:val="4"/>
            <w:shd w:val="clear" w:color="auto" w:fill="9D9D9D" w:themeFill="accent4"/>
          </w:tcPr>
          <w:p w14:paraId="1427A6CE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35AE0" w:rsidRPr="00225BF0" w14:paraId="5F419808" w14:textId="77777777" w:rsidTr="007D346D">
        <w:trPr>
          <w:trHeight w:val="1796"/>
        </w:trPr>
        <w:tc>
          <w:tcPr>
            <w:tcW w:w="9623" w:type="dxa"/>
            <w:gridSpan w:val="4"/>
          </w:tcPr>
          <w:p w14:paraId="2CBFB388" w14:textId="1ED0DA4F" w:rsidR="0060729E" w:rsidRPr="0060729E" w:rsidRDefault="0060729E" w:rsidP="0060729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60729E">
              <w:rPr>
                <w:sz w:val="22"/>
                <w:szCs w:val="22"/>
                <w:lang w:eastAsia="de-DE"/>
              </w:rPr>
              <w:t>Análisis de datos de mercado</w:t>
            </w:r>
          </w:p>
          <w:p w14:paraId="515724F3" w14:textId="77777777" w:rsidR="0060729E" w:rsidRPr="0060729E" w:rsidRDefault="0060729E" w:rsidP="0060729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60729E">
              <w:rPr>
                <w:sz w:val="22"/>
                <w:szCs w:val="22"/>
                <w:lang w:eastAsia="de-DE"/>
              </w:rPr>
              <w:t>Desarrollo de planes estratégicos, análisis del entorno empresarial, gestión de riesgos</w:t>
            </w:r>
          </w:p>
          <w:p w14:paraId="17314F21" w14:textId="77777777" w:rsidR="0060729E" w:rsidRPr="0060729E" w:rsidRDefault="0060729E" w:rsidP="0060729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60729E">
              <w:rPr>
                <w:sz w:val="22"/>
                <w:szCs w:val="22"/>
                <w:lang w:eastAsia="de-DE"/>
              </w:rPr>
              <w:t>Representación de la empresa, administrador único, toma de decisiones legales y estratégicas</w:t>
            </w:r>
          </w:p>
          <w:p w14:paraId="59B55817" w14:textId="77777777" w:rsidR="0060729E" w:rsidRPr="0060729E" w:rsidRDefault="0060729E" w:rsidP="0060729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60729E">
              <w:rPr>
                <w:sz w:val="22"/>
                <w:szCs w:val="22"/>
                <w:lang w:eastAsia="de-DE"/>
              </w:rPr>
              <w:t>Supervisión de operaciones diarias, implementación de estrategias operativas, gestión de recursos</w:t>
            </w:r>
          </w:p>
          <w:p w14:paraId="1D013F8D" w14:textId="77777777" w:rsidR="0060729E" w:rsidRPr="0060729E" w:rsidRDefault="0060729E" w:rsidP="0060729E">
            <w:pPr>
              <w:spacing w:before="0" w:after="0" w:line="240" w:lineRule="auto"/>
              <w:rPr>
                <w:sz w:val="22"/>
                <w:szCs w:val="22"/>
                <w:lang w:eastAsia="de-DE"/>
              </w:rPr>
            </w:pPr>
            <w:r w:rsidRPr="0060729E">
              <w:rPr>
                <w:sz w:val="22"/>
                <w:szCs w:val="22"/>
                <w:lang w:eastAsia="de-DE"/>
              </w:rPr>
              <w:t>Estrategias de ventas, gestión de clientes, análisis de mercado</w:t>
            </w:r>
          </w:p>
          <w:p w14:paraId="65C204DE" w14:textId="53EFCBDA" w:rsidR="00235AE0" w:rsidRPr="00D20296" w:rsidRDefault="0060729E" w:rsidP="0060729E">
            <w:pPr>
              <w:spacing w:before="0" w:after="0" w:line="240" w:lineRule="auto"/>
              <w:rPr>
                <w:sz w:val="22"/>
                <w:szCs w:val="22"/>
              </w:rPr>
            </w:pPr>
            <w:r w:rsidRPr="0060729E">
              <w:rPr>
                <w:sz w:val="22"/>
                <w:szCs w:val="22"/>
              </w:rPr>
              <w:t>Representación de la empresa</w:t>
            </w:r>
          </w:p>
        </w:tc>
      </w:tr>
      <w:tr w:rsidR="00235AE0" w:rsidRPr="00225BF0" w14:paraId="261475EE" w14:textId="77777777" w:rsidTr="007D346D">
        <w:trPr>
          <w:trHeight w:val="567"/>
        </w:trPr>
        <w:tc>
          <w:tcPr>
            <w:tcW w:w="9623" w:type="dxa"/>
            <w:gridSpan w:val="4"/>
            <w:shd w:val="clear" w:color="auto" w:fill="9D9D9D" w:themeFill="accent4"/>
          </w:tcPr>
          <w:p w14:paraId="72724D82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35AE0" w:rsidRPr="00225BF0" w14:paraId="5E701FD8" w14:textId="77777777" w:rsidTr="007D346D">
        <w:trPr>
          <w:trHeight w:val="1007"/>
        </w:trPr>
        <w:tc>
          <w:tcPr>
            <w:tcW w:w="9623" w:type="dxa"/>
            <w:gridSpan w:val="4"/>
          </w:tcPr>
          <w:p w14:paraId="79FCEF1E" w14:textId="77777777" w:rsidR="00235AE0" w:rsidRPr="00D20296" w:rsidRDefault="00235AE0" w:rsidP="005A388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  <w:p w14:paraId="776E52EC" w14:textId="77777777" w:rsidR="00235AE0" w:rsidRPr="00D20296" w:rsidRDefault="00235AE0" w:rsidP="005A388E">
            <w:pPr>
              <w:rPr>
                <w:sz w:val="22"/>
                <w:szCs w:val="22"/>
              </w:rPr>
            </w:pPr>
          </w:p>
        </w:tc>
      </w:tr>
      <w:tr w:rsidR="00235AE0" w:rsidRPr="00225BF0" w14:paraId="0767EDFE" w14:textId="77777777" w:rsidTr="007D346D">
        <w:trPr>
          <w:trHeight w:val="1525"/>
        </w:trPr>
        <w:tc>
          <w:tcPr>
            <w:tcW w:w="9623" w:type="dxa"/>
            <w:gridSpan w:val="4"/>
          </w:tcPr>
          <w:p w14:paraId="02761749" w14:textId="4EA7EE73" w:rsidR="00235AE0" w:rsidRPr="007D346D" w:rsidRDefault="00235AE0" w:rsidP="00E01882">
            <w:pPr>
              <w:spacing w:before="0" w:after="0" w:line="240" w:lineRule="auto"/>
              <w:rPr>
                <w:bCs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 xml:space="preserve">Observaciones: </w:t>
            </w:r>
            <w:r>
              <w:rPr>
                <w:b/>
                <w:sz w:val="22"/>
                <w:szCs w:val="22"/>
              </w:rPr>
              <w:t xml:space="preserve"> </w:t>
            </w:r>
            <w:r w:rsidR="007D346D" w:rsidRPr="00C65177">
              <w:rPr>
                <w:bCs/>
                <w:sz w:val="22"/>
                <w:szCs w:val="22"/>
              </w:rPr>
              <w:t xml:space="preserve">A este departamento pertenecen todos los directores de las demás </w:t>
            </w:r>
            <w:r w:rsidR="00C65177" w:rsidRPr="00C65177">
              <w:rPr>
                <w:bCs/>
                <w:sz w:val="22"/>
                <w:szCs w:val="22"/>
              </w:rPr>
              <w:t>unidades</w:t>
            </w:r>
          </w:p>
        </w:tc>
      </w:tr>
      <w:tr w:rsidR="00235AE0" w:rsidRPr="00225BF0" w14:paraId="1013293F" w14:textId="77777777" w:rsidTr="007D346D">
        <w:trPr>
          <w:trHeight w:val="1019"/>
        </w:trPr>
        <w:tc>
          <w:tcPr>
            <w:tcW w:w="3207" w:type="dxa"/>
            <w:gridSpan w:val="2"/>
            <w:shd w:val="clear" w:color="auto" w:fill="9D9D9D" w:themeFill="accent4"/>
          </w:tcPr>
          <w:p w14:paraId="3921CBAB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Responsable</w:t>
            </w:r>
          </w:p>
          <w:p w14:paraId="608F37E6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207" w:type="dxa"/>
            <w:shd w:val="clear" w:color="auto" w:fill="9D9D9D" w:themeFill="accent4"/>
          </w:tcPr>
          <w:p w14:paraId="71606CD6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Conforme Trabajador</w:t>
            </w:r>
          </w:p>
          <w:p w14:paraId="1B3C385E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208" w:type="dxa"/>
            <w:shd w:val="clear" w:color="auto" w:fill="9D9D9D" w:themeFill="accent4"/>
          </w:tcPr>
          <w:p w14:paraId="704B33E7" w14:textId="77777777" w:rsidR="00235AE0" w:rsidRPr="00D20296" w:rsidRDefault="00235AE0" w:rsidP="005A388E">
            <w:pPr>
              <w:jc w:val="center"/>
              <w:rPr>
                <w:b/>
                <w:sz w:val="22"/>
                <w:szCs w:val="22"/>
              </w:rPr>
            </w:pPr>
            <w:r w:rsidRPr="00D20296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35AE0" w:rsidRPr="00225BF0" w14:paraId="30FE8806" w14:textId="77777777" w:rsidTr="007D346D">
        <w:trPr>
          <w:trHeight w:val="965"/>
        </w:trPr>
        <w:tc>
          <w:tcPr>
            <w:tcW w:w="3207" w:type="dxa"/>
            <w:gridSpan w:val="2"/>
          </w:tcPr>
          <w:p w14:paraId="4A2200F8" w14:textId="77777777" w:rsidR="00235AE0" w:rsidRPr="00D20296" w:rsidRDefault="00235AE0" w:rsidP="005A388E">
            <w:pPr>
              <w:rPr>
                <w:b/>
                <w:sz w:val="22"/>
                <w:szCs w:val="22"/>
              </w:rPr>
            </w:pPr>
          </w:p>
          <w:p w14:paraId="3A0C3C24" w14:textId="77777777" w:rsidR="00235AE0" w:rsidRPr="00D20296" w:rsidRDefault="00235AE0" w:rsidP="005A388E">
            <w:pPr>
              <w:rPr>
                <w:b/>
                <w:sz w:val="22"/>
                <w:szCs w:val="22"/>
              </w:rPr>
            </w:pPr>
          </w:p>
        </w:tc>
        <w:tc>
          <w:tcPr>
            <w:tcW w:w="3207" w:type="dxa"/>
          </w:tcPr>
          <w:p w14:paraId="026BFBB6" w14:textId="77777777" w:rsidR="00235AE0" w:rsidRPr="00D20296" w:rsidRDefault="00235AE0" w:rsidP="007D346D">
            <w:pPr>
              <w:spacing w:line="240" w:lineRule="auto"/>
              <w:rPr>
                <w:b/>
                <w:sz w:val="22"/>
                <w:szCs w:val="22"/>
              </w:rPr>
            </w:pPr>
          </w:p>
        </w:tc>
        <w:tc>
          <w:tcPr>
            <w:tcW w:w="3208" w:type="dxa"/>
          </w:tcPr>
          <w:p w14:paraId="03A4254D" w14:textId="77777777" w:rsidR="00235AE0" w:rsidRPr="00D20296" w:rsidRDefault="00235AE0" w:rsidP="007D346D">
            <w:pPr>
              <w:spacing w:line="240" w:lineRule="auto"/>
              <w:rPr>
                <w:b/>
                <w:sz w:val="22"/>
                <w:szCs w:val="22"/>
              </w:rPr>
            </w:pPr>
          </w:p>
          <w:p w14:paraId="4B37A695" w14:textId="77777777" w:rsidR="00235AE0" w:rsidRPr="00D20296" w:rsidRDefault="00235AE0" w:rsidP="007D346D">
            <w:pPr>
              <w:spacing w:line="240" w:lineRule="auto"/>
              <w:rPr>
                <w:b/>
                <w:sz w:val="22"/>
                <w:szCs w:val="22"/>
              </w:rPr>
            </w:pPr>
          </w:p>
        </w:tc>
      </w:tr>
    </w:tbl>
    <w:p w14:paraId="23A8F2E9" w14:textId="77777777" w:rsidR="00235AE0" w:rsidRPr="00235AE0" w:rsidRDefault="00235AE0" w:rsidP="007D346D">
      <w:pPr>
        <w:pStyle w:val="Contenidodelatabla"/>
      </w:pPr>
    </w:p>
    <w:sectPr w:rsidR="00235AE0" w:rsidRPr="00235AE0" w:rsidSect="00BA1193">
      <w:headerReference w:type="default" r:id="rId10"/>
      <w:headerReference w:type="first" r:id="rId11"/>
      <w:footerReference w:type="first" r:id="rId12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130E9" w14:textId="77777777" w:rsidR="00BA1193" w:rsidRDefault="00BA1193">
      <w:pPr>
        <w:spacing w:after="0" w:line="240" w:lineRule="auto"/>
      </w:pPr>
      <w:r>
        <w:separator/>
      </w:r>
    </w:p>
  </w:endnote>
  <w:endnote w:type="continuationSeparator" w:id="0">
    <w:p w14:paraId="7A0E170F" w14:textId="77777777" w:rsidR="00BA1193" w:rsidRDefault="00BA1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panose1 w:val="02000303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B94F9" w14:textId="77777777" w:rsidR="00225BF0" w:rsidRPr="00225BF0" w:rsidRDefault="00225BF0" w:rsidP="00225BF0">
    <w:pPr>
      <w:pStyle w:val="Piedepgina"/>
      <w:jc w:val="right"/>
      <w:rPr>
        <w:rFonts w:ascii="Roboto Light" w:hAnsi="Roboto Light"/>
        <w:sz w:val="24"/>
        <w:szCs w:val="24"/>
      </w:rPr>
    </w:pPr>
    <w:r w:rsidRPr="00225BF0">
      <w:rPr>
        <w:rFonts w:ascii="Roboto Light" w:hAnsi="Roboto Light"/>
        <w:sz w:val="24"/>
        <w:szCs w:val="24"/>
      </w:rPr>
      <w:t xml:space="preserve">Página </w:t>
    </w:r>
    <w:r w:rsidRPr="00225BF0">
      <w:rPr>
        <w:rFonts w:ascii="Roboto Light" w:hAnsi="Roboto Light"/>
        <w:b/>
        <w:bCs/>
        <w:sz w:val="24"/>
        <w:szCs w:val="24"/>
      </w:rPr>
      <w:fldChar w:fldCharType="begin"/>
    </w:r>
    <w:r w:rsidRPr="00225BF0">
      <w:rPr>
        <w:rFonts w:ascii="Roboto Light" w:hAnsi="Roboto Light"/>
        <w:b/>
        <w:bCs/>
        <w:sz w:val="24"/>
        <w:szCs w:val="24"/>
      </w:rPr>
      <w:instrText>PAGE  \* Arabic  \* MERGEFORMAT</w:instrText>
    </w:r>
    <w:r w:rsidRPr="00225BF0">
      <w:rPr>
        <w:rFonts w:ascii="Roboto Light" w:hAnsi="Roboto Light"/>
        <w:b/>
        <w:bCs/>
        <w:sz w:val="24"/>
        <w:szCs w:val="24"/>
      </w:rPr>
      <w:fldChar w:fldCharType="separate"/>
    </w:r>
    <w:r w:rsidR="009175E3">
      <w:rPr>
        <w:rFonts w:ascii="Roboto Light" w:hAnsi="Roboto Light"/>
        <w:b/>
        <w:bCs/>
        <w:noProof/>
        <w:sz w:val="24"/>
        <w:szCs w:val="24"/>
      </w:rPr>
      <w:t>6</w:t>
    </w:r>
    <w:r w:rsidRPr="00225BF0">
      <w:rPr>
        <w:rFonts w:ascii="Roboto Light" w:hAnsi="Roboto Light"/>
        <w:b/>
        <w:bCs/>
        <w:sz w:val="24"/>
        <w:szCs w:val="24"/>
      </w:rPr>
      <w:fldChar w:fldCharType="end"/>
    </w:r>
    <w:r w:rsidRPr="00225BF0">
      <w:rPr>
        <w:rFonts w:ascii="Roboto Light" w:hAnsi="Roboto Light"/>
        <w:sz w:val="24"/>
        <w:szCs w:val="24"/>
      </w:rPr>
      <w:t xml:space="preserve"> de </w:t>
    </w:r>
    <w:r w:rsidRPr="00225BF0">
      <w:rPr>
        <w:rFonts w:ascii="Roboto Light" w:hAnsi="Roboto Light"/>
        <w:b/>
        <w:bCs/>
        <w:sz w:val="24"/>
        <w:szCs w:val="24"/>
      </w:rPr>
      <w:fldChar w:fldCharType="begin"/>
    </w:r>
    <w:r w:rsidRPr="00225BF0">
      <w:rPr>
        <w:rFonts w:ascii="Roboto Light" w:hAnsi="Roboto Light"/>
        <w:b/>
        <w:bCs/>
        <w:sz w:val="24"/>
        <w:szCs w:val="24"/>
      </w:rPr>
      <w:instrText>NUMPAGES  \* Arabic  \* MERGEFORMAT</w:instrText>
    </w:r>
    <w:r w:rsidRPr="00225BF0">
      <w:rPr>
        <w:rFonts w:ascii="Roboto Light" w:hAnsi="Roboto Light"/>
        <w:b/>
        <w:bCs/>
        <w:sz w:val="24"/>
        <w:szCs w:val="24"/>
      </w:rPr>
      <w:fldChar w:fldCharType="separate"/>
    </w:r>
    <w:r w:rsidR="009175E3">
      <w:rPr>
        <w:rFonts w:ascii="Roboto Light" w:hAnsi="Roboto Light"/>
        <w:b/>
        <w:bCs/>
        <w:noProof/>
        <w:sz w:val="24"/>
        <w:szCs w:val="24"/>
      </w:rPr>
      <w:t>13</w:t>
    </w:r>
    <w:r w:rsidRPr="00225BF0">
      <w:rPr>
        <w:rFonts w:ascii="Roboto Light" w:hAnsi="Roboto Light"/>
        <w:b/>
        <w:bCs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B9505" w14:textId="77777777" w:rsidR="00565ABD" w:rsidRDefault="00565AB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142AF1" w14:textId="77777777" w:rsidR="00BA1193" w:rsidRDefault="00BA1193">
      <w:pPr>
        <w:spacing w:after="0" w:line="240" w:lineRule="auto"/>
      </w:pPr>
      <w:r>
        <w:separator/>
      </w:r>
    </w:p>
  </w:footnote>
  <w:footnote w:type="continuationSeparator" w:id="0">
    <w:p w14:paraId="254BF620" w14:textId="77777777" w:rsidR="00BA1193" w:rsidRDefault="00BA1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B94EF" w14:textId="77777777" w:rsidR="00565ABD" w:rsidRDefault="00565ABD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3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0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6" wp14:editId="7D1B9507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1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2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011.01</w:t>
          </w:r>
        </w:p>
      </w:tc>
    </w:tr>
    <w:tr w:rsidR="00225BF0" w:rsidRPr="001C0EDF" w14:paraId="7D1B94F7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4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5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6" w14:textId="10C9FF7E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1D7F52">
            <w:rPr>
              <w:szCs w:val="24"/>
            </w:rPr>
            <w:t>14/02/2024</w:t>
          </w:r>
        </w:p>
      </w:tc>
    </w:tr>
  </w:tbl>
  <w:p w14:paraId="7D1B94F8" w14:textId="77777777" w:rsidR="00565ABD" w:rsidRDefault="00565AB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011.01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24058E2B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27166C">
            <w:rPr>
              <w:szCs w:val="24"/>
            </w:rPr>
            <w:t>14/02/2024</w:t>
          </w:r>
        </w:p>
      </w:tc>
    </w:tr>
  </w:tbl>
  <w:p w14:paraId="7D1B9502" w14:textId="77777777" w:rsidR="00565ABD" w:rsidRDefault="00565ABD" w:rsidP="007D346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1B9504" w14:textId="77777777" w:rsidR="00565ABD" w:rsidRDefault="00565AB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4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6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9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5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8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9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0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29"/>
  </w:num>
  <w:num w:numId="2" w16cid:durableId="1501581503">
    <w:abstractNumId w:val="9"/>
  </w:num>
  <w:num w:numId="3" w16cid:durableId="1584798877">
    <w:abstractNumId w:val="2"/>
  </w:num>
  <w:num w:numId="4" w16cid:durableId="506751077">
    <w:abstractNumId w:val="23"/>
  </w:num>
  <w:num w:numId="5" w16cid:durableId="206574983">
    <w:abstractNumId w:val="27"/>
  </w:num>
  <w:num w:numId="6" w16cid:durableId="1244026792">
    <w:abstractNumId w:val="12"/>
  </w:num>
  <w:num w:numId="7" w16cid:durableId="1227374120">
    <w:abstractNumId w:val="20"/>
  </w:num>
  <w:num w:numId="8" w16cid:durableId="2142721900">
    <w:abstractNumId w:val="8"/>
  </w:num>
  <w:num w:numId="9" w16cid:durableId="1948611361">
    <w:abstractNumId w:val="10"/>
  </w:num>
  <w:num w:numId="10" w16cid:durableId="1746950039">
    <w:abstractNumId w:val="21"/>
  </w:num>
  <w:num w:numId="11" w16cid:durableId="811949123">
    <w:abstractNumId w:val="28"/>
  </w:num>
  <w:num w:numId="12" w16cid:durableId="1863206953">
    <w:abstractNumId w:val="7"/>
  </w:num>
  <w:num w:numId="13" w16cid:durableId="375014067">
    <w:abstractNumId w:val="30"/>
  </w:num>
  <w:num w:numId="14" w16cid:durableId="1973900186">
    <w:abstractNumId w:val="18"/>
  </w:num>
  <w:num w:numId="15" w16cid:durableId="1145971137">
    <w:abstractNumId w:val="13"/>
  </w:num>
  <w:num w:numId="16" w16cid:durableId="1918248427">
    <w:abstractNumId w:val="24"/>
  </w:num>
  <w:num w:numId="17" w16cid:durableId="1933732155">
    <w:abstractNumId w:val="17"/>
  </w:num>
  <w:num w:numId="18" w16cid:durableId="1615213720">
    <w:abstractNumId w:val="22"/>
  </w:num>
  <w:num w:numId="19" w16cid:durableId="491529074">
    <w:abstractNumId w:val="5"/>
  </w:num>
  <w:num w:numId="20" w16cid:durableId="557857230">
    <w:abstractNumId w:val="26"/>
  </w:num>
  <w:num w:numId="21" w16cid:durableId="1166095977">
    <w:abstractNumId w:val="16"/>
  </w:num>
  <w:num w:numId="22" w16cid:durableId="427240300">
    <w:abstractNumId w:val="19"/>
  </w:num>
  <w:num w:numId="23" w16cid:durableId="620722761">
    <w:abstractNumId w:val="31"/>
  </w:num>
  <w:num w:numId="24" w16cid:durableId="1008946368">
    <w:abstractNumId w:val="14"/>
  </w:num>
  <w:num w:numId="25" w16cid:durableId="1142576760">
    <w:abstractNumId w:val="6"/>
  </w:num>
  <w:num w:numId="26" w16cid:durableId="403184555">
    <w:abstractNumId w:val="1"/>
  </w:num>
  <w:num w:numId="27" w16cid:durableId="525019269">
    <w:abstractNumId w:val="11"/>
  </w:num>
  <w:num w:numId="28" w16cid:durableId="549920474">
    <w:abstractNumId w:val="4"/>
  </w:num>
  <w:num w:numId="29" w16cid:durableId="426462896">
    <w:abstractNumId w:val="3"/>
  </w:num>
  <w:num w:numId="30" w16cid:durableId="2067340514">
    <w:abstractNumId w:val="0"/>
  </w:num>
  <w:num w:numId="31" w16cid:durableId="1328509387">
    <w:abstractNumId w:val="15"/>
  </w:num>
  <w:num w:numId="32" w16cid:durableId="3250115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110510"/>
    <w:rsid w:val="00153439"/>
    <w:rsid w:val="00166A0E"/>
    <w:rsid w:val="001D7F52"/>
    <w:rsid w:val="00225BF0"/>
    <w:rsid w:val="00235AE0"/>
    <w:rsid w:val="0027166C"/>
    <w:rsid w:val="002B62E2"/>
    <w:rsid w:val="00347996"/>
    <w:rsid w:val="00361352"/>
    <w:rsid w:val="003977E3"/>
    <w:rsid w:val="003C3596"/>
    <w:rsid w:val="003C3825"/>
    <w:rsid w:val="003E7CAA"/>
    <w:rsid w:val="003F5536"/>
    <w:rsid w:val="0043347C"/>
    <w:rsid w:val="004542F7"/>
    <w:rsid w:val="004865FA"/>
    <w:rsid w:val="004A0D2F"/>
    <w:rsid w:val="004B6F86"/>
    <w:rsid w:val="004E2328"/>
    <w:rsid w:val="00565ABD"/>
    <w:rsid w:val="00567C1F"/>
    <w:rsid w:val="00567C3E"/>
    <w:rsid w:val="00603B81"/>
    <w:rsid w:val="0060729E"/>
    <w:rsid w:val="00657BA2"/>
    <w:rsid w:val="00686DC0"/>
    <w:rsid w:val="00731375"/>
    <w:rsid w:val="00771700"/>
    <w:rsid w:val="00791EA2"/>
    <w:rsid w:val="007D346D"/>
    <w:rsid w:val="00876EDD"/>
    <w:rsid w:val="008E5B2A"/>
    <w:rsid w:val="00900AD0"/>
    <w:rsid w:val="00914292"/>
    <w:rsid w:val="009175E3"/>
    <w:rsid w:val="00986E88"/>
    <w:rsid w:val="009D7A7C"/>
    <w:rsid w:val="009E4BC8"/>
    <w:rsid w:val="009E6E4D"/>
    <w:rsid w:val="00A833FD"/>
    <w:rsid w:val="00AD56B0"/>
    <w:rsid w:val="00AE7AFA"/>
    <w:rsid w:val="00B31612"/>
    <w:rsid w:val="00B6046F"/>
    <w:rsid w:val="00B60E8A"/>
    <w:rsid w:val="00BA1193"/>
    <w:rsid w:val="00BA1C0C"/>
    <w:rsid w:val="00BB17E9"/>
    <w:rsid w:val="00BB1893"/>
    <w:rsid w:val="00C02770"/>
    <w:rsid w:val="00C27B41"/>
    <w:rsid w:val="00C65177"/>
    <w:rsid w:val="00CB1D9C"/>
    <w:rsid w:val="00CE7729"/>
    <w:rsid w:val="00D20296"/>
    <w:rsid w:val="00D977FA"/>
    <w:rsid w:val="00DD12E3"/>
    <w:rsid w:val="00E01882"/>
    <w:rsid w:val="00ED20AA"/>
    <w:rsid w:val="00F00BEC"/>
    <w:rsid w:val="00F0270D"/>
    <w:rsid w:val="00F16233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  <w:rsid w:val="001D7F52"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1D7F52"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5DCAB-B799-4162-8A7C-FC8F4132E61D}"/>
</file>

<file path=customXml/itemProps3.xml><?xml version="1.0" encoding="utf-8"?>
<ds:datastoreItem xmlns:ds="http://schemas.openxmlformats.org/officeDocument/2006/customXml" ds:itemID="{2272AA9F-A420-499A-AACE-07E2B1CCE248}"/>
</file>

<file path=customXml/itemProps4.xml><?xml version="1.0" encoding="utf-8"?>
<ds:datastoreItem xmlns:ds="http://schemas.openxmlformats.org/officeDocument/2006/customXml" ds:itemID="{077B309F-3E94-4B31-9130-F35147C2AA56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64</TotalTime>
  <Pages>13</Pages>
  <Words>1982</Words>
  <Characters>10905</Characters>
  <Application>Microsoft Office Word</Application>
  <DocSecurity>0</DocSecurity>
  <Lines>90</Lines>
  <Paragraphs>25</Paragraphs>
  <ScaleCrop>false</ScaleCrop>
  <Company/>
  <LinksUpToDate>false</LinksUpToDate>
  <CharactersWithSpaces>12862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Fernando Pujol Herrero</cp:lastModifiedBy>
  <cp:revision>102</cp:revision>
  <cp:lastPrinted>2021-06-25T13:03:00Z</cp:lastPrinted>
  <dcterms:created xsi:type="dcterms:W3CDTF">2021-03-23T15:57:00Z</dcterms:created>
  <dcterms:modified xsi:type="dcterms:W3CDTF">2024-02-14T10:38:00Z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