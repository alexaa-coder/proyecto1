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D88D" w14:textId="3494C2A0" w:rsidR="00286356" w:rsidRPr="00E92842" w:rsidRDefault="00286356" w:rsidP="00286356">
      <w:pPr>
        <w:ind w:left="708" w:hanging="708"/>
        <w:jc w:val="center"/>
        <w:rPr>
          <w:szCs w:val="24"/>
        </w:rPr>
      </w:pPr>
    </w:p>
    <w:p w14:paraId="680FFFE9" w14:textId="4DC72FD0" w:rsidR="001B16D8" w:rsidRPr="00E92842" w:rsidRDefault="001B16D8" w:rsidP="000F237D">
      <w:pPr>
        <w:rPr>
          <w:szCs w:val="24"/>
        </w:rPr>
      </w:pPr>
    </w:p>
    <w:p w14:paraId="5C60E2E1" w14:textId="1CE2EAF1" w:rsidR="005606E1" w:rsidRDefault="005606E1" w:rsidP="005606E1">
      <w:pPr>
        <w:pStyle w:val="TituloportadaSP"/>
        <w:jc w:val="both"/>
      </w:pPr>
    </w:p>
    <w:p w14:paraId="6D7D7E26" w14:textId="5F91185F" w:rsidR="00286356" w:rsidRPr="00E92842" w:rsidRDefault="00286356" w:rsidP="00EF601B">
      <w:pPr>
        <w:pStyle w:val="TituloportadaSP"/>
      </w:pPr>
      <w:r w:rsidRPr="00E92842">
        <w:t>AUDITORIAS: INTERNAS Y EXTERNAS</w:t>
      </w:r>
    </w:p>
    <w:p w14:paraId="025D6B59" w14:textId="77777777" w:rsidR="00286356" w:rsidRPr="00E92842" w:rsidRDefault="00286356" w:rsidP="00286356">
      <w:pPr>
        <w:rPr>
          <w:color w:val="4D9084" w:themeColor="accent1"/>
          <w:szCs w:val="24"/>
        </w:rPr>
      </w:pPr>
    </w:p>
    <w:p w14:paraId="414F94E8" w14:textId="77777777" w:rsidR="00067996" w:rsidRPr="00E92842" w:rsidRDefault="00067996" w:rsidP="008365F7">
      <w:pPr>
        <w:rPr>
          <w:szCs w:val="24"/>
        </w:rPr>
      </w:pPr>
    </w:p>
    <w:p w14:paraId="2510510A" w14:textId="77777777" w:rsidR="00C80FB1" w:rsidRPr="00E92842" w:rsidRDefault="00C80FB1" w:rsidP="008365F7">
      <w:pPr>
        <w:rPr>
          <w:szCs w:val="24"/>
        </w:rPr>
      </w:pPr>
    </w:p>
    <w:p w14:paraId="7E01AE6B" w14:textId="77777777" w:rsidR="00C80FB1" w:rsidRPr="00E92842" w:rsidRDefault="00C80FB1" w:rsidP="008365F7">
      <w:pPr>
        <w:rPr>
          <w:szCs w:val="24"/>
        </w:rPr>
      </w:pPr>
    </w:p>
    <w:p w14:paraId="218D2B25" w14:textId="77777777" w:rsidR="00C80FB1" w:rsidRPr="00E9284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E92842" w14:paraId="127B64EE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E92842" w:rsidRDefault="006D678C" w:rsidP="00175F9D">
            <w:pPr>
              <w:pStyle w:val="Contenidodelatabla"/>
            </w:pPr>
            <w:r w:rsidRPr="00E92842"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E92842" w:rsidRDefault="006D678C" w:rsidP="00175F9D">
            <w:pPr>
              <w:pStyle w:val="Contenidodelatabla"/>
            </w:pPr>
            <w:r w:rsidRPr="00E92842"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E92842" w:rsidRDefault="006D678C" w:rsidP="00175F9D">
            <w:pPr>
              <w:pStyle w:val="Contenidodelatabla"/>
            </w:pPr>
            <w:r w:rsidRPr="00E92842"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E92842" w:rsidRDefault="006D678C" w:rsidP="00175F9D">
            <w:pPr>
              <w:pStyle w:val="Contenidodelatabla"/>
            </w:pPr>
            <w:r w:rsidRPr="00E92842">
              <w:t>Aprobado por:</w:t>
            </w:r>
          </w:p>
        </w:tc>
      </w:tr>
      <w:tr w:rsidR="000F237D" w:rsidRPr="00E92842" w14:paraId="5D0ECEA1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0F237D" w:rsidRPr="00E92842" w:rsidRDefault="000F237D" w:rsidP="000F237D">
            <w:pPr>
              <w:pStyle w:val="Contenidodelatabla"/>
            </w:pPr>
            <w:r w:rsidRPr="00E92842">
              <w:t>Departamento:</w:t>
            </w:r>
          </w:p>
        </w:tc>
        <w:tc>
          <w:tcPr>
            <w:tcW w:w="2596" w:type="dxa"/>
          </w:tcPr>
          <w:p w14:paraId="62378AFF" w14:textId="5F63D898" w:rsidR="000F237D" w:rsidRPr="00E92842" w:rsidRDefault="000F237D" w:rsidP="000F237D">
            <w:pPr>
              <w:pStyle w:val="Cabeceraypie"/>
            </w:pPr>
            <w:r>
              <w:t>Garantía de Calidad</w:t>
            </w:r>
          </w:p>
        </w:tc>
        <w:tc>
          <w:tcPr>
            <w:tcW w:w="2597" w:type="dxa"/>
          </w:tcPr>
          <w:p w14:paraId="07DC3121" w14:textId="06331592" w:rsidR="000F237D" w:rsidRPr="00E92842" w:rsidRDefault="000F237D" w:rsidP="000F237D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14:paraId="25558652" w14:textId="59A38AD9" w:rsidR="000F237D" w:rsidRPr="00E92842" w:rsidRDefault="000F237D" w:rsidP="000F237D">
            <w:pPr>
              <w:pStyle w:val="Cabeceraypie"/>
            </w:pPr>
            <w:r>
              <w:t>Garantía de Calidad</w:t>
            </w:r>
          </w:p>
        </w:tc>
      </w:tr>
      <w:tr w:rsidR="000F237D" w:rsidRPr="00E92842" w14:paraId="7279CECC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0F237D" w:rsidRPr="00E92842" w:rsidRDefault="000F237D" w:rsidP="000F237D">
            <w:pPr>
              <w:pStyle w:val="Contenidodelatabla"/>
            </w:pPr>
            <w:r w:rsidRPr="00E92842">
              <w:t>Nombre:</w:t>
            </w:r>
          </w:p>
        </w:tc>
        <w:tc>
          <w:tcPr>
            <w:tcW w:w="2596" w:type="dxa"/>
          </w:tcPr>
          <w:p w14:paraId="285975A9" w14:textId="4A329FEA" w:rsidR="000F237D" w:rsidRPr="00E92842" w:rsidRDefault="000F237D" w:rsidP="000F237D">
            <w:pPr>
              <w:pStyle w:val="Cabeceraypie"/>
            </w:pPr>
            <w:r>
              <w:t>Iván Pérez</w:t>
            </w:r>
          </w:p>
        </w:tc>
        <w:tc>
          <w:tcPr>
            <w:tcW w:w="2597" w:type="dxa"/>
          </w:tcPr>
          <w:p w14:paraId="0B0393A3" w14:textId="132DBEA2" w:rsidR="000F237D" w:rsidRPr="00E92842" w:rsidRDefault="000F237D" w:rsidP="000F237D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14:paraId="23439362" w14:textId="5CF71289" w:rsidR="000F237D" w:rsidRPr="00E92842" w:rsidRDefault="000F237D" w:rsidP="000F237D">
            <w:pPr>
              <w:pStyle w:val="Cabeceraypie"/>
            </w:pPr>
            <w:r>
              <w:t>Fernando Pozo</w:t>
            </w:r>
          </w:p>
        </w:tc>
      </w:tr>
      <w:tr w:rsidR="000F237D" w:rsidRPr="00E92842" w14:paraId="0A9180D5" w14:textId="77777777" w:rsidTr="00175F9D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0F237D" w:rsidRPr="00E92842" w:rsidRDefault="000F237D" w:rsidP="000F237D">
            <w:pPr>
              <w:pStyle w:val="Contenidodelatabla"/>
            </w:pPr>
            <w:r w:rsidRPr="00E92842">
              <w:t>Firma:</w:t>
            </w:r>
          </w:p>
        </w:tc>
        <w:tc>
          <w:tcPr>
            <w:tcW w:w="2596" w:type="dxa"/>
          </w:tcPr>
          <w:p w14:paraId="6DE509C3" w14:textId="77777777" w:rsidR="000F237D" w:rsidRPr="00E92842" w:rsidRDefault="000F237D" w:rsidP="000F237D">
            <w:pPr>
              <w:pStyle w:val="Cabeceraypie"/>
            </w:pPr>
          </w:p>
        </w:tc>
        <w:tc>
          <w:tcPr>
            <w:tcW w:w="2597" w:type="dxa"/>
          </w:tcPr>
          <w:p w14:paraId="06B46AA4" w14:textId="77777777" w:rsidR="000F237D" w:rsidRPr="00E92842" w:rsidRDefault="000F237D" w:rsidP="000F237D">
            <w:pPr>
              <w:pStyle w:val="Cabeceraypie"/>
            </w:pPr>
          </w:p>
        </w:tc>
        <w:tc>
          <w:tcPr>
            <w:tcW w:w="2597" w:type="dxa"/>
          </w:tcPr>
          <w:p w14:paraId="526BBF2A" w14:textId="77777777" w:rsidR="000F237D" w:rsidRPr="00E92842" w:rsidRDefault="000F237D" w:rsidP="000F237D">
            <w:pPr>
              <w:pStyle w:val="Cabeceraypie"/>
            </w:pPr>
          </w:p>
        </w:tc>
      </w:tr>
      <w:tr w:rsidR="000F237D" w:rsidRPr="00E92842" w14:paraId="7147F639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0F237D" w:rsidRPr="00E92842" w:rsidRDefault="000F237D" w:rsidP="000F237D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E92842">
              <w:rPr>
                <w:rFonts w:ascii="Roboto Light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6" w:type="dxa"/>
          </w:tcPr>
          <w:p w14:paraId="528BBE1C" w14:textId="6EA8CAA1" w:rsidR="000F237D" w:rsidRPr="00E92842" w:rsidRDefault="000F237D" w:rsidP="000F237D">
            <w:pPr>
              <w:pStyle w:val="Cabeceraypie"/>
            </w:pPr>
          </w:p>
        </w:tc>
        <w:tc>
          <w:tcPr>
            <w:tcW w:w="2597" w:type="dxa"/>
          </w:tcPr>
          <w:p w14:paraId="5609086B" w14:textId="5C72779A" w:rsidR="000F237D" w:rsidRPr="00E92842" w:rsidRDefault="000F237D" w:rsidP="000F237D">
            <w:pPr>
              <w:pStyle w:val="Cabeceraypie"/>
            </w:pPr>
          </w:p>
        </w:tc>
        <w:tc>
          <w:tcPr>
            <w:tcW w:w="2597" w:type="dxa"/>
          </w:tcPr>
          <w:p w14:paraId="3394DF51" w14:textId="2E632530" w:rsidR="000F237D" w:rsidRPr="00E92842" w:rsidRDefault="000F237D" w:rsidP="000F237D">
            <w:pPr>
              <w:pStyle w:val="Cabeceraypie"/>
            </w:pPr>
          </w:p>
        </w:tc>
      </w:tr>
    </w:tbl>
    <w:p w14:paraId="3FBCF00D" w14:textId="77777777" w:rsidR="00C80FB1" w:rsidRPr="00E92842" w:rsidRDefault="00C80FB1" w:rsidP="008365F7">
      <w:pPr>
        <w:rPr>
          <w:szCs w:val="24"/>
        </w:rPr>
      </w:pPr>
    </w:p>
    <w:p w14:paraId="4E51F2BF" w14:textId="77777777" w:rsidR="00C80FB1" w:rsidRPr="00E92842" w:rsidRDefault="00C80FB1" w:rsidP="008365F7">
      <w:pPr>
        <w:rPr>
          <w:szCs w:val="24"/>
        </w:rPr>
      </w:pPr>
    </w:p>
    <w:p w14:paraId="38DA62ED" w14:textId="77777777" w:rsidR="00222E9E" w:rsidRPr="00E92842" w:rsidRDefault="00222E9E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E92842" w14:paraId="7F43660C" w14:textId="77777777" w:rsidTr="00E9284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77777777" w:rsidR="001E6FFD" w:rsidRPr="00E92842" w:rsidRDefault="001E6FFD" w:rsidP="000D3C89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Valido hasta:</w:t>
            </w:r>
          </w:p>
        </w:tc>
        <w:tc>
          <w:tcPr>
            <w:tcW w:w="2693" w:type="dxa"/>
          </w:tcPr>
          <w:p w14:paraId="5FDEBE9D" w14:textId="11ED9C6E" w:rsidR="001E6FFD" w:rsidRPr="00E92842" w:rsidRDefault="00964853" w:rsidP="000D3C89">
            <w:pPr>
              <w:rPr>
                <w:szCs w:val="24"/>
              </w:rPr>
            </w:pPr>
            <w:r>
              <w:rPr>
                <w:szCs w:val="24"/>
              </w:rPr>
              <w:t>05</w:t>
            </w:r>
            <w:r w:rsidRPr="00904F1F">
              <w:rPr>
                <w:szCs w:val="24"/>
              </w:rPr>
              <w:t>/0</w:t>
            </w:r>
            <w:r>
              <w:rPr>
                <w:szCs w:val="24"/>
              </w:rPr>
              <w:t>7</w:t>
            </w:r>
            <w:r w:rsidR="000F237D" w:rsidRPr="000F237D">
              <w:rPr>
                <w:szCs w:val="24"/>
              </w:rPr>
              <w:t>/2025</w:t>
            </w:r>
          </w:p>
        </w:tc>
      </w:tr>
    </w:tbl>
    <w:p w14:paraId="42484993" w14:textId="063F1483" w:rsidR="006D678C" w:rsidRPr="00E92842" w:rsidRDefault="006D678C">
      <w:pPr>
        <w:spacing w:line="259" w:lineRule="auto"/>
        <w:jc w:val="left"/>
        <w:rPr>
          <w:szCs w:val="24"/>
        </w:rPr>
      </w:pPr>
    </w:p>
    <w:p w14:paraId="6CEB18C8" w14:textId="77777777" w:rsidR="00222E9E" w:rsidRPr="00E92842" w:rsidRDefault="00222E9E" w:rsidP="008365F7">
      <w:pPr>
        <w:rPr>
          <w:szCs w:val="24"/>
        </w:rPr>
      </w:pPr>
    </w:p>
    <w:p w14:paraId="6A3B5E12" w14:textId="4D97731A" w:rsidR="00222E9E" w:rsidRPr="00E92842" w:rsidRDefault="00222E9E" w:rsidP="008365F7">
      <w:pPr>
        <w:rPr>
          <w:szCs w:val="24"/>
        </w:rPr>
      </w:pPr>
    </w:p>
    <w:p w14:paraId="46278982" w14:textId="75D30AA1" w:rsidR="006D678C" w:rsidRPr="00E92842" w:rsidRDefault="006D678C" w:rsidP="008365F7">
      <w:pPr>
        <w:rPr>
          <w:szCs w:val="24"/>
        </w:rPr>
      </w:pPr>
    </w:p>
    <w:p w14:paraId="3C4BAA7D" w14:textId="3DD85BBF" w:rsidR="006D678C" w:rsidRPr="00E92842" w:rsidRDefault="006D678C" w:rsidP="008365F7">
      <w:pPr>
        <w:rPr>
          <w:szCs w:val="24"/>
        </w:rPr>
      </w:pPr>
    </w:p>
    <w:p w14:paraId="30447C2A" w14:textId="77777777" w:rsidR="006D678C" w:rsidRPr="00E92842" w:rsidRDefault="006D678C" w:rsidP="008365F7">
      <w:pPr>
        <w:rPr>
          <w:szCs w:val="24"/>
        </w:rPr>
      </w:pPr>
    </w:p>
    <w:p w14:paraId="0294D84C" w14:textId="77777777" w:rsidR="00C80FB1" w:rsidRPr="00E92842" w:rsidRDefault="00C80FB1" w:rsidP="008365F7">
      <w:pPr>
        <w:rPr>
          <w:szCs w:val="24"/>
        </w:rPr>
      </w:pPr>
    </w:p>
    <w:p w14:paraId="233A8379" w14:textId="77777777" w:rsidR="00C80FB1" w:rsidRPr="00E9284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="00C80FB1" w:rsidRPr="00E92842" w14:paraId="253A1D19" w14:textId="77777777" w:rsidTr="05DAEBA3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175F9D" w:rsidRDefault="00C80FB1" w:rsidP="00175F9D">
            <w:pPr>
              <w:pStyle w:val="Contenidodelatabla"/>
              <w:jc w:val="center"/>
              <w:rPr>
                <w:b/>
                <w:bCs/>
              </w:rPr>
            </w:pPr>
            <w:r w:rsidRPr="00175F9D">
              <w:rPr>
                <w:b/>
                <w:bCs/>
              </w:rPr>
              <w:t>HISTORIAL DEL DOCUMENTO</w:t>
            </w:r>
          </w:p>
        </w:tc>
      </w:tr>
      <w:tr w:rsidR="00C80FB1" w:rsidRPr="00E92842" w14:paraId="410A3D7B" w14:textId="77777777" w:rsidTr="000C3AC5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417B1FE6" w14:textId="260F7D7C" w:rsidR="00C80FB1" w:rsidRPr="00E92842" w:rsidRDefault="00FF29CA" w:rsidP="00175F9D">
            <w:pPr>
              <w:pStyle w:val="Contenidodelatabla"/>
            </w:pPr>
            <w:r w:rsidRPr="00E92842">
              <w:t>VERSIÓN</w:t>
            </w:r>
          </w:p>
        </w:tc>
        <w:tc>
          <w:tcPr>
            <w:tcW w:w="5087" w:type="dxa"/>
            <w:shd w:val="clear" w:color="auto" w:fill="4D868E"/>
            <w:vAlign w:val="center"/>
          </w:tcPr>
          <w:p w14:paraId="2B838FE6" w14:textId="77777777" w:rsidR="00C80FB1" w:rsidRPr="00E92842" w:rsidRDefault="00C80FB1" w:rsidP="00175F9D">
            <w:pPr>
              <w:pStyle w:val="Contenidodelatabla"/>
            </w:pPr>
            <w:r w:rsidRPr="00E92842">
              <w:t>CAUSAS DE LA MODIFICACIÓN</w:t>
            </w:r>
          </w:p>
        </w:tc>
        <w:tc>
          <w:tcPr>
            <w:tcW w:w="1472" w:type="dxa"/>
            <w:shd w:val="clear" w:color="auto" w:fill="4D868E"/>
            <w:vAlign w:val="center"/>
          </w:tcPr>
          <w:p w14:paraId="7134401F" w14:textId="77777777" w:rsidR="00C80FB1" w:rsidRPr="00E92842" w:rsidRDefault="00C80FB1" w:rsidP="00175F9D">
            <w:pPr>
              <w:pStyle w:val="Contenidodelatabla"/>
            </w:pPr>
            <w:r w:rsidRPr="00E92842">
              <w:t>FECHA entrada en Vigor</w:t>
            </w:r>
          </w:p>
        </w:tc>
        <w:tc>
          <w:tcPr>
            <w:tcW w:w="1807" w:type="dxa"/>
            <w:shd w:val="clear" w:color="auto" w:fill="4D868E"/>
            <w:vAlign w:val="center"/>
          </w:tcPr>
          <w:p w14:paraId="7C8CCFBB" w14:textId="77777777" w:rsidR="00C80FB1" w:rsidRPr="00E92842" w:rsidRDefault="00C80FB1" w:rsidP="00175F9D">
            <w:pPr>
              <w:pStyle w:val="Contenidodelatabla"/>
            </w:pPr>
            <w:r w:rsidRPr="00E92842">
              <w:t>SUSTITUYE A (Código, Revisión)</w:t>
            </w:r>
          </w:p>
        </w:tc>
      </w:tr>
      <w:tr w:rsidR="00C80FB1" w:rsidRPr="00E92842" w14:paraId="3C5E8E5A" w14:textId="77777777" w:rsidTr="000C3AC5">
        <w:trPr>
          <w:trHeight w:val="646"/>
        </w:trPr>
        <w:tc>
          <w:tcPr>
            <w:tcW w:w="1268" w:type="dxa"/>
            <w:vAlign w:val="center"/>
          </w:tcPr>
          <w:p w14:paraId="40E57DF6" w14:textId="74E268E3" w:rsidR="00C80FB1" w:rsidRPr="00E92842" w:rsidRDefault="00934010" w:rsidP="00175F9D">
            <w:pPr>
              <w:pStyle w:val="Contenidodelatabla"/>
              <w:jc w:val="center"/>
            </w:pPr>
            <w:r w:rsidRPr="00E92842">
              <w:t>0</w:t>
            </w:r>
            <w:r w:rsidR="006D678C" w:rsidRPr="00E92842">
              <w:t>1</w:t>
            </w:r>
          </w:p>
        </w:tc>
        <w:tc>
          <w:tcPr>
            <w:tcW w:w="5087" w:type="dxa"/>
            <w:vAlign w:val="center"/>
          </w:tcPr>
          <w:p w14:paraId="3F1E1DE2" w14:textId="5DAE42E2" w:rsidR="00C80FB1" w:rsidRPr="00E92842" w:rsidRDefault="007955A9" w:rsidP="00175F9D">
            <w:pPr>
              <w:pStyle w:val="Contenidodelatabla"/>
              <w:jc w:val="center"/>
            </w:pPr>
            <w:r w:rsidRPr="00E92842">
              <w:t>Edicion inicial</w:t>
            </w:r>
          </w:p>
        </w:tc>
        <w:tc>
          <w:tcPr>
            <w:tcW w:w="1472" w:type="dxa"/>
            <w:vAlign w:val="center"/>
          </w:tcPr>
          <w:p w14:paraId="016D46F0" w14:textId="7F044478" w:rsidR="00C80FB1" w:rsidRPr="00E92842" w:rsidRDefault="0077234B" w:rsidP="00175F9D">
            <w:pPr>
              <w:pStyle w:val="Contenidodelatabla"/>
              <w:jc w:val="center"/>
            </w:pPr>
            <w:r>
              <w:t>02/07/2024</w:t>
            </w:r>
          </w:p>
        </w:tc>
        <w:tc>
          <w:tcPr>
            <w:tcW w:w="1807" w:type="dxa"/>
            <w:vAlign w:val="center"/>
          </w:tcPr>
          <w:p w14:paraId="584724E0" w14:textId="77777777" w:rsidR="00C80FB1" w:rsidRPr="00E92842" w:rsidRDefault="00796876" w:rsidP="00175F9D">
            <w:pPr>
              <w:pStyle w:val="Contenidodelatabla"/>
              <w:jc w:val="center"/>
            </w:pPr>
            <w:r w:rsidRPr="00E92842">
              <w:t>N/A</w:t>
            </w:r>
          </w:p>
        </w:tc>
      </w:tr>
      <w:tr w:rsidR="00C543C1" w:rsidRPr="00E92842" w14:paraId="278C46E4" w14:textId="77777777" w:rsidTr="000C3AC5">
        <w:trPr>
          <w:trHeight w:val="646"/>
        </w:trPr>
        <w:tc>
          <w:tcPr>
            <w:tcW w:w="1268" w:type="dxa"/>
            <w:vAlign w:val="center"/>
          </w:tcPr>
          <w:p w14:paraId="46D71648" w14:textId="0FD9F7E3" w:rsidR="00C543C1" w:rsidRPr="00E92842" w:rsidRDefault="00C543C1" w:rsidP="00175F9D">
            <w:pPr>
              <w:pStyle w:val="Contenidodelatabla"/>
              <w:jc w:val="center"/>
            </w:pPr>
            <w:r>
              <w:t>02</w:t>
            </w:r>
          </w:p>
        </w:tc>
        <w:tc>
          <w:tcPr>
            <w:tcW w:w="5087" w:type="dxa"/>
            <w:vAlign w:val="center"/>
          </w:tcPr>
          <w:p w14:paraId="447E9F86" w14:textId="1FC762A2" w:rsidR="00C543C1" w:rsidRPr="00E92842" w:rsidRDefault="00C543C1" w:rsidP="00175F9D">
            <w:pPr>
              <w:pStyle w:val="Contenidodelatabla"/>
              <w:jc w:val="center"/>
            </w:pPr>
            <w:r>
              <w:t>Modificacion segun la AC</w:t>
            </w:r>
            <w:r w:rsidR="00372D8F">
              <w:t>036/24</w:t>
            </w:r>
          </w:p>
        </w:tc>
        <w:tc>
          <w:tcPr>
            <w:tcW w:w="1472" w:type="dxa"/>
            <w:vAlign w:val="center"/>
          </w:tcPr>
          <w:p w14:paraId="48BAA993" w14:textId="50337465" w:rsidR="00C543C1" w:rsidRDefault="00372D8F" w:rsidP="00175F9D">
            <w:pPr>
              <w:pStyle w:val="Contenidodelatabla"/>
              <w:jc w:val="center"/>
            </w:pPr>
            <w:r>
              <w:rPr>
                <w:szCs w:val="24"/>
              </w:rPr>
              <w:t>22/03/2024</w:t>
            </w:r>
          </w:p>
        </w:tc>
        <w:tc>
          <w:tcPr>
            <w:tcW w:w="1807" w:type="dxa"/>
            <w:vAlign w:val="center"/>
          </w:tcPr>
          <w:p w14:paraId="3C085AB3" w14:textId="22B7B8C1" w:rsidR="00C543C1" w:rsidRPr="00E92842" w:rsidRDefault="00C543C1" w:rsidP="00175F9D">
            <w:pPr>
              <w:pStyle w:val="Contenidodelatabla"/>
              <w:jc w:val="center"/>
            </w:pPr>
            <w:r>
              <w:t>PNT-013.01</w:t>
            </w:r>
          </w:p>
        </w:tc>
      </w:tr>
      <w:tr w:rsidR="00E75A47" w:rsidRPr="00E92842" w14:paraId="1CFECEB9" w14:textId="77777777" w:rsidTr="000C3AC5">
        <w:trPr>
          <w:trHeight w:val="646"/>
        </w:trPr>
        <w:tc>
          <w:tcPr>
            <w:tcW w:w="1268" w:type="dxa"/>
            <w:vAlign w:val="center"/>
          </w:tcPr>
          <w:p w14:paraId="0D2E4C9D" w14:textId="1081FD07" w:rsidR="00E75A47" w:rsidRDefault="00E75A47" w:rsidP="00175F9D">
            <w:pPr>
              <w:pStyle w:val="Contenidodelatabla"/>
              <w:jc w:val="center"/>
            </w:pPr>
            <w:r>
              <w:t>03</w:t>
            </w:r>
          </w:p>
        </w:tc>
        <w:tc>
          <w:tcPr>
            <w:tcW w:w="5087" w:type="dxa"/>
            <w:vAlign w:val="center"/>
          </w:tcPr>
          <w:p w14:paraId="443DE054" w14:textId="0E59BAA2" w:rsidR="00E75A47" w:rsidRDefault="00D87955" w:rsidP="00175F9D">
            <w:pPr>
              <w:pStyle w:val="Contenidodelatabla"/>
              <w:jc w:val="center"/>
            </w:pPr>
            <w:r w:rsidRPr="00D87955">
              <w:t>Cambio en los departamentos de Spika</w:t>
            </w:r>
            <w:r w:rsidR="00D063D0">
              <w:t>, actualización de anexos para ajustar a proveedores de Spika</w:t>
            </w:r>
          </w:p>
        </w:tc>
        <w:tc>
          <w:tcPr>
            <w:tcW w:w="1472" w:type="dxa"/>
            <w:vAlign w:val="center"/>
          </w:tcPr>
          <w:p w14:paraId="14D3C053" w14:textId="1CC49A70" w:rsidR="00E75A47" w:rsidRDefault="761D8D85" w:rsidP="00175F9D">
            <w:pPr>
              <w:pStyle w:val="Contenidodelatabla"/>
              <w:jc w:val="center"/>
            </w:pPr>
            <w:r>
              <w:t>02/06/2025</w:t>
            </w:r>
          </w:p>
        </w:tc>
        <w:tc>
          <w:tcPr>
            <w:tcW w:w="1807" w:type="dxa"/>
            <w:vAlign w:val="center"/>
          </w:tcPr>
          <w:p w14:paraId="1A85E069" w14:textId="44C1F202" w:rsidR="00E75A47" w:rsidRDefault="00E75A47" w:rsidP="00175F9D">
            <w:pPr>
              <w:pStyle w:val="Contenidodelatabla"/>
              <w:jc w:val="center"/>
            </w:pPr>
            <w:r>
              <w:t>PNT-013.02</w:t>
            </w:r>
          </w:p>
        </w:tc>
      </w:tr>
      <w:tr w:rsidR="000C3AC5" w:rsidRPr="00E92842" w14:paraId="7654184B" w14:textId="77777777" w:rsidTr="000C3AC5">
        <w:trPr>
          <w:trHeight w:val="646"/>
        </w:trPr>
        <w:tc>
          <w:tcPr>
            <w:tcW w:w="1268" w:type="dxa"/>
            <w:vAlign w:val="center"/>
          </w:tcPr>
          <w:p w14:paraId="621DBFF8" w14:textId="70156167" w:rsidR="000C3AC5" w:rsidRDefault="000C3AC5" w:rsidP="00175F9D">
            <w:pPr>
              <w:pStyle w:val="Contenidodelatabla"/>
              <w:jc w:val="center"/>
            </w:pPr>
            <w:r>
              <w:t>04</w:t>
            </w:r>
          </w:p>
        </w:tc>
        <w:tc>
          <w:tcPr>
            <w:tcW w:w="5087" w:type="dxa"/>
            <w:vAlign w:val="center"/>
          </w:tcPr>
          <w:p w14:paraId="2A5A67AF" w14:textId="235302F5" w:rsidR="000C3AC5" w:rsidRPr="00D87955" w:rsidRDefault="000C3AC5" w:rsidP="00175F9D">
            <w:pPr>
              <w:pStyle w:val="Contenidodelatabla"/>
              <w:jc w:val="center"/>
            </w:pPr>
            <w:r>
              <w:t>Aclaración</w:t>
            </w:r>
            <w:r w:rsidR="00A919D3">
              <w:t xml:space="preserve"> que un auditor no puede auditar su propio departamento</w:t>
            </w:r>
            <w:r w:rsidR="0096222D">
              <w:t>, aclaración de las excepciones en evaluación a proveedores.</w:t>
            </w:r>
          </w:p>
        </w:tc>
        <w:tc>
          <w:tcPr>
            <w:tcW w:w="1472" w:type="dxa"/>
            <w:vAlign w:val="center"/>
          </w:tcPr>
          <w:p w14:paraId="69486F33" w14:textId="11B83696" w:rsidR="000C3AC5" w:rsidRDefault="00964853" w:rsidP="00175F9D">
            <w:pPr>
              <w:pStyle w:val="Contenidodelatabla"/>
              <w:jc w:val="center"/>
            </w:pPr>
            <w:r>
              <w:rPr>
                <w:szCs w:val="24"/>
              </w:rPr>
              <w:t>05</w:t>
            </w:r>
            <w:r w:rsidRPr="00904F1F">
              <w:rPr>
                <w:szCs w:val="24"/>
              </w:rPr>
              <w:t>/0</w:t>
            </w:r>
            <w:r>
              <w:rPr>
                <w:szCs w:val="24"/>
              </w:rPr>
              <w:t>7</w:t>
            </w:r>
            <w:r w:rsidR="00A919D3">
              <w:t>/2025</w:t>
            </w:r>
          </w:p>
        </w:tc>
        <w:tc>
          <w:tcPr>
            <w:tcW w:w="1807" w:type="dxa"/>
            <w:vAlign w:val="center"/>
          </w:tcPr>
          <w:p w14:paraId="1ADEF46F" w14:textId="1B5C4C21" w:rsidR="000C3AC5" w:rsidRDefault="00A919D3" w:rsidP="00175F9D">
            <w:pPr>
              <w:pStyle w:val="Contenidodelatabla"/>
              <w:jc w:val="center"/>
            </w:pPr>
            <w:r>
              <w:t>PNT-013.03</w:t>
            </w:r>
          </w:p>
        </w:tc>
      </w:tr>
    </w:tbl>
    <w:p w14:paraId="014626C0" w14:textId="459D7CA4" w:rsidR="006D678C" w:rsidRPr="00E92842" w:rsidRDefault="006D678C" w:rsidP="008365F7">
      <w:pPr>
        <w:rPr>
          <w:szCs w:val="24"/>
        </w:rPr>
      </w:pPr>
    </w:p>
    <w:p w14:paraId="45C36ABB" w14:textId="77777777" w:rsidR="006D678C" w:rsidRPr="00E92842" w:rsidRDefault="006D678C">
      <w:pPr>
        <w:spacing w:line="259" w:lineRule="auto"/>
        <w:jc w:val="left"/>
        <w:rPr>
          <w:szCs w:val="24"/>
        </w:rPr>
      </w:pPr>
      <w:r w:rsidRPr="00E92842">
        <w:rPr>
          <w:szCs w:val="24"/>
        </w:rPr>
        <w:br w:type="page"/>
      </w:r>
    </w:p>
    <w:p w14:paraId="32E2E5FA" w14:textId="77777777" w:rsidR="00067996" w:rsidRPr="00E92842" w:rsidRDefault="00067996" w:rsidP="008365F7">
      <w:pPr>
        <w:rPr>
          <w:szCs w:val="24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-405600672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295DF7D7" w14:textId="073AC028" w:rsidR="00F9376A" w:rsidRDefault="00F9376A" w:rsidP="00E00736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2613E865" w14:textId="1F8D07C6" w:rsidR="00D063D0" w:rsidRDefault="00F9376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83950" w:history="1">
            <w:r w:rsidR="00D063D0" w:rsidRPr="00055FAE">
              <w:rPr>
                <w:rStyle w:val="Hipervnculo"/>
                <w:noProof/>
              </w:rPr>
              <w:t>1.</w:t>
            </w:r>
            <w:r w:rsidR="00D063D0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D063D0" w:rsidRPr="00055FAE">
              <w:rPr>
                <w:rStyle w:val="Hipervnculo"/>
                <w:noProof/>
              </w:rPr>
              <w:t>Objetivo</w:t>
            </w:r>
            <w:r w:rsidR="00D063D0">
              <w:rPr>
                <w:noProof/>
                <w:webHidden/>
              </w:rPr>
              <w:tab/>
            </w:r>
            <w:r w:rsidR="00D063D0">
              <w:rPr>
                <w:noProof/>
                <w:webHidden/>
              </w:rPr>
              <w:fldChar w:fldCharType="begin"/>
            </w:r>
            <w:r w:rsidR="00D063D0">
              <w:rPr>
                <w:noProof/>
                <w:webHidden/>
              </w:rPr>
              <w:instrText xml:space="preserve"> PAGEREF _Toc197683950 \h </w:instrText>
            </w:r>
            <w:r w:rsidR="00D063D0">
              <w:rPr>
                <w:noProof/>
                <w:webHidden/>
              </w:rPr>
            </w:r>
            <w:r w:rsidR="00D063D0"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4</w:t>
            </w:r>
            <w:r w:rsidR="00D063D0">
              <w:rPr>
                <w:noProof/>
                <w:webHidden/>
              </w:rPr>
              <w:fldChar w:fldCharType="end"/>
            </w:r>
          </w:hyperlink>
        </w:p>
        <w:p w14:paraId="64C7207D" w14:textId="27C5E5D9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1" w:history="1">
            <w:r w:rsidRPr="00055FAE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4549" w14:textId="62D72FE2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2" w:history="1">
            <w:r w:rsidRPr="00055FAE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CE3F" w14:textId="76DA301D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3" w:history="1">
            <w:r w:rsidRPr="00055FAE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20BA" w14:textId="375A6E08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4" w:history="1">
            <w:r w:rsidRPr="00055FAE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1513E" w14:textId="50D4C476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5" w:history="1">
            <w:r w:rsidRPr="00055FAE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90EA" w14:textId="481F7BAC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6" w:history="1">
            <w:r w:rsidRPr="00055FAE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Grado 1: Auditorías internas/Autoinspecciones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2F3C" w14:textId="5720180E" w:rsidR="00D063D0" w:rsidRDefault="00D063D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7" w:history="1">
            <w:r w:rsidRPr="00055FAE">
              <w:rPr>
                <w:rStyle w:val="Hipervnculo"/>
                <w:noProof/>
              </w:rPr>
              <w:t>5.2.1.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ADC8D" w14:textId="2D57AB06" w:rsidR="00D063D0" w:rsidRDefault="00D063D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8" w:history="1">
            <w:r w:rsidRPr="00055FAE">
              <w:rPr>
                <w:rStyle w:val="Hipervnculo"/>
                <w:noProof/>
              </w:rPr>
              <w:t>5.2.2.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Personal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BD932" w14:textId="60982062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9" w:history="1">
            <w:r w:rsidRPr="00055FAE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Grado 2: 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5A68" w14:textId="1687AC0C" w:rsidR="00D063D0" w:rsidRDefault="00D063D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0" w:history="1">
            <w:r w:rsidRPr="00055FAE">
              <w:rPr>
                <w:rStyle w:val="Hipervnculo"/>
                <w:noProof/>
              </w:rPr>
              <w:t>5.3.1.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42BE" w14:textId="45400D3E" w:rsidR="00D063D0" w:rsidRDefault="00D063D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1" w:history="1">
            <w:r w:rsidRPr="00055FAE">
              <w:rPr>
                <w:rStyle w:val="Hipervnculo"/>
                <w:noProof/>
              </w:rPr>
              <w:t>5.3.2.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Personal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A2959" w14:textId="15A09EA2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2" w:history="1">
            <w:r w:rsidRPr="00055FAE">
              <w:rPr>
                <w:rStyle w:val="Hipervnculo"/>
                <w:i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i/>
                <w:noProof/>
              </w:rPr>
              <w:t>Grado 3: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0942" w14:textId="6AB056C8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3" w:history="1">
            <w:r w:rsidRPr="00055FAE">
              <w:rPr>
                <w:rStyle w:val="Hipervnculo"/>
                <w:noProof/>
              </w:rPr>
              <w:t>5.5.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Criterio de evaluación para auditorias grado 1 y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FF39" w14:textId="78466AB2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4" w:history="1">
            <w:r w:rsidRPr="00055FAE">
              <w:rPr>
                <w:rStyle w:val="Hipervnculo"/>
                <w:noProof/>
              </w:rPr>
              <w:t>5.6.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Informe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7E3CE" w14:textId="5B2CA91B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5" w:history="1">
            <w:r w:rsidRPr="00055FAE">
              <w:rPr>
                <w:rStyle w:val="Hipervnculo"/>
                <w:noProof/>
              </w:rPr>
              <w:t>5.7.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Archivo de la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B3538" w14:textId="183672D1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6" w:history="1">
            <w:r w:rsidRPr="00055FAE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9EF5" w14:textId="45E132AB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7" w:history="1">
            <w:r w:rsidRPr="00055FAE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FC8FC" w14:textId="1AC232B7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8" w:history="1">
            <w:r w:rsidRPr="00055FAE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5D4A" w14:textId="1FB8EB89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9" w:history="1">
            <w:r w:rsidRPr="00055FAE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AF88" w14:textId="2B37CAEB" w:rsidR="00D063D0" w:rsidRDefault="00D063D0">
          <w:pPr>
            <w:pStyle w:val="TDC1"/>
            <w:tabs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70" w:history="1">
            <w:r w:rsidRPr="00055FAE">
              <w:rPr>
                <w:rStyle w:val="Hipervnculo"/>
                <w:noProof/>
              </w:rPr>
              <w:t>Cuestionario de evaluacion para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3D177" w14:textId="6F8B581E" w:rsidR="00D063D0" w:rsidRDefault="00D063D0">
          <w:pPr>
            <w:pStyle w:val="TDC1"/>
            <w:tabs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71" w:history="1">
            <w:r w:rsidRPr="00055FAE">
              <w:rPr>
                <w:rStyle w:val="Hipervnculo"/>
                <w:noProof/>
              </w:rPr>
              <w:t>Cualificacion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B6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061E" w14:textId="3797B300" w:rsidR="006B26F8" w:rsidRPr="00623098" w:rsidRDefault="00F9376A" w:rsidP="00443F2D">
          <w:r>
            <w:rPr>
              <w:b/>
              <w:bCs/>
            </w:rPr>
            <w:fldChar w:fldCharType="end"/>
          </w:r>
        </w:p>
      </w:sdtContent>
    </w:sdt>
    <w:p w14:paraId="6AA32242" w14:textId="77777777" w:rsidR="00402A64" w:rsidRPr="00E92842" w:rsidRDefault="00402A64" w:rsidP="00E45697">
      <w:pPr>
        <w:pStyle w:val="Titulo1SP"/>
      </w:pPr>
      <w:bookmarkStart w:id="0" w:name="_Toc157005986"/>
      <w:bookmarkStart w:id="1" w:name="_Toc157601946"/>
      <w:bookmarkStart w:id="2" w:name="_Toc157602127"/>
      <w:bookmarkStart w:id="3" w:name="_Toc157602213"/>
      <w:bookmarkStart w:id="4" w:name="_Toc197683950"/>
      <w:r w:rsidRPr="00E92842">
        <w:lastRenderedPageBreak/>
        <w:t>Objetivo</w:t>
      </w:r>
      <w:bookmarkEnd w:id="0"/>
      <w:bookmarkEnd w:id="1"/>
      <w:bookmarkEnd w:id="2"/>
      <w:bookmarkEnd w:id="3"/>
      <w:bookmarkEnd w:id="4"/>
    </w:p>
    <w:p w14:paraId="340520BB" w14:textId="0193DBC8" w:rsidR="007955A9" w:rsidRPr="00E92842" w:rsidRDefault="00C816EF" w:rsidP="00C816EF">
      <w:pPr>
        <w:rPr>
          <w:szCs w:val="24"/>
        </w:rPr>
      </w:pPr>
      <w:r w:rsidRPr="00E92842">
        <w:rPr>
          <w:szCs w:val="24"/>
        </w:rPr>
        <w:t xml:space="preserve">El objetivo del presente procedimiento es </w:t>
      </w:r>
      <w:r w:rsidR="007955A9" w:rsidRPr="00E92842">
        <w:rPr>
          <w:szCs w:val="24"/>
        </w:rPr>
        <w:t xml:space="preserve">definir la forma de realizar las auditorias en </w:t>
      </w:r>
      <w:r w:rsidR="00E92842">
        <w:rPr>
          <w:szCs w:val="24"/>
        </w:rPr>
        <w:t>Spika Tech</w:t>
      </w:r>
      <w:r w:rsidR="001B16D8" w:rsidRPr="00E92842">
        <w:rPr>
          <w:szCs w:val="24"/>
        </w:rPr>
        <w:t xml:space="preserve">, en adelante </w:t>
      </w:r>
      <w:r w:rsidR="00E92842">
        <w:rPr>
          <w:szCs w:val="24"/>
        </w:rPr>
        <w:t>SPIKA</w:t>
      </w:r>
      <w:r w:rsidR="001B16D8" w:rsidRPr="00E92842">
        <w:rPr>
          <w:szCs w:val="24"/>
        </w:rPr>
        <w:t>,</w:t>
      </w:r>
      <w:r w:rsidR="007955A9" w:rsidRPr="00E92842">
        <w:rPr>
          <w:szCs w:val="24"/>
        </w:rPr>
        <w:t xml:space="preserve"> necesarias para comprobar el grado de cumplimiento de los estándares de calidad y normativa aplicable a los departamentos que componen </w:t>
      </w:r>
      <w:r w:rsidR="00E92842">
        <w:rPr>
          <w:szCs w:val="24"/>
        </w:rPr>
        <w:t>SPIKA</w:t>
      </w:r>
      <w:r w:rsidR="00704A9C" w:rsidRPr="00E92842">
        <w:rPr>
          <w:szCs w:val="24"/>
        </w:rPr>
        <w:t xml:space="preserve"> </w:t>
      </w:r>
      <w:r w:rsidR="007955A9" w:rsidRPr="00E92842">
        <w:rPr>
          <w:szCs w:val="24"/>
        </w:rPr>
        <w:t xml:space="preserve">así como de los proveedores que suministran un bien (producto o servicio) a </w:t>
      </w:r>
      <w:r w:rsidR="00E92842">
        <w:rPr>
          <w:szCs w:val="24"/>
        </w:rPr>
        <w:t>SPIKA</w:t>
      </w:r>
      <w:r w:rsidR="007955A9" w:rsidRPr="00E92842">
        <w:rPr>
          <w:szCs w:val="24"/>
        </w:rPr>
        <w:t xml:space="preserve">, pues la calidad de los productos de </w:t>
      </w:r>
      <w:r w:rsidR="00E92842">
        <w:rPr>
          <w:szCs w:val="24"/>
        </w:rPr>
        <w:t>SPIKA</w:t>
      </w:r>
      <w:r w:rsidR="007955A9" w:rsidRPr="00E92842">
        <w:rPr>
          <w:szCs w:val="24"/>
        </w:rPr>
        <w:t xml:space="preserve"> no solo depende de la propia organización sino de todos los materiales y servicios de los que se compone el producto fabricado. </w:t>
      </w:r>
    </w:p>
    <w:p w14:paraId="48F65C8D" w14:textId="4BDFCF08" w:rsidR="007955A9" w:rsidRPr="00E92842" w:rsidRDefault="007955A9" w:rsidP="00C816EF">
      <w:pPr>
        <w:rPr>
          <w:szCs w:val="24"/>
        </w:rPr>
      </w:pPr>
      <w:r w:rsidRPr="00E92842">
        <w:rPr>
          <w:szCs w:val="24"/>
        </w:rPr>
        <w:t xml:space="preserve">Se distinguen a lo largo del procedimiento </w:t>
      </w:r>
      <w:r w:rsidR="00C543C1" w:rsidRPr="00C543C1">
        <w:rPr>
          <w:i/>
          <w:szCs w:val="24"/>
        </w:rPr>
        <w:t>tres</w:t>
      </w:r>
      <w:r w:rsidRPr="00E92842">
        <w:rPr>
          <w:szCs w:val="24"/>
        </w:rPr>
        <w:t xml:space="preserve"> tipos de auditorías:</w:t>
      </w:r>
    </w:p>
    <w:p w14:paraId="7FB9C7B5" w14:textId="0D0B6692" w:rsidR="007955A9" w:rsidRPr="00E92842" w:rsidRDefault="00C543C1" w:rsidP="00E45697">
      <w:pPr>
        <w:pStyle w:val="Listavietas1"/>
      </w:pPr>
      <w:r>
        <w:rPr>
          <w:b/>
          <w:bCs/>
        </w:rPr>
        <w:t xml:space="preserve">GRADO 1: </w:t>
      </w:r>
      <w:r w:rsidR="007955A9" w:rsidRPr="00E92842">
        <w:rPr>
          <w:b/>
          <w:bCs/>
        </w:rPr>
        <w:t>Internas</w:t>
      </w:r>
      <w:r w:rsidR="007955A9" w:rsidRPr="00E92842">
        <w:t xml:space="preserve">, también conocidas como </w:t>
      </w:r>
      <w:r w:rsidR="007955A9" w:rsidRPr="00E92842">
        <w:rPr>
          <w:b/>
        </w:rPr>
        <w:t>autoinspecciones</w:t>
      </w:r>
      <w:r w:rsidR="007955A9" w:rsidRPr="00E92842">
        <w:t xml:space="preserve">, donde se audita de manera interna a los departamentos de </w:t>
      </w:r>
      <w:r w:rsidR="00E92842">
        <w:t>SPIKA</w:t>
      </w:r>
      <w:r w:rsidR="00704A9C" w:rsidRPr="00E92842">
        <w:t xml:space="preserve"> </w:t>
      </w:r>
      <w:r w:rsidR="007955A9" w:rsidRPr="00E92842">
        <w:t>con el fin de comprobar periódicamente la eficacia y efectividad del Sistema de Gestión de Calidad.</w:t>
      </w:r>
    </w:p>
    <w:p w14:paraId="0F663F15" w14:textId="19585A4D" w:rsidR="00C4600B" w:rsidRPr="00C543C1" w:rsidRDefault="00C543C1" w:rsidP="00E45697">
      <w:pPr>
        <w:pStyle w:val="Listavietas1"/>
      </w:pPr>
      <w:r>
        <w:rPr>
          <w:b/>
          <w:bCs/>
        </w:rPr>
        <w:t>GRADO 2: A proveedores</w:t>
      </w:r>
      <w:r w:rsidR="007955A9" w:rsidRPr="00E92842">
        <w:rPr>
          <w:b/>
          <w:bCs/>
        </w:rPr>
        <w:t xml:space="preserve">: </w:t>
      </w:r>
      <w:r w:rsidR="007955A9" w:rsidRPr="00E92842">
        <w:t xml:space="preserve">a </w:t>
      </w:r>
      <w:r w:rsidR="00286356" w:rsidRPr="00E92842">
        <w:t>proveedores varios, sea cual sea el material a suministrar, así como</w:t>
      </w:r>
      <w:r w:rsidR="007955A9" w:rsidRPr="00E92842">
        <w:t xml:space="preserve"> de servicios varios, siempre con impacto en la calidad de los productos </w:t>
      </w:r>
      <w:r w:rsidR="00286356" w:rsidRPr="00E92842">
        <w:t>suministrados</w:t>
      </w:r>
      <w:r w:rsidR="007955A9" w:rsidRPr="00E92842">
        <w:t xml:space="preserve">. Se disponen también de cuestionarios de evaluación como anexos a este procedimiento mediante los cuales se hace una evaluación inicial con el objetivo de valorar el cumplimiento del estándar de calidad deseado. </w:t>
      </w:r>
      <w:r w:rsidR="007955A9" w:rsidRPr="00E92842">
        <w:rPr>
          <w:b/>
          <w:bCs/>
        </w:rPr>
        <w:t xml:space="preserve"> </w:t>
      </w:r>
    </w:p>
    <w:p w14:paraId="6D8D088C" w14:textId="29C72A0C" w:rsidR="00C543C1" w:rsidRPr="00C543C1" w:rsidRDefault="00C543C1" w:rsidP="0097686B">
      <w:pPr>
        <w:pStyle w:val="Listavietas1"/>
      </w:pPr>
      <w:r w:rsidRPr="00C543C1">
        <w:rPr>
          <w:b/>
          <w:bCs/>
        </w:rPr>
        <w:t>GRADO 3:</w:t>
      </w:r>
      <w:r w:rsidRPr="00C543C1">
        <w:t xml:space="preserve"> </w:t>
      </w:r>
      <w:r w:rsidRPr="00C543C1">
        <w:rPr>
          <w:b/>
        </w:rPr>
        <w:t>Externas</w:t>
      </w:r>
      <w:r w:rsidRPr="00C543C1">
        <w:t>: son las recibidas por organismos, autoridades sanitarias o entidades oficiales o privadas, a SPIKA</w:t>
      </w:r>
    </w:p>
    <w:p w14:paraId="133E24EF" w14:textId="77777777" w:rsidR="00402A64" w:rsidRPr="00E92842" w:rsidRDefault="00402A64" w:rsidP="00E45697">
      <w:pPr>
        <w:pStyle w:val="Titulo1SP"/>
      </w:pPr>
      <w:bookmarkStart w:id="5" w:name="_Toc157005987"/>
      <w:bookmarkStart w:id="6" w:name="_Toc157601947"/>
      <w:bookmarkStart w:id="7" w:name="_Toc157602128"/>
      <w:bookmarkStart w:id="8" w:name="_Toc157602214"/>
      <w:bookmarkStart w:id="9" w:name="_Toc197683951"/>
      <w:r w:rsidRPr="00E92842">
        <w:t>Alcance</w:t>
      </w:r>
      <w:bookmarkEnd w:id="5"/>
      <w:bookmarkEnd w:id="6"/>
      <w:bookmarkEnd w:id="7"/>
      <w:bookmarkEnd w:id="8"/>
      <w:bookmarkEnd w:id="9"/>
    </w:p>
    <w:p w14:paraId="521BACAE" w14:textId="4D40F252" w:rsidR="00C816EF" w:rsidRPr="00E92842" w:rsidRDefault="007955A9" w:rsidP="00C816EF">
      <w:pPr>
        <w:rPr>
          <w:szCs w:val="24"/>
        </w:rPr>
      </w:pPr>
      <w:r w:rsidRPr="00E92842">
        <w:rPr>
          <w:szCs w:val="24"/>
        </w:rPr>
        <w:t xml:space="preserve">Este procedimiento es de aplicación a todo proveedor catalogado con impacto potencial en la calidad de los productos y los departamentos influyentes en la cadena de producción y mantenimiento del Sistema de Gestión de Calidad. </w:t>
      </w:r>
    </w:p>
    <w:p w14:paraId="362774EE" w14:textId="74F9FFAE" w:rsidR="00402A64" w:rsidRPr="00E92842" w:rsidRDefault="00587710" w:rsidP="00E45697">
      <w:pPr>
        <w:pStyle w:val="Titulo1SP"/>
      </w:pPr>
      <w:r w:rsidRPr="00E92842">
        <w:t xml:space="preserve"> </w:t>
      </w:r>
      <w:bookmarkStart w:id="10" w:name="_Toc157005988"/>
      <w:bookmarkStart w:id="11" w:name="_Toc157601948"/>
      <w:bookmarkStart w:id="12" w:name="_Toc157602129"/>
      <w:bookmarkStart w:id="13" w:name="_Toc157602215"/>
      <w:bookmarkStart w:id="14" w:name="_Toc197683952"/>
      <w:r w:rsidR="00402A64" w:rsidRPr="00E92842">
        <w:t xml:space="preserve">Responsabilidades y </w:t>
      </w:r>
      <w:r w:rsidR="006D678C" w:rsidRPr="00E92842">
        <w:t>Departamentos</w:t>
      </w:r>
      <w:r w:rsidR="00E025C5" w:rsidRPr="00E92842">
        <w:t xml:space="preserve"> a</w:t>
      </w:r>
      <w:r w:rsidR="00402A64" w:rsidRPr="00E92842">
        <w:t>fectad</w:t>
      </w:r>
      <w:r w:rsidR="006D678C" w:rsidRPr="00E92842">
        <w:t>os</w:t>
      </w:r>
      <w:bookmarkEnd w:id="10"/>
      <w:bookmarkEnd w:id="11"/>
      <w:bookmarkEnd w:id="12"/>
      <w:bookmarkEnd w:id="13"/>
      <w:bookmarkEnd w:id="14"/>
    </w:p>
    <w:p w14:paraId="22494C2F" w14:textId="282102F9" w:rsidR="009B583B" w:rsidRPr="00E92842" w:rsidRDefault="009B583B" w:rsidP="00F551F0">
      <w:pPr>
        <w:rPr>
          <w:szCs w:val="24"/>
        </w:rPr>
      </w:pPr>
      <w:r w:rsidRPr="00E92842">
        <w:rPr>
          <w:szCs w:val="24"/>
        </w:rPr>
        <w:t xml:space="preserve">Es responsabilidad de todo el personal de </w:t>
      </w:r>
      <w:r w:rsidR="00E92842">
        <w:rPr>
          <w:szCs w:val="24"/>
        </w:rPr>
        <w:t>SPIKA</w:t>
      </w:r>
      <w:r w:rsidR="00704A9C" w:rsidRPr="00E92842">
        <w:rPr>
          <w:szCs w:val="24"/>
        </w:rPr>
        <w:t xml:space="preserve"> </w:t>
      </w:r>
      <w:r w:rsidRPr="00E92842">
        <w:rPr>
          <w:szCs w:val="24"/>
        </w:rPr>
        <w:t xml:space="preserve">colaborar en la ejecución de las auditorías internas. </w:t>
      </w:r>
    </w:p>
    <w:p w14:paraId="22BD96D8" w14:textId="65B7D4BF" w:rsidR="00C816EF" w:rsidRDefault="009B583B" w:rsidP="00F551F0">
      <w:pPr>
        <w:rPr>
          <w:szCs w:val="24"/>
        </w:rPr>
      </w:pPr>
      <w:r w:rsidRPr="00E92842">
        <w:rPr>
          <w:szCs w:val="24"/>
        </w:rPr>
        <w:t>Es respon</w:t>
      </w:r>
      <w:r w:rsidR="00286356" w:rsidRPr="00E92842">
        <w:rPr>
          <w:szCs w:val="24"/>
        </w:rPr>
        <w:t xml:space="preserve">sabilidad del Técnico Responsable </w:t>
      </w:r>
      <w:r w:rsidRPr="00E92842">
        <w:rPr>
          <w:szCs w:val="24"/>
        </w:rPr>
        <w:t xml:space="preserve">coordinar la correcta ejecución del plan de auditorías tanto internas como externas, así como la realización de las mismas. </w:t>
      </w:r>
    </w:p>
    <w:p w14:paraId="58699DD2" w14:textId="43478E58" w:rsidR="00E92842" w:rsidRDefault="00E92842">
      <w:pPr>
        <w:spacing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2B2C9A7D" w14:textId="77777777" w:rsidR="00E92842" w:rsidRPr="00E92842" w:rsidRDefault="00E92842" w:rsidP="00F551F0">
      <w:pPr>
        <w:rPr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D87955" w:rsidRPr="00D87955" w14:paraId="65348B11" w14:textId="77777777" w:rsidTr="00D87955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4665F49A" w14:textId="77777777" w:rsidR="00D87955" w:rsidRPr="00D87955" w:rsidRDefault="00D87955" w:rsidP="00694167">
            <w:pPr>
              <w:pStyle w:val="Cabeceraypie"/>
            </w:pPr>
            <w:r w:rsidRPr="00D87955"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50659C93" w14:textId="77777777" w:rsidR="00D87955" w:rsidRPr="00D87955" w:rsidRDefault="00D87955" w:rsidP="00694167">
            <w:pPr>
              <w:pStyle w:val="Cabeceraypie"/>
            </w:pPr>
            <w:r w:rsidRPr="00D87955">
              <w:t>Aplica</w:t>
            </w:r>
          </w:p>
        </w:tc>
      </w:tr>
      <w:tr w:rsidR="00D87955" w:rsidRPr="00D87955" w14:paraId="3B972A9D" w14:textId="77777777" w:rsidTr="2132542D">
        <w:trPr>
          <w:trHeight w:val="92"/>
          <w:jc w:val="center"/>
        </w:trPr>
        <w:tc>
          <w:tcPr>
            <w:tcW w:w="0" w:type="auto"/>
            <w:vMerge/>
            <w:vAlign w:val="center"/>
            <w:hideMark/>
          </w:tcPr>
          <w:p w14:paraId="2BC7F8F3" w14:textId="77777777" w:rsidR="00D87955" w:rsidRPr="00D87955" w:rsidRDefault="00D87955" w:rsidP="00694167">
            <w:pPr>
              <w:pStyle w:val="Cabeceraypie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 w:themeFill="accent4"/>
            <w:hideMark/>
          </w:tcPr>
          <w:p w14:paraId="31A639BA" w14:textId="77777777" w:rsidR="00D87955" w:rsidRPr="00D87955" w:rsidRDefault="00D87955" w:rsidP="00694167">
            <w:pPr>
              <w:pStyle w:val="Cabeceraypie"/>
            </w:pPr>
            <w:r w:rsidRPr="00D87955"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 w:themeFill="accent4"/>
            <w:hideMark/>
          </w:tcPr>
          <w:p w14:paraId="510157EE" w14:textId="77777777" w:rsidR="00D87955" w:rsidRPr="00D87955" w:rsidRDefault="00D87955" w:rsidP="00694167">
            <w:pPr>
              <w:pStyle w:val="Cabeceraypie"/>
            </w:pPr>
            <w:r w:rsidRPr="00D87955">
              <w:t>No</w:t>
            </w:r>
          </w:p>
        </w:tc>
      </w:tr>
      <w:tr w:rsidR="00D87955" w:rsidRPr="00D87955" w14:paraId="454BE048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AAB1E" w14:textId="77777777" w:rsidR="00D87955" w:rsidRPr="00D87955" w:rsidRDefault="00D87955" w:rsidP="00694167">
            <w:pPr>
              <w:pStyle w:val="Cabeceraypie"/>
            </w:pPr>
            <w:r w:rsidRPr="00D87955"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8936ED3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B0F4EB8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694167" w:rsidRPr="00D87955" w14:paraId="74F63CAE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AFA6" w14:textId="5B78EE91" w:rsidR="00694167" w:rsidRPr="00D87955" w:rsidRDefault="00694167" w:rsidP="00694167">
            <w:pPr>
              <w:pStyle w:val="Cabeceraypie"/>
            </w:pPr>
            <w:r>
              <w:t>Medio ambiente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lang w:eastAsia="de-DE"/>
              </w:rPr>
              <w:id w:val="193986781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1055A55" w14:textId="0A1534F6" w:rsidR="00694167" w:rsidRDefault="2F5BB81D" w:rsidP="00694167">
                <w:pPr>
                  <w:pStyle w:val="Cabeceraypie"/>
                </w:pPr>
                <w:r w:rsidRPr="2132542D">
                  <w:rPr>
                    <w:rFonts w:ascii="MS Gothic" w:eastAsia="MS Gothic" w:hAnsi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lang w:eastAsia="de-DE"/>
              </w:rPr>
              <w:id w:val="-20649416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673F5A" w14:textId="2D2EF878" w:rsidR="00694167" w:rsidRDefault="00694167" w:rsidP="00694167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D87955" w:rsidRPr="00D87955" w14:paraId="04A797CE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7F251" w14:textId="77777777" w:rsidR="00D87955" w:rsidRPr="00D87955" w:rsidRDefault="00D87955" w:rsidP="00694167">
            <w:pPr>
              <w:pStyle w:val="Cabeceraypie"/>
            </w:pPr>
            <w:r w:rsidRPr="00D87955"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F47BDD3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E4A54E4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D87955" w:rsidRPr="00D87955" w14:paraId="062DF01F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7FBF" w14:textId="77777777" w:rsidR="00D87955" w:rsidRPr="00D87955" w:rsidRDefault="00D87955" w:rsidP="00694167">
            <w:pPr>
              <w:pStyle w:val="Cabeceraypie"/>
            </w:pPr>
            <w:r w:rsidRPr="00D87955">
              <w:t>Sistemas y Ciberseguridad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F6C87EB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1A731CB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D87955" w:rsidRPr="00D87955" w14:paraId="127C6502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191A8" w14:textId="77777777" w:rsidR="00D87955" w:rsidRPr="00D87955" w:rsidRDefault="00D87955" w:rsidP="00694167">
            <w:pPr>
              <w:pStyle w:val="Cabeceraypie"/>
            </w:pPr>
            <w:r w:rsidRPr="00D87955">
              <w:t>Investigación y 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91DA870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1D3B966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D87955" w:rsidRPr="00D87955" w14:paraId="2E486D3B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BC73B" w14:textId="77777777" w:rsidR="00D87955" w:rsidRPr="00D87955" w:rsidRDefault="00D87955" w:rsidP="00694167">
            <w:pPr>
              <w:pStyle w:val="Cabeceraypie"/>
            </w:pPr>
            <w:r w:rsidRPr="00D87955">
              <w:t>Marketing y Ventas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557038B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62FAE8F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694167" w:rsidRPr="00D87955" w14:paraId="061E8806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1BFD" w14:textId="251AB06B" w:rsidR="00694167" w:rsidRPr="00D87955" w:rsidRDefault="00694167" w:rsidP="00694167">
            <w:pPr>
              <w:pStyle w:val="Cabeceraypie"/>
            </w:pPr>
            <w:r>
              <w:t>Gestión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lang w:eastAsia="de-DE"/>
              </w:rPr>
              <w:id w:val="-157966901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4067DEC" w14:textId="609FCCFA" w:rsidR="00694167" w:rsidRDefault="2F5BB81D" w:rsidP="00694167">
                <w:pPr>
                  <w:pStyle w:val="Cabeceraypie"/>
                </w:pPr>
                <w:r w:rsidRPr="2132542D">
                  <w:rPr>
                    <w:rFonts w:ascii="MS Gothic" w:eastAsia="MS Gothic" w:hAnsi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lang w:eastAsia="de-DE"/>
              </w:rPr>
              <w:id w:val="-17316073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819855F" w14:textId="6B07A0EC" w:rsidR="00694167" w:rsidRDefault="00694167" w:rsidP="00694167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</w:tbl>
    <w:p w14:paraId="3B606BEC" w14:textId="23EB0ADB" w:rsidR="00CA56E3" w:rsidRPr="00E92842" w:rsidRDefault="00CA56E3" w:rsidP="009D2B0D">
      <w:pPr>
        <w:pStyle w:val="Sinespaciado"/>
        <w:rPr>
          <w:rFonts w:ascii="Roboto Light" w:hAnsi="Roboto Light" w:cs="Open Sans"/>
          <w:sz w:val="24"/>
          <w:szCs w:val="24"/>
        </w:rPr>
      </w:pPr>
    </w:p>
    <w:p w14:paraId="7D191EBD" w14:textId="77777777" w:rsidR="00402A64" w:rsidRPr="00E92842" w:rsidRDefault="00067996" w:rsidP="00E45697">
      <w:pPr>
        <w:pStyle w:val="Titulo1SP"/>
      </w:pPr>
      <w:bookmarkStart w:id="15" w:name="_Toc157005989"/>
      <w:bookmarkStart w:id="16" w:name="_Toc157601949"/>
      <w:bookmarkStart w:id="17" w:name="_Toc157602130"/>
      <w:bookmarkStart w:id="18" w:name="_Toc157602216"/>
      <w:bookmarkStart w:id="19" w:name="_Toc197683953"/>
      <w:r w:rsidRPr="00E92842">
        <w:t>D</w:t>
      </w:r>
      <w:r w:rsidR="00402A64" w:rsidRPr="00E92842">
        <w:t>efiniciones y Acrónimos</w:t>
      </w:r>
      <w:bookmarkEnd w:id="15"/>
      <w:bookmarkEnd w:id="16"/>
      <w:bookmarkEnd w:id="17"/>
      <w:bookmarkEnd w:id="18"/>
      <w:bookmarkEnd w:id="19"/>
    </w:p>
    <w:p w14:paraId="46408EE4" w14:textId="77777777" w:rsidR="009B583B" w:rsidRPr="00E92842" w:rsidRDefault="009B583B" w:rsidP="00E45697">
      <w:pPr>
        <w:pStyle w:val="Listavietas1"/>
      </w:pPr>
      <w:r w:rsidRPr="000D6163">
        <w:rPr>
          <w:b/>
          <w:bCs/>
        </w:rPr>
        <w:t>No Conformidad (NC):</w:t>
      </w:r>
      <w:r w:rsidRPr="00E92842">
        <w:t xml:space="preserve"> hallazgo de auditoría que no cumple un requisito especificado en un criterio de auditoría.</w:t>
      </w:r>
    </w:p>
    <w:p w14:paraId="35B69606" w14:textId="77777777" w:rsidR="009B583B" w:rsidRPr="00E92842" w:rsidRDefault="009B583B" w:rsidP="00E45697">
      <w:pPr>
        <w:pStyle w:val="Listavietas1"/>
      </w:pPr>
      <w:r w:rsidRPr="000D6163">
        <w:rPr>
          <w:b/>
          <w:bCs/>
        </w:rPr>
        <w:t>Hallazgo:</w:t>
      </w:r>
      <w:r w:rsidRPr="00E92842">
        <w:t xml:space="preserve"> resultado de la evaluación de la evidencia de auditoría recopilada frente a los criterios de auditoría. Los hallazgos de auditoría pueden indicar tanto conformidad o no conformidad con los criterios de auditoría como oportunidades de mejora.</w:t>
      </w:r>
    </w:p>
    <w:p w14:paraId="6D8947FD" w14:textId="7B38E4DB" w:rsidR="00542E30" w:rsidRPr="00E92842" w:rsidRDefault="009B583B" w:rsidP="00E45697">
      <w:pPr>
        <w:pStyle w:val="Listavietas1"/>
      </w:pPr>
      <w:r w:rsidRPr="000D6163">
        <w:rPr>
          <w:b/>
          <w:bCs/>
        </w:rPr>
        <w:t>Recomendación:</w:t>
      </w:r>
      <w:r w:rsidRPr="00E92842">
        <w:t xml:space="preserve"> recomendación para la mejora en la calidad, seguridad o eficacia. No supone una desviación.</w:t>
      </w:r>
    </w:p>
    <w:p w14:paraId="50B0A9BB" w14:textId="7A9A83B2" w:rsidR="009B583B" w:rsidRPr="00E92842" w:rsidRDefault="009B583B" w:rsidP="00E45697">
      <w:pPr>
        <w:pStyle w:val="Listavietas1"/>
      </w:pPr>
      <w:r w:rsidRPr="000D6163">
        <w:rPr>
          <w:b/>
          <w:bCs/>
        </w:rPr>
        <w:t>CAPAs:</w:t>
      </w:r>
      <w:r w:rsidRPr="00E92842">
        <w:t xml:space="preserve"> Corrective Action Preventive Action, en castellano, acción correctiva acción preventiva</w:t>
      </w:r>
    </w:p>
    <w:p w14:paraId="469B96FE" w14:textId="77777777" w:rsidR="00B43EFB" w:rsidRPr="00E92842" w:rsidRDefault="00402A64" w:rsidP="00E45697">
      <w:pPr>
        <w:pStyle w:val="Titulo1SP"/>
      </w:pPr>
      <w:bookmarkStart w:id="20" w:name="_Toc157005990"/>
      <w:bookmarkStart w:id="21" w:name="_Toc157601950"/>
      <w:bookmarkStart w:id="22" w:name="_Toc157602131"/>
      <w:bookmarkStart w:id="23" w:name="_Toc157602217"/>
      <w:bookmarkStart w:id="24" w:name="_Toc197683954"/>
      <w:r w:rsidRPr="00E92842">
        <w:lastRenderedPageBreak/>
        <w:t>Procedimiento</w:t>
      </w:r>
      <w:bookmarkEnd w:id="20"/>
      <w:bookmarkEnd w:id="21"/>
      <w:bookmarkEnd w:id="22"/>
      <w:bookmarkEnd w:id="23"/>
      <w:bookmarkEnd w:id="24"/>
    </w:p>
    <w:p w14:paraId="59FC5F45" w14:textId="45A937BD" w:rsidR="001F76D5" w:rsidRPr="00E92842" w:rsidRDefault="009B583B" w:rsidP="00917A08">
      <w:pPr>
        <w:pStyle w:val="Titulo2SP"/>
      </w:pPr>
      <w:bookmarkStart w:id="25" w:name="_Toc157005991"/>
      <w:bookmarkStart w:id="26" w:name="_Toc157601951"/>
      <w:bookmarkStart w:id="27" w:name="_Toc157602132"/>
      <w:bookmarkStart w:id="28" w:name="_Toc157602218"/>
      <w:bookmarkStart w:id="29" w:name="_Toc197683955"/>
      <w:r w:rsidRPr="00917A08">
        <w:t>Introducción</w:t>
      </w:r>
      <w:bookmarkEnd w:id="25"/>
      <w:bookmarkEnd w:id="26"/>
      <w:bookmarkEnd w:id="27"/>
      <w:bookmarkEnd w:id="28"/>
      <w:bookmarkEnd w:id="29"/>
    </w:p>
    <w:p w14:paraId="50D3482B" w14:textId="6AF5CEE5" w:rsidR="009B583B" w:rsidRPr="00E92842" w:rsidRDefault="009B583B" w:rsidP="00F551F0">
      <w:pPr>
        <w:rPr>
          <w:szCs w:val="24"/>
        </w:rPr>
      </w:pPr>
      <w:r w:rsidRPr="00E92842">
        <w:rPr>
          <w:szCs w:val="24"/>
        </w:rPr>
        <w:t xml:space="preserve">En </w:t>
      </w:r>
      <w:r w:rsidR="00E92842">
        <w:rPr>
          <w:szCs w:val="24"/>
        </w:rPr>
        <w:t>SPIKA</w:t>
      </w:r>
      <w:r w:rsidR="00704A9C" w:rsidRPr="00E92842">
        <w:rPr>
          <w:szCs w:val="24"/>
        </w:rPr>
        <w:t xml:space="preserve"> </w:t>
      </w:r>
      <w:r w:rsidRPr="00E92842">
        <w:rPr>
          <w:szCs w:val="24"/>
        </w:rPr>
        <w:t xml:space="preserve">se distinguen </w:t>
      </w:r>
      <w:r w:rsidR="00C543C1" w:rsidRPr="00C543C1">
        <w:rPr>
          <w:i/>
          <w:szCs w:val="24"/>
        </w:rPr>
        <w:t>tres</w:t>
      </w:r>
      <w:r w:rsidRPr="00E92842">
        <w:rPr>
          <w:szCs w:val="24"/>
        </w:rPr>
        <w:t xml:space="preserve"> tipos de auditorías</w:t>
      </w:r>
      <w:r w:rsidR="00D2229A">
        <w:rPr>
          <w:szCs w:val="24"/>
        </w:rPr>
        <w:t>: internas, a proveedores</w:t>
      </w:r>
      <w:r w:rsidR="00B51257">
        <w:rPr>
          <w:szCs w:val="24"/>
        </w:rPr>
        <w:t xml:space="preserve"> y </w:t>
      </w:r>
      <w:r w:rsidR="00D2229A">
        <w:rPr>
          <w:szCs w:val="24"/>
        </w:rPr>
        <w:t>externas</w:t>
      </w:r>
      <w:r w:rsidRPr="00E92842">
        <w:rPr>
          <w:szCs w:val="24"/>
        </w:rPr>
        <w:t xml:space="preserve"> </w:t>
      </w:r>
    </w:p>
    <w:p w14:paraId="3E4F5194" w14:textId="77777777" w:rsidR="009B583B" w:rsidRPr="00E92842" w:rsidRDefault="009B583B" w:rsidP="00F551F0">
      <w:pPr>
        <w:rPr>
          <w:szCs w:val="24"/>
        </w:rPr>
      </w:pPr>
      <w:r w:rsidRPr="00E92842">
        <w:rPr>
          <w:szCs w:val="24"/>
        </w:rPr>
        <w:t xml:space="preserve">Las fases de la planificación son: </w:t>
      </w:r>
    </w:p>
    <w:p w14:paraId="57B53907" w14:textId="77777777" w:rsidR="009B583B" w:rsidRPr="00E92842" w:rsidRDefault="009B583B" w:rsidP="00917A08">
      <w:pPr>
        <w:pStyle w:val="Listavietas1"/>
      </w:pPr>
      <w:r w:rsidRPr="00E92842">
        <w:rPr>
          <w:b/>
          <w:bCs/>
        </w:rPr>
        <w:t>Preparación y planificación</w:t>
      </w:r>
      <w:r w:rsidRPr="00E92842">
        <w:t>: se debe enviar una agenda al auditado y acordar una fecha</w:t>
      </w:r>
    </w:p>
    <w:p w14:paraId="27B21B54" w14:textId="3A0F3AB6" w:rsidR="009B583B" w:rsidRPr="00E92842" w:rsidRDefault="009B583B" w:rsidP="00917A08">
      <w:pPr>
        <w:pStyle w:val="Listavietas1"/>
      </w:pPr>
      <w:r w:rsidRPr="00E92842">
        <w:rPr>
          <w:b/>
          <w:bCs/>
        </w:rPr>
        <w:t>Ejecución de la auditoria</w:t>
      </w:r>
      <w:r w:rsidRPr="00E92842">
        <w:t xml:space="preserve">: la ejecución se realizará por </w:t>
      </w:r>
      <w:r w:rsidR="00C15D83">
        <w:t>la Dirección o persona en quien delegue</w:t>
      </w:r>
      <w:r w:rsidRPr="00E92842">
        <w:t xml:space="preserve"> excepto la auditoria al propio departamento técnico el cual será auditado por un departamento diferente de la empresa o una entidad externa. Una vez realizada la ejecución se deben ir comentando con el personal auditado las observaciones detectadas.</w:t>
      </w:r>
    </w:p>
    <w:p w14:paraId="59DF7843" w14:textId="62758941" w:rsidR="009B583B" w:rsidRPr="00E92842" w:rsidRDefault="009B583B" w:rsidP="00917A08">
      <w:pPr>
        <w:pStyle w:val="Listavietas1"/>
      </w:pPr>
      <w:r w:rsidRPr="00E92842">
        <w:rPr>
          <w:b/>
          <w:bCs/>
        </w:rPr>
        <w:t>Elaboración del informe</w:t>
      </w:r>
      <w:r w:rsidRPr="00E92842">
        <w:t>: tras la ejecución se debe realizar el informe correspondiente, se recomienda</w:t>
      </w:r>
      <w:r w:rsidR="001B16D8" w:rsidRPr="00E92842">
        <w:t xml:space="preserve"> seguir un formato claro y siguiendo el flujo productivo de los procesos a revisar. S</w:t>
      </w:r>
      <w:r w:rsidRPr="00E92842">
        <w:t xml:space="preserve">e recopilará lo revisado y las observaciones con su clasificación. También podrá adjuntarse toda la información que se considere necesaria para el correcto entendimiento del informe. </w:t>
      </w:r>
    </w:p>
    <w:p w14:paraId="41DFC178" w14:textId="67124806" w:rsidR="00F551F0" w:rsidRPr="00E92842" w:rsidRDefault="009B583B" w:rsidP="00917A08">
      <w:pPr>
        <w:pStyle w:val="Listavietas1"/>
      </w:pPr>
      <w:r w:rsidRPr="00E92842">
        <w:rPr>
          <w:b/>
          <w:bCs/>
        </w:rPr>
        <w:t>Plan de CAPAs</w:t>
      </w:r>
      <w:r w:rsidRPr="00E92842">
        <w:t>: en caso de encontrarse observaciones que requieran resolverse, se generará un plan de CAPAS</w:t>
      </w:r>
      <w:r w:rsidR="00B20BF2" w:rsidRPr="00E92842">
        <w:t xml:space="preserve"> se asignará codificación según el </w:t>
      </w:r>
      <w:r w:rsidR="001B16D8" w:rsidRPr="00E92842">
        <w:rPr>
          <w:b/>
          <w:bCs/>
        </w:rPr>
        <w:t>PNT</w:t>
      </w:r>
      <w:r w:rsidR="00B20BF2" w:rsidRPr="00E92842">
        <w:rPr>
          <w:b/>
          <w:bCs/>
        </w:rPr>
        <w:t>-</w:t>
      </w:r>
      <w:r w:rsidR="00286356" w:rsidRPr="00E92842">
        <w:rPr>
          <w:b/>
          <w:bCs/>
        </w:rPr>
        <w:t>006</w:t>
      </w:r>
      <w:r w:rsidR="00B20BF2" w:rsidRPr="00E92842">
        <w:rPr>
          <w:b/>
          <w:bCs/>
        </w:rPr>
        <w:t xml:space="preserve"> Gestión de Acciones Correctivas y preventivas</w:t>
      </w:r>
      <w:r w:rsidR="00B20BF2" w:rsidRPr="00E92842">
        <w:t xml:space="preserve">. </w:t>
      </w:r>
    </w:p>
    <w:p w14:paraId="702BF43D" w14:textId="3F28F16E" w:rsidR="007523F7" w:rsidRPr="00E92842" w:rsidRDefault="00C543C1" w:rsidP="00917A08">
      <w:pPr>
        <w:pStyle w:val="Titulo2SP"/>
      </w:pPr>
      <w:bookmarkStart w:id="30" w:name="_Toc157005992"/>
      <w:bookmarkStart w:id="31" w:name="_Toc157601952"/>
      <w:bookmarkStart w:id="32" w:name="_Toc157602133"/>
      <w:bookmarkStart w:id="33" w:name="_Toc157602219"/>
      <w:bookmarkStart w:id="34" w:name="_Toc197683956"/>
      <w:r>
        <w:t xml:space="preserve">Grado 1: </w:t>
      </w:r>
      <w:r w:rsidR="00B20BF2" w:rsidRPr="00E92842">
        <w:t>Auditorías internas</w:t>
      </w:r>
      <w:r w:rsidR="000D3C89" w:rsidRPr="00E92842">
        <w:t>/Autoinspecciones</w:t>
      </w:r>
      <w:bookmarkEnd w:id="30"/>
      <w:bookmarkEnd w:id="31"/>
      <w:bookmarkEnd w:id="32"/>
      <w:bookmarkEnd w:id="33"/>
      <w:bookmarkEnd w:id="34"/>
    </w:p>
    <w:p w14:paraId="355084F0" w14:textId="4E67E4EB" w:rsidR="00B20BF2" w:rsidRPr="00E92842" w:rsidRDefault="00917A08" w:rsidP="00B20BF2">
      <w:pPr>
        <w:rPr>
          <w:szCs w:val="24"/>
          <w:lang w:val="es-ES_tradnl"/>
        </w:rPr>
      </w:pPr>
      <w:r w:rsidRPr="00E92842">
        <w:rPr>
          <w:szCs w:val="24"/>
          <w:lang w:val="es-ES_tradnl"/>
        </w:rPr>
        <w:t>Los puntos por revisar</w:t>
      </w:r>
      <w:r w:rsidR="00B20BF2" w:rsidRPr="00E92842">
        <w:rPr>
          <w:szCs w:val="24"/>
          <w:lang w:val="es-ES_tradnl"/>
        </w:rPr>
        <w:t xml:space="preserve"> en cada área dependerán del tipo de actividades desarrolladas en la misma. Sin embargo, algunos aspectos son comunes y se deben tomar en consideración en todas las áreas sujetas a inspección, según aplique: </w:t>
      </w:r>
    </w:p>
    <w:p w14:paraId="6D08C6F9" w14:textId="77777777" w:rsidR="00B20BF2" w:rsidRPr="00E92842" w:rsidRDefault="00B20BF2" w:rsidP="00917A08">
      <w:pPr>
        <w:pStyle w:val="Listavietas1"/>
      </w:pPr>
      <w:r w:rsidRPr="00E92842">
        <w:rPr>
          <w:lang w:val="es-ES_tradnl"/>
        </w:rPr>
        <w:t xml:space="preserve">El </w:t>
      </w:r>
      <w:r w:rsidRPr="00E92842">
        <w:t>personal.</w:t>
      </w:r>
    </w:p>
    <w:p w14:paraId="04C62BDB" w14:textId="77777777" w:rsidR="00B20BF2" w:rsidRPr="00E92842" w:rsidRDefault="00B20BF2" w:rsidP="00917A08">
      <w:pPr>
        <w:pStyle w:val="Listavietas1"/>
      </w:pPr>
      <w:r w:rsidRPr="00E92842">
        <w:t>Locales/ Instalaciones/ Equipos.</w:t>
      </w:r>
    </w:p>
    <w:p w14:paraId="418D2B87" w14:textId="77777777" w:rsidR="00B20BF2" w:rsidRPr="00E92842" w:rsidRDefault="00B20BF2" w:rsidP="00917A08">
      <w:pPr>
        <w:pStyle w:val="Listavietas1"/>
      </w:pPr>
      <w:r w:rsidRPr="00E92842">
        <w:t>Documentación: Procedimientos Normalizados de Trabajo y Métodos, Especificaciones, Guías de Fabricación, etc.</w:t>
      </w:r>
    </w:p>
    <w:p w14:paraId="5FCBB202" w14:textId="77777777" w:rsidR="00B20BF2" w:rsidRPr="00E92842" w:rsidRDefault="00B20BF2" w:rsidP="00917A08">
      <w:pPr>
        <w:pStyle w:val="Listavietas1"/>
      </w:pPr>
      <w:r w:rsidRPr="00E92842">
        <w:t xml:space="preserve">Organización del departamento o área. </w:t>
      </w:r>
    </w:p>
    <w:p w14:paraId="2478DA02" w14:textId="3FEBB9A7" w:rsidR="00B20BF2" w:rsidRPr="00E92842" w:rsidRDefault="00B20BF2" w:rsidP="00917A08">
      <w:pPr>
        <w:pStyle w:val="Listavietas1"/>
      </w:pPr>
      <w:r w:rsidRPr="00E92842">
        <w:t>Validaciones de los procedimientos</w:t>
      </w:r>
      <w:r w:rsidR="00286356" w:rsidRPr="00E92842">
        <w:t>.</w:t>
      </w:r>
    </w:p>
    <w:p w14:paraId="5E14EF89" w14:textId="62B5D45E" w:rsidR="000D3C89" w:rsidRPr="00917A08" w:rsidRDefault="00B20BF2" w:rsidP="00917A08">
      <w:pPr>
        <w:pStyle w:val="Listavietas1"/>
      </w:pPr>
      <w:r w:rsidRPr="00E92842">
        <w:t xml:space="preserve">Procesos. </w:t>
      </w:r>
    </w:p>
    <w:p w14:paraId="628279F1" w14:textId="77777777" w:rsidR="00B20BF2" w:rsidRPr="00E92842" w:rsidRDefault="00B20BF2" w:rsidP="00B20BF2">
      <w:pPr>
        <w:rPr>
          <w:szCs w:val="24"/>
        </w:rPr>
      </w:pPr>
      <w:r w:rsidRPr="00E92842">
        <w:rPr>
          <w:szCs w:val="24"/>
        </w:rPr>
        <w:lastRenderedPageBreak/>
        <w:t xml:space="preserve">Debe tenerse en cuenta que la realización de las autoinspecciones no consiste en una revisión exhaustiva y detallada de cada una de las partes y actividades que integran un determinado departamento o área, sino que está basado en la evaluación de una </w:t>
      </w:r>
      <w:r w:rsidRPr="00E92842">
        <w:rPr>
          <w:b/>
          <w:szCs w:val="24"/>
        </w:rPr>
        <w:t>muestra representativa</w:t>
      </w:r>
      <w:r w:rsidRPr="00E92842">
        <w:rPr>
          <w:szCs w:val="24"/>
        </w:rPr>
        <w:t xml:space="preserve"> del proceso o área inspeccionados y las desviaciones detectadas hacen referencia a lo observado.</w:t>
      </w:r>
    </w:p>
    <w:p w14:paraId="019410BA" w14:textId="4C428E69" w:rsidR="00F551F0" w:rsidRPr="000E2347" w:rsidRDefault="000D3C89" w:rsidP="000E2347">
      <w:pPr>
        <w:pStyle w:val="Ttulo3SP"/>
      </w:pPr>
      <w:bookmarkStart w:id="35" w:name="_Toc157005993"/>
      <w:bookmarkStart w:id="36" w:name="_Toc157601953"/>
      <w:bookmarkStart w:id="37" w:name="_Toc157602134"/>
      <w:bookmarkStart w:id="38" w:name="_Toc157602220"/>
      <w:bookmarkStart w:id="39" w:name="_Toc197683957"/>
      <w:r w:rsidRPr="000E2347">
        <w:t>Frecuencia</w:t>
      </w:r>
      <w:bookmarkEnd w:id="35"/>
      <w:bookmarkEnd w:id="36"/>
      <w:bookmarkEnd w:id="37"/>
      <w:bookmarkEnd w:id="38"/>
      <w:bookmarkEnd w:id="39"/>
    </w:p>
    <w:p w14:paraId="7B301AB8" w14:textId="1F7F81E7" w:rsidR="006B7467" w:rsidRPr="00E92842" w:rsidRDefault="000D3C89" w:rsidP="00F551F0">
      <w:pPr>
        <w:rPr>
          <w:szCs w:val="24"/>
        </w:rPr>
      </w:pPr>
      <w:r w:rsidRPr="00E92842">
        <w:rPr>
          <w:szCs w:val="24"/>
        </w:rPr>
        <w:t xml:space="preserve">Se realizarán </w:t>
      </w:r>
      <w:r w:rsidR="00A373FD" w:rsidRPr="00E92842">
        <w:rPr>
          <w:szCs w:val="24"/>
        </w:rPr>
        <w:t>las autoinspecciones</w:t>
      </w:r>
      <w:r w:rsidRPr="00E92842">
        <w:rPr>
          <w:szCs w:val="24"/>
        </w:rPr>
        <w:t xml:space="preserve"> al menos </w:t>
      </w:r>
      <w:r w:rsidRPr="00E92842">
        <w:rPr>
          <w:b/>
          <w:szCs w:val="24"/>
        </w:rPr>
        <w:t xml:space="preserve">una vez al </w:t>
      </w:r>
      <w:r w:rsidR="00C921A9" w:rsidRPr="00E92842">
        <w:rPr>
          <w:b/>
          <w:szCs w:val="24"/>
        </w:rPr>
        <w:t>año</w:t>
      </w:r>
      <w:r w:rsidR="00C921A9" w:rsidRPr="00E92842">
        <w:rPr>
          <w:szCs w:val="24"/>
        </w:rPr>
        <w:t>,</w:t>
      </w:r>
      <w:r w:rsidRPr="00E92842">
        <w:rPr>
          <w:szCs w:val="24"/>
        </w:rPr>
        <w:t xml:space="preserve"> aunque si fuera necesario debido a la gravedad o el número de observaciones encontradas podría aumentarse la frecuencia de realización. </w:t>
      </w:r>
    </w:p>
    <w:p w14:paraId="7F7E059B" w14:textId="281E9538" w:rsidR="006B7467" w:rsidRPr="00E92842" w:rsidRDefault="000D3C89" w:rsidP="00917A08">
      <w:pPr>
        <w:pStyle w:val="Ttulo3SP"/>
      </w:pPr>
      <w:bookmarkStart w:id="40" w:name="_Toc157005994"/>
      <w:bookmarkStart w:id="41" w:name="_Toc157601954"/>
      <w:bookmarkStart w:id="42" w:name="_Toc157602135"/>
      <w:bookmarkStart w:id="43" w:name="_Toc157602221"/>
      <w:bookmarkStart w:id="44" w:name="_Toc197683958"/>
      <w:r w:rsidRPr="00E92842">
        <w:t>Personal auditor</w:t>
      </w:r>
      <w:bookmarkEnd w:id="40"/>
      <w:bookmarkEnd w:id="41"/>
      <w:bookmarkEnd w:id="42"/>
      <w:bookmarkEnd w:id="43"/>
      <w:bookmarkEnd w:id="44"/>
      <w:r w:rsidRPr="00E92842">
        <w:tab/>
      </w:r>
    </w:p>
    <w:p w14:paraId="3CEF572B" w14:textId="6E527364" w:rsidR="000D3C89" w:rsidRPr="00E92842" w:rsidRDefault="000D3C89" w:rsidP="006B7467">
      <w:pPr>
        <w:rPr>
          <w:szCs w:val="24"/>
        </w:rPr>
      </w:pPr>
      <w:r w:rsidRPr="00E92842">
        <w:rPr>
          <w:szCs w:val="24"/>
        </w:rPr>
        <w:t xml:space="preserve">La realización de las autoinspecciones correrá a cargo de personal interno a menos que </w:t>
      </w:r>
      <w:r w:rsidR="00286356" w:rsidRPr="00E92842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</w:t>
      </w:r>
      <w:r w:rsidR="00A96037" w:rsidRPr="00E92842">
        <w:rPr>
          <w:szCs w:val="24"/>
        </w:rPr>
        <w:t>El personal auditor debe estar formado en los procedimientos de la compañía</w:t>
      </w:r>
      <w:r w:rsidR="00A96037">
        <w:rPr>
          <w:szCs w:val="24"/>
        </w:rPr>
        <w:t xml:space="preserve"> y haber cumplimentado la cualificación incluida en el </w:t>
      </w:r>
      <w:r w:rsidR="00A96037" w:rsidRPr="00A96037">
        <w:rPr>
          <w:b/>
          <w:szCs w:val="24"/>
        </w:rPr>
        <w:t xml:space="preserve">Anexo </w:t>
      </w:r>
      <w:r w:rsidR="009B491B">
        <w:rPr>
          <w:b/>
          <w:szCs w:val="24"/>
        </w:rPr>
        <w:t>2</w:t>
      </w:r>
      <w:r w:rsidR="00A96037">
        <w:rPr>
          <w:b/>
          <w:szCs w:val="24"/>
        </w:rPr>
        <w:t xml:space="preserve">. </w:t>
      </w:r>
      <w:r w:rsidR="00A96037" w:rsidRPr="00A96037">
        <w:rPr>
          <w:szCs w:val="24"/>
        </w:rPr>
        <w:t xml:space="preserve">Este registro debe autorizarlo el Tecnico Responsable antes de la realización de la auditoría. Se conservará en los archivos de Garantía de Calidad. </w:t>
      </w:r>
      <w:r w:rsidR="00B51054" w:rsidRPr="00B51054">
        <w:rPr>
          <w:szCs w:val="24"/>
        </w:rPr>
        <w:t>La selección de auditores debe garantizar objetividad e imparcialidad en el ámbito auditado, por lo que los auditores no pueden auditar su propio trabajo.</w:t>
      </w:r>
    </w:p>
    <w:p w14:paraId="16AD72F6" w14:textId="2D1FEB9C" w:rsidR="00402A64" w:rsidRPr="00E92842" w:rsidRDefault="00C543C1" w:rsidP="00C543C1">
      <w:pPr>
        <w:pStyle w:val="Titulo2SP"/>
        <w:ind w:left="432"/>
      </w:pPr>
      <w:bookmarkStart w:id="45" w:name="_Toc157005995"/>
      <w:bookmarkStart w:id="46" w:name="_Toc157601955"/>
      <w:bookmarkStart w:id="47" w:name="_Toc157602136"/>
      <w:bookmarkStart w:id="48" w:name="_Toc157602222"/>
      <w:bookmarkStart w:id="49" w:name="_Toc197683959"/>
      <w:r>
        <w:t>Grado 2: A proveedores</w:t>
      </w:r>
      <w:bookmarkEnd w:id="45"/>
      <w:bookmarkEnd w:id="46"/>
      <w:bookmarkEnd w:id="47"/>
      <w:bookmarkEnd w:id="48"/>
      <w:bookmarkEnd w:id="49"/>
    </w:p>
    <w:p w14:paraId="5AB18BFA" w14:textId="68FDA0EC" w:rsidR="0018737F" w:rsidRPr="00E92842" w:rsidRDefault="00A373FD" w:rsidP="00F551F0">
      <w:pPr>
        <w:rPr>
          <w:szCs w:val="24"/>
        </w:rPr>
      </w:pPr>
      <w:r w:rsidRPr="00E92842">
        <w:rPr>
          <w:szCs w:val="24"/>
        </w:rPr>
        <w:t>Debe ser previamente evaluado el impacto del proveedor</w:t>
      </w:r>
      <w:r w:rsidR="0018737F" w:rsidRPr="00E92842">
        <w:rPr>
          <w:szCs w:val="24"/>
        </w:rPr>
        <w:t>, se debe tener en cuenta el impacto en la calidad del producto, por ello serán de aplicación al menos los siguientes proveedores</w:t>
      </w:r>
      <w:r w:rsidR="00286356" w:rsidRPr="00E92842">
        <w:rPr>
          <w:szCs w:val="24"/>
        </w:rPr>
        <w:t xml:space="preserve">, no obstante, se indica una recomendación para las </w:t>
      </w:r>
      <w:r w:rsidR="00704A9C" w:rsidRPr="00E92842">
        <w:rPr>
          <w:szCs w:val="24"/>
        </w:rPr>
        <w:t>evaluaciones,</w:t>
      </w:r>
      <w:r w:rsidR="00286356" w:rsidRPr="00E92842">
        <w:rPr>
          <w:szCs w:val="24"/>
        </w:rPr>
        <w:t xml:space="preserve"> pero debe emitirse documento de </w:t>
      </w:r>
      <w:r w:rsidR="00286356" w:rsidRPr="00B7519E">
        <w:rPr>
          <w:b/>
          <w:szCs w:val="24"/>
        </w:rPr>
        <w:t>evaluación de riesgos</w:t>
      </w:r>
      <w:r w:rsidR="00286356" w:rsidRPr="00E92842">
        <w:rPr>
          <w:szCs w:val="24"/>
        </w:rPr>
        <w:t xml:space="preserve"> para definir si es necesaria la auditoría o no, si no existe tal documento se seguirá la recomendación indicada a continuación</w:t>
      </w:r>
      <w:r w:rsidR="0018737F" w:rsidRPr="00E92842">
        <w:rPr>
          <w:szCs w:val="24"/>
        </w:rPr>
        <w:t>:</w:t>
      </w:r>
    </w:p>
    <w:p w14:paraId="54DBA35C" w14:textId="1A0405C5" w:rsidR="0018737F" w:rsidRPr="00E92842" w:rsidRDefault="00286356" w:rsidP="005A173D">
      <w:pPr>
        <w:pStyle w:val="Listavietas1"/>
      </w:pPr>
      <w:r w:rsidRPr="00E92842">
        <w:t xml:space="preserve">Materiales críticos </w:t>
      </w:r>
      <w:r w:rsidR="0018737F" w:rsidRPr="00E92842">
        <w:t xml:space="preserve">que componen los productos fabricados en </w:t>
      </w:r>
      <w:r w:rsidR="00E92842">
        <w:t>SPIKA</w:t>
      </w:r>
      <w:r w:rsidR="00704A9C" w:rsidRPr="00E92842">
        <w:t>.</w:t>
      </w:r>
    </w:p>
    <w:p w14:paraId="3313E873" w14:textId="6F7CA2E3" w:rsidR="0018737F" w:rsidRPr="00E92842" w:rsidRDefault="00286356" w:rsidP="005A173D">
      <w:pPr>
        <w:pStyle w:val="Listavietas1"/>
      </w:pPr>
      <w:r w:rsidRPr="00E92842">
        <w:t>Resto de materiales/servicios</w:t>
      </w:r>
    </w:p>
    <w:p w14:paraId="6D89CC31" w14:textId="2DB7E22D" w:rsidR="0018737F" w:rsidRDefault="00EE7980" w:rsidP="0018737F">
      <w:pPr>
        <w:rPr>
          <w:szCs w:val="24"/>
        </w:rPr>
      </w:pPr>
      <w:r w:rsidRPr="00E92842">
        <w:rPr>
          <w:szCs w:val="24"/>
        </w:rPr>
        <w:t xml:space="preserve">Se </w:t>
      </w:r>
      <w:r w:rsidR="00704A9C" w:rsidRPr="00E92842">
        <w:rPr>
          <w:szCs w:val="24"/>
        </w:rPr>
        <w:t>recomienda</w:t>
      </w:r>
      <w:r w:rsidRPr="00E92842">
        <w:rPr>
          <w:szCs w:val="24"/>
        </w:rPr>
        <w:t xml:space="preserve"> disponer de los cuestionarios de evaluación inicial incluidos en los</w:t>
      </w:r>
      <w:r w:rsidR="002E07C8">
        <w:rPr>
          <w:szCs w:val="24"/>
        </w:rPr>
        <w:t xml:space="preserve"> anexos de este procedimiento,</w:t>
      </w:r>
      <w:r w:rsidRPr="00E92842">
        <w:rPr>
          <w:szCs w:val="24"/>
        </w:rPr>
        <w:t xml:space="preserve"> con el fin de conocer el s</w:t>
      </w:r>
      <w:r w:rsidR="002E07C8">
        <w:rPr>
          <w:szCs w:val="24"/>
        </w:rPr>
        <w:t xml:space="preserve">istema de calidad del auditado, aunque se podrá disponer de documentación propia del proveedor. </w:t>
      </w:r>
    </w:p>
    <w:p w14:paraId="3053A89E" w14:textId="77777777" w:rsidR="00D0187C" w:rsidRPr="00D0187C" w:rsidRDefault="00D0187C" w:rsidP="00D0187C">
      <w:pPr>
        <w:rPr>
          <w:szCs w:val="24"/>
          <w:lang w:val="es-ES"/>
        </w:rPr>
      </w:pPr>
      <w:r w:rsidRPr="00D0187C">
        <w:rPr>
          <w:szCs w:val="24"/>
          <w:lang w:val="es-ES"/>
        </w:rPr>
        <w:t xml:space="preserve">En aquellos casos en los que no sea posible realizar una auditoría in situ al proveedor (por ejemplo, proveedores de servicios </w:t>
      </w:r>
      <w:proofErr w:type="spellStart"/>
      <w:r w:rsidRPr="00D0187C">
        <w:rPr>
          <w:szCs w:val="24"/>
          <w:lang w:val="es-ES"/>
        </w:rPr>
        <w:t>cloud</w:t>
      </w:r>
      <w:proofErr w:type="spellEnd"/>
      <w:r w:rsidRPr="00D0187C">
        <w:rPr>
          <w:szCs w:val="24"/>
          <w:lang w:val="es-ES"/>
        </w:rPr>
        <w:t xml:space="preserve"> como Google, Amazon o Microsoft, proveedores de </w:t>
      </w:r>
      <w:r w:rsidRPr="00D0187C">
        <w:rPr>
          <w:szCs w:val="24"/>
          <w:lang w:val="es-ES"/>
        </w:rPr>
        <w:lastRenderedPageBreak/>
        <w:t>software SaaS o de servicios críticos globales), se documentará una justificación de no auditoría basada en el análisis de riesgos.</w:t>
      </w:r>
    </w:p>
    <w:p w14:paraId="147874CA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En sustitución, se podrá evaluar al proveedor mediante:</w:t>
      </w:r>
    </w:p>
    <w:p w14:paraId="6C25367B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Certificaciones reconocidas (por ejemplo, ISO 27001, ISO 13485, SOC 2, etc.),</w:t>
      </w:r>
    </w:p>
    <w:p w14:paraId="6AA8095D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Informes de auditoría de tercera parte disponibles públicamente,</w:t>
      </w:r>
    </w:p>
    <w:p w14:paraId="4B7C1837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Condiciones contractuales específicas (acuerdos de calidad, cláusulas de seguridad o confidencialidad),</w:t>
      </w:r>
    </w:p>
    <w:p w14:paraId="72B9D13E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Revisión documental del proveedor, si procede.</w:t>
      </w:r>
    </w:p>
    <w:p w14:paraId="5D9D1A81" w14:textId="77777777" w:rsidR="00D0187C" w:rsidRPr="00D0187C" w:rsidRDefault="00D0187C" w:rsidP="00D0187C">
      <w:pPr>
        <w:rPr>
          <w:szCs w:val="24"/>
          <w:lang w:val="es-ES"/>
        </w:rPr>
      </w:pPr>
      <w:r w:rsidRPr="00D0187C">
        <w:rPr>
          <w:szCs w:val="24"/>
          <w:lang w:val="es-ES"/>
        </w:rPr>
        <w:t>Esta evaluación deberá ser igualmente aprobada por el Técnico Responsable y registrada como parte del expediente de evaluación del proveedor.</w:t>
      </w:r>
    </w:p>
    <w:p w14:paraId="6803E65D" w14:textId="77777777" w:rsidR="00D0187C" w:rsidRPr="00D0187C" w:rsidRDefault="00D0187C" w:rsidP="0018737F">
      <w:pPr>
        <w:rPr>
          <w:szCs w:val="24"/>
          <w:lang w:val="es-ES"/>
        </w:rPr>
      </w:pPr>
    </w:p>
    <w:p w14:paraId="4AB1F0CF" w14:textId="57A4D9B6" w:rsidR="00C81715" w:rsidRPr="00E92842" w:rsidRDefault="00A373FD" w:rsidP="004A27B2">
      <w:pPr>
        <w:pStyle w:val="Ttulo3SP"/>
      </w:pPr>
      <w:bookmarkStart w:id="50" w:name="_Toc157005996"/>
      <w:bookmarkStart w:id="51" w:name="_Toc157601956"/>
      <w:bookmarkStart w:id="52" w:name="_Toc157602137"/>
      <w:bookmarkStart w:id="53" w:name="_Toc157602223"/>
      <w:bookmarkStart w:id="54" w:name="_Toc197683960"/>
      <w:r w:rsidRPr="00E92842">
        <w:t>Frecuencia</w:t>
      </w:r>
      <w:bookmarkEnd w:id="50"/>
      <w:bookmarkEnd w:id="51"/>
      <w:bookmarkEnd w:id="52"/>
      <w:bookmarkEnd w:id="53"/>
      <w:bookmarkEnd w:id="54"/>
    </w:p>
    <w:p w14:paraId="6A4108BC" w14:textId="201B541B" w:rsidR="00C81715" w:rsidRPr="00E92842" w:rsidRDefault="00C81715" w:rsidP="00C81715">
      <w:pPr>
        <w:rPr>
          <w:b/>
          <w:iCs/>
          <w:szCs w:val="24"/>
        </w:rPr>
      </w:pPr>
      <w:r w:rsidRPr="00E92842">
        <w:rPr>
          <w:szCs w:val="24"/>
        </w:rPr>
        <w:t>En la tabla a continuación de determinan las frecuencias en función</w:t>
      </w:r>
      <w:r w:rsidRPr="00E92842">
        <w:rPr>
          <w:b/>
          <w:iCs/>
          <w:szCs w:val="24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6"/>
        <w:gridCol w:w="4111"/>
      </w:tblGrid>
      <w:tr w:rsidR="00990F27" w:rsidRPr="00E92842" w14:paraId="6A60FDB1" w14:textId="77777777" w:rsidTr="00C62630">
        <w:trPr>
          <w:cantSplit/>
          <w:trHeight w:val="777"/>
          <w:tblHeader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  <w:hideMark/>
          </w:tcPr>
          <w:p w14:paraId="7C1AF96C" w14:textId="77777777" w:rsidR="00990F27" w:rsidRPr="00E92842" w:rsidRDefault="00990F2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t>Tipo de material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  <w:hideMark/>
          </w:tcPr>
          <w:p w14:paraId="31DF9B99" w14:textId="77777777" w:rsidR="00990F27" w:rsidRPr="00E92842" w:rsidRDefault="00990F2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t>Frecuencia de realización de auditoría/ Inspección</w:t>
            </w:r>
          </w:p>
        </w:tc>
      </w:tr>
      <w:tr w:rsidR="00990F27" w:rsidRPr="00E92842" w14:paraId="0E3BA8CD" w14:textId="77777777" w:rsidTr="00286356">
        <w:trPr>
          <w:trHeight w:val="77"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6996" w14:textId="71F92DA3" w:rsidR="00990F27" w:rsidRPr="00E92842" w:rsidRDefault="00286356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Críticos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C63C1" w14:textId="77777777" w:rsidR="00990F27" w:rsidRPr="00E92842" w:rsidRDefault="00990F27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Cada 3 años</w:t>
            </w:r>
          </w:p>
        </w:tc>
      </w:tr>
      <w:tr w:rsidR="00990F27" w:rsidRPr="00E92842" w14:paraId="4D6E1C49" w14:textId="77777777" w:rsidTr="00286356">
        <w:trPr>
          <w:trHeight w:val="77"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6FB7" w14:textId="05590656" w:rsidR="00990F27" w:rsidRPr="00E92842" w:rsidRDefault="00286356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No Críticos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A502" w14:textId="2F790B8B" w:rsidR="00990F27" w:rsidRPr="00E92842" w:rsidRDefault="00990F27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Cada </w:t>
            </w:r>
            <w:r w:rsidR="00C53103" w:rsidRPr="00E92842">
              <w:rPr>
                <w:szCs w:val="24"/>
              </w:rPr>
              <w:t>5</w:t>
            </w:r>
            <w:r w:rsidRPr="00E92842">
              <w:rPr>
                <w:szCs w:val="24"/>
              </w:rPr>
              <w:t xml:space="preserve"> años</w:t>
            </w:r>
          </w:p>
        </w:tc>
      </w:tr>
    </w:tbl>
    <w:p w14:paraId="0EFE97E4" w14:textId="0B9B2C57" w:rsidR="00C80FB1" w:rsidRPr="00E92842" w:rsidRDefault="008D5DE3" w:rsidP="000D3C89">
      <w:pPr>
        <w:rPr>
          <w:szCs w:val="24"/>
        </w:rPr>
      </w:pPr>
      <w:r>
        <w:rPr>
          <w:szCs w:val="24"/>
        </w:rPr>
        <w:t>E</w:t>
      </w:r>
      <w:r w:rsidR="00704A9C" w:rsidRPr="00E92842">
        <w:rPr>
          <w:szCs w:val="24"/>
        </w:rPr>
        <w:t>l Técnico Responsable</w:t>
      </w:r>
      <w:r w:rsidR="00990F27" w:rsidRPr="00E92842">
        <w:rPr>
          <w:szCs w:val="24"/>
        </w:rPr>
        <w:t xml:space="preserve"> será quien dictamine la realización de una determinada auditoría a un proveedor según necesidades, como pueden ser:</w:t>
      </w:r>
    </w:p>
    <w:p w14:paraId="53FD3A09" w14:textId="65F5DEE4" w:rsidR="00990F27" w:rsidRPr="005A173D" w:rsidRDefault="00990F27" w:rsidP="005A173D">
      <w:pPr>
        <w:pStyle w:val="Listavietas2"/>
      </w:pPr>
      <w:r w:rsidRPr="005A173D">
        <w:t>Proveedor nuevo</w:t>
      </w:r>
    </w:p>
    <w:p w14:paraId="2474B575" w14:textId="07B6E3C9" w:rsidR="00990F27" w:rsidRPr="005A173D" w:rsidRDefault="00990F27" w:rsidP="005A173D">
      <w:pPr>
        <w:pStyle w:val="Listavietas2"/>
      </w:pPr>
      <w:r w:rsidRPr="005A173D">
        <w:t>Proveedores auditados que hayan superado el periodo de auditoria, reevaluación del proveedor para otro material, detectar anomalías en el material o servicio suministrado, entre otras…</w:t>
      </w:r>
    </w:p>
    <w:p w14:paraId="55F3E5AD" w14:textId="754029BF" w:rsidR="00F551F0" w:rsidRPr="00E92842" w:rsidRDefault="00A373FD" w:rsidP="005A173D">
      <w:pPr>
        <w:pStyle w:val="Ttulo3SP"/>
      </w:pPr>
      <w:bookmarkStart w:id="55" w:name="_Toc157005997"/>
      <w:bookmarkStart w:id="56" w:name="_Toc157601957"/>
      <w:bookmarkStart w:id="57" w:name="_Toc157602138"/>
      <w:bookmarkStart w:id="58" w:name="_Toc157602224"/>
      <w:bookmarkStart w:id="59" w:name="_Toc197683961"/>
      <w:r w:rsidRPr="00E92842">
        <w:t>Personal auditor</w:t>
      </w:r>
      <w:bookmarkEnd w:id="55"/>
      <w:bookmarkEnd w:id="56"/>
      <w:bookmarkEnd w:id="57"/>
      <w:bookmarkEnd w:id="58"/>
      <w:bookmarkEnd w:id="59"/>
    </w:p>
    <w:p w14:paraId="21546ABF" w14:textId="5DBA9A13" w:rsidR="00CE5117" w:rsidRDefault="00CE5117" w:rsidP="00CE5117">
      <w:pPr>
        <w:rPr>
          <w:szCs w:val="24"/>
        </w:rPr>
      </w:pPr>
      <w:r w:rsidRPr="00E92842">
        <w:rPr>
          <w:szCs w:val="24"/>
        </w:rPr>
        <w:t xml:space="preserve">La realización de las auditorías correrá a cargo de personal interno a menos que </w:t>
      </w:r>
      <w:r w:rsidR="00704A9C" w:rsidRPr="00E92842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</w:t>
      </w:r>
      <w:r w:rsidR="00704A9C" w:rsidRPr="00E92842">
        <w:rPr>
          <w:szCs w:val="24"/>
        </w:rPr>
        <w:t>El personal auditor debe estar formado en los procedimientos de la compañía</w:t>
      </w:r>
      <w:r w:rsidR="00A96037">
        <w:rPr>
          <w:szCs w:val="24"/>
        </w:rPr>
        <w:t xml:space="preserve"> y haber cumplimentado la </w:t>
      </w:r>
      <w:r w:rsidR="00A96037">
        <w:rPr>
          <w:szCs w:val="24"/>
        </w:rPr>
        <w:lastRenderedPageBreak/>
        <w:t xml:space="preserve">cualificación incluida en el </w:t>
      </w:r>
      <w:r w:rsidR="00A96037" w:rsidRPr="00A96037">
        <w:rPr>
          <w:b/>
          <w:szCs w:val="24"/>
        </w:rPr>
        <w:t xml:space="preserve">Anexo </w:t>
      </w:r>
      <w:r w:rsidR="009B491B">
        <w:rPr>
          <w:b/>
          <w:szCs w:val="24"/>
        </w:rPr>
        <w:t>2</w:t>
      </w:r>
      <w:r w:rsidR="00A96037" w:rsidRPr="00A96037">
        <w:rPr>
          <w:b/>
          <w:szCs w:val="24"/>
        </w:rPr>
        <w:t>.</w:t>
      </w:r>
      <w:r w:rsidR="00A96037">
        <w:rPr>
          <w:szCs w:val="24"/>
        </w:rPr>
        <w:t xml:space="preserve"> </w:t>
      </w:r>
      <w:r w:rsidR="00A96037" w:rsidRPr="00A96037">
        <w:rPr>
          <w:szCs w:val="24"/>
        </w:rPr>
        <w:t>Este registro debe autorizarlo el Tecnico Responsable antes de la realización de la auditoría. Se conservará en los archivos de Garantía de Calidad.</w:t>
      </w:r>
    </w:p>
    <w:p w14:paraId="1F9063C6" w14:textId="70788EC0" w:rsidR="00C543C1" w:rsidRPr="00A96037" w:rsidRDefault="00C543C1" w:rsidP="00C543C1">
      <w:pPr>
        <w:pStyle w:val="Titulo2SP"/>
        <w:ind w:left="432"/>
        <w:rPr>
          <w:i/>
        </w:rPr>
      </w:pPr>
      <w:bookmarkStart w:id="60" w:name="_Toc197683962"/>
      <w:r w:rsidRPr="00A96037">
        <w:rPr>
          <w:i/>
        </w:rPr>
        <w:t>Grado 3: Externas</w:t>
      </w:r>
      <w:bookmarkEnd w:id="60"/>
    </w:p>
    <w:p w14:paraId="53F33DC0" w14:textId="40610EF9" w:rsidR="00C543C1" w:rsidRPr="00A96037" w:rsidRDefault="00C543C1" w:rsidP="00C543C1">
      <w:pPr>
        <w:rPr>
          <w:i/>
          <w:szCs w:val="24"/>
        </w:rPr>
      </w:pPr>
      <w:r w:rsidRPr="00A96037">
        <w:rPr>
          <w:i/>
          <w:szCs w:val="24"/>
        </w:rPr>
        <w:t>Las auditorías externas serán aquellas en las que un organismo o entidad oficial o privada audite a SPIKA, por ello, en la medida de lo posible, debido a que dependen de una tercera entidad, se programarán y será deseable recibir una agenda por parte de esa tercera parte, no obstante, quedará a criterio de los auditores/inspectores el dar preaviso y notificar la correspondiente visita.</w:t>
      </w:r>
    </w:p>
    <w:p w14:paraId="66883940" w14:textId="65FE6F66" w:rsidR="00C543C1" w:rsidRPr="00A96037" w:rsidRDefault="00C543C1" w:rsidP="00C543C1">
      <w:pPr>
        <w:rPr>
          <w:i/>
          <w:szCs w:val="24"/>
        </w:rPr>
      </w:pPr>
      <w:r w:rsidRPr="00A96037">
        <w:rPr>
          <w:i/>
          <w:szCs w:val="24"/>
        </w:rPr>
        <w:t xml:space="preserve">Spika Tech mostrará siempre disposicion para recibir auditorías cuando sea necesario de manera general y en simbolo de su compromiso con el sistema de calidad implementado. </w:t>
      </w:r>
    </w:p>
    <w:p w14:paraId="6D04778A" w14:textId="0B14545E" w:rsidR="00C543C1" w:rsidRPr="00A96037" w:rsidRDefault="00C543C1" w:rsidP="00C543C1">
      <w:pPr>
        <w:rPr>
          <w:b/>
          <w:i/>
          <w:szCs w:val="24"/>
        </w:rPr>
      </w:pPr>
      <w:r w:rsidRPr="00A96037">
        <w:rPr>
          <w:i/>
          <w:szCs w:val="24"/>
        </w:rPr>
        <w:t xml:space="preserve">La naturaleza, alcance de la auditoría asi como la clasificación de las no conformidades quedará a disposicion de los auditores/inspectores. Una vez recibidos los informes SPIKA se compromete a evaluar no conformidad a no confirmidad para poner las acciones correctivas pertinentes, todo ello se gestionará mediante el procedimiento </w:t>
      </w:r>
      <w:r w:rsidRPr="00A96037">
        <w:rPr>
          <w:b/>
          <w:i/>
          <w:szCs w:val="24"/>
        </w:rPr>
        <w:t xml:space="preserve">PNT-006 Gestion de acciones correctivas y preventivas. </w:t>
      </w:r>
    </w:p>
    <w:p w14:paraId="371BF680" w14:textId="7731AD50" w:rsidR="00402A64" w:rsidRPr="00E92842" w:rsidRDefault="000D3C89" w:rsidP="00C543C1">
      <w:pPr>
        <w:pStyle w:val="Titulo2SP"/>
        <w:ind w:left="709" w:hanging="709"/>
      </w:pPr>
      <w:bookmarkStart w:id="61" w:name="_Toc157005998"/>
      <w:bookmarkStart w:id="62" w:name="_Toc157601958"/>
      <w:bookmarkStart w:id="63" w:name="_Toc157602139"/>
      <w:bookmarkStart w:id="64" w:name="_Toc157602225"/>
      <w:bookmarkStart w:id="65" w:name="_Toc197683963"/>
      <w:r w:rsidRPr="00E92842">
        <w:t>Criterio de evaluación</w:t>
      </w:r>
      <w:bookmarkEnd w:id="61"/>
      <w:bookmarkEnd w:id="62"/>
      <w:bookmarkEnd w:id="63"/>
      <w:bookmarkEnd w:id="64"/>
      <w:r w:rsidR="00C543C1">
        <w:t xml:space="preserve"> para auditorias grado 1 y 2.</w:t>
      </w:r>
      <w:bookmarkEnd w:id="65"/>
    </w:p>
    <w:p w14:paraId="2AA72778" w14:textId="17DEA090" w:rsidR="008B7F9F" w:rsidRPr="00E92842" w:rsidRDefault="000D3C89" w:rsidP="008B7F9F">
      <w:pPr>
        <w:rPr>
          <w:szCs w:val="24"/>
        </w:rPr>
      </w:pPr>
      <w:r w:rsidRPr="00E92842">
        <w:rPr>
          <w:szCs w:val="24"/>
        </w:rPr>
        <w:t>Para cada una de las No Conformidades encontradas durante las auditorias se establecerá un criterio de valoración en función de la gravedad de la no conformidad encontrada según se muestra a continuación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1953"/>
        <w:gridCol w:w="2884"/>
        <w:gridCol w:w="2618"/>
      </w:tblGrid>
      <w:tr w:rsidR="000D3C89" w:rsidRPr="00E92842" w14:paraId="06B17CC6" w14:textId="77777777" w:rsidTr="2132542D">
        <w:trPr>
          <w:cantSplit/>
          <w:tblHeader/>
          <w:jc w:val="center"/>
        </w:trPr>
        <w:tc>
          <w:tcPr>
            <w:tcW w:w="1807" w:type="dxa"/>
            <w:shd w:val="clear" w:color="auto" w:fill="9D9D9D" w:themeFill="accent4"/>
          </w:tcPr>
          <w:p w14:paraId="0619F134" w14:textId="77777777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No Conformidad</w:t>
            </w:r>
          </w:p>
        </w:tc>
        <w:tc>
          <w:tcPr>
            <w:tcW w:w="1955" w:type="dxa"/>
            <w:shd w:val="clear" w:color="auto" w:fill="9D9D9D" w:themeFill="accent4"/>
          </w:tcPr>
          <w:p w14:paraId="2C47145C" w14:textId="10AB193D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Denominación</w:t>
            </w:r>
          </w:p>
        </w:tc>
        <w:tc>
          <w:tcPr>
            <w:tcW w:w="2938" w:type="dxa"/>
            <w:shd w:val="clear" w:color="auto" w:fill="9D9D9D" w:themeFill="accent4"/>
          </w:tcPr>
          <w:p w14:paraId="3DE4D74D" w14:textId="77777777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Descripción</w:t>
            </w:r>
          </w:p>
        </w:tc>
        <w:tc>
          <w:tcPr>
            <w:tcW w:w="2634" w:type="dxa"/>
            <w:shd w:val="clear" w:color="auto" w:fill="9D9D9D" w:themeFill="accent4"/>
          </w:tcPr>
          <w:p w14:paraId="0F248290" w14:textId="77777777" w:rsidR="000D3C89" w:rsidRPr="00476ADF" w:rsidRDefault="000D3C89" w:rsidP="00476ADF">
            <w:pPr>
              <w:pStyle w:val="Contenidodelatabla"/>
              <w:jc w:val="center"/>
              <w:rPr>
                <w:b/>
                <w:lang w:val="es-ES"/>
              </w:rPr>
            </w:pPr>
            <w:proofErr w:type="gramStart"/>
            <w:r w:rsidRPr="2132542D">
              <w:rPr>
                <w:b/>
                <w:lang w:val="es-ES"/>
              </w:rPr>
              <w:t>Acciones a tomar</w:t>
            </w:r>
            <w:proofErr w:type="gramEnd"/>
          </w:p>
        </w:tc>
      </w:tr>
      <w:tr w:rsidR="000D3C89" w:rsidRPr="00E92842" w14:paraId="7989F247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620C5CB8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Crítica (C)</w:t>
            </w:r>
          </w:p>
        </w:tc>
        <w:tc>
          <w:tcPr>
            <w:tcW w:w="1955" w:type="dxa"/>
            <w:vAlign w:val="center"/>
          </w:tcPr>
          <w:p w14:paraId="0F4DDFCE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crítica</w:t>
            </w:r>
          </w:p>
        </w:tc>
        <w:tc>
          <w:tcPr>
            <w:tcW w:w="2938" w:type="dxa"/>
            <w:vAlign w:val="center"/>
          </w:tcPr>
          <w:p w14:paraId="398F96F6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graves que suponen un incumplimiento grave de la normativa aplicable y son un peligro para la calidad del producto o la integridad de los datos.</w:t>
            </w:r>
          </w:p>
        </w:tc>
        <w:tc>
          <w:tcPr>
            <w:tcW w:w="2634" w:type="dxa"/>
            <w:vAlign w:val="center"/>
          </w:tcPr>
          <w:p w14:paraId="549F2CE3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INMEDIATAMENTE.</w:t>
            </w:r>
          </w:p>
        </w:tc>
      </w:tr>
      <w:tr w:rsidR="000D3C89" w:rsidRPr="00E92842" w14:paraId="53BC99AE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3C208AA0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lastRenderedPageBreak/>
              <w:t>Mayor (M)</w:t>
            </w:r>
          </w:p>
        </w:tc>
        <w:tc>
          <w:tcPr>
            <w:tcW w:w="1955" w:type="dxa"/>
            <w:vAlign w:val="center"/>
          </w:tcPr>
          <w:p w14:paraId="4772E747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importante</w:t>
            </w:r>
          </w:p>
        </w:tc>
        <w:tc>
          <w:tcPr>
            <w:tcW w:w="2938" w:type="dxa"/>
            <w:vAlign w:val="center"/>
          </w:tcPr>
          <w:p w14:paraId="1E1F6FC1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 xml:space="preserve">Fallos que, sin llegar a afectar a la calidad del producto o la integridad de los datos, suponen un incumplimiento leve de la normativa aplicable. </w:t>
            </w:r>
          </w:p>
        </w:tc>
        <w:tc>
          <w:tcPr>
            <w:tcW w:w="2634" w:type="dxa"/>
            <w:vAlign w:val="center"/>
          </w:tcPr>
          <w:p w14:paraId="370EF43D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breve plazo de tiempo.</w:t>
            </w:r>
          </w:p>
        </w:tc>
      </w:tr>
      <w:tr w:rsidR="000D3C89" w:rsidRPr="00E92842" w14:paraId="219EEC64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05609A08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(m)</w:t>
            </w:r>
          </w:p>
        </w:tc>
        <w:tc>
          <w:tcPr>
            <w:tcW w:w="1955" w:type="dxa"/>
            <w:vAlign w:val="center"/>
          </w:tcPr>
          <w:p w14:paraId="6601D502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observación</w:t>
            </w:r>
          </w:p>
        </w:tc>
        <w:tc>
          <w:tcPr>
            <w:tcW w:w="2938" w:type="dxa"/>
            <w:vAlign w:val="center"/>
          </w:tcPr>
          <w:p w14:paraId="6F559F17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de poca importancia, mejoras de los sistemas</w:t>
            </w:r>
          </w:p>
        </w:tc>
        <w:tc>
          <w:tcPr>
            <w:tcW w:w="2634" w:type="dxa"/>
            <w:vAlign w:val="center"/>
          </w:tcPr>
          <w:p w14:paraId="42C52EBD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plazo de tiempo determinado.</w:t>
            </w:r>
          </w:p>
        </w:tc>
      </w:tr>
      <w:tr w:rsidR="00D13E0C" w:rsidRPr="00E92842" w14:paraId="41AE3A76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5C997BEB" w14:textId="6194DB43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Recomendaciones (R)</w:t>
            </w:r>
          </w:p>
        </w:tc>
        <w:tc>
          <w:tcPr>
            <w:tcW w:w="1955" w:type="dxa"/>
            <w:vAlign w:val="center"/>
          </w:tcPr>
          <w:p w14:paraId="0733CB3A" w14:textId="3A71C2C2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Recomendación</w:t>
            </w:r>
          </w:p>
        </w:tc>
        <w:tc>
          <w:tcPr>
            <w:tcW w:w="2938" w:type="dxa"/>
            <w:vAlign w:val="center"/>
          </w:tcPr>
          <w:p w14:paraId="69083647" w14:textId="471587EC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Comentarios para la mejora en un área determinada del Sistema, que no llega a ser No Conformidad, a valorar por parte del auditado si considera implementarla o no.</w:t>
            </w:r>
          </w:p>
        </w:tc>
        <w:tc>
          <w:tcPr>
            <w:tcW w:w="2634" w:type="dxa"/>
            <w:vAlign w:val="center"/>
          </w:tcPr>
          <w:p w14:paraId="7B172332" w14:textId="5AA8C607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No aplican</w:t>
            </w:r>
          </w:p>
        </w:tc>
      </w:tr>
    </w:tbl>
    <w:p w14:paraId="11124CD3" w14:textId="718A7CB7" w:rsidR="000D3C89" w:rsidRPr="00E92842" w:rsidRDefault="000D3C89" w:rsidP="008B7F9F">
      <w:pPr>
        <w:rPr>
          <w:szCs w:val="24"/>
        </w:rPr>
      </w:pPr>
    </w:p>
    <w:p w14:paraId="68DF6AE5" w14:textId="312536CD" w:rsidR="000D3C89" w:rsidRPr="00E92842" w:rsidRDefault="000D3C89" w:rsidP="00053CAC">
      <w:pPr>
        <w:pStyle w:val="Titulo2SP"/>
      </w:pPr>
      <w:bookmarkStart w:id="66" w:name="_Toc157005999"/>
      <w:bookmarkStart w:id="67" w:name="_Toc157601959"/>
      <w:bookmarkStart w:id="68" w:name="_Toc157602140"/>
      <w:bookmarkStart w:id="69" w:name="_Toc157602226"/>
      <w:bookmarkStart w:id="70" w:name="_Toc197683964"/>
      <w:r w:rsidRPr="00E92842">
        <w:t>Informe de auditoria</w:t>
      </w:r>
      <w:bookmarkEnd w:id="66"/>
      <w:bookmarkEnd w:id="67"/>
      <w:bookmarkEnd w:id="68"/>
      <w:bookmarkEnd w:id="69"/>
      <w:bookmarkEnd w:id="70"/>
    </w:p>
    <w:p w14:paraId="6D743CA8" w14:textId="317693FE" w:rsidR="00D13E0C" w:rsidRPr="00E92842" w:rsidRDefault="00D13E0C" w:rsidP="00D13E0C">
      <w:pPr>
        <w:rPr>
          <w:lang w:val="es-ES"/>
        </w:rPr>
      </w:pPr>
      <w:r w:rsidRPr="2132542D">
        <w:rPr>
          <w:lang w:val="es-ES"/>
        </w:rPr>
        <w:t xml:space="preserve">Para la emisión final del Informe de </w:t>
      </w:r>
      <w:r w:rsidR="00C62630" w:rsidRPr="2132542D">
        <w:rPr>
          <w:lang w:val="es-ES"/>
        </w:rPr>
        <w:t>Auditoría</w:t>
      </w:r>
      <w:r w:rsidRPr="2132542D">
        <w:rPr>
          <w:lang w:val="es-ES"/>
        </w:rPr>
        <w:t>, el personal auditor dispondrá de un plazo máximo de 3 meses desde la realización de la misma. En caso de que alguna de las no conformidades detectadas fuera de carácter Crítico (C), estos plazos podrán verse reducidos a fin de subsanar el hallazgo de manera inmediata.</w:t>
      </w:r>
    </w:p>
    <w:p w14:paraId="1A999055" w14:textId="7867B43D" w:rsidR="00F35C5C" w:rsidRPr="00E92842" w:rsidRDefault="00F35C5C" w:rsidP="000D3C89">
      <w:pPr>
        <w:rPr>
          <w:szCs w:val="24"/>
        </w:rPr>
      </w:pPr>
      <w:r w:rsidRPr="00E92842">
        <w:rPr>
          <w:szCs w:val="24"/>
        </w:rPr>
        <w:t>Los informes serán codificados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8"/>
        <w:gridCol w:w="3338"/>
        <w:gridCol w:w="2951"/>
      </w:tblGrid>
      <w:tr w:rsidR="00F35C5C" w:rsidRPr="00E92842" w14:paraId="599A0861" w14:textId="53DA923C" w:rsidTr="00C62630">
        <w:tc>
          <w:tcPr>
            <w:tcW w:w="3338" w:type="dxa"/>
            <w:tcBorders>
              <w:bottom w:val="single" w:sz="4" w:space="0" w:color="auto"/>
            </w:tcBorders>
            <w:shd w:val="clear" w:color="auto" w:fill="9D9D9D"/>
          </w:tcPr>
          <w:p w14:paraId="61A0B412" w14:textId="5D55E34A" w:rsidR="00F35C5C" w:rsidRPr="00E92842" w:rsidRDefault="00F35C5C" w:rsidP="00C62630">
            <w:pPr>
              <w:pStyle w:val="Contenidodelatabla"/>
            </w:pPr>
            <w:r w:rsidRPr="00E92842">
              <w:t>AUDITORIA INTERNA</w:t>
            </w:r>
          </w:p>
        </w:tc>
        <w:tc>
          <w:tcPr>
            <w:tcW w:w="33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9D9D9D"/>
          </w:tcPr>
          <w:p w14:paraId="6D290462" w14:textId="1C13982C" w:rsidR="00F35C5C" w:rsidRPr="00E92842" w:rsidRDefault="00F35C5C" w:rsidP="00C62630">
            <w:pPr>
              <w:pStyle w:val="Contenidodelatabla"/>
            </w:pPr>
            <w:r w:rsidRPr="00E92842">
              <w:t>AUDITORIA EXTERNA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</w:tcPr>
          <w:p w14:paraId="0328E8FC" w14:textId="40461460" w:rsidR="00F35C5C" w:rsidRPr="00E92842" w:rsidRDefault="00F35C5C" w:rsidP="00C62630">
            <w:pPr>
              <w:pStyle w:val="Contenidodelatabla"/>
              <w:jc w:val="center"/>
            </w:pPr>
            <w:r w:rsidRPr="00E92842">
              <w:t>Donde:</w:t>
            </w:r>
          </w:p>
        </w:tc>
      </w:tr>
      <w:tr w:rsidR="00F35C5C" w:rsidRPr="00E92842" w14:paraId="641E9E4D" w14:textId="537EAF36" w:rsidTr="00E92842">
        <w:tc>
          <w:tcPr>
            <w:tcW w:w="3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56EB" w14:textId="220C2703" w:rsidR="00F35C5C" w:rsidRPr="00E92842" w:rsidRDefault="00F35C5C" w:rsidP="00C62630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 -INT-XX/YY</w:t>
            </w:r>
          </w:p>
        </w:tc>
        <w:tc>
          <w:tcPr>
            <w:tcW w:w="3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3B82" w14:textId="7B8F2D4C" w:rsidR="00F35C5C" w:rsidRPr="00E92842" w:rsidRDefault="00F35C5C" w:rsidP="00C62630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AUD-EXT-XX/YY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9624" w14:textId="272C4C57" w:rsidR="00F35C5C" w:rsidRPr="00E92842" w:rsidRDefault="00F35C5C" w:rsidP="00C62630">
            <w:pPr>
              <w:pStyle w:val="Contenidodelatabla"/>
            </w:pPr>
            <w:r w:rsidRPr="00E92842">
              <w:t>XX corresponde al nº correlativo de auditoria en el año en curso</w:t>
            </w:r>
          </w:p>
        </w:tc>
      </w:tr>
      <w:tr w:rsidR="00F35C5C" w:rsidRPr="00E92842" w14:paraId="3BB971BD" w14:textId="36D0C6A9" w:rsidTr="00E92842">
        <w:tc>
          <w:tcPr>
            <w:tcW w:w="3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D308" w14:textId="77777777" w:rsidR="00F35C5C" w:rsidRPr="00E92842" w:rsidRDefault="00F35C5C" w:rsidP="00C62630">
            <w:pPr>
              <w:pStyle w:val="Contenidodelatabla"/>
            </w:pPr>
          </w:p>
        </w:tc>
        <w:tc>
          <w:tcPr>
            <w:tcW w:w="3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9254" w14:textId="77777777" w:rsidR="00F35C5C" w:rsidRPr="00E92842" w:rsidRDefault="00F35C5C" w:rsidP="00C62630">
            <w:pPr>
              <w:pStyle w:val="Contenidodelatabla"/>
            </w:pP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043C" w14:textId="2E534D43" w:rsidR="00F35C5C" w:rsidRPr="00E92842" w:rsidRDefault="00F35C5C" w:rsidP="00C62630">
            <w:pPr>
              <w:pStyle w:val="Contenidodelatabla"/>
            </w:pPr>
            <w:r w:rsidRPr="00E92842">
              <w:t>YY corresponde al año en curso de realizacion de la auditoria</w:t>
            </w:r>
          </w:p>
        </w:tc>
      </w:tr>
    </w:tbl>
    <w:p w14:paraId="3D7A76FB" w14:textId="34D30585" w:rsidR="00F35C5C" w:rsidRPr="00E92842" w:rsidRDefault="00F35C5C" w:rsidP="000D3C89">
      <w:pPr>
        <w:rPr>
          <w:szCs w:val="24"/>
        </w:rPr>
      </w:pPr>
    </w:p>
    <w:p w14:paraId="1E879A6E" w14:textId="360E9002" w:rsidR="00F35C5C" w:rsidRPr="00E92842" w:rsidRDefault="00F35C5C" w:rsidP="000D3C89">
      <w:pPr>
        <w:rPr>
          <w:szCs w:val="24"/>
        </w:rPr>
      </w:pPr>
      <w:r w:rsidRPr="00E92842">
        <w:rPr>
          <w:szCs w:val="24"/>
        </w:rPr>
        <w:t>Los nº de los informes serán proporcionados en la base de datos correspondiente bajo la custodia de</w:t>
      </w:r>
      <w:r w:rsidR="00704A9C" w:rsidRPr="00E92842">
        <w:rPr>
          <w:szCs w:val="24"/>
        </w:rPr>
        <w:t>l técnico responsable</w:t>
      </w:r>
      <w:r w:rsidRPr="00E92842">
        <w:rPr>
          <w:szCs w:val="24"/>
        </w:rPr>
        <w:t xml:space="preserve"> o persona en quien delegue. </w:t>
      </w:r>
    </w:p>
    <w:p w14:paraId="5C5B4543" w14:textId="1FFD016E" w:rsidR="000D3C89" w:rsidRPr="00E92842" w:rsidRDefault="00D13E0C" w:rsidP="00C62630">
      <w:pPr>
        <w:pStyle w:val="Titulo2SP"/>
      </w:pPr>
      <w:bookmarkStart w:id="71" w:name="_Toc157006000"/>
      <w:bookmarkStart w:id="72" w:name="_Toc157601960"/>
      <w:bookmarkStart w:id="73" w:name="_Toc157602141"/>
      <w:bookmarkStart w:id="74" w:name="_Toc157602227"/>
      <w:bookmarkStart w:id="75" w:name="_Toc197683965"/>
      <w:r w:rsidRPr="00E92842">
        <w:t>Archivo de la documentación</w:t>
      </w:r>
      <w:bookmarkEnd w:id="71"/>
      <w:bookmarkEnd w:id="72"/>
      <w:bookmarkEnd w:id="73"/>
      <w:bookmarkEnd w:id="74"/>
      <w:bookmarkEnd w:id="75"/>
    </w:p>
    <w:p w14:paraId="577EFC51" w14:textId="3B3A2E1D" w:rsidR="00D13E0C" w:rsidRPr="00E92842" w:rsidRDefault="00CE5117" w:rsidP="00D13E0C">
      <w:pPr>
        <w:rPr>
          <w:szCs w:val="24"/>
        </w:rPr>
      </w:pPr>
      <w:r w:rsidRPr="00E92842">
        <w:rPr>
          <w:szCs w:val="24"/>
        </w:rPr>
        <w:t xml:space="preserve">Toda la documentación generada de las auditorías se gestionará según el </w:t>
      </w:r>
      <w:r w:rsidR="00E92842">
        <w:rPr>
          <w:b/>
          <w:bCs/>
          <w:szCs w:val="24"/>
        </w:rPr>
        <w:t>PNT</w:t>
      </w:r>
      <w:r w:rsidRPr="00E92842">
        <w:rPr>
          <w:b/>
          <w:bCs/>
          <w:szCs w:val="24"/>
        </w:rPr>
        <w:t>-00</w:t>
      </w:r>
      <w:r w:rsidR="00704A9C" w:rsidRPr="00E92842">
        <w:rPr>
          <w:b/>
          <w:bCs/>
          <w:szCs w:val="24"/>
        </w:rPr>
        <w:t>1 Gestión de los documentos y archivo</w:t>
      </w:r>
      <w:r w:rsidRPr="00E92842">
        <w:rPr>
          <w:b/>
          <w:bCs/>
          <w:szCs w:val="24"/>
        </w:rPr>
        <w:t>.</w:t>
      </w:r>
      <w:r w:rsidRPr="00E92842">
        <w:rPr>
          <w:szCs w:val="24"/>
        </w:rPr>
        <w:t xml:space="preserve"> </w:t>
      </w:r>
    </w:p>
    <w:p w14:paraId="69A1ECA6" w14:textId="77777777" w:rsidR="00443F2D" w:rsidRPr="00E92842" w:rsidRDefault="00402A64" w:rsidP="00C62630">
      <w:pPr>
        <w:pStyle w:val="Titulo1SP"/>
      </w:pPr>
      <w:bookmarkStart w:id="76" w:name="_Toc157006001"/>
      <w:bookmarkStart w:id="77" w:name="_Toc157601961"/>
      <w:bookmarkStart w:id="78" w:name="_Toc157602142"/>
      <w:bookmarkStart w:id="79" w:name="_Toc157602228"/>
      <w:bookmarkStart w:id="80" w:name="_Toc197683966"/>
      <w:r w:rsidRPr="00E92842">
        <w:t>Distribución del Procedimiento</w:t>
      </w:r>
      <w:bookmarkEnd w:id="76"/>
      <w:bookmarkEnd w:id="77"/>
      <w:bookmarkEnd w:id="78"/>
      <w:bookmarkEnd w:id="79"/>
      <w:bookmarkEnd w:id="80"/>
    </w:p>
    <w:p w14:paraId="04009624" w14:textId="6D4525F6" w:rsidR="00B86D43" w:rsidRPr="00E92842" w:rsidRDefault="00B86D43" w:rsidP="00B86D43">
      <w:pPr>
        <w:rPr>
          <w:szCs w:val="24"/>
        </w:rPr>
      </w:pPr>
      <w:r w:rsidRPr="00E92842">
        <w:rPr>
          <w:iCs/>
          <w:szCs w:val="24"/>
        </w:rPr>
        <w:t xml:space="preserve">El personal perteneciente a los </w:t>
      </w:r>
      <w:r w:rsidR="00033CF8" w:rsidRPr="00E92842">
        <w:rPr>
          <w:szCs w:val="24"/>
        </w:rPr>
        <w:t>departamentos</w:t>
      </w:r>
      <w:r w:rsidRPr="00E92842">
        <w:rPr>
          <w:szCs w:val="24"/>
        </w:rPr>
        <w:t xml:space="preserve"> indicados en el Apartado 3 (Responsabilidades y </w:t>
      </w:r>
      <w:r w:rsidR="00033CF8" w:rsidRPr="00E92842">
        <w:rPr>
          <w:szCs w:val="24"/>
        </w:rPr>
        <w:t>Departamentos</w:t>
      </w:r>
      <w:r w:rsidRPr="00E92842">
        <w:rPr>
          <w:szCs w:val="24"/>
        </w:rPr>
        <w:t xml:space="preserve"> afectad</w:t>
      </w:r>
      <w:r w:rsidR="00033CF8" w:rsidRPr="00E92842">
        <w:rPr>
          <w:szCs w:val="24"/>
        </w:rPr>
        <w:t>o</w:t>
      </w:r>
      <w:r w:rsidRPr="00E92842">
        <w:rPr>
          <w:szCs w:val="24"/>
        </w:rPr>
        <w:t>s),</w:t>
      </w:r>
      <w:r w:rsidR="00033CF8" w:rsidRPr="00E92842">
        <w:rPr>
          <w:szCs w:val="24"/>
        </w:rPr>
        <w:t xml:space="preserve"> se les debe proporcionar copia </w:t>
      </w:r>
      <w:r w:rsidR="0079584A" w:rsidRPr="00E92842">
        <w:rPr>
          <w:szCs w:val="24"/>
        </w:rPr>
        <w:t>del presente procedimiento.</w:t>
      </w:r>
      <w:r w:rsidRPr="00E92842">
        <w:rPr>
          <w:szCs w:val="24"/>
        </w:rPr>
        <w:t xml:space="preserve"> Además, la copia controlada nº1 será entregada a</w:t>
      </w:r>
      <w:r w:rsidR="0079584A" w:rsidRPr="00E92842">
        <w:rPr>
          <w:szCs w:val="24"/>
        </w:rPr>
        <w:t>l</w:t>
      </w:r>
      <w:r w:rsidRPr="00E92842">
        <w:rPr>
          <w:szCs w:val="24"/>
        </w:rPr>
        <w:t xml:space="preserve"> </w:t>
      </w:r>
      <w:r w:rsidR="0079584A" w:rsidRPr="00E92842">
        <w:rPr>
          <w:szCs w:val="24"/>
        </w:rPr>
        <w:t>Archivo</w:t>
      </w:r>
      <w:r w:rsidRPr="00E92842">
        <w:rPr>
          <w:szCs w:val="24"/>
        </w:rPr>
        <w:t xml:space="preserve"> para su archivo en papel.</w:t>
      </w:r>
    </w:p>
    <w:p w14:paraId="258CA3E5" w14:textId="77777777" w:rsidR="003F3851" w:rsidRPr="00E92842" w:rsidRDefault="00B86D43" w:rsidP="003F3851">
      <w:pPr>
        <w:rPr>
          <w:szCs w:val="24"/>
        </w:rPr>
      </w:pPr>
      <w:r w:rsidRPr="00E92842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3F3851" w:rsidRPr="00E92842" w14:paraId="71A4E077" w14:textId="77777777" w:rsidTr="00C62630">
        <w:trPr>
          <w:jc w:val="center"/>
        </w:trPr>
        <w:tc>
          <w:tcPr>
            <w:tcW w:w="2842" w:type="dxa"/>
            <w:shd w:val="clear" w:color="auto" w:fill="9D9D9D"/>
          </w:tcPr>
          <w:p w14:paraId="1F78403D" w14:textId="77777777" w:rsidR="003F3851" w:rsidRPr="00C62630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14:paraId="634538E7" w14:textId="0A844259" w:rsidR="003F3851" w:rsidRPr="00C62630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3F3851" w:rsidRPr="00E92842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E92842" w:rsidRDefault="003F3851" w:rsidP="006B746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14:paraId="18B223E4" w14:textId="1BB2833A" w:rsidR="003F3851" w:rsidRPr="00E92842" w:rsidRDefault="0079584A" w:rsidP="006B746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Archivo</w:t>
            </w:r>
          </w:p>
        </w:tc>
      </w:tr>
    </w:tbl>
    <w:p w14:paraId="0173E49A" w14:textId="56946369" w:rsidR="00443F2D" w:rsidRPr="00025856" w:rsidRDefault="00402A64" w:rsidP="00025856">
      <w:pPr>
        <w:pStyle w:val="Titulo1SP"/>
      </w:pPr>
      <w:bookmarkStart w:id="81" w:name="_Toc157006002"/>
      <w:bookmarkStart w:id="82" w:name="_Toc157601962"/>
      <w:bookmarkStart w:id="83" w:name="_Toc157602143"/>
      <w:bookmarkStart w:id="84" w:name="_Toc157602229"/>
      <w:bookmarkStart w:id="85" w:name="_Toc197683967"/>
      <w:r w:rsidRPr="00025856">
        <w:t>Anexos</w:t>
      </w:r>
      <w:bookmarkEnd w:id="81"/>
      <w:bookmarkEnd w:id="82"/>
      <w:bookmarkEnd w:id="83"/>
      <w:bookmarkEnd w:id="84"/>
      <w:bookmarkEnd w:id="8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2"/>
        <w:gridCol w:w="8008"/>
      </w:tblGrid>
      <w:tr w:rsidR="006663BB" w:rsidRPr="00E92842" w14:paraId="39FFD0D5" w14:textId="77777777" w:rsidTr="006663BB">
        <w:trPr>
          <w:trHeight w:val="728"/>
          <w:tblHeader/>
        </w:trPr>
        <w:tc>
          <w:tcPr>
            <w:tcW w:w="1482" w:type="dxa"/>
            <w:shd w:val="clear" w:color="auto" w:fill="9D9D9D"/>
            <w:vAlign w:val="center"/>
          </w:tcPr>
          <w:p w14:paraId="561586AA" w14:textId="77777777" w:rsidR="006663BB" w:rsidRPr="00E706AF" w:rsidRDefault="006663BB" w:rsidP="00C31231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NÚM. / REV.</w:t>
            </w:r>
          </w:p>
        </w:tc>
        <w:tc>
          <w:tcPr>
            <w:tcW w:w="8008" w:type="dxa"/>
            <w:shd w:val="clear" w:color="auto" w:fill="9D9D9D"/>
            <w:vAlign w:val="center"/>
          </w:tcPr>
          <w:p w14:paraId="1EDDB1EF" w14:textId="675F2BC1" w:rsidR="006663BB" w:rsidRPr="00E706AF" w:rsidRDefault="006663BB" w:rsidP="00C31231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TÍTULO</w:t>
            </w:r>
          </w:p>
        </w:tc>
      </w:tr>
      <w:tr w:rsidR="006663BB" w:rsidRPr="00E92842" w14:paraId="796458F7" w14:textId="77777777" w:rsidTr="006663BB">
        <w:trPr>
          <w:trHeight w:val="732"/>
        </w:trPr>
        <w:tc>
          <w:tcPr>
            <w:tcW w:w="1482" w:type="dxa"/>
            <w:vAlign w:val="center"/>
          </w:tcPr>
          <w:p w14:paraId="25FB5179" w14:textId="3199C4E2" w:rsidR="006663BB" w:rsidRPr="00E92842" w:rsidRDefault="006663BB" w:rsidP="00222E9E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1/01</w:t>
            </w:r>
          </w:p>
        </w:tc>
        <w:tc>
          <w:tcPr>
            <w:tcW w:w="8008" w:type="dxa"/>
            <w:vAlign w:val="center"/>
          </w:tcPr>
          <w:p w14:paraId="26E9FB8F" w14:textId="4EDA9ED9" w:rsidR="006663BB" w:rsidRPr="00E92842" w:rsidRDefault="00BA6C3D" w:rsidP="00BA6C3D">
            <w:pPr>
              <w:pStyle w:val="Cabeceraypie"/>
              <w:jc w:val="center"/>
              <w:rPr>
                <w:szCs w:val="24"/>
              </w:rPr>
            </w:pPr>
            <w:r w:rsidRPr="00BA6C3D">
              <w:rPr>
                <w:szCs w:val="24"/>
              </w:rPr>
              <w:t>Cuestionario de evaluacion para proveedores</w:t>
            </w:r>
          </w:p>
        </w:tc>
      </w:tr>
      <w:tr w:rsidR="00A96037" w:rsidRPr="00E92842" w14:paraId="0988DD51" w14:textId="77777777" w:rsidTr="006663BB">
        <w:trPr>
          <w:trHeight w:val="732"/>
        </w:trPr>
        <w:tc>
          <w:tcPr>
            <w:tcW w:w="1482" w:type="dxa"/>
            <w:vAlign w:val="center"/>
          </w:tcPr>
          <w:p w14:paraId="28887B3C" w14:textId="69DCAD19" w:rsidR="00A96037" w:rsidRPr="00E92842" w:rsidRDefault="00BA6C3D" w:rsidP="00BC1A4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A96037">
              <w:rPr>
                <w:szCs w:val="24"/>
              </w:rPr>
              <w:t>/01</w:t>
            </w:r>
          </w:p>
        </w:tc>
        <w:tc>
          <w:tcPr>
            <w:tcW w:w="8008" w:type="dxa"/>
            <w:vAlign w:val="center"/>
          </w:tcPr>
          <w:p w14:paraId="16EC7D1F" w14:textId="2355A654" w:rsidR="00A96037" w:rsidRPr="00E92842" w:rsidRDefault="00A96037" w:rsidP="002E07C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Cualificacion auditor</w:t>
            </w:r>
          </w:p>
        </w:tc>
      </w:tr>
    </w:tbl>
    <w:p w14:paraId="56F5959E" w14:textId="77777777" w:rsidR="00443F2D" w:rsidRPr="00E92842" w:rsidRDefault="00402A64" w:rsidP="00E706AF">
      <w:pPr>
        <w:pStyle w:val="Titulo1SP"/>
      </w:pPr>
      <w:bookmarkStart w:id="86" w:name="_Toc157006003"/>
      <w:bookmarkStart w:id="87" w:name="_Toc157601963"/>
      <w:bookmarkStart w:id="88" w:name="_Toc157602144"/>
      <w:bookmarkStart w:id="89" w:name="_Toc157602230"/>
      <w:bookmarkStart w:id="90" w:name="_Toc197683968"/>
      <w:r w:rsidRPr="00E92842">
        <w:t>Documentación relacionada</w:t>
      </w:r>
      <w:bookmarkEnd w:id="86"/>
      <w:bookmarkEnd w:id="87"/>
      <w:bookmarkEnd w:id="88"/>
      <w:bookmarkEnd w:id="89"/>
      <w:bookmarkEnd w:id="90"/>
    </w:p>
    <w:tbl>
      <w:tblPr>
        <w:tblStyle w:val="Tablaconcuadrcula"/>
        <w:tblW w:w="9522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1767"/>
        <w:gridCol w:w="7755"/>
      </w:tblGrid>
      <w:tr w:rsidR="00F27759" w:rsidRPr="00E92842" w14:paraId="7A6E15FE" w14:textId="77777777" w:rsidTr="006663BB">
        <w:trPr>
          <w:trHeight w:val="547"/>
        </w:trPr>
        <w:tc>
          <w:tcPr>
            <w:tcW w:w="1767" w:type="dxa"/>
            <w:shd w:val="clear" w:color="auto" w:fill="9D9D9D"/>
            <w:vAlign w:val="center"/>
          </w:tcPr>
          <w:p w14:paraId="238E6577" w14:textId="2926E27C" w:rsidR="0079584A" w:rsidRPr="00E92842" w:rsidRDefault="0079584A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Código</w:t>
            </w:r>
          </w:p>
        </w:tc>
        <w:tc>
          <w:tcPr>
            <w:tcW w:w="7755" w:type="dxa"/>
            <w:shd w:val="clear" w:color="auto" w:fill="9D9D9D"/>
            <w:vAlign w:val="center"/>
          </w:tcPr>
          <w:p w14:paraId="536590BA" w14:textId="77777777" w:rsidR="0079584A" w:rsidRPr="00E92842" w:rsidRDefault="0079584A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TÍTULO</w:t>
            </w:r>
          </w:p>
        </w:tc>
      </w:tr>
      <w:tr w:rsidR="00F27759" w:rsidRPr="00E92842" w14:paraId="49B04610" w14:textId="77777777" w:rsidTr="006663BB">
        <w:trPr>
          <w:trHeight w:val="535"/>
        </w:trPr>
        <w:tc>
          <w:tcPr>
            <w:tcW w:w="1767" w:type="dxa"/>
          </w:tcPr>
          <w:p w14:paraId="6C4EBD16" w14:textId="2EA13176" w:rsidR="0079584A" w:rsidRPr="00E92842" w:rsidRDefault="00704A9C" w:rsidP="00C80FB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lastRenderedPageBreak/>
              <w:t>MQ</w:t>
            </w:r>
            <w:r w:rsidR="00F27759" w:rsidRPr="00E92842">
              <w:rPr>
                <w:szCs w:val="24"/>
              </w:rPr>
              <w:t>-01</w:t>
            </w:r>
          </w:p>
        </w:tc>
        <w:tc>
          <w:tcPr>
            <w:tcW w:w="7755" w:type="dxa"/>
          </w:tcPr>
          <w:p w14:paraId="0952D489" w14:textId="4C644FCB" w:rsidR="0079584A" w:rsidRPr="00E92842" w:rsidRDefault="00F27759" w:rsidP="00C80FB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Manual de Calidad</w:t>
            </w:r>
          </w:p>
        </w:tc>
      </w:tr>
      <w:tr w:rsidR="00F27759" w:rsidRPr="00E92842" w14:paraId="7D36D8C8" w14:textId="77777777" w:rsidTr="006663BB">
        <w:trPr>
          <w:trHeight w:val="547"/>
        </w:trPr>
        <w:tc>
          <w:tcPr>
            <w:tcW w:w="1767" w:type="dxa"/>
          </w:tcPr>
          <w:p w14:paraId="0A7CB9CB" w14:textId="51451457" w:rsidR="0079584A" w:rsidRPr="00E92842" w:rsidRDefault="001B16D8" w:rsidP="00704A9C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="00704A9C" w:rsidRPr="00E92842">
              <w:rPr>
                <w:szCs w:val="24"/>
              </w:rPr>
              <w:t>-006</w:t>
            </w:r>
          </w:p>
        </w:tc>
        <w:tc>
          <w:tcPr>
            <w:tcW w:w="7755" w:type="dxa"/>
          </w:tcPr>
          <w:p w14:paraId="39153248" w14:textId="78EC9AF8" w:rsidR="0079584A" w:rsidRPr="00E92842" w:rsidRDefault="00F27759" w:rsidP="00C80FB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Gestion de acciones correctivas y preventivas</w:t>
            </w:r>
          </w:p>
        </w:tc>
      </w:tr>
      <w:tr w:rsidR="00F27759" w:rsidRPr="00E92842" w14:paraId="255A0DCD" w14:textId="77777777" w:rsidTr="006663BB">
        <w:trPr>
          <w:trHeight w:val="535"/>
        </w:trPr>
        <w:tc>
          <w:tcPr>
            <w:tcW w:w="1767" w:type="dxa"/>
          </w:tcPr>
          <w:p w14:paraId="3C276EB0" w14:textId="47A5CE31" w:rsidR="0079584A" w:rsidRPr="00E92842" w:rsidRDefault="001B16D8" w:rsidP="00704A9C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="00704A9C" w:rsidRPr="00E92842">
              <w:rPr>
                <w:szCs w:val="24"/>
              </w:rPr>
              <w:t>-001</w:t>
            </w:r>
          </w:p>
        </w:tc>
        <w:tc>
          <w:tcPr>
            <w:tcW w:w="7755" w:type="dxa"/>
          </w:tcPr>
          <w:p w14:paraId="314E5686" w14:textId="0D7A3AAB" w:rsidR="0079584A" w:rsidRPr="00E92842" w:rsidRDefault="00F27759" w:rsidP="00704A9C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Gestion </w:t>
            </w:r>
            <w:r w:rsidR="00704A9C" w:rsidRPr="00E92842">
              <w:rPr>
                <w:szCs w:val="24"/>
              </w:rPr>
              <w:t>de los documentos y</w:t>
            </w:r>
            <w:r w:rsidRPr="00E92842">
              <w:rPr>
                <w:szCs w:val="24"/>
              </w:rPr>
              <w:t xml:space="preserve"> archivo</w:t>
            </w:r>
          </w:p>
        </w:tc>
      </w:tr>
    </w:tbl>
    <w:p w14:paraId="1E83115D" w14:textId="51BCA9F6" w:rsidR="00222E9E" w:rsidRPr="00E92842" w:rsidRDefault="00222E9E" w:rsidP="00E706AF">
      <w:pPr>
        <w:pStyle w:val="Titulo1SP"/>
      </w:pPr>
      <w:bookmarkStart w:id="91" w:name="_Toc157006004"/>
      <w:bookmarkStart w:id="92" w:name="_Toc157601964"/>
      <w:bookmarkStart w:id="93" w:name="_Toc157602145"/>
      <w:bookmarkStart w:id="94" w:name="_Toc157602231"/>
      <w:bookmarkStart w:id="95" w:name="_Toc197683969"/>
      <w:r w:rsidRPr="00E92842">
        <w:t>Formación</w:t>
      </w:r>
      <w:bookmarkEnd w:id="91"/>
      <w:bookmarkEnd w:id="92"/>
      <w:bookmarkEnd w:id="93"/>
      <w:bookmarkEnd w:id="94"/>
      <w:bookmarkEnd w:id="95"/>
    </w:p>
    <w:p w14:paraId="253DD043" w14:textId="5F78681B" w:rsidR="00222E9E" w:rsidRPr="00E92842" w:rsidRDefault="00222E9E" w:rsidP="00222E9E">
      <w:pPr>
        <w:rPr>
          <w:szCs w:val="24"/>
        </w:rPr>
      </w:pPr>
      <w:r w:rsidRPr="00E92842">
        <w:rPr>
          <w:szCs w:val="24"/>
        </w:rPr>
        <w:t>La presente versión requiere que l</w:t>
      </w:r>
      <w:r w:rsidR="0079584A" w:rsidRPr="00E92842">
        <w:rPr>
          <w:szCs w:val="24"/>
        </w:rPr>
        <w:t>os departamentos afectados indicados en el apartado 3</w:t>
      </w:r>
      <w:r w:rsidRPr="00E9284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8"/>
        <w:gridCol w:w="7964"/>
      </w:tblGrid>
      <w:tr w:rsidR="00222E9E" w:rsidRPr="00E92842" w14:paraId="264FA4E9" w14:textId="77777777" w:rsidTr="006663BB">
        <w:trPr>
          <w:trHeight w:val="777"/>
        </w:trPr>
        <w:tc>
          <w:tcPr>
            <w:tcW w:w="1588" w:type="dxa"/>
            <w:shd w:val="clear" w:color="auto" w:fill="9D9D9D"/>
            <w:vAlign w:val="center"/>
          </w:tcPr>
          <w:p w14:paraId="4F6B6C03" w14:textId="77777777" w:rsidR="00222E9E" w:rsidRPr="00E92842" w:rsidRDefault="00222E9E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Marcar con una X</w:t>
            </w:r>
          </w:p>
        </w:tc>
        <w:tc>
          <w:tcPr>
            <w:tcW w:w="7964" w:type="dxa"/>
            <w:shd w:val="clear" w:color="auto" w:fill="9D9D9D"/>
            <w:vAlign w:val="center"/>
          </w:tcPr>
          <w:p w14:paraId="671B887A" w14:textId="77777777" w:rsidR="00222E9E" w:rsidRPr="00E92842" w:rsidRDefault="00222E9E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Tipo formación</w:t>
            </w:r>
          </w:p>
        </w:tc>
      </w:tr>
      <w:tr w:rsidR="0063517C" w:rsidRPr="00E92842" w14:paraId="1EE1CECA" w14:textId="77777777" w:rsidTr="006663BB">
        <w:trPr>
          <w:trHeight w:val="484"/>
        </w:trPr>
        <w:sdt>
          <w:sdtPr>
            <w:rPr>
              <w:szCs w:val="24"/>
            </w:r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</w:tcPr>
              <w:p w14:paraId="58764A65" w14:textId="7ABB8EAE" w:rsidR="0063517C" w:rsidRPr="00E92842" w:rsidRDefault="00704A9C" w:rsidP="0063517C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tc>
          </w:sdtContent>
        </w:sdt>
        <w:tc>
          <w:tcPr>
            <w:tcW w:w="7964" w:type="dxa"/>
          </w:tcPr>
          <w:p w14:paraId="4D10F708" w14:textId="5E379246" w:rsidR="0063517C" w:rsidRPr="00E92842" w:rsidRDefault="0063517C" w:rsidP="0063517C">
            <w:pPr>
              <w:jc w:val="left"/>
              <w:rPr>
                <w:szCs w:val="24"/>
              </w:rPr>
            </w:pPr>
            <w:r w:rsidRPr="00E92842">
              <w:rPr>
                <w:b/>
                <w:szCs w:val="24"/>
              </w:rPr>
              <w:t xml:space="preserve">Teórica </w:t>
            </w:r>
            <w:r w:rsidRPr="00E92842">
              <w:rPr>
                <w:szCs w:val="24"/>
              </w:rPr>
              <w:t xml:space="preserve">(lectura y comprensión del procedimiento) </w:t>
            </w:r>
          </w:p>
        </w:tc>
      </w:tr>
      <w:tr w:rsidR="0063517C" w:rsidRPr="00E92842" w14:paraId="2115CD65" w14:textId="77777777" w:rsidTr="006663BB">
        <w:trPr>
          <w:trHeight w:val="787"/>
        </w:trPr>
        <w:sdt>
          <w:sdtPr>
            <w:rPr>
              <w:szCs w:val="24"/>
            </w:r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7C6EFE7" w14:textId="755A0B1F" w:rsidR="0063517C" w:rsidRPr="00E92842" w:rsidRDefault="002E058B" w:rsidP="0063517C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tc>
          </w:sdtContent>
        </w:sdt>
        <w:tc>
          <w:tcPr>
            <w:tcW w:w="79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E92842" w:rsidRDefault="0063517C" w:rsidP="0063517C">
            <w:pPr>
              <w:jc w:val="left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 xml:space="preserve">Teórico – Práctica </w:t>
            </w:r>
            <w:r w:rsidRPr="00E92842">
              <w:rPr>
                <w:szCs w:val="24"/>
              </w:rPr>
              <w:t xml:space="preserve">(En caso de seleccionar esta opción, </w:t>
            </w:r>
            <w:r w:rsidRPr="00E92842">
              <w:rPr>
                <w:szCs w:val="24"/>
                <w:u w:val="single"/>
              </w:rPr>
              <w:t>contactar con el Técnico Responsable)</w:t>
            </w:r>
          </w:p>
        </w:tc>
      </w:tr>
    </w:tbl>
    <w:p w14:paraId="5609B987" w14:textId="274CC11E" w:rsidR="002E058B" w:rsidRPr="00E92842" w:rsidRDefault="002E058B" w:rsidP="00443F2D">
      <w:pPr>
        <w:rPr>
          <w:szCs w:val="24"/>
        </w:rPr>
      </w:pPr>
    </w:p>
    <w:p w14:paraId="58080E04" w14:textId="77777777" w:rsidR="006F6779" w:rsidRDefault="006F6779" w:rsidP="00443F2D">
      <w:pPr>
        <w:rPr>
          <w:szCs w:val="24"/>
        </w:rPr>
        <w:sectPr w:rsidR="006F6779" w:rsidSect="00F01465">
          <w:headerReference w:type="default" r:id="rId11"/>
          <w:footerReference w:type="default" r:id="rId12"/>
          <w:pgSz w:w="11906" w:h="16838"/>
          <w:pgMar w:top="1866" w:right="851" w:bottom="1985" w:left="1418" w:header="709" w:footer="709" w:gutter="0"/>
          <w:cols w:space="708"/>
          <w:docGrid w:linePitch="360"/>
        </w:sectPr>
      </w:pPr>
    </w:p>
    <w:p w14:paraId="2D73D4A9" w14:textId="1680C5E0" w:rsidR="00BC429B" w:rsidRPr="00E92842" w:rsidRDefault="00BC1A4B" w:rsidP="00BC1A4B">
      <w:pPr>
        <w:jc w:val="right"/>
        <w:rPr>
          <w:rFonts w:ascii="Trebuchet MS" w:hAnsi="Trebuchet MS"/>
          <w:b/>
          <w:iCs/>
          <w:szCs w:val="24"/>
        </w:rPr>
      </w:pPr>
      <w:r w:rsidRPr="00E92842">
        <w:rPr>
          <w:rFonts w:ascii="Trebuchet MS" w:hAnsi="Trebuchet MS"/>
          <w:b/>
          <w:iCs/>
          <w:szCs w:val="24"/>
        </w:rPr>
        <w:lastRenderedPageBreak/>
        <w:t xml:space="preserve">Anexo </w:t>
      </w:r>
      <w:r w:rsidR="009B491B">
        <w:rPr>
          <w:rFonts w:ascii="Trebuchet MS" w:hAnsi="Trebuchet MS"/>
          <w:b/>
          <w:iCs/>
          <w:szCs w:val="24"/>
        </w:rPr>
        <w:t>1</w:t>
      </w:r>
      <w:r w:rsidRPr="00E92842">
        <w:rPr>
          <w:rFonts w:ascii="Trebuchet MS" w:hAnsi="Trebuchet MS"/>
          <w:b/>
          <w:iCs/>
          <w:szCs w:val="24"/>
        </w:rPr>
        <w:t>_VERSION_0</w:t>
      </w:r>
      <w:r w:rsidR="009B491B">
        <w:rPr>
          <w:rFonts w:ascii="Trebuchet MS" w:hAnsi="Trebuchet MS"/>
          <w:b/>
          <w:iCs/>
          <w:szCs w:val="24"/>
        </w:rPr>
        <w:t>3</w:t>
      </w:r>
    </w:p>
    <w:p w14:paraId="652F47B3" w14:textId="23045873" w:rsidR="00BC1A4B" w:rsidRDefault="00853858" w:rsidP="00853858">
      <w:pPr>
        <w:pStyle w:val="Titulo1SP"/>
        <w:numPr>
          <w:ilvl w:val="0"/>
          <w:numId w:val="0"/>
        </w:numPr>
      </w:pPr>
      <w:bookmarkStart w:id="96" w:name="_Toc197683970"/>
      <w:r>
        <w:t>C</w:t>
      </w:r>
      <w:r w:rsidR="0010710E" w:rsidRPr="00F64ADC">
        <w:t xml:space="preserve">uestionario de evaluacion para </w:t>
      </w:r>
      <w:r>
        <w:t>proveedores</w:t>
      </w:r>
      <w:bookmarkEnd w:id="96"/>
    </w:p>
    <w:p w14:paraId="4C378DF0" w14:textId="77777777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Datos generales</w:t>
      </w:r>
    </w:p>
    <w:p w14:paraId="0A4CFC8B" w14:textId="77777777" w:rsidR="00366E09" w:rsidRDefault="00366E09" w:rsidP="00366E09">
      <w:pPr>
        <w:pStyle w:val="Cabeceraypie"/>
      </w:pPr>
      <w:r>
        <w:t>Nombre de la empresa:</w:t>
      </w:r>
    </w:p>
    <w:p w14:paraId="4681177E" w14:textId="77777777" w:rsidR="00366E09" w:rsidRDefault="00366E09" w:rsidP="00366E09">
      <w:pPr>
        <w:pStyle w:val="Cabeceraypie"/>
      </w:pPr>
      <w:r>
        <w:t>Dirección:</w:t>
      </w:r>
    </w:p>
    <w:p w14:paraId="616F230D" w14:textId="77777777" w:rsidR="00366E09" w:rsidRDefault="00366E09" w:rsidP="00366E09">
      <w:pPr>
        <w:pStyle w:val="Cabeceraypie"/>
      </w:pPr>
      <w:r>
        <w:t>País:</w:t>
      </w:r>
    </w:p>
    <w:p w14:paraId="7FA0813C" w14:textId="77777777" w:rsidR="00366E09" w:rsidRDefault="00366E09" w:rsidP="00366E09">
      <w:pPr>
        <w:pStyle w:val="Cabeceraypie"/>
      </w:pPr>
      <w:r>
        <w:t>Teléfono / Email de contacto:</w:t>
      </w:r>
    </w:p>
    <w:p w14:paraId="4B8AE0FE" w14:textId="77777777" w:rsidR="00366E09" w:rsidRDefault="00366E09" w:rsidP="00366E09">
      <w:pPr>
        <w:pStyle w:val="Cabeceraypie"/>
      </w:pPr>
      <w:r>
        <w:t>Persona responsable / cargo:</w:t>
      </w:r>
    </w:p>
    <w:p w14:paraId="29E65667" w14:textId="77777777" w:rsidR="00366E09" w:rsidRDefault="00366E09" w:rsidP="00366E09">
      <w:pPr>
        <w:pStyle w:val="Cabeceraypie"/>
      </w:pPr>
      <w:r>
        <w:t>Servicios ofertados:</w:t>
      </w:r>
    </w:p>
    <w:p w14:paraId="048D7700" w14:textId="77777777" w:rsidR="00366E09" w:rsidRDefault="00366E09" w:rsidP="00366E09">
      <w:pPr>
        <w:pStyle w:val="Cabeceraypie"/>
      </w:pPr>
      <w:r>
        <w:t>Sitio web:</w:t>
      </w:r>
    </w:p>
    <w:p w14:paraId="421AFCB6" w14:textId="77777777" w:rsidR="00366E09" w:rsidRDefault="00366E09" w:rsidP="00366E09">
      <w:pPr>
        <w:pStyle w:val="Cabeceraypie"/>
      </w:pPr>
      <w:r>
        <w:t>Fecha de evaluación:</w:t>
      </w:r>
    </w:p>
    <w:p w14:paraId="5470BB01" w14:textId="77777777" w:rsidR="00366E09" w:rsidRDefault="00366E09" w:rsidP="00366E09">
      <w:pPr>
        <w:pStyle w:val="Cabeceraypie"/>
      </w:pPr>
    </w:p>
    <w:p w14:paraId="205DB76C" w14:textId="1CDC8F43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Información general y organización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243DFC2D" w14:textId="77777777" w:rsidTr="008E62C4">
        <w:tc>
          <w:tcPr>
            <w:tcW w:w="2880" w:type="dxa"/>
          </w:tcPr>
          <w:p w14:paraId="465273E4" w14:textId="77777777" w:rsidR="00366E09" w:rsidRDefault="00366E09" w:rsidP="00366E09">
            <w:pPr>
              <w:pStyle w:val="Cabeceraypie"/>
            </w:pPr>
            <w:r>
              <w:t>Ítem</w:t>
            </w:r>
          </w:p>
        </w:tc>
        <w:tc>
          <w:tcPr>
            <w:tcW w:w="2880" w:type="dxa"/>
          </w:tcPr>
          <w:p w14:paraId="6434BA82" w14:textId="77777777" w:rsidR="00366E09" w:rsidRDefault="00366E09" w:rsidP="00366E09">
            <w:pPr>
              <w:pStyle w:val="Cabeceraypie"/>
            </w:pPr>
            <w:r>
              <w:t>Observaciones proveedor</w:t>
            </w:r>
          </w:p>
        </w:tc>
        <w:tc>
          <w:tcPr>
            <w:tcW w:w="2880" w:type="dxa"/>
          </w:tcPr>
          <w:p w14:paraId="55E3EE68" w14:textId="77777777" w:rsidR="00366E09" w:rsidRDefault="00366E09" w:rsidP="00366E09">
            <w:pPr>
              <w:pStyle w:val="Cabeceraypie"/>
            </w:pPr>
            <w:r>
              <w:t>Observaciones SPIKA</w:t>
            </w:r>
          </w:p>
        </w:tc>
      </w:tr>
      <w:tr w:rsidR="00366E09" w14:paraId="54C2B851" w14:textId="77777777" w:rsidTr="008E62C4">
        <w:tc>
          <w:tcPr>
            <w:tcW w:w="2880" w:type="dxa"/>
          </w:tcPr>
          <w:p w14:paraId="79000F81" w14:textId="77777777" w:rsidR="00366E09" w:rsidRDefault="00366E09" w:rsidP="00366E09">
            <w:pPr>
              <w:pStyle w:val="Cabeceraypie"/>
            </w:pPr>
            <w:r>
              <w:t>Breve descripción de la empresa y experiencia en el sector</w:t>
            </w:r>
          </w:p>
        </w:tc>
        <w:tc>
          <w:tcPr>
            <w:tcW w:w="2880" w:type="dxa"/>
          </w:tcPr>
          <w:p w14:paraId="125FBACE" w14:textId="77777777" w:rsidR="00366E09" w:rsidRDefault="00366E09" w:rsidP="00366E09">
            <w:pPr>
              <w:pStyle w:val="Cabeceraypie"/>
            </w:pPr>
          </w:p>
        </w:tc>
        <w:tc>
          <w:tcPr>
            <w:tcW w:w="2880" w:type="dxa"/>
          </w:tcPr>
          <w:p w14:paraId="7D8E3CE2" w14:textId="77777777" w:rsidR="00366E09" w:rsidRDefault="00366E09" w:rsidP="00366E09">
            <w:pPr>
              <w:pStyle w:val="Cabeceraypie"/>
            </w:pPr>
          </w:p>
        </w:tc>
      </w:tr>
      <w:tr w:rsidR="00366E09" w14:paraId="449CACC9" w14:textId="77777777" w:rsidTr="008E62C4">
        <w:tc>
          <w:tcPr>
            <w:tcW w:w="2880" w:type="dxa"/>
          </w:tcPr>
          <w:p w14:paraId="4D25CBF9" w14:textId="77777777" w:rsidR="00366E09" w:rsidRDefault="00366E09" w:rsidP="00366E09">
            <w:pPr>
              <w:pStyle w:val="Cabeceraypie"/>
            </w:pPr>
            <w:r>
              <w:t>¿Cuenta con una estructura organizativa documentada? (organigrama)</w:t>
            </w:r>
          </w:p>
        </w:tc>
        <w:tc>
          <w:tcPr>
            <w:tcW w:w="2880" w:type="dxa"/>
          </w:tcPr>
          <w:p w14:paraId="3E0EF369" w14:textId="77777777" w:rsidR="00366E09" w:rsidRDefault="00366E09" w:rsidP="00366E09">
            <w:pPr>
              <w:pStyle w:val="Cabeceraypie"/>
            </w:pPr>
          </w:p>
        </w:tc>
        <w:tc>
          <w:tcPr>
            <w:tcW w:w="2880" w:type="dxa"/>
          </w:tcPr>
          <w:p w14:paraId="5E9CE8D2" w14:textId="77777777" w:rsidR="00366E09" w:rsidRDefault="00366E09" w:rsidP="00366E09">
            <w:pPr>
              <w:pStyle w:val="Cabeceraypie"/>
            </w:pPr>
          </w:p>
        </w:tc>
      </w:tr>
      <w:tr w:rsidR="00366E09" w14:paraId="0542E586" w14:textId="77777777" w:rsidTr="008E62C4">
        <w:tc>
          <w:tcPr>
            <w:tcW w:w="2880" w:type="dxa"/>
          </w:tcPr>
          <w:p w14:paraId="499D7575" w14:textId="77777777" w:rsidR="00366E09" w:rsidRDefault="00366E09" w:rsidP="00366E09">
            <w:pPr>
              <w:pStyle w:val="Cabeceraypie"/>
            </w:pPr>
            <w:r>
              <w:t>¿Dispone de políticas de calidad, seguridad y protección de datos?</w:t>
            </w:r>
          </w:p>
        </w:tc>
        <w:tc>
          <w:tcPr>
            <w:tcW w:w="2880" w:type="dxa"/>
          </w:tcPr>
          <w:p w14:paraId="38AFEC8F" w14:textId="77777777" w:rsidR="00366E09" w:rsidRDefault="00366E09" w:rsidP="00366E09">
            <w:pPr>
              <w:pStyle w:val="Cabeceraypie"/>
            </w:pPr>
          </w:p>
        </w:tc>
        <w:tc>
          <w:tcPr>
            <w:tcW w:w="2880" w:type="dxa"/>
          </w:tcPr>
          <w:p w14:paraId="501308BC" w14:textId="77777777" w:rsidR="00366E09" w:rsidRDefault="00366E09" w:rsidP="00366E09">
            <w:pPr>
              <w:pStyle w:val="Cabeceraypie"/>
            </w:pPr>
          </w:p>
        </w:tc>
      </w:tr>
      <w:tr w:rsidR="00366E09" w14:paraId="7D6DCE93" w14:textId="77777777" w:rsidTr="008E62C4">
        <w:tc>
          <w:tcPr>
            <w:tcW w:w="2880" w:type="dxa"/>
          </w:tcPr>
          <w:p w14:paraId="726BF542" w14:textId="77777777" w:rsidR="00366E09" w:rsidRDefault="00366E09" w:rsidP="00366E09">
            <w:pPr>
              <w:pStyle w:val="Cabeceraypie"/>
            </w:pPr>
            <w:r>
              <w:lastRenderedPageBreak/>
              <w:t>¿Ha trabajado con empresas del sector sanitario o tecnológico?</w:t>
            </w:r>
          </w:p>
        </w:tc>
        <w:tc>
          <w:tcPr>
            <w:tcW w:w="2880" w:type="dxa"/>
          </w:tcPr>
          <w:p w14:paraId="32ACCBEE" w14:textId="77777777" w:rsidR="00366E09" w:rsidRDefault="00366E09" w:rsidP="00366E09">
            <w:pPr>
              <w:pStyle w:val="Cabeceraypie"/>
            </w:pPr>
          </w:p>
        </w:tc>
        <w:tc>
          <w:tcPr>
            <w:tcW w:w="2880" w:type="dxa"/>
          </w:tcPr>
          <w:p w14:paraId="2A18331E" w14:textId="77777777" w:rsidR="00366E09" w:rsidRDefault="00366E09" w:rsidP="00366E09">
            <w:pPr>
              <w:pStyle w:val="Cabeceraypie"/>
            </w:pPr>
          </w:p>
        </w:tc>
      </w:tr>
    </w:tbl>
    <w:p w14:paraId="789AE4F2" w14:textId="77777777" w:rsidR="00366E09" w:rsidRPr="00366E09" w:rsidRDefault="00366E09" w:rsidP="00366E09">
      <w:pPr>
        <w:pStyle w:val="Cabeceraypie"/>
        <w:rPr>
          <w:b/>
          <w:bCs/>
        </w:rPr>
      </w:pPr>
    </w:p>
    <w:p w14:paraId="694E0861" w14:textId="41B141F7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Cumplimiento legal y certificaciones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7AE5B5E7" w14:textId="77777777" w:rsidTr="008E62C4">
        <w:tc>
          <w:tcPr>
            <w:tcW w:w="2880" w:type="dxa"/>
          </w:tcPr>
          <w:p w14:paraId="71A463CD" w14:textId="77777777" w:rsidR="00366E09" w:rsidRDefault="00366E09" w:rsidP="008E62C4">
            <w:r>
              <w:t>Ítem</w:t>
            </w:r>
          </w:p>
        </w:tc>
        <w:tc>
          <w:tcPr>
            <w:tcW w:w="2880" w:type="dxa"/>
          </w:tcPr>
          <w:p w14:paraId="4A95A542" w14:textId="77777777" w:rsidR="00366E09" w:rsidRDefault="00366E09" w:rsidP="008E62C4">
            <w:r>
              <w:t>Observaciones proveedor</w:t>
            </w:r>
          </w:p>
        </w:tc>
        <w:tc>
          <w:tcPr>
            <w:tcW w:w="2880" w:type="dxa"/>
          </w:tcPr>
          <w:p w14:paraId="69F1C37E" w14:textId="77777777" w:rsidR="00366E09" w:rsidRDefault="00366E09" w:rsidP="008E62C4">
            <w:r>
              <w:t>Observaciones SPIKA</w:t>
            </w:r>
          </w:p>
        </w:tc>
      </w:tr>
      <w:tr w:rsidR="00366E09" w14:paraId="4E10D490" w14:textId="77777777" w:rsidTr="008E62C4">
        <w:tc>
          <w:tcPr>
            <w:tcW w:w="2880" w:type="dxa"/>
          </w:tcPr>
          <w:p w14:paraId="598045CB" w14:textId="77777777" w:rsidR="00366E09" w:rsidRDefault="00366E09" w:rsidP="008E62C4">
            <w:r>
              <w:t>¿Está legalmente constituida y al día con sus obligaciones fiscales?</w:t>
            </w:r>
          </w:p>
        </w:tc>
        <w:tc>
          <w:tcPr>
            <w:tcW w:w="2880" w:type="dxa"/>
          </w:tcPr>
          <w:p w14:paraId="290265B9" w14:textId="77777777" w:rsidR="00366E09" w:rsidRDefault="00366E09" w:rsidP="008E62C4"/>
        </w:tc>
        <w:tc>
          <w:tcPr>
            <w:tcW w:w="2880" w:type="dxa"/>
          </w:tcPr>
          <w:p w14:paraId="5C05300A" w14:textId="77777777" w:rsidR="00366E09" w:rsidRDefault="00366E09" w:rsidP="008E62C4"/>
        </w:tc>
      </w:tr>
      <w:tr w:rsidR="00366E09" w14:paraId="35B7DC0A" w14:textId="77777777" w:rsidTr="008E62C4">
        <w:tc>
          <w:tcPr>
            <w:tcW w:w="2880" w:type="dxa"/>
          </w:tcPr>
          <w:p w14:paraId="76B7657C" w14:textId="77777777" w:rsidR="00366E09" w:rsidRDefault="00366E09" w:rsidP="008E62C4">
            <w:r>
              <w:t>Certificaciones relevantes (ISO 27001, ISO 9001, ENS, etc.)</w:t>
            </w:r>
          </w:p>
        </w:tc>
        <w:tc>
          <w:tcPr>
            <w:tcW w:w="2880" w:type="dxa"/>
          </w:tcPr>
          <w:p w14:paraId="74BD49B1" w14:textId="77777777" w:rsidR="00366E09" w:rsidRDefault="00366E09" w:rsidP="008E62C4"/>
        </w:tc>
        <w:tc>
          <w:tcPr>
            <w:tcW w:w="2880" w:type="dxa"/>
          </w:tcPr>
          <w:p w14:paraId="1CC1110D" w14:textId="77777777" w:rsidR="00366E09" w:rsidRDefault="00366E09" w:rsidP="008E62C4"/>
        </w:tc>
      </w:tr>
      <w:tr w:rsidR="00366E09" w14:paraId="476485E0" w14:textId="77777777" w:rsidTr="008E62C4">
        <w:tc>
          <w:tcPr>
            <w:tcW w:w="2880" w:type="dxa"/>
          </w:tcPr>
          <w:p w14:paraId="69814DF0" w14:textId="77777777" w:rsidR="00366E09" w:rsidRDefault="00366E09" w:rsidP="008E62C4">
            <w:r>
              <w:t>¿Dispone de contratos o NDAs estándar?</w:t>
            </w:r>
          </w:p>
        </w:tc>
        <w:tc>
          <w:tcPr>
            <w:tcW w:w="2880" w:type="dxa"/>
          </w:tcPr>
          <w:p w14:paraId="2097D604" w14:textId="77777777" w:rsidR="00366E09" w:rsidRDefault="00366E09" w:rsidP="008E62C4"/>
        </w:tc>
        <w:tc>
          <w:tcPr>
            <w:tcW w:w="2880" w:type="dxa"/>
          </w:tcPr>
          <w:p w14:paraId="7BFA2B85" w14:textId="77777777" w:rsidR="00366E09" w:rsidRDefault="00366E09" w:rsidP="008E62C4"/>
        </w:tc>
      </w:tr>
    </w:tbl>
    <w:p w14:paraId="7670C640" w14:textId="77777777" w:rsidR="00366E09" w:rsidRDefault="00366E09" w:rsidP="00366E09"/>
    <w:p w14:paraId="5F728A52" w14:textId="28051E58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Seguridad de la información y sistemas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17DB9D63" w14:textId="77777777" w:rsidTr="008E62C4">
        <w:tc>
          <w:tcPr>
            <w:tcW w:w="2880" w:type="dxa"/>
          </w:tcPr>
          <w:p w14:paraId="48315C68" w14:textId="77777777" w:rsidR="00366E09" w:rsidRDefault="00366E09" w:rsidP="008E62C4">
            <w:r>
              <w:t>Ítem</w:t>
            </w:r>
          </w:p>
        </w:tc>
        <w:tc>
          <w:tcPr>
            <w:tcW w:w="2880" w:type="dxa"/>
          </w:tcPr>
          <w:p w14:paraId="28B2DBD9" w14:textId="77777777" w:rsidR="00366E09" w:rsidRDefault="00366E09" w:rsidP="008E62C4">
            <w:r>
              <w:t>Observaciones proveedor</w:t>
            </w:r>
          </w:p>
        </w:tc>
        <w:tc>
          <w:tcPr>
            <w:tcW w:w="2880" w:type="dxa"/>
          </w:tcPr>
          <w:p w14:paraId="70A8D40B" w14:textId="77777777" w:rsidR="00366E09" w:rsidRDefault="00366E09" w:rsidP="008E62C4">
            <w:r>
              <w:t>Observaciones SPIKA</w:t>
            </w:r>
          </w:p>
        </w:tc>
      </w:tr>
      <w:tr w:rsidR="00366E09" w14:paraId="3694EB3D" w14:textId="77777777" w:rsidTr="008E62C4">
        <w:tc>
          <w:tcPr>
            <w:tcW w:w="2880" w:type="dxa"/>
          </w:tcPr>
          <w:p w14:paraId="5F31AE50" w14:textId="77777777" w:rsidR="00366E09" w:rsidRDefault="00366E09" w:rsidP="008E62C4">
            <w:r>
              <w:t>¿Aplica controles de acceso a la información crítica?</w:t>
            </w:r>
          </w:p>
        </w:tc>
        <w:tc>
          <w:tcPr>
            <w:tcW w:w="2880" w:type="dxa"/>
          </w:tcPr>
          <w:p w14:paraId="0FF91A9E" w14:textId="77777777" w:rsidR="00366E09" w:rsidRDefault="00366E09" w:rsidP="008E62C4"/>
        </w:tc>
        <w:tc>
          <w:tcPr>
            <w:tcW w:w="2880" w:type="dxa"/>
          </w:tcPr>
          <w:p w14:paraId="627ED3EC" w14:textId="77777777" w:rsidR="00366E09" w:rsidRDefault="00366E09" w:rsidP="008E62C4"/>
        </w:tc>
      </w:tr>
      <w:tr w:rsidR="00366E09" w14:paraId="59795712" w14:textId="77777777" w:rsidTr="008E62C4">
        <w:tc>
          <w:tcPr>
            <w:tcW w:w="2880" w:type="dxa"/>
          </w:tcPr>
          <w:p w14:paraId="0A114939" w14:textId="77777777" w:rsidR="00366E09" w:rsidRDefault="00366E09" w:rsidP="008E62C4">
            <w:r>
              <w:t>¿Dispone de medidas de ciberseguridad activas (firewalls, antivirus)?</w:t>
            </w:r>
          </w:p>
        </w:tc>
        <w:tc>
          <w:tcPr>
            <w:tcW w:w="2880" w:type="dxa"/>
          </w:tcPr>
          <w:p w14:paraId="5432BCD0" w14:textId="77777777" w:rsidR="00366E09" w:rsidRDefault="00366E09" w:rsidP="008E62C4"/>
        </w:tc>
        <w:tc>
          <w:tcPr>
            <w:tcW w:w="2880" w:type="dxa"/>
          </w:tcPr>
          <w:p w14:paraId="39825EBD" w14:textId="77777777" w:rsidR="00366E09" w:rsidRDefault="00366E09" w:rsidP="008E62C4"/>
        </w:tc>
      </w:tr>
      <w:tr w:rsidR="00366E09" w14:paraId="20E57AC9" w14:textId="77777777" w:rsidTr="008E62C4">
        <w:tc>
          <w:tcPr>
            <w:tcW w:w="2880" w:type="dxa"/>
          </w:tcPr>
          <w:p w14:paraId="1F0E2249" w14:textId="77777777" w:rsidR="00366E09" w:rsidRDefault="00366E09" w:rsidP="008E62C4">
            <w:r>
              <w:lastRenderedPageBreak/>
              <w:t>¿Realiza backups periódicos? ¿Con qué frecuencia?</w:t>
            </w:r>
          </w:p>
        </w:tc>
        <w:tc>
          <w:tcPr>
            <w:tcW w:w="2880" w:type="dxa"/>
          </w:tcPr>
          <w:p w14:paraId="7C460EB3" w14:textId="77777777" w:rsidR="00366E09" w:rsidRDefault="00366E09" w:rsidP="008E62C4"/>
        </w:tc>
        <w:tc>
          <w:tcPr>
            <w:tcW w:w="2880" w:type="dxa"/>
          </w:tcPr>
          <w:p w14:paraId="26AEF479" w14:textId="77777777" w:rsidR="00366E09" w:rsidRDefault="00366E09" w:rsidP="008E62C4"/>
        </w:tc>
      </w:tr>
      <w:tr w:rsidR="00366E09" w14:paraId="14373FF7" w14:textId="77777777" w:rsidTr="008E62C4">
        <w:tc>
          <w:tcPr>
            <w:tcW w:w="2880" w:type="dxa"/>
          </w:tcPr>
          <w:p w14:paraId="1EA426AC" w14:textId="77777777" w:rsidR="00366E09" w:rsidRDefault="00366E09" w:rsidP="008E62C4">
            <w:r>
              <w:t>¿Los sistemas/software que utiliza están validados o testeados?</w:t>
            </w:r>
          </w:p>
        </w:tc>
        <w:tc>
          <w:tcPr>
            <w:tcW w:w="2880" w:type="dxa"/>
          </w:tcPr>
          <w:p w14:paraId="1A6C4A10" w14:textId="77777777" w:rsidR="00366E09" w:rsidRDefault="00366E09" w:rsidP="008E62C4"/>
        </w:tc>
        <w:tc>
          <w:tcPr>
            <w:tcW w:w="2880" w:type="dxa"/>
          </w:tcPr>
          <w:p w14:paraId="4761F66B" w14:textId="77777777" w:rsidR="00366E09" w:rsidRDefault="00366E09" w:rsidP="008E62C4"/>
        </w:tc>
      </w:tr>
    </w:tbl>
    <w:p w14:paraId="269D9916" w14:textId="77777777" w:rsidR="00366E09" w:rsidRDefault="00366E09" w:rsidP="00366E09"/>
    <w:p w14:paraId="070696DF" w14:textId="10FF6E86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Desarrollo y mantenimiento de software (si aplica)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618AB879" w14:textId="77777777" w:rsidTr="008E62C4">
        <w:tc>
          <w:tcPr>
            <w:tcW w:w="2880" w:type="dxa"/>
          </w:tcPr>
          <w:p w14:paraId="22D68D21" w14:textId="77777777" w:rsidR="00366E09" w:rsidRDefault="00366E09" w:rsidP="008E62C4">
            <w:r>
              <w:t>Ítem</w:t>
            </w:r>
          </w:p>
        </w:tc>
        <w:tc>
          <w:tcPr>
            <w:tcW w:w="2880" w:type="dxa"/>
          </w:tcPr>
          <w:p w14:paraId="1BF0F399" w14:textId="77777777" w:rsidR="00366E09" w:rsidRDefault="00366E09" w:rsidP="008E62C4">
            <w:r>
              <w:t>Observaciones proveedor</w:t>
            </w:r>
          </w:p>
        </w:tc>
        <w:tc>
          <w:tcPr>
            <w:tcW w:w="2880" w:type="dxa"/>
          </w:tcPr>
          <w:p w14:paraId="05BDE870" w14:textId="77777777" w:rsidR="00366E09" w:rsidRDefault="00366E09" w:rsidP="008E62C4">
            <w:r>
              <w:t>Observaciones SPIKA</w:t>
            </w:r>
          </w:p>
        </w:tc>
      </w:tr>
      <w:tr w:rsidR="00366E09" w14:paraId="17C81D6D" w14:textId="77777777" w:rsidTr="008E62C4">
        <w:tc>
          <w:tcPr>
            <w:tcW w:w="2880" w:type="dxa"/>
          </w:tcPr>
          <w:p w14:paraId="21D3E51B" w14:textId="77777777" w:rsidR="00366E09" w:rsidRDefault="00366E09" w:rsidP="008E62C4">
            <w:r>
              <w:t>Metodología de desarrollo utilizada (Agile, Scrum, etc.)</w:t>
            </w:r>
          </w:p>
        </w:tc>
        <w:tc>
          <w:tcPr>
            <w:tcW w:w="2880" w:type="dxa"/>
          </w:tcPr>
          <w:p w14:paraId="59090CE8" w14:textId="77777777" w:rsidR="00366E09" w:rsidRDefault="00366E09" w:rsidP="008E62C4"/>
        </w:tc>
        <w:tc>
          <w:tcPr>
            <w:tcW w:w="2880" w:type="dxa"/>
          </w:tcPr>
          <w:p w14:paraId="4B4100CA" w14:textId="77777777" w:rsidR="00366E09" w:rsidRDefault="00366E09" w:rsidP="008E62C4"/>
        </w:tc>
      </w:tr>
      <w:tr w:rsidR="00366E09" w14:paraId="4BD46A3F" w14:textId="77777777" w:rsidTr="008E62C4">
        <w:tc>
          <w:tcPr>
            <w:tcW w:w="2880" w:type="dxa"/>
          </w:tcPr>
          <w:p w14:paraId="731DA27B" w14:textId="77777777" w:rsidR="00366E09" w:rsidRDefault="00366E09" w:rsidP="008E62C4">
            <w:r>
              <w:t>¿Documenta las versiones y cambios del software entregado?</w:t>
            </w:r>
          </w:p>
        </w:tc>
        <w:tc>
          <w:tcPr>
            <w:tcW w:w="2880" w:type="dxa"/>
          </w:tcPr>
          <w:p w14:paraId="52EF3840" w14:textId="77777777" w:rsidR="00366E09" w:rsidRDefault="00366E09" w:rsidP="008E62C4"/>
        </w:tc>
        <w:tc>
          <w:tcPr>
            <w:tcW w:w="2880" w:type="dxa"/>
          </w:tcPr>
          <w:p w14:paraId="3E4DDAEC" w14:textId="77777777" w:rsidR="00366E09" w:rsidRDefault="00366E09" w:rsidP="008E62C4"/>
        </w:tc>
      </w:tr>
      <w:tr w:rsidR="00366E09" w14:paraId="7EC03707" w14:textId="77777777" w:rsidTr="008E62C4">
        <w:tc>
          <w:tcPr>
            <w:tcW w:w="2880" w:type="dxa"/>
          </w:tcPr>
          <w:p w14:paraId="2EFCDCE9" w14:textId="77777777" w:rsidR="00366E09" w:rsidRDefault="00366E09" w:rsidP="008E62C4">
            <w:r>
              <w:t>¿Ofrece mantenimiento correctivo/evolutivo tras la entrega?</w:t>
            </w:r>
          </w:p>
        </w:tc>
        <w:tc>
          <w:tcPr>
            <w:tcW w:w="2880" w:type="dxa"/>
          </w:tcPr>
          <w:p w14:paraId="35B3B14F" w14:textId="77777777" w:rsidR="00366E09" w:rsidRDefault="00366E09" w:rsidP="008E62C4"/>
        </w:tc>
        <w:tc>
          <w:tcPr>
            <w:tcW w:w="2880" w:type="dxa"/>
          </w:tcPr>
          <w:p w14:paraId="49A5F54C" w14:textId="77777777" w:rsidR="00366E09" w:rsidRDefault="00366E09" w:rsidP="008E62C4"/>
        </w:tc>
      </w:tr>
      <w:tr w:rsidR="00366E09" w14:paraId="225AB019" w14:textId="77777777" w:rsidTr="008E62C4">
        <w:tc>
          <w:tcPr>
            <w:tcW w:w="2880" w:type="dxa"/>
          </w:tcPr>
          <w:p w14:paraId="2F0C0041" w14:textId="77777777" w:rsidR="00366E09" w:rsidRDefault="00366E09" w:rsidP="008E62C4">
            <w:r>
              <w:t>¿Provee formación o documentación técnica al cliente?</w:t>
            </w:r>
          </w:p>
        </w:tc>
        <w:tc>
          <w:tcPr>
            <w:tcW w:w="2880" w:type="dxa"/>
          </w:tcPr>
          <w:p w14:paraId="7A728910" w14:textId="77777777" w:rsidR="00366E09" w:rsidRDefault="00366E09" w:rsidP="008E62C4"/>
        </w:tc>
        <w:tc>
          <w:tcPr>
            <w:tcW w:w="2880" w:type="dxa"/>
          </w:tcPr>
          <w:p w14:paraId="170127A5" w14:textId="77777777" w:rsidR="00366E09" w:rsidRDefault="00366E09" w:rsidP="008E62C4"/>
        </w:tc>
      </w:tr>
    </w:tbl>
    <w:p w14:paraId="4B7341CE" w14:textId="77777777" w:rsidR="00366E09" w:rsidRDefault="00366E09" w:rsidP="00366E09"/>
    <w:p w14:paraId="3E0DD1CB" w14:textId="77777777" w:rsidR="00BA6C3D" w:rsidRDefault="00BA6C3D" w:rsidP="00366E09"/>
    <w:p w14:paraId="4205CD3E" w14:textId="77777777" w:rsidR="00BA6C3D" w:rsidRDefault="00BA6C3D" w:rsidP="00366E09"/>
    <w:p w14:paraId="4AF50685" w14:textId="77777777" w:rsidR="00BA6C3D" w:rsidRDefault="00BA6C3D" w:rsidP="00366E09"/>
    <w:p w14:paraId="0F35DA4A" w14:textId="77777777" w:rsidR="00BA6C3D" w:rsidRDefault="00BA6C3D" w:rsidP="00366E09"/>
    <w:p w14:paraId="1F3CED56" w14:textId="64E24E96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lastRenderedPageBreak/>
        <w:t>Experiencia y referencias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03B9EB61" w14:textId="77777777" w:rsidTr="008E62C4">
        <w:tc>
          <w:tcPr>
            <w:tcW w:w="2880" w:type="dxa"/>
          </w:tcPr>
          <w:p w14:paraId="7F69CDC3" w14:textId="77777777" w:rsidR="00366E09" w:rsidRDefault="00366E09" w:rsidP="008E62C4">
            <w:r>
              <w:t>Ítem</w:t>
            </w:r>
          </w:p>
        </w:tc>
        <w:tc>
          <w:tcPr>
            <w:tcW w:w="2880" w:type="dxa"/>
          </w:tcPr>
          <w:p w14:paraId="1907A3A9" w14:textId="77777777" w:rsidR="00366E09" w:rsidRDefault="00366E09" w:rsidP="008E62C4">
            <w:r>
              <w:t>Observaciones proveedor</w:t>
            </w:r>
          </w:p>
        </w:tc>
        <w:tc>
          <w:tcPr>
            <w:tcW w:w="2880" w:type="dxa"/>
          </w:tcPr>
          <w:p w14:paraId="551E3A93" w14:textId="77777777" w:rsidR="00366E09" w:rsidRDefault="00366E09" w:rsidP="008E62C4">
            <w:r>
              <w:t>Observaciones SPIKA</w:t>
            </w:r>
          </w:p>
        </w:tc>
      </w:tr>
      <w:tr w:rsidR="00366E09" w14:paraId="1AC98093" w14:textId="77777777" w:rsidTr="008E62C4">
        <w:tc>
          <w:tcPr>
            <w:tcW w:w="2880" w:type="dxa"/>
          </w:tcPr>
          <w:p w14:paraId="0E8790C7" w14:textId="77777777" w:rsidR="00366E09" w:rsidRDefault="00366E09" w:rsidP="008E62C4">
            <w:r>
              <w:t>Principales clientes actuales o pasados</w:t>
            </w:r>
          </w:p>
        </w:tc>
        <w:tc>
          <w:tcPr>
            <w:tcW w:w="2880" w:type="dxa"/>
          </w:tcPr>
          <w:p w14:paraId="01C9E00A" w14:textId="77777777" w:rsidR="00366E09" w:rsidRDefault="00366E09" w:rsidP="008E62C4"/>
        </w:tc>
        <w:tc>
          <w:tcPr>
            <w:tcW w:w="2880" w:type="dxa"/>
          </w:tcPr>
          <w:p w14:paraId="38A48685" w14:textId="77777777" w:rsidR="00366E09" w:rsidRDefault="00366E09" w:rsidP="008E62C4"/>
        </w:tc>
      </w:tr>
      <w:tr w:rsidR="00366E09" w14:paraId="3430FC0B" w14:textId="77777777" w:rsidTr="008E62C4">
        <w:tc>
          <w:tcPr>
            <w:tcW w:w="2880" w:type="dxa"/>
          </w:tcPr>
          <w:p w14:paraId="3F56533B" w14:textId="77777777" w:rsidR="00366E09" w:rsidRDefault="00366E09" w:rsidP="008E62C4">
            <w:r>
              <w:t>Experiencias similares en proyectos tecnológicos/sanitarios</w:t>
            </w:r>
          </w:p>
        </w:tc>
        <w:tc>
          <w:tcPr>
            <w:tcW w:w="2880" w:type="dxa"/>
          </w:tcPr>
          <w:p w14:paraId="6DC3D160" w14:textId="77777777" w:rsidR="00366E09" w:rsidRDefault="00366E09" w:rsidP="008E62C4"/>
        </w:tc>
        <w:tc>
          <w:tcPr>
            <w:tcW w:w="2880" w:type="dxa"/>
          </w:tcPr>
          <w:p w14:paraId="0C445301" w14:textId="77777777" w:rsidR="00366E09" w:rsidRDefault="00366E09" w:rsidP="008E62C4"/>
        </w:tc>
      </w:tr>
      <w:tr w:rsidR="00366E09" w14:paraId="79D6A79B" w14:textId="77777777" w:rsidTr="008E62C4">
        <w:tc>
          <w:tcPr>
            <w:tcW w:w="2880" w:type="dxa"/>
          </w:tcPr>
          <w:p w14:paraId="5642120E" w14:textId="77777777" w:rsidR="00366E09" w:rsidRDefault="00366E09" w:rsidP="008E62C4">
            <w:r>
              <w:t>Casos de éxito, estudios de caso u otros documentos disponibles</w:t>
            </w:r>
          </w:p>
        </w:tc>
        <w:tc>
          <w:tcPr>
            <w:tcW w:w="2880" w:type="dxa"/>
          </w:tcPr>
          <w:p w14:paraId="3FBB77AE" w14:textId="77777777" w:rsidR="00366E09" w:rsidRDefault="00366E09" w:rsidP="008E62C4"/>
        </w:tc>
        <w:tc>
          <w:tcPr>
            <w:tcW w:w="2880" w:type="dxa"/>
          </w:tcPr>
          <w:p w14:paraId="15EB2AD3" w14:textId="77777777" w:rsidR="00366E09" w:rsidRDefault="00366E09" w:rsidP="008E62C4"/>
        </w:tc>
      </w:tr>
    </w:tbl>
    <w:p w14:paraId="3AE8E609" w14:textId="77777777" w:rsidR="00366E09" w:rsidRDefault="00366E09" w:rsidP="00366E09"/>
    <w:p w14:paraId="13CDC382" w14:textId="569EF23D" w:rsidR="00366E09" w:rsidRPr="00BA6C3D" w:rsidRDefault="00366E09" w:rsidP="0014241B">
      <w:pPr>
        <w:pStyle w:val="Cabeceraypie"/>
        <w:rPr>
          <w:b/>
          <w:bCs/>
          <w:sz w:val="28"/>
          <w:szCs w:val="22"/>
        </w:rPr>
      </w:pPr>
      <w:r w:rsidRPr="00BA6C3D">
        <w:rPr>
          <w:b/>
          <w:bCs/>
          <w:sz w:val="28"/>
          <w:szCs w:val="22"/>
        </w:rPr>
        <w:t>Evaluación final</w:t>
      </w:r>
    </w:p>
    <w:p w14:paraId="595B2418" w14:textId="77777777" w:rsidR="0014241B" w:rsidRPr="00BA6C3D" w:rsidRDefault="0014241B" w:rsidP="0014241B">
      <w:pPr>
        <w:pStyle w:val="Cabeceraypie"/>
        <w:rPr>
          <w:u w:val="single"/>
        </w:rPr>
      </w:pPr>
      <w:r w:rsidRPr="00BA6C3D">
        <w:rPr>
          <w:u w:val="single"/>
        </w:rPr>
        <w:t>Evaluador SPIKA:</w:t>
      </w:r>
    </w:p>
    <w:p w14:paraId="18848416" w14:textId="4075F857" w:rsidR="0014241B" w:rsidRPr="0014241B" w:rsidRDefault="0014241B" w:rsidP="0014241B">
      <w:pPr>
        <w:pStyle w:val="Listavietas1"/>
      </w:pPr>
      <w:r w:rsidRPr="0014241B">
        <w:t>Nombre:</w:t>
      </w:r>
    </w:p>
    <w:p w14:paraId="596C6C60" w14:textId="77777777" w:rsidR="0014241B" w:rsidRDefault="0014241B" w:rsidP="0014241B">
      <w:pPr>
        <w:pStyle w:val="Listavietas1"/>
      </w:pPr>
      <w:r w:rsidRPr="0014241B">
        <w:t xml:space="preserve">Cargo: </w:t>
      </w:r>
    </w:p>
    <w:p w14:paraId="65D71FC2" w14:textId="1C43359C" w:rsidR="0014241B" w:rsidRPr="0014241B" w:rsidRDefault="0014241B" w:rsidP="0014241B">
      <w:pPr>
        <w:pStyle w:val="Listavietas1"/>
      </w:pPr>
      <w:r w:rsidRPr="0014241B">
        <w:t>Fecha:</w:t>
      </w:r>
    </w:p>
    <w:p w14:paraId="08EA3DB5" w14:textId="57275DB8" w:rsidR="0014241B" w:rsidRDefault="0014241B" w:rsidP="0014241B">
      <w:pPr>
        <w:pStyle w:val="Listavietas1"/>
      </w:pPr>
      <w:r w:rsidRPr="0014241B">
        <w:t>Firma:</w:t>
      </w:r>
    </w:p>
    <w:p w14:paraId="2BC554DF" w14:textId="77777777" w:rsidR="00BA6C3D" w:rsidRDefault="00BA6C3D" w:rsidP="00BA6C3D">
      <w:pPr>
        <w:pStyle w:val="Listavietas1"/>
        <w:numPr>
          <w:ilvl w:val="0"/>
          <w:numId w:val="0"/>
        </w:numPr>
        <w:ind w:left="926"/>
      </w:pPr>
    </w:p>
    <w:p w14:paraId="1293FE89" w14:textId="77777777" w:rsidR="00BA6C3D" w:rsidRPr="0014241B" w:rsidRDefault="00BA6C3D" w:rsidP="00BA6C3D">
      <w:pPr>
        <w:pStyle w:val="Listavietas1"/>
        <w:numPr>
          <w:ilvl w:val="0"/>
          <w:numId w:val="0"/>
        </w:numPr>
        <w:ind w:left="926"/>
      </w:pPr>
    </w:p>
    <w:p w14:paraId="1D4DEF45" w14:textId="77777777" w:rsidR="0014241B" w:rsidRPr="00BA6C3D" w:rsidRDefault="0014241B" w:rsidP="0014241B">
      <w:pPr>
        <w:pStyle w:val="Cabeceraypie"/>
        <w:rPr>
          <w:u w:val="single"/>
        </w:rPr>
      </w:pPr>
      <w:r w:rsidRPr="00BA6C3D">
        <w:rPr>
          <w:u w:val="single"/>
        </w:rPr>
        <w:t>Resultado de la evaluación:</w:t>
      </w:r>
    </w:p>
    <w:p w14:paraId="51E0EB7A" w14:textId="2FB2F1A8" w:rsidR="0014241B" w:rsidRPr="0014241B" w:rsidRDefault="0014241B" w:rsidP="00D063D0">
      <w:pPr>
        <w:pStyle w:val="Cabeceraypie"/>
        <w:spacing w:after="0"/>
        <w:rPr>
          <w:lang w:eastAsia="de-DE"/>
        </w:rPr>
      </w:pPr>
      <w:r w:rsidRPr="0014241B">
        <w:t xml:space="preserve"> </w:t>
      </w:r>
      <w:sdt>
        <w:sdtPr>
          <w:rPr>
            <w:lang w:eastAsia="de-DE"/>
          </w:rPr>
          <w:id w:val="2056503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3D0">
            <w:rPr>
              <w:rFonts w:ascii="MS Gothic" w:eastAsia="MS Gothic" w:hAnsi="MS Gothic" w:hint="eastAsia"/>
            </w:rPr>
            <w:t>☐</w:t>
          </w:r>
        </w:sdtContent>
      </w:sdt>
      <w:r w:rsidRPr="0014241B">
        <w:t xml:space="preserve"> Aprobado</w:t>
      </w:r>
    </w:p>
    <w:p w14:paraId="3CB6971D" w14:textId="7EED8EEC" w:rsidR="0014241B" w:rsidRPr="0014241B" w:rsidRDefault="0014241B" w:rsidP="00D063D0">
      <w:pPr>
        <w:pStyle w:val="Cabeceraypie"/>
        <w:spacing w:after="0"/>
        <w:rPr>
          <w:lang w:eastAsia="de-DE"/>
        </w:rPr>
      </w:pPr>
      <w:r w:rsidRPr="0014241B">
        <w:t xml:space="preserve"> </w:t>
      </w:r>
      <w:sdt>
        <w:sdtPr>
          <w:rPr>
            <w:lang w:eastAsia="de-DE"/>
          </w:rPr>
          <w:id w:val="720640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3D0">
            <w:rPr>
              <w:rFonts w:ascii="MS Gothic" w:eastAsia="MS Gothic" w:hAnsi="MS Gothic" w:hint="eastAsia"/>
            </w:rPr>
            <w:t>☐</w:t>
          </w:r>
        </w:sdtContent>
      </w:sdt>
      <w:r w:rsidRPr="0014241B">
        <w:t xml:space="preserve"> Aprobado con condiciones</w:t>
      </w:r>
    </w:p>
    <w:p w14:paraId="0BD057FE" w14:textId="7A90EC37" w:rsidR="002E07C8" w:rsidRPr="0014241B" w:rsidRDefault="0014241B" w:rsidP="00D063D0">
      <w:pPr>
        <w:pStyle w:val="Cabeceraypie"/>
        <w:spacing w:after="0"/>
        <w:rPr>
          <w:lang w:eastAsia="de-DE"/>
        </w:rPr>
      </w:pPr>
      <w:r w:rsidRPr="0014241B">
        <w:t xml:space="preserve"> </w:t>
      </w:r>
      <w:sdt>
        <w:sdtPr>
          <w:rPr>
            <w:lang w:eastAsia="de-DE"/>
          </w:rPr>
          <w:id w:val="1190647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3D0">
            <w:rPr>
              <w:rFonts w:ascii="MS Gothic" w:eastAsia="MS Gothic" w:hAnsi="MS Gothic" w:hint="eastAsia"/>
            </w:rPr>
            <w:t>☐</w:t>
          </w:r>
        </w:sdtContent>
      </w:sdt>
      <w:r w:rsidRPr="0014241B">
        <w:t xml:space="preserve"> No aprobado</w:t>
      </w:r>
    </w:p>
    <w:p w14:paraId="7D6BFDEF" w14:textId="77777777" w:rsidR="002D0C6F" w:rsidRPr="00E92842" w:rsidRDefault="002D0C6F" w:rsidP="00957744">
      <w:pPr>
        <w:pStyle w:val="Contenidodelatabla"/>
        <w:rPr>
          <w:iCs/>
          <w:szCs w:val="24"/>
        </w:rPr>
      </w:pPr>
    </w:p>
    <w:p w14:paraId="5AFD2850" w14:textId="270CE115" w:rsidR="00A96037" w:rsidRDefault="00A96037">
      <w:pPr>
        <w:suppressAutoHyphens w:val="0"/>
        <w:spacing w:before="0" w:line="259" w:lineRule="auto"/>
        <w:jc w:val="left"/>
        <w:rPr>
          <w:iCs/>
          <w:szCs w:val="24"/>
        </w:rPr>
      </w:pPr>
      <w:r>
        <w:rPr>
          <w:iCs/>
          <w:szCs w:val="24"/>
        </w:rPr>
        <w:br w:type="page"/>
      </w:r>
    </w:p>
    <w:p w14:paraId="263FF3A9" w14:textId="5D4CA911" w:rsidR="00A96037" w:rsidRPr="00E92842" w:rsidRDefault="00A96037" w:rsidP="00A96037">
      <w:pPr>
        <w:jc w:val="right"/>
        <w:rPr>
          <w:rFonts w:ascii="Trebuchet MS" w:hAnsi="Trebuchet MS"/>
          <w:b/>
          <w:iCs/>
          <w:szCs w:val="24"/>
        </w:rPr>
      </w:pPr>
      <w:r w:rsidRPr="00E92842">
        <w:rPr>
          <w:rFonts w:ascii="Trebuchet MS" w:hAnsi="Trebuchet MS"/>
          <w:b/>
          <w:iCs/>
          <w:szCs w:val="24"/>
        </w:rPr>
        <w:lastRenderedPageBreak/>
        <w:t xml:space="preserve">Anexo </w:t>
      </w:r>
      <w:r w:rsidR="007230CA">
        <w:rPr>
          <w:rFonts w:ascii="Trebuchet MS" w:hAnsi="Trebuchet MS"/>
          <w:b/>
          <w:iCs/>
          <w:szCs w:val="24"/>
        </w:rPr>
        <w:t>2</w:t>
      </w:r>
      <w:r w:rsidRPr="00E92842">
        <w:rPr>
          <w:rFonts w:ascii="Trebuchet MS" w:hAnsi="Trebuchet MS"/>
          <w:b/>
          <w:iCs/>
          <w:szCs w:val="24"/>
        </w:rPr>
        <w:t>_VERSION_0</w:t>
      </w:r>
      <w:r w:rsidR="009B491B">
        <w:rPr>
          <w:rFonts w:ascii="Trebuchet MS" w:hAnsi="Trebuchet MS"/>
          <w:b/>
          <w:iCs/>
          <w:szCs w:val="24"/>
        </w:rPr>
        <w:t>3</w:t>
      </w:r>
    </w:p>
    <w:p w14:paraId="3423AEE8" w14:textId="5C278309" w:rsidR="00957744" w:rsidRDefault="009B491B" w:rsidP="009B491B">
      <w:pPr>
        <w:pStyle w:val="Titulo1SP"/>
        <w:numPr>
          <w:ilvl w:val="0"/>
          <w:numId w:val="0"/>
        </w:numPr>
        <w:ind w:left="360" w:hanging="360"/>
      </w:pPr>
      <w:bookmarkStart w:id="97" w:name="_Toc197683971"/>
      <w:r>
        <w:t>C</w:t>
      </w:r>
      <w:r w:rsidR="00A96037">
        <w:t>ualificacion auditor</w:t>
      </w:r>
      <w:bookmarkEnd w:id="97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544"/>
        <w:gridCol w:w="1462"/>
        <w:gridCol w:w="52"/>
        <w:gridCol w:w="1446"/>
        <w:gridCol w:w="93"/>
        <w:gridCol w:w="1690"/>
        <w:gridCol w:w="1466"/>
        <w:gridCol w:w="1514"/>
      </w:tblGrid>
      <w:tr w:rsidR="002C3BAA" w14:paraId="20622F78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6CAB507C" w14:textId="05C88ED5" w:rsidR="002C3BAA" w:rsidRPr="002C3BAA" w:rsidRDefault="002C3BAA" w:rsidP="002C3BAA">
            <w:pPr>
              <w:pStyle w:val="Cabeceraypie"/>
            </w:pPr>
            <w:r w:rsidRPr="002C3BAA">
              <w:t>Nombre del auditor</w:t>
            </w:r>
          </w:p>
        </w:tc>
        <w:tc>
          <w:tcPr>
            <w:tcW w:w="6261" w:type="dxa"/>
            <w:gridSpan w:val="6"/>
          </w:tcPr>
          <w:p w14:paraId="033B98D1" w14:textId="77777777" w:rsidR="002C3BAA" w:rsidRPr="002C3BAA" w:rsidRDefault="002C3BAA" w:rsidP="002C3BAA">
            <w:pPr>
              <w:pStyle w:val="Cabeceraypie"/>
            </w:pPr>
          </w:p>
        </w:tc>
      </w:tr>
      <w:tr w:rsidR="002C3BAA" w14:paraId="45F61958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71C3C225" w14:textId="5C77380F" w:rsidR="002C3BAA" w:rsidRPr="002C3BAA" w:rsidRDefault="002C3BAA" w:rsidP="002C3BAA">
            <w:pPr>
              <w:pStyle w:val="Cabeceraypie"/>
            </w:pPr>
            <w:r w:rsidRPr="002C3BAA">
              <w:t>Departamento</w:t>
            </w:r>
          </w:p>
        </w:tc>
        <w:tc>
          <w:tcPr>
            <w:tcW w:w="6261" w:type="dxa"/>
            <w:gridSpan w:val="6"/>
          </w:tcPr>
          <w:p w14:paraId="7DFBF515" w14:textId="77777777" w:rsidR="002C3BAA" w:rsidRPr="002C3BAA" w:rsidRDefault="002C3BAA" w:rsidP="002C3BAA">
            <w:pPr>
              <w:pStyle w:val="Cabeceraypie"/>
            </w:pPr>
          </w:p>
        </w:tc>
      </w:tr>
      <w:tr w:rsidR="00FA34D6" w14:paraId="7DBBD9D7" w14:textId="77777777" w:rsidTr="00904145">
        <w:tc>
          <w:tcPr>
            <w:tcW w:w="9267" w:type="dxa"/>
            <w:gridSpan w:val="8"/>
            <w:shd w:val="clear" w:color="auto" w:fill="D9D9D9" w:themeFill="background1" w:themeFillShade="D9"/>
          </w:tcPr>
          <w:p w14:paraId="40970C33" w14:textId="10CEC157" w:rsidR="00FA34D6" w:rsidRPr="00033BAC" w:rsidRDefault="00FA34D6" w:rsidP="002C3BAA">
            <w:pPr>
              <w:pStyle w:val="Cabeceraypie"/>
              <w:rPr>
                <w:b/>
                <w:bCs/>
              </w:rPr>
            </w:pPr>
            <w:r w:rsidRPr="00033BAC">
              <w:rPr>
                <w:b/>
                <w:bCs/>
              </w:rPr>
              <w:t>Lectura normativa aplicable</w:t>
            </w:r>
          </w:p>
        </w:tc>
      </w:tr>
      <w:tr w:rsidR="00463CFD" w14:paraId="5D7AF383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51E7537B" w14:textId="59489EEA" w:rsidR="00463CFD" w:rsidRPr="00033BAC" w:rsidRDefault="00463CFD" w:rsidP="002C3BAA">
            <w:pPr>
              <w:pStyle w:val="Cabeceraypie"/>
              <w:rPr>
                <w:b/>
                <w:bCs/>
              </w:rPr>
            </w:pPr>
            <w:r w:rsidRPr="00033BAC">
              <w:rPr>
                <w:b/>
                <w:bCs/>
              </w:rPr>
              <w:t>Normativa</w:t>
            </w:r>
          </w:p>
        </w:tc>
        <w:tc>
          <w:tcPr>
            <w:tcW w:w="6261" w:type="dxa"/>
            <w:gridSpan w:val="6"/>
            <w:shd w:val="clear" w:color="auto" w:fill="D9D9D9" w:themeFill="background1" w:themeFillShade="D9"/>
          </w:tcPr>
          <w:p w14:paraId="44DFEC59" w14:textId="0196B7B8" w:rsidR="00463CFD" w:rsidRPr="00033BAC" w:rsidRDefault="00463CFD" w:rsidP="002C3BAA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Completado</w:t>
            </w:r>
          </w:p>
        </w:tc>
      </w:tr>
      <w:tr w:rsidR="00463CFD" w14:paraId="0B0C61A1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59D89DE3" w14:textId="42CD5F7B" w:rsidR="00463CFD" w:rsidRPr="00FA34D6" w:rsidRDefault="00463CFD" w:rsidP="00463CFD">
            <w:pPr>
              <w:pStyle w:val="Cabeceraypie"/>
            </w:pPr>
            <w:r w:rsidRPr="00FA34D6">
              <w:t>RD 2017/745</w:t>
            </w:r>
          </w:p>
        </w:tc>
        <w:tc>
          <w:tcPr>
            <w:tcW w:w="6261" w:type="dxa"/>
            <w:gridSpan w:val="6"/>
          </w:tcPr>
          <w:sdt>
            <w:sdtPr>
              <w:id w:val="2412211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2DEDE5" w14:textId="50B50881" w:rsidR="00463CFD" w:rsidRPr="002C3BAA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672AD3B9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4E92AE7B" w14:textId="5CB642AB" w:rsidR="00463CFD" w:rsidRPr="00FA34D6" w:rsidRDefault="00463CFD" w:rsidP="00463CFD">
            <w:pPr>
              <w:pStyle w:val="Cabeceraypie"/>
            </w:pPr>
            <w:r w:rsidRPr="00FA34D6">
              <w:t>ISO 13485</w:t>
            </w:r>
          </w:p>
        </w:tc>
        <w:tc>
          <w:tcPr>
            <w:tcW w:w="6261" w:type="dxa"/>
            <w:gridSpan w:val="6"/>
          </w:tcPr>
          <w:sdt>
            <w:sdtPr>
              <w:id w:val="-17696178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C3C7A40" w14:textId="1375CE01" w:rsidR="00463CFD" w:rsidRPr="002C3BAA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561927CE" w14:textId="77777777" w:rsidTr="00704D61">
        <w:tc>
          <w:tcPr>
            <w:tcW w:w="9267" w:type="dxa"/>
            <w:gridSpan w:val="8"/>
            <w:shd w:val="clear" w:color="auto" w:fill="D9D9D9" w:themeFill="background1" w:themeFillShade="D9"/>
          </w:tcPr>
          <w:p w14:paraId="308414A7" w14:textId="44120805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Formación en PNTs aplicables</w:t>
            </w:r>
          </w:p>
        </w:tc>
      </w:tr>
      <w:tr w:rsidR="00463CFD" w14:paraId="2C2D6E8E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255B60C2" w14:textId="11C5C8DE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Documento</w:t>
            </w:r>
          </w:p>
        </w:tc>
        <w:tc>
          <w:tcPr>
            <w:tcW w:w="1514" w:type="dxa"/>
            <w:gridSpan w:val="2"/>
            <w:shd w:val="clear" w:color="auto" w:fill="D9D9D9" w:themeFill="background1" w:themeFillShade="D9"/>
          </w:tcPr>
          <w:p w14:paraId="3D9BAAAC" w14:textId="764A6FFB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Completado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7EF6B2B" w14:textId="770A4833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Documento</w:t>
            </w:r>
          </w:p>
        </w:tc>
        <w:tc>
          <w:tcPr>
            <w:tcW w:w="1783" w:type="dxa"/>
            <w:gridSpan w:val="2"/>
            <w:shd w:val="clear" w:color="auto" w:fill="D9D9D9" w:themeFill="background1" w:themeFillShade="D9"/>
          </w:tcPr>
          <w:p w14:paraId="56EF0C90" w14:textId="6080C2B0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Completado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 w14:paraId="2BC1D624" w14:textId="0BB1FF3B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Documento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 w14:paraId="2F38AC0E" w14:textId="46993F4B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Completado</w:t>
            </w:r>
          </w:p>
        </w:tc>
      </w:tr>
      <w:tr w:rsidR="00463CFD" w14:paraId="42BB5927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7CB8A610" w14:textId="0C8862E2" w:rsidR="00463CFD" w:rsidRDefault="00463CFD" w:rsidP="00463CFD">
            <w:pPr>
              <w:pStyle w:val="Cabeceraypie"/>
            </w:pPr>
            <w:r>
              <w:t>Manual de calidad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9317927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E91DE2" w14:textId="6276B894" w:rsidR="00463CFD" w:rsidRPr="001B6929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52C79FEF" w14:textId="77777777" w:rsidR="00463CFD" w:rsidRDefault="00463CFD" w:rsidP="00463CFD">
            <w:pPr>
              <w:pStyle w:val="Cabeceraypie"/>
            </w:pPr>
          </w:p>
        </w:tc>
        <w:tc>
          <w:tcPr>
            <w:tcW w:w="1446" w:type="dxa"/>
            <w:shd w:val="clear" w:color="auto" w:fill="D9D9D9" w:themeFill="background1" w:themeFillShade="D9"/>
          </w:tcPr>
          <w:p w14:paraId="4F4F71DC" w14:textId="40614A79" w:rsidR="00463CFD" w:rsidRDefault="00463CFD" w:rsidP="00463CFD">
            <w:pPr>
              <w:pStyle w:val="Cabeceraypie"/>
            </w:pPr>
            <w:r>
              <w:t>PNT-001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675958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98109DB" w14:textId="77777777" w:rsidR="00463CFD" w:rsidRPr="001B6929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35CFDD30" w14:textId="77777777" w:rsidR="00463CFD" w:rsidRDefault="00463CFD" w:rsidP="00463CFD">
            <w:pPr>
              <w:pStyle w:val="Cabeceraypie"/>
            </w:pPr>
          </w:p>
        </w:tc>
        <w:tc>
          <w:tcPr>
            <w:tcW w:w="1466" w:type="dxa"/>
            <w:shd w:val="clear" w:color="auto" w:fill="D9D9D9" w:themeFill="background1" w:themeFillShade="D9"/>
          </w:tcPr>
          <w:p w14:paraId="0265533B" w14:textId="6BC266C9" w:rsidR="00463CFD" w:rsidRDefault="00463CFD" w:rsidP="00463CFD">
            <w:pPr>
              <w:pStyle w:val="Cabeceraypie"/>
            </w:pPr>
            <w:r>
              <w:t>PNT-002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-18665113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C87B11E" w14:textId="77777777" w:rsidR="00463CFD" w:rsidRPr="001B6929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0436BB48" w14:textId="77777777" w:rsidR="00463CFD" w:rsidRDefault="00463CFD" w:rsidP="00463CFD">
            <w:pPr>
              <w:pStyle w:val="Cabeceraypie"/>
            </w:pPr>
          </w:p>
        </w:tc>
      </w:tr>
      <w:tr w:rsidR="00463CFD" w14:paraId="77E76E25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57B5176E" w14:textId="3F84A768" w:rsidR="00463CFD" w:rsidRDefault="00463CFD" w:rsidP="00463CFD">
            <w:pPr>
              <w:pStyle w:val="Cabeceraypie"/>
            </w:pPr>
            <w:r>
              <w:t>PNT-003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2399155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950C2EE" w14:textId="6FA5091A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0A531ADA" w14:textId="162E22E0" w:rsidR="00463CFD" w:rsidRDefault="00463CFD" w:rsidP="00463CFD">
            <w:pPr>
              <w:pStyle w:val="Cabeceraypie"/>
            </w:pPr>
            <w:r>
              <w:t>PNT-004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6900409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139D05F" w14:textId="7BFF0E69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11FBA8AD" w14:textId="2FDFC8F2" w:rsidR="00463CFD" w:rsidRDefault="00463CFD" w:rsidP="00463CFD">
            <w:pPr>
              <w:pStyle w:val="Cabeceraypie"/>
            </w:pPr>
            <w:r>
              <w:t>PNT-005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9812744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E82B85B" w14:textId="1681C310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529C98DF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46D6CDA0" w14:textId="4BE20355" w:rsidR="00463CFD" w:rsidRDefault="00463CFD" w:rsidP="00463CFD">
            <w:pPr>
              <w:pStyle w:val="Cabeceraypie"/>
            </w:pPr>
            <w:r>
              <w:t>PNT-006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5787970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99B5FEC" w14:textId="0FAEB952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18BBB0B0" w14:textId="6BB9D0A7" w:rsidR="00463CFD" w:rsidRDefault="00463CFD" w:rsidP="00463CFD">
            <w:pPr>
              <w:pStyle w:val="Cabeceraypie"/>
            </w:pPr>
            <w:r>
              <w:t>PNT-007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7011758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375FC24" w14:textId="0F7BBE18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1056F7BA" w14:textId="0FB00243" w:rsidR="00463CFD" w:rsidRDefault="00463CFD" w:rsidP="00463CFD">
            <w:pPr>
              <w:pStyle w:val="Cabeceraypie"/>
            </w:pPr>
            <w:r>
              <w:t>PNT-008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7628090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36A5DC7" w14:textId="47A61C0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1AE76976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48207B84" w14:textId="1575A417" w:rsidR="00463CFD" w:rsidRDefault="00463CFD" w:rsidP="00463CFD">
            <w:pPr>
              <w:pStyle w:val="Cabeceraypie"/>
            </w:pPr>
            <w:r>
              <w:t>PNT-009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-17736229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2F4C60" w14:textId="2C58DC15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2E91B50D" w14:textId="4ADD4184" w:rsidR="00463CFD" w:rsidRDefault="00463CFD" w:rsidP="00463CFD">
            <w:pPr>
              <w:pStyle w:val="Cabeceraypie"/>
            </w:pPr>
            <w:r>
              <w:t>PNT-010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16974585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6DB73B7" w14:textId="73F7D0AB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4BF2EB9A" w14:textId="29D1582F" w:rsidR="00463CFD" w:rsidRDefault="00463CFD" w:rsidP="00463CFD">
            <w:pPr>
              <w:pStyle w:val="Cabeceraypie"/>
            </w:pPr>
            <w:r>
              <w:t>PNT-011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9357954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454EA8" w14:textId="1F9F7CB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37C4F066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5D62D798" w14:textId="30D8F094" w:rsidR="00463CFD" w:rsidRDefault="00463CFD" w:rsidP="00463CFD">
            <w:pPr>
              <w:pStyle w:val="Cabeceraypie"/>
            </w:pPr>
            <w:r>
              <w:t>PNT-012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-3416247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F5D65C" w14:textId="2B57351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792D5B30" w14:textId="61A960B9" w:rsidR="00463CFD" w:rsidRDefault="00463CFD" w:rsidP="00463CFD">
            <w:pPr>
              <w:pStyle w:val="Cabeceraypie"/>
            </w:pPr>
            <w:r>
              <w:t>PNT-013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8624044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0437C" w14:textId="0C5C3647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76F9E068" w14:textId="79BC366D" w:rsidR="00463CFD" w:rsidRDefault="00463CFD" w:rsidP="00463CFD">
            <w:pPr>
              <w:pStyle w:val="Cabeceraypie"/>
            </w:pPr>
            <w:r>
              <w:t>PNT-014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0364749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B22F95A" w14:textId="2C0E63C2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3F593D57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1A993CF8" w14:textId="26E15FA4" w:rsidR="00463CFD" w:rsidRDefault="00463CFD" w:rsidP="00463CFD">
            <w:pPr>
              <w:pStyle w:val="Cabeceraypie"/>
            </w:pPr>
            <w:r>
              <w:t>PNT-015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5707792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3C4AF0B" w14:textId="4FAD0DDC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2B7BEE46" w14:textId="6B2B239B" w:rsidR="00463CFD" w:rsidRDefault="00463CFD" w:rsidP="00463CFD">
            <w:pPr>
              <w:pStyle w:val="Cabeceraypie"/>
            </w:pPr>
            <w:r>
              <w:t>PNT-016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16179577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C70AC86" w14:textId="282B2FFF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19977A42" w14:textId="60BC416D" w:rsidR="00463CFD" w:rsidRDefault="00463CFD" w:rsidP="00463CFD">
            <w:pPr>
              <w:pStyle w:val="Cabeceraypie"/>
            </w:pPr>
            <w:r>
              <w:t>PNT-017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1498653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339E6D4" w14:textId="716AF9B0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5D1AA5DA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1316CB33" w14:textId="218314A1" w:rsidR="00463CFD" w:rsidRDefault="00463CFD" w:rsidP="00463CFD">
            <w:pPr>
              <w:pStyle w:val="Cabeceraypie"/>
            </w:pPr>
            <w:r>
              <w:t>PNT-018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8827480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C7E1175" w14:textId="01E0B4D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3B709C9B" w14:textId="5EA42038" w:rsidR="00463CFD" w:rsidRDefault="00463CFD" w:rsidP="00463CFD">
            <w:pPr>
              <w:pStyle w:val="Cabeceraypie"/>
            </w:pPr>
            <w:r>
              <w:t>PNT-019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737507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A34BDBF" w14:textId="3ACDF521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0460479E" w14:textId="5EBAD531" w:rsidR="00463CFD" w:rsidRDefault="00463CFD" w:rsidP="00463CFD">
            <w:pPr>
              <w:pStyle w:val="Cabeceraypie"/>
            </w:pPr>
            <w:r>
              <w:t>PNT-020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-2497362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CA83C35" w14:textId="0A2464FD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7E7F2579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58CF0C3A" w14:textId="02315A14" w:rsidR="00463CFD" w:rsidRDefault="00463CFD" w:rsidP="00463CFD">
            <w:pPr>
              <w:pStyle w:val="Cabeceraypie"/>
            </w:pPr>
            <w:r>
              <w:t>PNT-021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12254870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A14E0B1" w14:textId="5FF6217E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2DFCB50D" w14:textId="6B756D78" w:rsidR="00463CFD" w:rsidRDefault="00463CFD" w:rsidP="00463CFD">
            <w:pPr>
              <w:pStyle w:val="Cabeceraypie"/>
            </w:pPr>
            <w:r>
              <w:t>PNT-022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16020704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2BA89E4" w14:textId="62A04054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5948C552" w14:textId="451727E0" w:rsidR="00463CFD" w:rsidRDefault="00463CFD" w:rsidP="00463CFD">
            <w:pPr>
              <w:pStyle w:val="Cabeceraypie"/>
            </w:pPr>
            <w:r>
              <w:t>PNT-023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8418874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7C6BE4B" w14:textId="75F73B68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76B0CA20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73A05EC7" w14:textId="6E46677C" w:rsidR="00463CFD" w:rsidRDefault="00463CFD" w:rsidP="00463CFD">
            <w:pPr>
              <w:pStyle w:val="Cabeceraypie"/>
            </w:pPr>
            <w:r>
              <w:t>PNT-024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-4186377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A60EBD5" w14:textId="4D2A96B1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234427D1" w14:textId="464E6C14" w:rsidR="00463CFD" w:rsidRDefault="00463CFD" w:rsidP="00463CFD">
            <w:pPr>
              <w:pStyle w:val="Cabeceraypie"/>
            </w:pPr>
            <w:r>
              <w:t>PNT-025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9535599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8B843D0" w14:textId="275B0B1C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200E2F99" w14:textId="19A86AAC" w:rsidR="00463CFD" w:rsidRDefault="00463CFD" w:rsidP="00463CFD">
            <w:pPr>
              <w:pStyle w:val="Cabeceraypie"/>
            </w:pPr>
            <w:r>
              <w:t>PNT-026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4041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44BA6D" w14:textId="379ADDF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4240AC2B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563C0DF3" w14:textId="674F7DD1" w:rsidR="00463CFD" w:rsidRDefault="00463CFD" w:rsidP="00463CFD">
            <w:pPr>
              <w:pStyle w:val="Cabeceraypie"/>
            </w:pPr>
            <w:r>
              <w:t>PNT-027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14258410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8EFF732" w14:textId="24BE90F6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FFFFFF" w:themeFill="background1"/>
          </w:tcPr>
          <w:p w14:paraId="08EB23CA" w14:textId="6F9AB4AF" w:rsidR="00463CFD" w:rsidRDefault="00463CFD" w:rsidP="00463CFD">
            <w:pPr>
              <w:pStyle w:val="Cabeceraypie"/>
            </w:pPr>
          </w:p>
        </w:tc>
        <w:tc>
          <w:tcPr>
            <w:tcW w:w="1783" w:type="dxa"/>
            <w:gridSpan w:val="2"/>
            <w:shd w:val="clear" w:color="auto" w:fill="FFFFFF" w:themeFill="background1"/>
          </w:tcPr>
          <w:p w14:paraId="3FC8C211" w14:textId="77777777" w:rsidR="00463CFD" w:rsidRDefault="00463CFD" w:rsidP="00463CFD">
            <w:pPr>
              <w:pStyle w:val="Cabeceraypie"/>
            </w:pPr>
          </w:p>
        </w:tc>
        <w:tc>
          <w:tcPr>
            <w:tcW w:w="1466" w:type="dxa"/>
            <w:shd w:val="clear" w:color="auto" w:fill="FFFFFF" w:themeFill="background1"/>
          </w:tcPr>
          <w:p w14:paraId="13C9DD2C" w14:textId="1D127DC9" w:rsidR="00463CFD" w:rsidRDefault="00463CFD" w:rsidP="00463CFD">
            <w:pPr>
              <w:pStyle w:val="Cabeceraypie"/>
            </w:pPr>
          </w:p>
        </w:tc>
        <w:tc>
          <w:tcPr>
            <w:tcW w:w="1514" w:type="dxa"/>
            <w:shd w:val="clear" w:color="auto" w:fill="FFFFFF" w:themeFill="background1"/>
          </w:tcPr>
          <w:p w14:paraId="4236900A" w14:textId="77777777" w:rsidR="00463CFD" w:rsidRDefault="00463CFD" w:rsidP="00463CFD">
            <w:pPr>
              <w:pStyle w:val="Cabeceraypie"/>
            </w:pPr>
          </w:p>
        </w:tc>
      </w:tr>
      <w:tr w:rsidR="002A05F3" w14:paraId="3D76640E" w14:textId="77777777" w:rsidTr="002A05F3">
        <w:tc>
          <w:tcPr>
            <w:tcW w:w="4597" w:type="dxa"/>
            <w:gridSpan w:val="5"/>
            <w:shd w:val="clear" w:color="auto" w:fill="D9D9D9" w:themeFill="background1" w:themeFillShade="D9"/>
          </w:tcPr>
          <w:p w14:paraId="00BAEA3A" w14:textId="77777777" w:rsidR="002A05F3" w:rsidRPr="00E57949" w:rsidRDefault="002A05F3" w:rsidP="00463CFD">
            <w:pPr>
              <w:pStyle w:val="Cabeceraypie"/>
              <w:rPr>
                <w:b/>
                <w:bCs/>
              </w:rPr>
            </w:pPr>
            <w:r w:rsidRPr="00E57949">
              <w:rPr>
                <w:b/>
                <w:bCs/>
              </w:rPr>
              <w:t>Declaración cualificación auditor</w:t>
            </w:r>
          </w:p>
        </w:tc>
        <w:tc>
          <w:tcPr>
            <w:tcW w:w="4670" w:type="dxa"/>
            <w:gridSpan w:val="3"/>
            <w:shd w:val="clear" w:color="auto" w:fill="D9D9D9" w:themeFill="background1" w:themeFillShade="D9"/>
          </w:tcPr>
          <w:p w14:paraId="363C2C25" w14:textId="37465999" w:rsidR="002A05F3" w:rsidRPr="00E57949" w:rsidRDefault="002A05F3" w:rsidP="00463CFD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Aprobación por el técnico responsable</w:t>
            </w:r>
          </w:p>
        </w:tc>
      </w:tr>
      <w:tr w:rsidR="00E57949" w14:paraId="0433980E" w14:textId="77777777" w:rsidTr="001B5A6A">
        <w:trPr>
          <w:trHeight w:val="1025"/>
        </w:trPr>
        <w:tc>
          <w:tcPr>
            <w:tcW w:w="4597" w:type="dxa"/>
            <w:gridSpan w:val="5"/>
            <w:shd w:val="clear" w:color="auto" w:fill="FFFFFF" w:themeFill="background1"/>
          </w:tcPr>
          <w:p w14:paraId="7F259DC2" w14:textId="77777777" w:rsidR="00E57949" w:rsidRDefault="00E57949" w:rsidP="00463CFD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Firma y fecha</w:t>
            </w:r>
          </w:p>
          <w:p w14:paraId="5D45B8F6" w14:textId="48AFE9CD" w:rsidR="001B5A6A" w:rsidRPr="00E57949" w:rsidRDefault="001B5A6A" w:rsidP="00463CFD">
            <w:pPr>
              <w:pStyle w:val="Cabeceraypie"/>
              <w:rPr>
                <w:b/>
                <w:bCs/>
              </w:rPr>
            </w:pPr>
          </w:p>
        </w:tc>
        <w:tc>
          <w:tcPr>
            <w:tcW w:w="4670" w:type="dxa"/>
            <w:gridSpan w:val="3"/>
            <w:shd w:val="clear" w:color="auto" w:fill="FFFFFF" w:themeFill="background1"/>
          </w:tcPr>
          <w:p w14:paraId="27B920FF" w14:textId="28C4226E" w:rsidR="00E57949" w:rsidRPr="00E57949" w:rsidRDefault="002A05F3" w:rsidP="00463CFD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Firma y fecha</w:t>
            </w:r>
          </w:p>
        </w:tc>
      </w:tr>
    </w:tbl>
    <w:p w14:paraId="68F4E4FF" w14:textId="1578395E" w:rsidR="00BB6A1E" w:rsidRPr="00F0287C" w:rsidRDefault="00BB6A1E" w:rsidP="001B5A6A">
      <w:pPr>
        <w:pStyle w:val="Titulo1SP"/>
        <w:numPr>
          <w:ilvl w:val="0"/>
          <w:numId w:val="0"/>
        </w:numPr>
        <w:rPr>
          <w:rFonts w:ascii="Roboto Light" w:hAnsi="Roboto Light"/>
          <w:b w:val="0"/>
          <w:iCs/>
          <w:szCs w:val="24"/>
        </w:rPr>
      </w:pPr>
    </w:p>
    <w:sectPr w:rsidR="00BB6A1E" w:rsidRPr="00F0287C" w:rsidSect="00F01465">
      <w:headerReference w:type="default" r:id="rId13"/>
      <w:pgSz w:w="11906" w:h="16838" w:code="9"/>
      <w:pgMar w:top="1865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8DC0D" w14:textId="77777777" w:rsidR="00CC2AE7" w:rsidRDefault="00CC2AE7" w:rsidP="00402A64">
      <w:pPr>
        <w:spacing w:after="0"/>
      </w:pPr>
      <w:r>
        <w:separator/>
      </w:r>
    </w:p>
  </w:endnote>
  <w:endnote w:type="continuationSeparator" w:id="0">
    <w:p w14:paraId="0397A5AD" w14:textId="77777777" w:rsidR="00CC2AE7" w:rsidRDefault="00CC2AE7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CB74" w14:textId="3A34739B" w:rsidR="00C543C1" w:rsidRPr="00E92842" w:rsidRDefault="00C543C1" w:rsidP="00E92842">
    <w:pPr>
      <w:pStyle w:val="Piedepgina"/>
      <w:jc w:val="right"/>
      <w:rPr>
        <w:rFonts w:ascii="Roboto Light" w:hAnsi="Roboto Light"/>
        <w:sz w:val="24"/>
        <w:szCs w:val="24"/>
      </w:rPr>
    </w:pPr>
    <w:r w:rsidRPr="00E92842">
      <w:rPr>
        <w:rFonts w:ascii="Roboto Light" w:hAnsi="Roboto Light"/>
        <w:sz w:val="24"/>
        <w:szCs w:val="24"/>
      </w:rPr>
      <w:t xml:space="preserve">Página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B8541F">
      <w:rPr>
        <w:rFonts w:ascii="Roboto Light" w:hAnsi="Roboto Light"/>
        <w:b/>
        <w:bCs/>
        <w:noProof/>
        <w:sz w:val="24"/>
        <w:szCs w:val="24"/>
      </w:rPr>
      <w:t>3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  <w:r w:rsidRPr="00E92842">
      <w:rPr>
        <w:rFonts w:ascii="Roboto Light" w:hAnsi="Roboto Light"/>
        <w:sz w:val="24"/>
        <w:szCs w:val="24"/>
      </w:rPr>
      <w:t xml:space="preserve"> de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B8541F">
      <w:rPr>
        <w:rFonts w:ascii="Roboto Light" w:hAnsi="Roboto Light"/>
        <w:b/>
        <w:bCs/>
        <w:noProof/>
        <w:sz w:val="24"/>
        <w:szCs w:val="24"/>
      </w:rPr>
      <w:t>23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F138" w14:textId="77777777" w:rsidR="00CC2AE7" w:rsidRDefault="00CC2AE7" w:rsidP="00402A64">
      <w:pPr>
        <w:spacing w:after="0"/>
      </w:pPr>
      <w:r>
        <w:separator/>
      </w:r>
    </w:p>
  </w:footnote>
  <w:footnote w:type="continuationSeparator" w:id="0">
    <w:p w14:paraId="2F97E43A" w14:textId="77777777" w:rsidR="00CC2AE7" w:rsidRDefault="00CC2AE7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4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772"/>
      <w:gridCol w:w="4068"/>
      <w:gridCol w:w="3636"/>
    </w:tblGrid>
    <w:tr w:rsidR="00C543C1" w:rsidRPr="001C0EDF" w14:paraId="42A36F03" w14:textId="77777777" w:rsidTr="00EB3633">
      <w:trPr>
        <w:trHeight w:val="626"/>
      </w:trPr>
      <w:tc>
        <w:tcPr>
          <w:tcW w:w="37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1F77611" w14:textId="6C67235B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12F4C2A9" wp14:editId="52DC77E1">
                <wp:extent cx="1427480" cy="560070"/>
                <wp:effectExtent l="0" t="0" r="0" b="8890"/>
                <wp:docPr id="1994853148" name="Imagen 1994853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2" w:type="dxa"/>
          <w:tcBorders>
            <w:top w:val="single" w:sz="4" w:space="0" w:color="000000"/>
            <w:left w:val="single" w:sz="4" w:space="0" w:color="000000"/>
            <w:bottom w:val="single" w:sz="4" w:space="0" w:color="auto"/>
          </w:tcBorders>
        </w:tcPr>
        <w:p w14:paraId="1D793F39" w14:textId="2FF47A20" w:rsidR="00C543C1" w:rsidRPr="0071356F" w:rsidRDefault="00C543C1" w:rsidP="00E92842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49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7B2767" w14:textId="5DFC3D73" w:rsidR="00C543C1" w:rsidRPr="0071356F" w:rsidRDefault="00C543C1" w:rsidP="00E9284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013.0</w:t>
          </w:r>
          <w:r w:rsidR="000C3AC5">
            <w:rPr>
              <w:szCs w:val="24"/>
            </w:rPr>
            <w:t>4</w:t>
          </w:r>
        </w:p>
      </w:tc>
    </w:tr>
    <w:tr w:rsidR="00C543C1" w:rsidRPr="001C0EDF" w14:paraId="54D1E2C0" w14:textId="77777777" w:rsidTr="00EB3633">
      <w:trPr>
        <w:trHeight w:val="135"/>
      </w:trPr>
      <w:tc>
        <w:tcPr>
          <w:tcW w:w="37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2E6A2B4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5492" w:type="dxa"/>
          <w:tcBorders>
            <w:top w:val="single" w:sz="4" w:space="0" w:color="auto"/>
            <w:left w:val="single" w:sz="4" w:space="0" w:color="000000"/>
            <w:bottom w:val="single" w:sz="4" w:space="0" w:color="000000"/>
          </w:tcBorders>
        </w:tcPr>
        <w:p w14:paraId="34FC9A59" w14:textId="5C59F869" w:rsidR="00C543C1" w:rsidRPr="0071356F" w:rsidRDefault="00EB3633" w:rsidP="00E92842">
          <w:pPr>
            <w:pStyle w:val="Contenidodelatabla"/>
            <w:jc w:val="center"/>
            <w:rPr>
              <w:szCs w:val="24"/>
            </w:rPr>
          </w:pPr>
          <w:r w:rsidRPr="00EB3633">
            <w:rPr>
              <w:szCs w:val="24"/>
            </w:rPr>
            <w:t xml:space="preserve">USO </w:t>
          </w:r>
          <w:r w:rsidR="001133A7" w:rsidRPr="001133A7">
            <w:rPr>
              <w:bCs/>
              <w:szCs w:val="24"/>
            </w:rPr>
            <w:t>OFICIAL</w:t>
          </w:r>
          <w:r w:rsidR="001133A7" w:rsidRPr="001133A7">
            <w:rPr>
              <w:b/>
              <w:szCs w:val="24"/>
            </w:rPr>
            <w:t xml:space="preserve"> </w:t>
          </w:r>
          <w:r w:rsidRPr="00EB3633">
            <w:rPr>
              <w:szCs w:val="24"/>
            </w:rPr>
            <w:t>INTERNO</w:t>
          </w:r>
        </w:p>
      </w:tc>
      <w:tc>
        <w:tcPr>
          <w:tcW w:w="49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BA22B2" w14:textId="3C6D7D37" w:rsidR="00C543C1" w:rsidRPr="0071356F" w:rsidRDefault="00C543C1" w:rsidP="00C543C1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964853">
            <w:rPr>
              <w:szCs w:val="24"/>
            </w:rPr>
            <w:t>05</w:t>
          </w:r>
          <w:r w:rsidR="00964853" w:rsidRPr="00904F1F">
            <w:rPr>
              <w:szCs w:val="24"/>
            </w:rPr>
            <w:t>/0</w:t>
          </w:r>
          <w:r w:rsidR="00964853">
            <w:rPr>
              <w:szCs w:val="24"/>
            </w:rPr>
            <w:t>7</w:t>
          </w:r>
          <w:r w:rsidR="000F237D" w:rsidRPr="000F237D">
            <w:rPr>
              <w:szCs w:val="24"/>
            </w:rPr>
            <w:t>2025</w:t>
          </w:r>
        </w:p>
      </w:tc>
    </w:tr>
  </w:tbl>
  <w:p w14:paraId="1C5CA646" w14:textId="77777777" w:rsidR="00C543C1" w:rsidRPr="005D05AA" w:rsidRDefault="00C543C1" w:rsidP="003C536E">
    <w:pPr>
      <w:ind w:right="83"/>
      <w:rPr>
        <w:rFonts w:cs="Arial"/>
        <w:b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C543C1" w:rsidRPr="001C0EDF" w14:paraId="6B2BAD92" w14:textId="77777777" w:rsidTr="00C543C1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1C68EEA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414D1571" wp14:editId="453C57C2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09655159" w14:textId="77777777" w:rsidR="00C543C1" w:rsidRPr="0071356F" w:rsidRDefault="00C543C1" w:rsidP="00E92842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EE6880" w14:textId="34397AAB" w:rsidR="00C543C1" w:rsidRPr="0071356F" w:rsidRDefault="00C543C1" w:rsidP="00E9284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A96037">
            <w:rPr>
              <w:szCs w:val="24"/>
            </w:rPr>
            <w:t>013.0</w:t>
          </w:r>
          <w:r w:rsidR="00E75A47">
            <w:rPr>
              <w:szCs w:val="24"/>
            </w:rPr>
            <w:t>3</w:t>
          </w:r>
        </w:p>
      </w:tc>
    </w:tr>
    <w:tr w:rsidR="00C543C1" w:rsidRPr="001C0EDF" w14:paraId="7752DF4A" w14:textId="77777777" w:rsidTr="00C543C1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5AEA74A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18546F11" w14:textId="77777777" w:rsidR="00C543C1" w:rsidRPr="0071356F" w:rsidRDefault="00C543C1" w:rsidP="00E92842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A35A6F4" w14:textId="7494A188" w:rsidR="00C543C1" w:rsidRPr="0071356F" w:rsidRDefault="00C543C1" w:rsidP="00A9603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964853">
            <w:rPr>
              <w:szCs w:val="24"/>
            </w:rPr>
            <w:t>05</w:t>
          </w:r>
          <w:r w:rsidR="00964853" w:rsidRPr="00904F1F">
            <w:rPr>
              <w:szCs w:val="24"/>
            </w:rPr>
            <w:t>/0</w:t>
          </w:r>
          <w:r w:rsidR="00964853">
            <w:rPr>
              <w:szCs w:val="24"/>
            </w:rPr>
            <w:t>7</w:t>
          </w:r>
          <w:r w:rsidR="000F237D" w:rsidRPr="000F237D">
            <w:rPr>
              <w:szCs w:val="24"/>
            </w:rPr>
            <w:t>/2025</w:t>
          </w:r>
        </w:p>
      </w:tc>
    </w:tr>
  </w:tbl>
  <w:p w14:paraId="6F0FFFF8" w14:textId="77777777" w:rsidR="00C543C1" w:rsidRPr="00AC6519" w:rsidRDefault="00C543C1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52746D8B"/>
    <w:multiLevelType w:val="multilevel"/>
    <w:tmpl w:val="727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801726815">
    <w:abstractNumId w:val="6"/>
  </w:num>
  <w:num w:numId="2" w16cid:durableId="416906031">
    <w:abstractNumId w:val="8"/>
  </w:num>
  <w:num w:numId="3" w16cid:durableId="610086057">
    <w:abstractNumId w:val="9"/>
  </w:num>
  <w:num w:numId="4" w16cid:durableId="1242253404">
    <w:abstractNumId w:val="5"/>
  </w:num>
  <w:num w:numId="5" w16cid:durableId="659315335">
    <w:abstractNumId w:val="3"/>
  </w:num>
  <w:num w:numId="6" w16cid:durableId="1356155619">
    <w:abstractNumId w:val="2"/>
  </w:num>
  <w:num w:numId="7" w16cid:durableId="1817723748">
    <w:abstractNumId w:val="0"/>
  </w:num>
  <w:num w:numId="8" w16cid:durableId="1760984046">
    <w:abstractNumId w:val="1"/>
  </w:num>
  <w:num w:numId="9" w16cid:durableId="1469711111">
    <w:abstractNumId w:val="4"/>
  </w:num>
  <w:num w:numId="10" w16cid:durableId="1354267596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0D8E"/>
    <w:rsid w:val="00007FBB"/>
    <w:rsid w:val="00025856"/>
    <w:rsid w:val="00031EFE"/>
    <w:rsid w:val="00033BAC"/>
    <w:rsid w:val="00033CF8"/>
    <w:rsid w:val="000373A6"/>
    <w:rsid w:val="00046EB3"/>
    <w:rsid w:val="0005237A"/>
    <w:rsid w:val="00053CAC"/>
    <w:rsid w:val="00067996"/>
    <w:rsid w:val="00087615"/>
    <w:rsid w:val="00092474"/>
    <w:rsid w:val="000A61BC"/>
    <w:rsid w:val="000A64D0"/>
    <w:rsid w:val="000B0AD0"/>
    <w:rsid w:val="000B3DE7"/>
    <w:rsid w:val="000B4291"/>
    <w:rsid w:val="000B7103"/>
    <w:rsid w:val="000C1A23"/>
    <w:rsid w:val="000C3AC5"/>
    <w:rsid w:val="000D3C89"/>
    <w:rsid w:val="000D4B60"/>
    <w:rsid w:val="000D6163"/>
    <w:rsid w:val="000E2347"/>
    <w:rsid w:val="000E761A"/>
    <w:rsid w:val="000F237D"/>
    <w:rsid w:val="000F3622"/>
    <w:rsid w:val="000F473C"/>
    <w:rsid w:val="000F60CE"/>
    <w:rsid w:val="00104C20"/>
    <w:rsid w:val="00107095"/>
    <w:rsid w:val="0010710E"/>
    <w:rsid w:val="00112480"/>
    <w:rsid w:val="001133A7"/>
    <w:rsid w:val="00115C22"/>
    <w:rsid w:val="00117C8E"/>
    <w:rsid w:val="00131553"/>
    <w:rsid w:val="00137FD6"/>
    <w:rsid w:val="00140A21"/>
    <w:rsid w:val="0014241B"/>
    <w:rsid w:val="00144638"/>
    <w:rsid w:val="00157C75"/>
    <w:rsid w:val="00175F9D"/>
    <w:rsid w:val="0018514C"/>
    <w:rsid w:val="0018737F"/>
    <w:rsid w:val="0018789C"/>
    <w:rsid w:val="001A223F"/>
    <w:rsid w:val="001A2876"/>
    <w:rsid w:val="001A3492"/>
    <w:rsid w:val="001B16D8"/>
    <w:rsid w:val="001B5A6A"/>
    <w:rsid w:val="001B6929"/>
    <w:rsid w:val="001D6878"/>
    <w:rsid w:val="001E2A5A"/>
    <w:rsid w:val="001E449A"/>
    <w:rsid w:val="001E6FFD"/>
    <w:rsid w:val="001F76D5"/>
    <w:rsid w:val="00216669"/>
    <w:rsid w:val="00217300"/>
    <w:rsid w:val="00221A39"/>
    <w:rsid w:val="00222E9E"/>
    <w:rsid w:val="00233580"/>
    <w:rsid w:val="00241081"/>
    <w:rsid w:val="00242AAC"/>
    <w:rsid w:val="00281D46"/>
    <w:rsid w:val="00286356"/>
    <w:rsid w:val="0028715F"/>
    <w:rsid w:val="00287C7D"/>
    <w:rsid w:val="002A05F3"/>
    <w:rsid w:val="002A2592"/>
    <w:rsid w:val="002B0959"/>
    <w:rsid w:val="002B0A9A"/>
    <w:rsid w:val="002C3BAA"/>
    <w:rsid w:val="002D0C6F"/>
    <w:rsid w:val="002E058B"/>
    <w:rsid w:val="002E07C8"/>
    <w:rsid w:val="002E7D28"/>
    <w:rsid w:val="002F4F0B"/>
    <w:rsid w:val="002F7975"/>
    <w:rsid w:val="00303044"/>
    <w:rsid w:val="00305262"/>
    <w:rsid w:val="00321C7D"/>
    <w:rsid w:val="00323BAE"/>
    <w:rsid w:val="0032525B"/>
    <w:rsid w:val="00326505"/>
    <w:rsid w:val="00330D3A"/>
    <w:rsid w:val="00337FE3"/>
    <w:rsid w:val="00340B99"/>
    <w:rsid w:val="00341037"/>
    <w:rsid w:val="003473DE"/>
    <w:rsid w:val="00356BAD"/>
    <w:rsid w:val="00360858"/>
    <w:rsid w:val="00365752"/>
    <w:rsid w:val="00366E09"/>
    <w:rsid w:val="00372D8F"/>
    <w:rsid w:val="003754F7"/>
    <w:rsid w:val="00386687"/>
    <w:rsid w:val="003A088A"/>
    <w:rsid w:val="003C536E"/>
    <w:rsid w:val="003D655A"/>
    <w:rsid w:val="003F13BA"/>
    <w:rsid w:val="003F3452"/>
    <w:rsid w:val="003F3851"/>
    <w:rsid w:val="00400824"/>
    <w:rsid w:val="00402A64"/>
    <w:rsid w:val="00417D6C"/>
    <w:rsid w:val="004211AB"/>
    <w:rsid w:val="00425881"/>
    <w:rsid w:val="004337D1"/>
    <w:rsid w:val="00437D5F"/>
    <w:rsid w:val="00442CE5"/>
    <w:rsid w:val="00443F2D"/>
    <w:rsid w:val="00447DE4"/>
    <w:rsid w:val="00451EF6"/>
    <w:rsid w:val="00457243"/>
    <w:rsid w:val="00460BB1"/>
    <w:rsid w:val="00463CFD"/>
    <w:rsid w:val="0047243A"/>
    <w:rsid w:val="00476ADF"/>
    <w:rsid w:val="004879D9"/>
    <w:rsid w:val="004A007E"/>
    <w:rsid w:val="004A27B2"/>
    <w:rsid w:val="004A48A3"/>
    <w:rsid w:val="004B523C"/>
    <w:rsid w:val="004C09FE"/>
    <w:rsid w:val="004C5E7A"/>
    <w:rsid w:val="004D5489"/>
    <w:rsid w:val="004E46B1"/>
    <w:rsid w:val="004F33EF"/>
    <w:rsid w:val="0050605A"/>
    <w:rsid w:val="00517AB4"/>
    <w:rsid w:val="00520C32"/>
    <w:rsid w:val="005268C6"/>
    <w:rsid w:val="0053241E"/>
    <w:rsid w:val="00542E30"/>
    <w:rsid w:val="00554B56"/>
    <w:rsid w:val="005606E1"/>
    <w:rsid w:val="0056163B"/>
    <w:rsid w:val="00587710"/>
    <w:rsid w:val="00591619"/>
    <w:rsid w:val="00595B4A"/>
    <w:rsid w:val="00596B3A"/>
    <w:rsid w:val="005A05F4"/>
    <w:rsid w:val="005A173D"/>
    <w:rsid w:val="005A787F"/>
    <w:rsid w:val="005C0DBE"/>
    <w:rsid w:val="005C196A"/>
    <w:rsid w:val="005D05AA"/>
    <w:rsid w:val="005F0A94"/>
    <w:rsid w:val="005F3E99"/>
    <w:rsid w:val="00612658"/>
    <w:rsid w:val="00621F0D"/>
    <w:rsid w:val="00623098"/>
    <w:rsid w:val="00626C54"/>
    <w:rsid w:val="0063517C"/>
    <w:rsid w:val="0064507A"/>
    <w:rsid w:val="00650D9F"/>
    <w:rsid w:val="0066370A"/>
    <w:rsid w:val="00665B79"/>
    <w:rsid w:val="006663BB"/>
    <w:rsid w:val="00671D2D"/>
    <w:rsid w:val="006846FE"/>
    <w:rsid w:val="00694167"/>
    <w:rsid w:val="006B201F"/>
    <w:rsid w:val="006B26F8"/>
    <w:rsid w:val="006B7467"/>
    <w:rsid w:val="006D678C"/>
    <w:rsid w:val="006E29BE"/>
    <w:rsid w:val="006F553C"/>
    <w:rsid w:val="006F6779"/>
    <w:rsid w:val="00704A9C"/>
    <w:rsid w:val="007230CA"/>
    <w:rsid w:val="007411CF"/>
    <w:rsid w:val="007523F7"/>
    <w:rsid w:val="00756080"/>
    <w:rsid w:val="00760E18"/>
    <w:rsid w:val="0077234B"/>
    <w:rsid w:val="00773847"/>
    <w:rsid w:val="007761F1"/>
    <w:rsid w:val="00783AFE"/>
    <w:rsid w:val="00784259"/>
    <w:rsid w:val="007955A9"/>
    <w:rsid w:val="0079584A"/>
    <w:rsid w:val="00796876"/>
    <w:rsid w:val="007B0F42"/>
    <w:rsid w:val="007B56BF"/>
    <w:rsid w:val="007C0178"/>
    <w:rsid w:val="007C6CB0"/>
    <w:rsid w:val="007E50D1"/>
    <w:rsid w:val="007E725E"/>
    <w:rsid w:val="00802490"/>
    <w:rsid w:val="0081242C"/>
    <w:rsid w:val="00815620"/>
    <w:rsid w:val="008234D7"/>
    <w:rsid w:val="008300E5"/>
    <w:rsid w:val="00834D4E"/>
    <w:rsid w:val="008365F7"/>
    <w:rsid w:val="008418A2"/>
    <w:rsid w:val="00842758"/>
    <w:rsid w:val="00850D2C"/>
    <w:rsid w:val="00853858"/>
    <w:rsid w:val="008574E5"/>
    <w:rsid w:val="0087195B"/>
    <w:rsid w:val="008743A1"/>
    <w:rsid w:val="00876991"/>
    <w:rsid w:val="008828A1"/>
    <w:rsid w:val="008857CD"/>
    <w:rsid w:val="00887C51"/>
    <w:rsid w:val="008A7B21"/>
    <w:rsid w:val="008A7EF4"/>
    <w:rsid w:val="008B43E7"/>
    <w:rsid w:val="008B47D6"/>
    <w:rsid w:val="008B7F9F"/>
    <w:rsid w:val="008D47F2"/>
    <w:rsid w:val="008D5DE3"/>
    <w:rsid w:val="00904A30"/>
    <w:rsid w:val="00905B5F"/>
    <w:rsid w:val="00911AA5"/>
    <w:rsid w:val="00917A08"/>
    <w:rsid w:val="00920EA7"/>
    <w:rsid w:val="00921E9B"/>
    <w:rsid w:val="0093080C"/>
    <w:rsid w:val="00934010"/>
    <w:rsid w:val="00941568"/>
    <w:rsid w:val="00943D7F"/>
    <w:rsid w:val="00952360"/>
    <w:rsid w:val="00957744"/>
    <w:rsid w:val="0096222D"/>
    <w:rsid w:val="00964853"/>
    <w:rsid w:val="0097686B"/>
    <w:rsid w:val="009864B3"/>
    <w:rsid w:val="00990F27"/>
    <w:rsid w:val="00996CFD"/>
    <w:rsid w:val="009978D3"/>
    <w:rsid w:val="009A4233"/>
    <w:rsid w:val="009B491B"/>
    <w:rsid w:val="009B583B"/>
    <w:rsid w:val="009D2B0D"/>
    <w:rsid w:val="009D671B"/>
    <w:rsid w:val="009E0C5D"/>
    <w:rsid w:val="009E3E39"/>
    <w:rsid w:val="009F3866"/>
    <w:rsid w:val="009F574C"/>
    <w:rsid w:val="00A006BF"/>
    <w:rsid w:val="00A01CE2"/>
    <w:rsid w:val="00A044CC"/>
    <w:rsid w:val="00A14BD1"/>
    <w:rsid w:val="00A15E8A"/>
    <w:rsid w:val="00A27713"/>
    <w:rsid w:val="00A373FD"/>
    <w:rsid w:val="00A47F73"/>
    <w:rsid w:val="00A57678"/>
    <w:rsid w:val="00A919D3"/>
    <w:rsid w:val="00A96037"/>
    <w:rsid w:val="00AA22DF"/>
    <w:rsid w:val="00AC1DA0"/>
    <w:rsid w:val="00AC3CF4"/>
    <w:rsid w:val="00AC4E22"/>
    <w:rsid w:val="00AC5EF6"/>
    <w:rsid w:val="00AC6519"/>
    <w:rsid w:val="00AD7D30"/>
    <w:rsid w:val="00AE1405"/>
    <w:rsid w:val="00AE14DF"/>
    <w:rsid w:val="00AE469F"/>
    <w:rsid w:val="00B0717B"/>
    <w:rsid w:val="00B204B9"/>
    <w:rsid w:val="00B20BF2"/>
    <w:rsid w:val="00B2240F"/>
    <w:rsid w:val="00B43EFB"/>
    <w:rsid w:val="00B51054"/>
    <w:rsid w:val="00B51257"/>
    <w:rsid w:val="00B57EFD"/>
    <w:rsid w:val="00B72EF2"/>
    <w:rsid w:val="00B7519E"/>
    <w:rsid w:val="00B8110F"/>
    <w:rsid w:val="00B81F06"/>
    <w:rsid w:val="00B8541F"/>
    <w:rsid w:val="00B86D43"/>
    <w:rsid w:val="00B92071"/>
    <w:rsid w:val="00B9260A"/>
    <w:rsid w:val="00B938E2"/>
    <w:rsid w:val="00BA13A0"/>
    <w:rsid w:val="00BA1C64"/>
    <w:rsid w:val="00BA3F29"/>
    <w:rsid w:val="00BA62DD"/>
    <w:rsid w:val="00BA6C3D"/>
    <w:rsid w:val="00BA7F25"/>
    <w:rsid w:val="00BB4EE7"/>
    <w:rsid w:val="00BB5A51"/>
    <w:rsid w:val="00BB6A1E"/>
    <w:rsid w:val="00BC1A4B"/>
    <w:rsid w:val="00BC429B"/>
    <w:rsid w:val="00BC4F36"/>
    <w:rsid w:val="00BC7041"/>
    <w:rsid w:val="00BF1264"/>
    <w:rsid w:val="00BF3919"/>
    <w:rsid w:val="00BF4089"/>
    <w:rsid w:val="00C017A8"/>
    <w:rsid w:val="00C0220F"/>
    <w:rsid w:val="00C12579"/>
    <w:rsid w:val="00C13F44"/>
    <w:rsid w:val="00C15D83"/>
    <w:rsid w:val="00C1600B"/>
    <w:rsid w:val="00C21643"/>
    <w:rsid w:val="00C31231"/>
    <w:rsid w:val="00C36F1B"/>
    <w:rsid w:val="00C4600B"/>
    <w:rsid w:val="00C53103"/>
    <w:rsid w:val="00C543C1"/>
    <w:rsid w:val="00C62630"/>
    <w:rsid w:val="00C67EF9"/>
    <w:rsid w:val="00C7312F"/>
    <w:rsid w:val="00C80FB1"/>
    <w:rsid w:val="00C816EF"/>
    <w:rsid w:val="00C81715"/>
    <w:rsid w:val="00C81D2A"/>
    <w:rsid w:val="00C82E8E"/>
    <w:rsid w:val="00C921A9"/>
    <w:rsid w:val="00CA56E3"/>
    <w:rsid w:val="00CB725A"/>
    <w:rsid w:val="00CC2AE7"/>
    <w:rsid w:val="00CC337C"/>
    <w:rsid w:val="00CD447F"/>
    <w:rsid w:val="00CD6C69"/>
    <w:rsid w:val="00CE2D41"/>
    <w:rsid w:val="00CE3203"/>
    <w:rsid w:val="00CE5117"/>
    <w:rsid w:val="00D0187C"/>
    <w:rsid w:val="00D03E7D"/>
    <w:rsid w:val="00D063D0"/>
    <w:rsid w:val="00D13E0C"/>
    <w:rsid w:val="00D20025"/>
    <w:rsid w:val="00D2229A"/>
    <w:rsid w:val="00D31F35"/>
    <w:rsid w:val="00D35084"/>
    <w:rsid w:val="00D42EA8"/>
    <w:rsid w:val="00D50E7C"/>
    <w:rsid w:val="00D81CE1"/>
    <w:rsid w:val="00D82DF4"/>
    <w:rsid w:val="00D839D0"/>
    <w:rsid w:val="00D87955"/>
    <w:rsid w:val="00D960AE"/>
    <w:rsid w:val="00DA215A"/>
    <w:rsid w:val="00DB2162"/>
    <w:rsid w:val="00DB5984"/>
    <w:rsid w:val="00DD268B"/>
    <w:rsid w:val="00DD3540"/>
    <w:rsid w:val="00DE423B"/>
    <w:rsid w:val="00E00736"/>
    <w:rsid w:val="00E025C5"/>
    <w:rsid w:val="00E04134"/>
    <w:rsid w:val="00E04762"/>
    <w:rsid w:val="00E21CEC"/>
    <w:rsid w:val="00E45697"/>
    <w:rsid w:val="00E5555E"/>
    <w:rsid w:val="00E57949"/>
    <w:rsid w:val="00E62656"/>
    <w:rsid w:val="00E70377"/>
    <w:rsid w:val="00E706AF"/>
    <w:rsid w:val="00E75A47"/>
    <w:rsid w:val="00E80098"/>
    <w:rsid w:val="00E82C3F"/>
    <w:rsid w:val="00E92842"/>
    <w:rsid w:val="00EA47A0"/>
    <w:rsid w:val="00EB228E"/>
    <w:rsid w:val="00EB3633"/>
    <w:rsid w:val="00EC070B"/>
    <w:rsid w:val="00EE398D"/>
    <w:rsid w:val="00EE7980"/>
    <w:rsid w:val="00EF2932"/>
    <w:rsid w:val="00EF556C"/>
    <w:rsid w:val="00EF601B"/>
    <w:rsid w:val="00F01465"/>
    <w:rsid w:val="00F0287C"/>
    <w:rsid w:val="00F052F6"/>
    <w:rsid w:val="00F05490"/>
    <w:rsid w:val="00F06BB6"/>
    <w:rsid w:val="00F133A3"/>
    <w:rsid w:val="00F15EAA"/>
    <w:rsid w:val="00F27495"/>
    <w:rsid w:val="00F27759"/>
    <w:rsid w:val="00F27B54"/>
    <w:rsid w:val="00F35C5C"/>
    <w:rsid w:val="00F369F5"/>
    <w:rsid w:val="00F43B61"/>
    <w:rsid w:val="00F43FCA"/>
    <w:rsid w:val="00F450B9"/>
    <w:rsid w:val="00F551F0"/>
    <w:rsid w:val="00F560E1"/>
    <w:rsid w:val="00F64ADC"/>
    <w:rsid w:val="00F75265"/>
    <w:rsid w:val="00F82320"/>
    <w:rsid w:val="00F9376A"/>
    <w:rsid w:val="00F94CD4"/>
    <w:rsid w:val="00F9504F"/>
    <w:rsid w:val="00FA34D6"/>
    <w:rsid w:val="00FA3C30"/>
    <w:rsid w:val="00FB0A33"/>
    <w:rsid w:val="00FB2A47"/>
    <w:rsid w:val="00FC4CF6"/>
    <w:rsid w:val="00FD1D9C"/>
    <w:rsid w:val="00FD461F"/>
    <w:rsid w:val="00FF088A"/>
    <w:rsid w:val="00FF1B96"/>
    <w:rsid w:val="00FF29CA"/>
    <w:rsid w:val="00FF4C87"/>
    <w:rsid w:val="05DAEBA3"/>
    <w:rsid w:val="2132542D"/>
    <w:rsid w:val="2F5BB81D"/>
    <w:rsid w:val="5612BA8C"/>
    <w:rsid w:val="761D8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495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E2D41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E2D41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E2D41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E2D41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CE2D41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E2D41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CE2D41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E2D41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CE2D41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E2D41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E2D41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E2D41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E2D41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CE2D41"/>
    <w:pPr>
      <w:numPr>
        <w:numId w:val="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E2D41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CE2D41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E2D41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CE2D41"/>
    <w:pPr>
      <w:numPr>
        <w:numId w:val="2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CE2D41"/>
  </w:style>
  <w:style w:type="paragraph" w:styleId="Piedepgina">
    <w:name w:val="footer"/>
    <w:basedOn w:val="Normal"/>
    <w:link w:val="PiedepginaCar"/>
    <w:uiPriority w:val="99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E2D41"/>
  </w:style>
  <w:style w:type="character" w:styleId="Nmerodepgina">
    <w:name w:val="page number"/>
    <w:basedOn w:val="Fuentedeprrafopredeter"/>
    <w:qFormat/>
    <w:rsid w:val="00CE2D41"/>
  </w:style>
  <w:style w:type="paragraph" w:customStyle="1" w:styleId="Vorspannberschrift">
    <w:name w:val="Vorspann_Überschrift"/>
    <w:basedOn w:val="Normal"/>
    <w:next w:val="Normal"/>
    <w:rsid w:val="00CE2D41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E2D41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E2D41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E2D41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E2D41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E2D41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CE2D41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CE2D41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E2D41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E2D41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E2D41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CE2D41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CE2D41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E2D41"/>
    <w:rPr>
      <w:rFonts w:ascii="Roboto Light" w:hAnsi="Roboto Light" w:cs="Open Sans"/>
      <w:sz w:val="24"/>
      <w:szCs w:val="20"/>
      <w:lang w:val="hsb-DE"/>
    </w:rPr>
  </w:style>
  <w:style w:type="character" w:styleId="Refdecomentario">
    <w:name w:val="annotation reference"/>
    <w:basedOn w:val="Fuentedeprrafopredeter"/>
    <w:uiPriority w:val="99"/>
    <w:semiHidden/>
    <w:unhideWhenUsed/>
    <w:rsid w:val="000D3C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D3C89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D3C89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3C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3C89"/>
    <w:rPr>
      <w:rFonts w:ascii="Arial" w:hAnsi="Arial"/>
      <w:b/>
      <w:bCs/>
      <w:sz w:val="20"/>
      <w:szCs w:val="20"/>
    </w:rPr>
  </w:style>
  <w:style w:type="paragraph" w:customStyle="1" w:styleId="Default">
    <w:name w:val="Default"/>
    <w:rsid w:val="00990F2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customStyle="1" w:styleId="Contenidodelatabla">
    <w:name w:val="Contenido de la tabla"/>
    <w:basedOn w:val="Normal"/>
    <w:qFormat/>
    <w:rsid w:val="00CE2D41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CE2D41"/>
  </w:style>
  <w:style w:type="paragraph" w:styleId="Ttulo">
    <w:name w:val="Title"/>
    <w:basedOn w:val="Normal"/>
    <w:next w:val="Textoindependiente"/>
    <w:link w:val="TtuloCar"/>
    <w:rsid w:val="00CE2D41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EF601B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CE2D41"/>
    <w:rPr>
      <w:rFonts w:cs="Lucida Sans"/>
    </w:rPr>
  </w:style>
  <w:style w:type="paragraph" w:styleId="Descripcin">
    <w:name w:val="caption"/>
    <w:basedOn w:val="Normal"/>
    <w:qFormat/>
    <w:rsid w:val="00CE2D41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E2D41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F601B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CE2D41"/>
  </w:style>
  <w:style w:type="paragraph" w:customStyle="1" w:styleId="Cabeceraypie">
    <w:name w:val="Cabecera y pie"/>
    <w:basedOn w:val="Normal"/>
    <w:qFormat/>
    <w:rsid w:val="00CE2D41"/>
  </w:style>
  <w:style w:type="paragraph" w:customStyle="1" w:styleId="Listavietas1">
    <w:name w:val="Lista viñetas 1"/>
    <w:basedOn w:val="Prrafodelista"/>
    <w:link w:val="Listavietas1Car"/>
    <w:qFormat/>
    <w:rsid w:val="00CE2D41"/>
    <w:pPr>
      <w:numPr>
        <w:numId w:val="6"/>
      </w:numPr>
    </w:pPr>
  </w:style>
  <w:style w:type="paragraph" w:customStyle="1" w:styleId="Contenidodelmarco">
    <w:name w:val="Contenido del marco"/>
    <w:basedOn w:val="Normal"/>
    <w:qFormat/>
    <w:rsid w:val="00CE2D41"/>
  </w:style>
  <w:style w:type="paragraph" w:customStyle="1" w:styleId="Ttulodelatabla">
    <w:name w:val="Título de la tabla"/>
    <w:basedOn w:val="Contenidodelatabla"/>
    <w:qFormat/>
    <w:rsid w:val="00CE2D41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E2D41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E2D41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E2D41"/>
    <w:rPr>
      <w:rFonts w:ascii="Arial" w:hAnsi="Arial"/>
    </w:rPr>
  </w:style>
  <w:style w:type="paragraph" w:customStyle="1" w:styleId="paragraph">
    <w:name w:val="paragraph"/>
    <w:basedOn w:val="Normal"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E2D41"/>
  </w:style>
  <w:style w:type="character" w:customStyle="1" w:styleId="eop">
    <w:name w:val="eop"/>
    <w:basedOn w:val="Fuentedeprrafopredeter"/>
    <w:rsid w:val="00CE2D41"/>
  </w:style>
  <w:style w:type="paragraph" w:customStyle="1" w:styleId="TituloportadaSP">
    <w:name w:val="Titulo portada SP"/>
    <w:basedOn w:val="Normal"/>
    <w:link w:val="TituloportadaSPCar"/>
    <w:qFormat/>
    <w:rsid w:val="00CE2D41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E2D41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E2D41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E2D41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CE2D41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E2D41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E2D41"/>
    <w:pPr>
      <w:numPr>
        <w:numId w:val="8"/>
      </w:numPr>
      <w:ind w:left="1072" w:hanging="505"/>
    </w:pPr>
  </w:style>
  <w:style w:type="character" w:customStyle="1" w:styleId="Listavietas2Car">
    <w:name w:val="Lista viñetas 2 Car"/>
    <w:basedOn w:val="Fuentedeprrafopredeter"/>
    <w:link w:val="Listavietas2"/>
    <w:rsid w:val="00CE2D41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E2D41"/>
    <w:rPr>
      <w:rFonts w:ascii="Roboto Light" w:hAnsi="Roboto Light" w:cs="Open Sans"/>
      <w:sz w:val="24"/>
      <w:szCs w:val="20"/>
      <w:lang w:val="hsb-DE"/>
    </w:rPr>
  </w:style>
  <w:style w:type="paragraph" w:styleId="TDC4">
    <w:name w:val="toc 4"/>
    <w:basedOn w:val="Normal"/>
    <w:next w:val="Normal"/>
    <w:autoRedefine/>
    <w:uiPriority w:val="39"/>
    <w:unhideWhenUsed/>
    <w:rsid w:val="00B57EFD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57EFD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57EFD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57EFD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57EFD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57EFD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E764F-9B0B-4083-A9C9-F098C2EA8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A0B435-9050-483A-8642-508F6222D4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BEC1B-6D93-4903-B7FD-B68228E05719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4E39C5C3-E0DB-4711-8991-559ACE32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8</TotalTime>
  <Pages>17</Pages>
  <Words>2718</Words>
  <Characters>14955</Characters>
  <Application>Microsoft Office Word</Application>
  <DocSecurity>0</DocSecurity>
  <Lines>124</Lines>
  <Paragraphs>35</Paragraphs>
  <ScaleCrop>false</ScaleCrop>
  <Company/>
  <LinksUpToDate>false</LinksUpToDate>
  <CharactersWithSpaces>17638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157</cp:revision>
  <cp:lastPrinted>2025-07-04T06:41:00Z</cp:lastPrinted>
  <dcterms:created xsi:type="dcterms:W3CDTF">2024-01-31T12:25:00Z</dcterms:created>
  <dcterms:modified xsi:type="dcterms:W3CDTF">2025-07-04T06:41:00Z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