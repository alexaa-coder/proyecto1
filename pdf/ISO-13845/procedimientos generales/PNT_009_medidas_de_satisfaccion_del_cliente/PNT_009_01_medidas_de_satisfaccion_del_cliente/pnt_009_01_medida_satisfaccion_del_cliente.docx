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8559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674C6A9E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79A30D95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7F4CF354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461FD46D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4E253DA0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05BA0FC6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4DFBE0F1" w14:textId="417BBFB8" w:rsidR="007D0FDF" w:rsidRPr="00621097" w:rsidRDefault="003C13F0" w:rsidP="001D04B9">
      <w:pPr>
        <w:pStyle w:val="TituloportadaSP"/>
      </w:pPr>
      <w:r w:rsidRPr="00621097">
        <w:t>MEDIDA DE SATISFACCIÓN DEL CLIENTE</w:t>
      </w:r>
    </w:p>
    <w:p w14:paraId="52F1585D" w14:textId="77777777" w:rsidR="007D0FDF" w:rsidRPr="00621097" w:rsidRDefault="007D0FDF">
      <w:pPr>
        <w:tabs>
          <w:tab w:val="left" w:pos="4245"/>
        </w:tabs>
        <w:rPr>
          <w:color w:val="00B0F0"/>
          <w:szCs w:val="24"/>
        </w:rPr>
      </w:pPr>
    </w:p>
    <w:p w14:paraId="0FD7C752" w14:textId="77777777" w:rsidR="007D0FDF" w:rsidRPr="00621097" w:rsidRDefault="003C13F0">
      <w:pPr>
        <w:tabs>
          <w:tab w:val="left" w:pos="4245"/>
        </w:tabs>
        <w:rPr>
          <w:szCs w:val="24"/>
        </w:rPr>
      </w:pPr>
      <w:r w:rsidRPr="00621097">
        <w:rPr>
          <w:szCs w:val="24"/>
        </w:rPr>
        <w:tab/>
      </w:r>
    </w:p>
    <w:p w14:paraId="64065EF7" w14:textId="77777777" w:rsidR="007D0FDF" w:rsidRPr="00621097" w:rsidRDefault="007D0FDF">
      <w:pPr>
        <w:rPr>
          <w:szCs w:val="24"/>
        </w:rPr>
      </w:pPr>
    </w:p>
    <w:p w14:paraId="63762330" w14:textId="77777777" w:rsidR="007D0FDF" w:rsidRPr="00621097" w:rsidRDefault="007D0FDF">
      <w:pPr>
        <w:rPr>
          <w:szCs w:val="24"/>
        </w:rPr>
      </w:pPr>
    </w:p>
    <w:p w14:paraId="4630D323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="007D0FDF" w:rsidRPr="00621097" w14:paraId="5C4EC2AF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5A20B25D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14:paraId="33679305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277FFC9C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740AC5AF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DD2D35" w:rsidRPr="00621097" w14:paraId="04F670B6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548F9402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14:paraId="232DE1CD" w14:textId="51699FF5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323C3D7B" w14:textId="5C2A55DD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4C0F6083" w14:textId="5F2CF3A6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</w:tr>
      <w:tr w:rsidR="00DD2D35" w:rsidRPr="00621097" w14:paraId="33100529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7D4EB7E7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14:paraId="4FF20530" w14:textId="5A8C0484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12BDEE6A" w14:textId="4896144B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 xml:space="preserve">Carlos Zúñiga </w:t>
            </w:r>
          </w:p>
        </w:tc>
        <w:tc>
          <w:tcPr>
            <w:tcW w:w="2597" w:type="dxa"/>
          </w:tcPr>
          <w:p w14:paraId="1B70022C" w14:textId="40956101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Iván Pérez</w:t>
            </w:r>
          </w:p>
        </w:tc>
      </w:tr>
      <w:tr w:rsidR="00DD2D35" w:rsidRPr="00621097" w14:paraId="71CE9F9E" w14:textId="77777777" w:rsidTr="00DD2D35">
        <w:trPr>
          <w:trHeight w:val="850"/>
        </w:trPr>
        <w:tc>
          <w:tcPr>
            <w:tcW w:w="1844" w:type="dxa"/>
            <w:shd w:val="clear" w:color="auto" w:fill="4D868E"/>
          </w:tcPr>
          <w:p w14:paraId="08A2D20F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14:paraId="69614CF5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54D24618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21D7E08F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DD2D35" w:rsidRPr="00621097" w14:paraId="01F3766B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1ECE7027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14:paraId="70B15677" w14:textId="3DB74273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6" w:type="dxa"/>
          </w:tcPr>
          <w:p w14:paraId="5E4F0C50" w14:textId="3A7CFC83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7" w:type="dxa"/>
          </w:tcPr>
          <w:p w14:paraId="19984749" w14:textId="67EFF30C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</w:tr>
    </w:tbl>
    <w:p w14:paraId="74129181" w14:textId="77777777" w:rsidR="007D0FDF" w:rsidRPr="00621097" w:rsidRDefault="007D0FDF">
      <w:pPr>
        <w:rPr>
          <w:szCs w:val="24"/>
        </w:rPr>
      </w:pPr>
    </w:p>
    <w:p w14:paraId="0764E945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7D0FDF" w:rsidRPr="00621097" w14:paraId="4DD24124" w14:textId="77777777" w:rsidTr="00DD2D35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555B9B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  <w:shd w:val="clear" w:color="auto" w:fill="4D868E"/>
              </w:rPr>
              <w:t>Valido</w:t>
            </w:r>
            <w:r w:rsidRPr="00621097">
              <w:rPr>
                <w:rFonts w:eastAsia="Times New Roman"/>
                <w:szCs w:val="24"/>
              </w:rPr>
              <w:t xml:space="preserve"> hasta:</w:t>
            </w:r>
          </w:p>
        </w:tc>
        <w:tc>
          <w:tcPr>
            <w:tcW w:w="2692" w:type="dxa"/>
            <w:vAlign w:val="center"/>
          </w:tcPr>
          <w:p w14:paraId="04C32795" w14:textId="29D2BE60" w:rsidR="007D0FDF" w:rsidRPr="00621097" w:rsidRDefault="00DD2D35" w:rsidP="00DD2D35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</w:t>
            </w:r>
            <w:r>
              <w:rPr>
                <w:rFonts w:eastAsia="Times New Roman"/>
                <w:szCs w:val="24"/>
              </w:rPr>
              <w:t>7</w:t>
            </w:r>
          </w:p>
        </w:tc>
      </w:tr>
    </w:tbl>
    <w:p w14:paraId="793BF65C" w14:textId="77777777" w:rsidR="007D0FDF" w:rsidRPr="00621097" w:rsidRDefault="007D0FDF">
      <w:pPr>
        <w:rPr>
          <w:szCs w:val="24"/>
        </w:rPr>
      </w:pPr>
    </w:p>
    <w:p w14:paraId="0C6717F8" w14:textId="77777777" w:rsidR="007D0FDF" w:rsidRPr="00621097" w:rsidRDefault="007D0FDF">
      <w:pPr>
        <w:rPr>
          <w:szCs w:val="24"/>
        </w:rPr>
      </w:pPr>
    </w:p>
    <w:p w14:paraId="6A0F31F9" w14:textId="77777777" w:rsidR="007D0FDF" w:rsidRPr="00621097" w:rsidRDefault="007D0FDF">
      <w:pPr>
        <w:rPr>
          <w:szCs w:val="24"/>
        </w:rPr>
      </w:pPr>
    </w:p>
    <w:p w14:paraId="63FD1617" w14:textId="77777777" w:rsidR="007D0FDF" w:rsidRPr="00621097" w:rsidRDefault="007D0FDF">
      <w:pPr>
        <w:rPr>
          <w:szCs w:val="24"/>
        </w:rPr>
      </w:pPr>
    </w:p>
    <w:p w14:paraId="7F455B20" w14:textId="77777777" w:rsidR="007D0FDF" w:rsidRPr="00621097" w:rsidRDefault="007D0FDF">
      <w:pPr>
        <w:rPr>
          <w:szCs w:val="24"/>
        </w:rPr>
      </w:pPr>
    </w:p>
    <w:p w14:paraId="22C5D49C" w14:textId="77777777" w:rsidR="007D0FDF" w:rsidRPr="00621097" w:rsidRDefault="007D0FDF">
      <w:pPr>
        <w:rPr>
          <w:szCs w:val="24"/>
        </w:rPr>
      </w:pPr>
    </w:p>
    <w:p w14:paraId="1A7A336D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963"/>
        <w:gridCol w:w="1585"/>
        <w:gridCol w:w="1817"/>
      </w:tblGrid>
      <w:tr w:rsidR="007D0FDF" w:rsidRPr="00621097" w14:paraId="51FE20E9" w14:textId="77777777" w:rsidTr="00DD2D35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5D138C67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7D0FDF" w:rsidRPr="00621097" w14:paraId="16B78247" w14:textId="77777777" w:rsidTr="00DD2D35">
        <w:trPr>
          <w:trHeight w:val="672"/>
        </w:trPr>
        <w:tc>
          <w:tcPr>
            <w:tcW w:w="1269" w:type="dxa"/>
            <w:shd w:val="clear" w:color="auto" w:fill="4D868E"/>
            <w:vAlign w:val="center"/>
          </w:tcPr>
          <w:p w14:paraId="1D416E27" w14:textId="00759BE1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963" w:type="dxa"/>
            <w:shd w:val="clear" w:color="auto" w:fill="4D868E"/>
            <w:vAlign w:val="center"/>
          </w:tcPr>
          <w:p w14:paraId="722B8A08" w14:textId="657A977E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585" w:type="dxa"/>
            <w:shd w:val="clear" w:color="auto" w:fill="4D868E"/>
            <w:vAlign w:val="center"/>
          </w:tcPr>
          <w:p w14:paraId="0B5B5A22" w14:textId="08029ED8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vAlign w:val="center"/>
          </w:tcPr>
          <w:p w14:paraId="4A9D7C54" w14:textId="4C7397EF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="007D0FDF" w:rsidRPr="00621097" w14:paraId="1CF58EDD" w14:textId="77777777" w:rsidTr="00DD2D35">
        <w:trPr>
          <w:trHeight w:val="646"/>
        </w:trPr>
        <w:tc>
          <w:tcPr>
            <w:tcW w:w="1269" w:type="dxa"/>
            <w:vAlign w:val="center"/>
          </w:tcPr>
          <w:p w14:paraId="190D968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963" w:type="dxa"/>
            <w:vAlign w:val="center"/>
          </w:tcPr>
          <w:p w14:paraId="39540CB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585" w:type="dxa"/>
            <w:vAlign w:val="center"/>
          </w:tcPr>
          <w:p w14:paraId="68778165" w14:textId="14DE38AD" w:rsidR="007D0FDF" w:rsidRPr="00621097" w:rsidRDefault="00DD2D35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vAlign w:val="center"/>
          </w:tcPr>
          <w:p w14:paraId="4BABE82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N/A</w:t>
            </w:r>
          </w:p>
        </w:tc>
      </w:tr>
    </w:tbl>
    <w:p w14:paraId="13766956" w14:textId="77777777" w:rsidR="007D0FDF" w:rsidRPr="00621097" w:rsidRDefault="007D0FDF">
      <w:pPr>
        <w:rPr>
          <w:szCs w:val="24"/>
        </w:rPr>
      </w:pPr>
    </w:p>
    <w:p w14:paraId="40B3D2CC" w14:textId="77777777" w:rsidR="007D0FDF" w:rsidRPr="00621097" w:rsidRDefault="003C13F0">
      <w:pPr>
        <w:spacing w:line="259" w:lineRule="auto"/>
        <w:jc w:val="left"/>
        <w:rPr>
          <w:szCs w:val="24"/>
        </w:rPr>
      </w:pPr>
      <w:r w:rsidRPr="00621097">
        <w:rPr>
          <w:szCs w:val="24"/>
        </w:rPr>
        <w:br w:type="page"/>
      </w:r>
    </w:p>
    <w:p w14:paraId="4DAAABAF" w14:textId="77777777" w:rsidR="007D0FDF" w:rsidRPr="00621097" w:rsidRDefault="007D0FDF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150478299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5D3C4FDB" w14:textId="121438EF" w:rsidR="00120620" w:rsidRDefault="00120620" w:rsidP="00120620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422E53F6" w14:textId="5280DD99" w:rsidR="00B431FA" w:rsidRDefault="0012062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36153" w:history="1">
            <w:r w:rsidR="00B431FA" w:rsidRPr="006A72AE">
              <w:rPr>
                <w:rStyle w:val="Hipervnculo"/>
                <w:noProof/>
              </w:rPr>
              <w:t>1.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Objetivo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_Toc158636153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0657CB54" w14:textId="4135C73D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4" w:history="1">
            <w:r w:rsidR="00B431FA" w:rsidRPr="006A72AE">
              <w:rPr>
                <w:rStyle w:val="Hipervnculo"/>
                <w:noProof/>
              </w:rPr>
              <w:t>2.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Alcance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_Toc158636154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1200983" w14:textId="2336F8A4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5" w:history="1">
            <w:r w:rsidR="00B431FA" w:rsidRPr="006A72AE">
              <w:rPr>
                <w:rStyle w:val="Hipervnculo"/>
                <w:noProof/>
              </w:rPr>
              <w:t>3.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Responsabilidades y Departamentos afectados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_Toc158636155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519E909" w14:textId="3364B5A9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6" w:history="1">
            <w:r w:rsidR="00B431FA" w:rsidRPr="006A72AE">
              <w:rPr>
                <w:rStyle w:val="Hipervnculo"/>
                <w:noProof/>
              </w:rPr>
              <w:t>4.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Definiciones y Acrónimos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_Toc158636156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E0E079C" w14:textId="3B0F64D7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7" w:history="1">
            <w:r w:rsidR="00B431FA" w:rsidRPr="006A72AE">
              <w:rPr>
                <w:rStyle w:val="Hipervnculo"/>
                <w:noProof/>
              </w:rPr>
              <w:t>5.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Procedimiento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_Toc158636157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B46E9EC" w14:textId="7C3E6720" w:rsidR="00B431FA" w:rsidRDefault="00DD2D3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8" w:history="1">
            <w:r w:rsidR="00B431FA" w:rsidRPr="006A72AE">
              <w:rPr>
                <w:rStyle w:val="Hipervnculo"/>
                <w:noProof/>
              </w:rPr>
              <w:t>5.1.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Introducción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_Toc158636158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6A89057B" w14:textId="6DC8DAB3" w:rsidR="00B431FA" w:rsidRDefault="00DD2D3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9" w:history="1">
            <w:r w:rsidR="00B431FA" w:rsidRPr="006A72AE">
              <w:rPr>
                <w:rStyle w:val="Hipervnculo"/>
                <w:noProof/>
              </w:rPr>
              <w:t>5.2.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Envío de cuestionarios a los clientes.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_Toc158636159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5A43E8A" w14:textId="64E1E6FF" w:rsidR="00B431FA" w:rsidRDefault="00DD2D3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0" w:history="1">
            <w:r w:rsidR="00B431FA" w:rsidRPr="006A72AE">
              <w:rPr>
                <w:rStyle w:val="Hipervnculo"/>
                <w:noProof/>
              </w:rPr>
              <w:t>5.3.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Valoración del cuestionario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_Toc158636160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8FFFB77" w14:textId="4A1E939B" w:rsidR="00B431FA" w:rsidRDefault="00DD2D3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1" w:history="1">
            <w:r w:rsidR="00B431FA" w:rsidRPr="006A72AE">
              <w:rPr>
                <w:rStyle w:val="Hipervnculo"/>
                <w:noProof/>
              </w:rPr>
              <w:t>5.4.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Comunicación a la Dirección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_Toc158636161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F5EDB12" w14:textId="39E8095B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2" w:history="1">
            <w:r w:rsidR="00B431FA" w:rsidRPr="006A72AE">
              <w:rPr>
                <w:rStyle w:val="Hipervnculo"/>
                <w:noProof/>
              </w:rPr>
              <w:t>6.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Distribución del Procedimiento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_Toc158636162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5072F62" w14:textId="3CF2679D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3" w:history="1">
            <w:r w:rsidR="00B431FA" w:rsidRPr="006A72AE">
              <w:rPr>
                <w:rStyle w:val="Hipervnculo"/>
                <w:noProof/>
              </w:rPr>
              <w:t>7.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Anexos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_Toc158636163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FB1A788" w14:textId="3628B67A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4" w:history="1">
            <w:r w:rsidR="00B431FA" w:rsidRPr="006A72AE">
              <w:rPr>
                <w:rStyle w:val="Hipervnculo"/>
                <w:noProof/>
              </w:rPr>
              <w:t>8.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Documentación relacionada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_Toc158636164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4D74D9A8" w14:textId="12AC36B3" w:rsidR="00B431FA" w:rsidRDefault="00DD2D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5" w:history="1">
            <w:r w:rsidR="00B431FA" w:rsidRPr="006A72AE">
              <w:rPr>
                <w:rStyle w:val="Hipervnculo"/>
                <w:noProof/>
              </w:rPr>
              <w:t>9.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Formación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_Toc158636165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7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16CEE64A" w14:textId="3ACE0F1F" w:rsidR="00B431FA" w:rsidRDefault="00DD2D3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6" w:history="1">
            <w:r w:rsidR="00B431FA" w:rsidRPr="006A72AE">
              <w:rPr>
                <w:rStyle w:val="Hipervnculo"/>
                <w:noProof/>
              </w:rPr>
              <w:t>10.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TITULO DEL ANEXO 1: Cuestionario de Satisfacción del cliente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_Toc158636166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8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6DD0752C" w14:textId="1A6559B6" w:rsidR="00120620" w:rsidRDefault="00120620">
          <w:r>
            <w:rPr>
              <w:b/>
              <w:bCs/>
            </w:rPr>
            <w:fldChar w:fldCharType="end"/>
          </w:r>
        </w:p>
      </w:sdtContent>
    </w:sdt>
    <w:p w14:paraId="37FEA3C8" w14:textId="77777777" w:rsidR="007D0FDF" w:rsidRPr="00621097" w:rsidRDefault="007D0FDF">
      <w:pPr>
        <w:rPr>
          <w:bCs/>
          <w:szCs w:val="24"/>
        </w:rPr>
      </w:pPr>
    </w:p>
    <w:p w14:paraId="3EDE0C58" w14:textId="77777777" w:rsidR="007D0FDF" w:rsidRPr="00621097" w:rsidRDefault="003C13F0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621097">
        <w:rPr>
          <w:szCs w:val="24"/>
        </w:rPr>
        <w:br w:type="page"/>
      </w:r>
    </w:p>
    <w:p w14:paraId="678C59E4" w14:textId="77777777" w:rsidR="007D0FDF" w:rsidRPr="00621097" w:rsidRDefault="007D0FDF">
      <w:pPr>
        <w:rPr>
          <w:bCs/>
          <w:color w:val="0083B3" w:themeColor="accent5" w:themeShade="BF"/>
          <w:szCs w:val="24"/>
        </w:rPr>
      </w:pPr>
    </w:p>
    <w:p w14:paraId="0E617C70" w14:textId="77777777" w:rsidR="007D0FDF" w:rsidRPr="00621097" w:rsidRDefault="003C13F0" w:rsidP="00B2244A">
      <w:pPr>
        <w:pStyle w:val="Titulo1SP"/>
      </w:pPr>
      <w:bookmarkStart w:id="0" w:name="_Toc158636153"/>
      <w:r w:rsidRPr="00621097">
        <w:t>Objetivo</w:t>
      </w:r>
      <w:bookmarkEnd w:id="0"/>
    </w:p>
    <w:p w14:paraId="4CEF8AC9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El objetivo del presente procedimiento es describir el sistema a emplear para realizar la Medición de Satisfacción del Cliente para los productos sanitarios producidos por </w:t>
      </w:r>
      <w:r w:rsidR="00621097">
        <w:rPr>
          <w:szCs w:val="24"/>
        </w:rPr>
        <w:t>Spika Tech</w:t>
      </w:r>
      <w:r w:rsidR="0025509A" w:rsidRPr="00621097">
        <w:rPr>
          <w:szCs w:val="24"/>
        </w:rPr>
        <w:t xml:space="preserve">, en adelante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CAC2068" w14:textId="77777777" w:rsidR="007D0FDF" w:rsidRPr="00621097" w:rsidRDefault="003C13F0" w:rsidP="00B2244A">
      <w:pPr>
        <w:pStyle w:val="Titulo1SP"/>
      </w:pPr>
      <w:bookmarkStart w:id="1" w:name="_Toc158636154"/>
      <w:r w:rsidRPr="00621097">
        <w:t>Alcance</w:t>
      </w:r>
      <w:bookmarkEnd w:id="1"/>
    </w:p>
    <w:p w14:paraId="1263F207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Este procedimiento es de aplicación a todos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F48AB85" w14:textId="77777777" w:rsidR="007D0FDF" w:rsidRPr="00621097" w:rsidRDefault="003C13F0" w:rsidP="00B2244A">
      <w:pPr>
        <w:pStyle w:val="Titulo1SP"/>
      </w:pPr>
      <w:r w:rsidRPr="00621097">
        <w:rPr>
          <w:rFonts w:ascii="Roboto Light" w:hAnsi="Roboto Light"/>
          <w:sz w:val="24"/>
          <w:szCs w:val="24"/>
        </w:rPr>
        <w:t xml:space="preserve"> </w:t>
      </w:r>
      <w:bookmarkStart w:id="2" w:name="_Toc158636155"/>
      <w:r w:rsidRPr="00621097">
        <w:t>Responsabilidades y Departamentos afectados</w:t>
      </w:r>
      <w:bookmarkEnd w:id="2"/>
    </w:p>
    <w:p w14:paraId="41E8D0E7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La Dirección y el Dpto Técnico deben hacer seguimiento a la medida de satisfacción del cliente. </w:t>
      </w:r>
    </w:p>
    <w:p w14:paraId="1BA3019E" w14:textId="77777777" w:rsidR="007D0FDF" w:rsidRPr="00621097" w:rsidRDefault="000540DA">
      <w:pPr>
        <w:rPr>
          <w:szCs w:val="24"/>
        </w:rPr>
      </w:pPr>
      <w:r w:rsidRPr="00621097">
        <w:rPr>
          <w:szCs w:val="24"/>
        </w:rPr>
        <w:t xml:space="preserve">Desde </w:t>
      </w:r>
      <w:r w:rsidR="00621097">
        <w:rPr>
          <w:szCs w:val="24"/>
        </w:rPr>
        <w:t>Ventas</w:t>
      </w:r>
      <w:r w:rsidRPr="00621097">
        <w:rPr>
          <w:szCs w:val="24"/>
        </w:rPr>
        <w:t xml:space="preserve"> serán </w:t>
      </w:r>
      <w:r w:rsidR="003C13F0" w:rsidRPr="00621097">
        <w:rPr>
          <w:szCs w:val="24"/>
        </w:rPr>
        <w:t xml:space="preserve">los responsables de recabar la información del mercado. </w:t>
      </w:r>
    </w:p>
    <w:p w14:paraId="5781B9C1" w14:textId="77777777" w:rsidR="007D0FDF" w:rsidRPr="00621097" w:rsidRDefault="003C13F0">
      <w:pPr>
        <w:rPr>
          <w:szCs w:val="24"/>
        </w:rPr>
      </w:pPr>
      <w:r w:rsidRPr="00621097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621097" w:rsidRPr="00E169B2" w14:paraId="3247B5D3" w14:textId="77777777" w:rsidTr="0001000F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26BFF329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2CE041C4" w14:textId="77777777" w:rsidR="00621097" w:rsidRPr="00E169B2" w:rsidRDefault="00621097" w:rsidP="0001000F">
            <w:pPr>
              <w:jc w:val="center"/>
            </w:pPr>
            <w:r w:rsidRPr="00E169B2">
              <w:t>Aplica</w:t>
            </w:r>
          </w:p>
        </w:tc>
      </w:tr>
      <w:tr w:rsidR="00621097" w:rsidRPr="00E169B2" w14:paraId="40CEBA03" w14:textId="77777777" w:rsidTr="0001000F">
        <w:trPr>
          <w:trHeight w:val="92"/>
          <w:jc w:val="center"/>
        </w:trPr>
        <w:tc>
          <w:tcPr>
            <w:tcW w:w="3209" w:type="dxa"/>
            <w:vMerge/>
          </w:tcPr>
          <w:p w14:paraId="04172D48" w14:textId="77777777" w:rsidR="00621097" w:rsidRPr="00E169B2" w:rsidRDefault="00621097" w:rsidP="0001000F"/>
        </w:tc>
        <w:tc>
          <w:tcPr>
            <w:tcW w:w="1604" w:type="dxa"/>
            <w:shd w:val="clear" w:color="auto" w:fill="9D9D9D"/>
          </w:tcPr>
          <w:p w14:paraId="0830DD87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55AF4AA0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No</w:t>
            </w:r>
          </w:p>
        </w:tc>
      </w:tr>
      <w:tr w:rsidR="00621097" w:rsidRPr="00E169B2" w14:paraId="7C9AAC46" w14:textId="77777777" w:rsidTr="0001000F">
        <w:trPr>
          <w:jc w:val="center"/>
        </w:trPr>
        <w:tc>
          <w:tcPr>
            <w:tcW w:w="3209" w:type="dxa"/>
            <w:vAlign w:val="center"/>
          </w:tcPr>
          <w:p w14:paraId="55C2CF6B" w14:textId="77777777" w:rsidR="00621097" w:rsidRPr="00E169B2" w:rsidRDefault="00621097" w:rsidP="0001000F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9C1CE8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0DAC5F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621097" w:rsidRPr="00E169B2" w14:paraId="690B15D8" w14:textId="77777777" w:rsidTr="0001000F">
        <w:trPr>
          <w:jc w:val="center"/>
        </w:trPr>
        <w:tc>
          <w:tcPr>
            <w:tcW w:w="3209" w:type="dxa"/>
            <w:vAlign w:val="center"/>
          </w:tcPr>
          <w:p w14:paraId="54CFEB9F" w14:textId="77777777" w:rsidR="00621097" w:rsidRPr="00E169B2" w:rsidRDefault="00621097" w:rsidP="0001000F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8F05B5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DACD84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621097" w:rsidRPr="00E169B2" w14:paraId="6B955512" w14:textId="77777777" w:rsidTr="0001000F">
        <w:trPr>
          <w:jc w:val="center"/>
        </w:trPr>
        <w:tc>
          <w:tcPr>
            <w:tcW w:w="3209" w:type="dxa"/>
            <w:vAlign w:val="center"/>
          </w:tcPr>
          <w:p w14:paraId="6951F7F4" w14:textId="77777777" w:rsidR="00621097" w:rsidRPr="00E169B2" w:rsidRDefault="00621097" w:rsidP="0001000F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A2287B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F7AC2F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621097" w:rsidRPr="00E169B2" w14:paraId="7A41A76F" w14:textId="77777777" w:rsidTr="0001000F">
        <w:trPr>
          <w:jc w:val="center"/>
        </w:trPr>
        <w:tc>
          <w:tcPr>
            <w:tcW w:w="3209" w:type="dxa"/>
            <w:vAlign w:val="center"/>
          </w:tcPr>
          <w:p w14:paraId="5AED971D" w14:textId="77777777" w:rsidR="00621097" w:rsidRPr="00E169B2" w:rsidRDefault="00621097" w:rsidP="0001000F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7CB0BE0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937021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621097" w:rsidRPr="00E169B2" w14:paraId="10590DA1" w14:textId="77777777" w:rsidTr="0001000F">
        <w:trPr>
          <w:jc w:val="center"/>
        </w:trPr>
        <w:tc>
          <w:tcPr>
            <w:tcW w:w="3209" w:type="dxa"/>
            <w:vAlign w:val="center"/>
          </w:tcPr>
          <w:p w14:paraId="43C13A7F" w14:textId="77777777" w:rsidR="00621097" w:rsidRDefault="00621097" w:rsidP="0001000F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EDE6A3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B5E683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36C8B64" w14:textId="77777777" w:rsidR="007D0FDF" w:rsidRPr="00621097" w:rsidRDefault="007D0FDF">
      <w:pPr>
        <w:rPr>
          <w:szCs w:val="24"/>
        </w:rPr>
      </w:pPr>
    </w:p>
    <w:p w14:paraId="362C541E" w14:textId="77777777" w:rsidR="007D0FDF" w:rsidRPr="00621097" w:rsidRDefault="003C13F0" w:rsidP="00B2244A">
      <w:pPr>
        <w:pStyle w:val="Titulo1SP"/>
      </w:pPr>
      <w:bookmarkStart w:id="3" w:name="_Toc158636156"/>
      <w:r w:rsidRPr="00621097">
        <w:t>Definiciones y Acrónimos</w:t>
      </w:r>
      <w:bookmarkEnd w:id="3"/>
    </w:p>
    <w:p w14:paraId="5DA3E61A" w14:textId="77777777" w:rsidR="007D0FDF" w:rsidRPr="00621097" w:rsidRDefault="003C13F0" w:rsidP="00B2244A">
      <w:pPr>
        <w:pStyle w:val="Listavietas1"/>
      </w:pPr>
      <w:r w:rsidRPr="00621097">
        <w:t xml:space="preserve">IRSGC: Informe de revisión del Sistema de Gestión de Calidad. </w:t>
      </w:r>
    </w:p>
    <w:p w14:paraId="73BF602A" w14:textId="77777777" w:rsidR="007D0FDF" w:rsidRPr="00621097" w:rsidRDefault="003C13F0" w:rsidP="00B2244A">
      <w:pPr>
        <w:pStyle w:val="Titulo1SP"/>
      </w:pPr>
      <w:bookmarkStart w:id="4" w:name="_Toc158636157"/>
      <w:r w:rsidRPr="00621097">
        <w:lastRenderedPageBreak/>
        <w:t>Procedimiento</w:t>
      </w:r>
      <w:bookmarkEnd w:id="4"/>
    </w:p>
    <w:p w14:paraId="0FD91A9B" w14:textId="77777777" w:rsidR="007D0FDF" w:rsidRPr="00621097" w:rsidRDefault="003C13F0" w:rsidP="00B2244A">
      <w:pPr>
        <w:pStyle w:val="Titulo2SP"/>
      </w:pPr>
      <w:bookmarkStart w:id="5" w:name="_Toc158636158"/>
      <w:r w:rsidRPr="00621097">
        <w:t>Introducción</w:t>
      </w:r>
      <w:bookmarkEnd w:id="5"/>
      <w:r w:rsidRPr="00621097">
        <w:tab/>
      </w:r>
    </w:p>
    <w:p w14:paraId="16DE5CCA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Con una frecuencia anual por medio del dpto. de Ventas se enviarán cuestionarios con el fin de medir la satisfacción de los clientes a los que se suministran productos desde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6B9A78DD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Se hará una selección de los clientes de mayor facturación y se les hará llegar el cuestionario incluido en el </w:t>
      </w:r>
      <w:r w:rsidRPr="00621097">
        <w:rPr>
          <w:b/>
          <w:bCs/>
          <w:szCs w:val="24"/>
        </w:rPr>
        <w:t>Anexo 1</w:t>
      </w:r>
      <w:r w:rsidRPr="00621097">
        <w:rPr>
          <w:szCs w:val="24"/>
        </w:rPr>
        <w:t xml:space="preserve"> y se enviarán de vuelta al Técnico Responsable. La selección de clientes y seguimiento de los cuestionarios se realizará desde el </w:t>
      </w:r>
      <w:r w:rsidR="0025509A" w:rsidRPr="00621097">
        <w:rPr>
          <w:szCs w:val="24"/>
        </w:rPr>
        <w:t>área</w:t>
      </w:r>
      <w:r w:rsidRPr="00621097">
        <w:rPr>
          <w:szCs w:val="24"/>
        </w:rPr>
        <w:t xml:space="preserve"> de Ventas. </w:t>
      </w:r>
    </w:p>
    <w:p w14:paraId="201B9B11" w14:textId="77777777" w:rsidR="007D0FDF" w:rsidRPr="00621097" w:rsidRDefault="003C13F0" w:rsidP="00B2244A">
      <w:pPr>
        <w:pStyle w:val="Titulo2SP"/>
      </w:pPr>
      <w:bookmarkStart w:id="6" w:name="_Toc158636159"/>
      <w:r w:rsidRPr="00621097">
        <w:t>Envío de cuestionarios a los clientes.</w:t>
      </w:r>
      <w:bookmarkEnd w:id="6"/>
    </w:p>
    <w:p w14:paraId="5E189A7D" w14:textId="77777777" w:rsidR="007D0FDF" w:rsidRPr="00621097" w:rsidRDefault="003C13F0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Con el listado de los clientes con mayor facturación, el personal de </w:t>
      </w:r>
      <w:r w:rsidRPr="00621097">
        <w:rPr>
          <w:rFonts w:ascii="Roboto Light" w:hAnsi="Roboto Light" w:cs="Open Sans"/>
          <w:iCs/>
          <w:sz w:val="24"/>
          <w:szCs w:val="24"/>
          <w:lang w:val="es-ES"/>
        </w:rPr>
        <w:t>Ventas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 enviará vía correo ordinario o e-mail el “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Cuestionario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” (ver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Anexo 1</w:t>
      </w:r>
      <w:r w:rsidRPr="00621097">
        <w:rPr>
          <w:rFonts w:ascii="Roboto Light" w:hAnsi="Roboto Light" w:cs="Open Sans"/>
          <w:sz w:val="24"/>
          <w:szCs w:val="24"/>
          <w:lang w:val="es-ES"/>
        </w:rPr>
        <w:t>) a los clientes indicados en dicho listado, con el fin de poder evaluar la calidad del producto y del servicio.</w:t>
      </w:r>
    </w:p>
    <w:p w14:paraId="70EB99E7" w14:textId="77777777" w:rsidR="007D0FDF" w:rsidRPr="00621097" w:rsidRDefault="003C13F0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</w:rPr>
      </w:pPr>
      <w:proofErr w:type="gramStart"/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El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”Cuestionario</w:t>
      </w:r>
      <w:proofErr w:type="gramEnd"/>
      <w:r w:rsidRPr="00621097">
        <w:rPr>
          <w:rFonts w:ascii="Roboto Light" w:hAnsi="Roboto Light" w:cs="Open Sans"/>
          <w:b/>
          <w:sz w:val="24"/>
          <w:szCs w:val="24"/>
          <w:lang w:val="es-ES"/>
        </w:rPr>
        <w:t xml:space="preserve">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>” incluye 3 apartados para la valoración de:</w:t>
      </w:r>
    </w:p>
    <w:p w14:paraId="197C33B9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Producto</w:t>
      </w:r>
      <w:r w:rsidRPr="00621097">
        <w:rPr>
          <w:lang w:val="es-ES"/>
        </w:rPr>
        <w:t>.</w:t>
      </w:r>
    </w:p>
    <w:p w14:paraId="4CD8FCF9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Servicio</w:t>
      </w:r>
      <w:r w:rsidRPr="00621097">
        <w:rPr>
          <w:lang w:val="es-ES"/>
        </w:rPr>
        <w:t>.</w:t>
      </w:r>
    </w:p>
    <w:p w14:paraId="3B6DC236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>Satisfacción general.</w:t>
      </w:r>
    </w:p>
    <w:p w14:paraId="7CC05EB7" w14:textId="77777777" w:rsidR="007D0FDF" w:rsidRPr="00621097" w:rsidRDefault="003C13F0" w:rsidP="00B2244A">
      <w:pPr>
        <w:pStyle w:val="Titulo2SP"/>
      </w:pPr>
      <w:bookmarkStart w:id="7" w:name="_Toc158636160"/>
      <w:r w:rsidRPr="00621097">
        <w:t>Valoración del cuestionario</w:t>
      </w:r>
      <w:bookmarkEnd w:id="7"/>
    </w:p>
    <w:p w14:paraId="7AFE8F28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Una vez recibido el cuestionario debidamente cumplimentado será remitido al Técnico Responsable. los cuestionarios deben venir firmados y fechados, o en su defecto se debe incluir la comunicación del envío que evidencie el envío del cuestionario a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2C6FB54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Con estos cuestionarios y con los listados de reclamaciones anuales, se revisará toda la información y se recogerán las conclusiones en el IRSGC. </w:t>
      </w:r>
    </w:p>
    <w:p w14:paraId="76A47A7D" w14:textId="77777777" w:rsidR="007D0FDF" w:rsidRPr="00621097" w:rsidRDefault="003C13F0" w:rsidP="00B2244A">
      <w:pPr>
        <w:pStyle w:val="Titulo2SP"/>
      </w:pPr>
      <w:bookmarkStart w:id="8" w:name="_Toc158636161"/>
      <w:r w:rsidRPr="00621097">
        <w:t>Comunicación a la Dirección</w:t>
      </w:r>
      <w:bookmarkEnd w:id="8"/>
    </w:p>
    <w:p w14:paraId="1EFBF75C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El resultado de la medida de satisfacción del cliente será transmitido a la Dirección conforme de Indica en el </w:t>
      </w:r>
      <w:r w:rsidR="0025509A" w:rsidRPr="00621097">
        <w:rPr>
          <w:b/>
          <w:bCs/>
          <w:szCs w:val="24"/>
        </w:rPr>
        <w:t>PNT</w:t>
      </w:r>
      <w:r w:rsidRPr="00621097">
        <w:rPr>
          <w:b/>
          <w:bCs/>
          <w:szCs w:val="24"/>
        </w:rPr>
        <w:t>-010 Revisión de la eficacia del sistema de gestión de calidad por la dirección</w:t>
      </w:r>
      <w:r w:rsidRPr="00621097">
        <w:rPr>
          <w:szCs w:val="24"/>
        </w:rPr>
        <w:t xml:space="preserve">. </w:t>
      </w:r>
    </w:p>
    <w:p w14:paraId="434D5844" w14:textId="77777777" w:rsidR="007D0FDF" w:rsidRPr="00621097" w:rsidRDefault="007D0FDF">
      <w:pPr>
        <w:spacing w:line="259" w:lineRule="auto"/>
        <w:jc w:val="left"/>
        <w:rPr>
          <w:szCs w:val="24"/>
        </w:rPr>
      </w:pPr>
    </w:p>
    <w:p w14:paraId="09400C5D" w14:textId="77777777" w:rsidR="007D0FDF" w:rsidRPr="00621097" w:rsidRDefault="003C13F0" w:rsidP="00B2244A">
      <w:pPr>
        <w:pStyle w:val="Titulo1SP"/>
      </w:pPr>
      <w:bookmarkStart w:id="9" w:name="_Toc158636162"/>
      <w:r w:rsidRPr="00621097">
        <w:lastRenderedPageBreak/>
        <w:t>Distribución del Procedimiento</w:t>
      </w:r>
      <w:bookmarkEnd w:id="9"/>
    </w:p>
    <w:p w14:paraId="7926EF39" w14:textId="77777777" w:rsidR="007D0FDF" w:rsidRPr="00621097" w:rsidRDefault="003C13F0">
      <w:pPr>
        <w:rPr>
          <w:szCs w:val="24"/>
        </w:rPr>
      </w:pPr>
      <w:r w:rsidRPr="00621097">
        <w:rPr>
          <w:iCs/>
          <w:szCs w:val="24"/>
        </w:rPr>
        <w:t xml:space="preserve">El personal perteneciente a los </w:t>
      </w:r>
      <w:r w:rsidRPr="00621097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65B45AAF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7D0FDF" w:rsidRPr="00621097" w14:paraId="014AA070" w14:textId="77777777" w:rsidTr="00B2244A">
        <w:trPr>
          <w:jc w:val="center"/>
        </w:trPr>
        <w:tc>
          <w:tcPr>
            <w:tcW w:w="2841" w:type="dxa"/>
            <w:shd w:val="clear" w:color="auto" w:fill="9D9D9D" w:themeFill="accent4"/>
          </w:tcPr>
          <w:p w14:paraId="5307EAE0" w14:textId="77777777" w:rsidR="007D0FDF" w:rsidRPr="00621097" w:rsidRDefault="003C13F0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14:paraId="71CA8484" w14:textId="77777777" w:rsidR="007D0FDF" w:rsidRPr="00621097" w:rsidRDefault="003C13F0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7D0FDF" w:rsidRPr="00621097" w14:paraId="5E94B2C0" w14:textId="77777777" w:rsidTr="000540DA">
        <w:trPr>
          <w:jc w:val="center"/>
        </w:trPr>
        <w:tc>
          <w:tcPr>
            <w:tcW w:w="2841" w:type="dxa"/>
          </w:tcPr>
          <w:p w14:paraId="26F98C21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4E81A49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Archivo</w:t>
            </w:r>
          </w:p>
        </w:tc>
      </w:tr>
    </w:tbl>
    <w:p w14:paraId="099A4938" w14:textId="77777777" w:rsidR="007D0FDF" w:rsidRPr="00621097" w:rsidRDefault="003C13F0" w:rsidP="00B2244A">
      <w:pPr>
        <w:pStyle w:val="Titulo1SP"/>
      </w:pPr>
      <w:bookmarkStart w:id="10" w:name="_Toc158636163"/>
      <w:r w:rsidRPr="00621097">
        <w:t>Anexos</w:t>
      </w:r>
      <w:bookmarkEnd w:id="10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279"/>
        <w:gridCol w:w="7084"/>
      </w:tblGrid>
      <w:tr w:rsidR="007D0FDF" w:rsidRPr="00621097" w14:paraId="00E28B24" w14:textId="77777777" w:rsidTr="00B2244A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7EF7982C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279" w:type="dxa"/>
            <w:shd w:val="clear" w:color="auto" w:fill="9D9D9D" w:themeFill="accent4"/>
            <w:vAlign w:val="center"/>
          </w:tcPr>
          <w:p w14:paraId="7B95BDFA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EXTERNO</w:t>
            </w:r>
          </w:p>
          <w:p w14:paraId="3AA61289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084" w:type="dxa"/>
            <w:shd w:val="clear" w:color="auto" w:fill="9D9D9D" w:themeFill="accent4"/>
            <w:vAlign w:val="center"/>
          </w:tcPr>
          <w:p w14:paraId="1021EF35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7D0FDF" w:rsidRPr="00621097" w14:paraId="0AB76C20" w14:textId="77777777">
        <w:trPr>
          <w:trHeight w:val="677"/>
        </w:trPr>
        <w:tc>
          <w:tcPr>
            <w:tcW w:w="988" w:type="dxa"/>
            <w:vAlign w:val="center"/>
          </w:tcPr>
          <w:p w14:paraId="0E00911D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1279" w:type="dxa"/>
            <w:vAlign w:val="center"/>
          </w:tcPr>
          <w:p w14:paraId="46CBBF62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NO</w:t>
            </w:r>
          </w:p>
        </w:tc>
        <w:tc>
          <w:tcPr>
            <w:tcW w:w="7084" w:type="dxa"/>
            <w:vAlign w:val="center"/>
          </w:tcPr>
          <w:p w14:paraId="1179DA46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Cuestionario de satisfaccion del cliente</w:t>
            </w:r>
          </w:p>
        </w:tc>
      </w:tr>
    </w:tbl>
    <w:p w14:paraId="39BBC00C" w14:textId="77777777" w:rsidR="007D0FDF" w:rsidRPr="00621097" w:rsidRDefault="003C13F0" w:rsidP="00B2244A">
      <w:pPr>
        <w:pStyle w:val="Titulo1SP"/>
      </w:pPr>
      <w:bookmarkStart w:id="11" w:name="_Toc158636164"/>
      <w:r w:rsidRPr="00621097">
        <w:t>Documentación relacionada</w:t>
      </w:r>
      <w:bookmarkEnd w:id="11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7D0FDF" w:rsidRPr="00621097" w14:paraId="6099EB26" w14:textId="77777777" w:rsidTr="00B2244A">
        <w:tc>
          <w:tcPr>
            <w:tcW w:w="1836" w:type="dxa"/>
            <w:shd w:val="clear" w:color="auto" w:fill="9D9D9D" w:themeFill="accent4"/>
          </w:tcPr>
          <w:p w14:paraId="72C35D9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Código</w:t>
            </w:r>
          </w:p>
          <w:p w14:paraId="4BE9F312" w14:textId="77777777" w:rsidR="007D0FDF" w:rsidRPr="00621097" w:rsidRDefault="007D0FDF">
            <w:pPr>
              <w:spacing w:after="0"/>
              <w:jc w:val="center"/>
              <w:rPr>
                <w:rFonts w:eastAsia="Times New Roman"/>
                <w:b/>
                <w:color w:val="0070C0"/>
                <w:szCs w:val="24"/>
              </w:rPr>
            </w:pPr>
          </w:p>
        </w:tc>
        <w:tc>
          <w:tcPr>
            <w:tcW w:w="8052" w:type="dxa"/>
            <w:shd w:val="clear" w:color="auto" w:fill="9D9D9D" w:themeFill="accent4"/>
          </w:tcPr>
          <w:p w14:paraId="691EE09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7D0FDF" w:rsidRPr="00621097" w14:paraId="1CBEF8D6" w14:textId="77777777">
        <w:tc>
          <w:tcPr>
            <w:tcW w:w="1836" w:type="dxa"/>
          </w:tcPr>
          <w:p w14:paraId="0BDEEDC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0255483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Manual de Calidad</w:t>
            </w:r>
          </w:p>
        </w:tc>
      </w:tr>
      <w:tr w:rsidR="007D0FDF" w:rsidRPr="00621097" w14:paraId="546BCE20" w14:textId="77777777">
        <w:tc>
          <w:tcPr>
            <w:tcW w:w="1836" w:type="dxa"/>
          </w:tcPr>
          <w:p w14:paraId="655CE157" w14:textId="77777777" w:rsidR="007D0FDF" w:rsidRPr="00621097" w:rsidRDefault="0025509A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PNT</w:t>
            </w:r>
            <w:r w:rsidR="003C13F0" w:rsidRPr="00621097">
              <w:rPr>
                <w:rFonts w:eastAsia="Times New Roman"/>
                <w:szCs w:val="24"/>
              </w:rPr>
              <w:t>-010</w:t>
            </w:r>
          </w:p>
        </w:tc>
        <w:tc>
          <w:tcPr>
            <w:tcW w:w="8052" w:type="dxa"/>
          </w:tcPr>
          <w:p w14:paraId="373DAEE8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Revisión de la eficacia del sistema de gestión de calidad por la dirección</w:t>
            </w:r>
          </w:p>
        </w:tc>
      </w:tr>
    </w:tbl>
    <w:p w14:paraId="46CF8548" w14:textId="77777777" w:rsidR="00621097" w:rsidRDefault="00621097">
      <w:pPr>
        <w:rPr>
          <w:szCs w:val="24"/>
        </w:rPr>
      </w:pPr>
    </w:p>
    <w:p w14:paraId="2238E4F6" w14:textId="77777777" w:rsidR="00621097" w:rsidRDefault="00621097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57D1A77C" w14:textId="77777777" w:rsidR="007D0FDF" w:rsidRPr="00621097" w:rsidRDefault="003C13F0" w:rsidP="00B2244A">
      <w:pPr>
        <w:pStyle w:val="Titulo1SP"/>
      </w:pPr>
      <w:bookmarkStart w:id="12" w:name="_Toc158636165"/>
      <w:r w:rsidRPr="00621097">
        <w:lastRenderedPageBreak/>
        <w:t>Formación</w:t>
      </w:r>
      <w:bookmarkEnd w:id="12"/>
    </w:p>
    <w:p w14:paraId="21133144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7D0FDF" w:rsidRPr="00621097" w14:paraId="66E0D45F" w14:textId="77777777" w:rsidTr="00B2244A">
        <w:tc>
          <w:tcPr>
            <w:tcW w:w="1555" w:type="dxa"/>
            <w:shd w:val="clear" w:color="auto" w:fill="9D9D9D" w:themeFill="accent4"/>
          </w:tcPr>
          <w:p w14:paraId="7855C2C9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0D1E84FF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7D0FDF" w:rsidRPr="00621097" w14:paraId="473E7FCF" w14:textId="77777777" w:rsidTr="003C13F0">
        <w:tc>
          <w:tcPr>
            <w:tcW w:w="1555" w:type="dxa"/>
          </w:tcPr>
          <w:sdt>
            <w:sdtPr>
              <w:rPr>
                <w:szCs w:val="24"/>
              </w:rPr>
              <w:id w:val="178850086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402105" w14:textId="77777777" w:rsidR="007D0FDF" w:rsidRPr="00621097" w:rsidRDefault="003C13F0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693F94DB" w14:textId="77777777" w:rsidR="007D0FDF" w:rsidRPr="00621097" w:rsidRDefault="003C13F0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Teórica </w:t>
            </w:r>
            <w:r w:rsidRPr="00621097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7D0FDF" w:rsidRPr="00621097" w14:paraId="6CC7B4FF" w14:textId="77777777" w:rsidTr="003C13F0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7691231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B9F167" w14:textId="77777777" w:rsidR="007D0FDF" w:rsidRPr="00621097" w:rsidRDefault="003C13F0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EE804" w14:textId="77777777" w:rsidR="007D0FDF" w:rsidRPr="00621097" w:rsidRDefault="003C13F0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621097">
              <w:rPr>
                <w:rFonts w:eastAsia="Times New Roman"/>
                <w:szCs w:val="24"/>
              </w:rPr>
              <w:t xml:space="preserve">(En caso de seleccionar esta opción, </w:t>
            </w:r>
            <w:r w:rsidRPr="00621097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43EE8F2C" w14:textId="77777777" w:rsidR="007D0FDF" w:rsidRPr="00621097" w:rsidRDefault="007D0FDF">
      <w:pPr>
        <w:rPr>
          <w:szCs w:val="24"/>
        </w:rPr>
        <w:sectPr w:rsidR="007D0FDF" w:rsidRPr="00621097" w:rsidSect="000447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31F76832" w14:textId="77777777" w:rsidR="007D0FDF" w:rsidRPr="00621097" w:rsidRDefault="003C13F0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lastRenderedPageBreak/>
        <w:t>Anexo 1_VERSIÓN_01</w:t>
      </w:r>
    </w:p>
    <w:p w14:paraId="7B651E80" w14:textId="77777777" w:rsidR="007D0FDF" w:rsidRPr="00621097" w:rsidRDefault="003C13F0" w:rsidP="00B2244A">
      <w:pPr>
        <w:pStyle w:val="Titulo1SP"/>
      </w:pPr>
      <w:bookmarkStart w:id="13" w:name="_Toc158636166"/>
      <w:r w:rsidRPr="00621097">
        <w:t>TITULO DEL ANEXO 1: Cuestionario de Satisfacción del cliente</w:t>
      </w:r>
      <w:bookmarkEnd w:id="13"/>
    </w:p>
    <w:p w14:paraId="71501A9E" w14:textId="77777777" w:rsidR="007D0FDF" w:rsidRPr="00621097" w:rsidRDefault="003C13F0" w:rsidP="000540DA">
      <w:pPr>
        <w:spacing w:after="0" w:line="240" w:lineRule="auto"/>
        <w:jc w:val="right"/>
        <w:rPr>
          <w:szCs w:val="24"/>
        </w:rPr>
      </w:pPr>
      <w:r w:rsidRPr="00621097">
        <w:rPr>
          <w:szCs w:val="24"/>
        </w:rPr>
        <w:t>Página 1 de 2</w:t>
      </w:r>
    </w:p>
    <w:p w14:paraId="291A24FF" w14:textId="77777777" w:rsidR="007D0FDF" w:rsidRPr="00621097" w:rsidRDefault="003C13F0" w:rsidP="003B2F61">
      <w:pPr>
        <w:rPr>
          <w:szCs w:val="24"/>
        </w:rPr>
      </w:pPr>
      <w:r w:rsidRPr="00621097">
        <w:rPr>
          <w:szCs w:val="24"/>
        </w:rPr>
        <w:t xml:space="preserve">Con el fin de mejorar la Calidad de nuestro Servicio relativo a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., nos gustaría conocer la opinión que tienen Uds. </w:t>
      </w:r>
    </w:p>
    <w:p w14:paraId="6B0A1F61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Por favor, marque con “x” la casilla que corresponda con el producto/s en el que se basan sus valoraciones (utilizar un cuestionario por producto a evaluar):</w:t>
      </w:r>
    </w:p>
    <w:tbl>
      <w:tblPr>
        <w:tblW w:w="7089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568"/>
        <w:gridCol w:w="2126"/>
        <w:gridCol w:w="1701"/>
      </w:tblGrid>
      <w:tr w:rsidR="00621097" w:rsidRPr="00621097" w14:paraId="672A969B" w14:textId="77777777" w:rsidTr="003B2F61">
        <w:trPr>
          <w:trHeight w:val="641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E62B6C8" w14:textId="77777777" w:rsidR="00621097" w:rsidRPr="003B2F61" w:rsidRDefault="00621097" w:rsidP="003B2F61">
            <w:pPr>
              <w:rPr>
                <w:highlight w:val="yellow"/>
              </w:rPr>
            </w:pPr>
            <w:r w:rsidRPr="003B2F61">
              <w:t>VR CARDIO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B2240" w14:textId="77777777" w:rsidR="00621097" w:rsidRPr="00621097" w:rsidRDefault="00621097" w:rsidP="0025509A">
            <w:pPr>
              <w:widowControl w:val="0"/>
              <w:shd w:val="clear" w:color="auto" w:fill="FFFFFF"/>
              <w:rPr>
                <w:szCs w:val="24"/>
              </w:rPr>
            </w:pPr>
            <w:r w:rsidRPr="00621097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097">
              <w:rPr>
                <w:szCs w:val="24"/>
              </w:rPr>
              <w:instrText xml:space="preserve"> FORMCHECKBOX </w:instrText>
            </w:r>
            <w:r w:rsidR="00DD2D35">
              <w:rPr>
                <w:szCs w:val="24"/>
              </w:rPr>
            </w:r>
            <w:r w:rsidR="00DD2D35">
              <w:rPr>
                <w:szCs w:val="24"/>
              </w:rPr>
              <w:fldChar w:fldCharType="separate"/>
            </w:r>
            <w:bookmarkStart w:id="14" w:name="Check7"/>
            <w:bookmarkEnd w:id="14"/>
            <w:r w:rsidRPr="00621097">
              <w:rPr>
                <w:szCs w:val="24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22DB403" w14:textId="77777777" w:rsidR="00621097" w:rsidRPr="003B2F61" w:rsidRDefault="00621097" w:rsidP="003B2F61">
            <w:pPr>
              <w:rPr>
                <w:szCs w:val="24"/>
              </w:rPr>
            </w:pPr>
            <w:r w:rsidRPr="003B2F61">
              <w:rPr>
                <w:szCs w:val="24"/>
              </w:rPr>
              <w:t>OTROS:</w:t>
            </w:r>
            <w:r w:rsidRPr="003B2F61">
              <w:rPr>
                <w:smallCaps/>
                <w:szCs w:val="24"/>
                <w:shd w:val="clear" w:color="auto" w:fill="BFBFBF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FAADB" w14:textId="77777777" w:rsidR="00621097" w:rsidRPr="00621097" w:rsidRDefault="00621097" w:rsidP="0025509A">
            <w:pPr>
              <w:widowControl w:val="0"/>
              <w:shd w:val="clear" w:color="auto" w:fill="FFFFFF"/>
              <w:rPr>
                <w:szCs w:val="24"/>
              </w:rPr>
            </w:pPr>
            <w:r w:rsidRPr="00621097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097">
              <w:rPr>
                <w:szCs w:val="24"/>
              </w:rPr>
              <w:instrText xml:space="preserve"> FORMCHECKBOX </w:instrText>
            </w:r>
            <w:r w:rsidR="00DD2D35">
              <w:rPr>
                <w:szCs w:val="24"/>
              </w:rPr>
            </w:r>
            <w:r w:rsidR="00DD2D35">
              <w:rPr>
                <w:szCs w:val="24"/>
              </w:rPr>
              <w:fldChar w:fldCharType="separate"/>
            </w:r>
            <w:bookmarkStart w:id="15" w:name="Check7_Copia_2"/>
            <w:bookmarkEnd w:id="15"/>
            <w:r w:rsidRPr="00621097">
              <w:rPr>
                <w:szCs w:val="24"/>
              </w:rPr>
              <w:fldChar w:fldCharType="end"/>
            </w:r>
          </w:p>
        </w:tc>
      </w:tr>
    </w:tbl>
    <w:p w14:paraId="67E0ACAC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Para evaluar, marque con “x” la casilla correspondiente a su valoración:</w:t>
      </w:r>
    </w:p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6093"/>
        <w:gridCol w:w="497"/>
        <w:gridCol w:w="499"/>
        <w:gridCol w:w="499"/>
        <w:gridCol w:w="500"/>
        <w:gridCol w:w="499"/>
        <w:gridCol w:w="911"/>
      </w:tblGrid>
      <w:tr w:rsidR="007D0FDF" w:rsidRPr="00621097" w14:paraId="1C96AE20" w14:textId="77777777" w:rsidTr="00B2244A">
        <w:trPr>
          <w:cantSplit/>
        </w:trPr>
        <w:tc>
          <w:tcPr>
            <w:tcW w:w="6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14D1FB2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1. CALIDAD DEL PRODUCTO</w:t>
            </w:r>
          </w:p>
        </w:tc>
        <w:tc>
          <w:tcPr>
            <w:tcW w:w="34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C5C80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="007D0FDF" w:rsidRPr="00621097" w14:paraId="6794B100" w14:textId="77777777" w:rsidTr="00B2244A">
        <w:trPr>
          <w:cantSplit/>
        </w:trPr>
        <w:tc>
          <w:tcPr>
            <w:tcW w:w="6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A2BA7F" w14:textId="77777777" w:rsidR="007D0FDF" w:rsidRPr="003B2F61" w:rsidRDefault="007D0FDF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CD96ECF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C7CB86B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7BBA3B5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484317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E6B875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E33E2E8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="007D0FDF" w:rsidRPr="00621097" w14:paraId="2812C2A6" w14:textId="77777777" w:rsidTr="00B2244A">
        <w:trPr>
          <w:trHeight w:val="2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E573B38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387B49B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Embalaje y acondicionamiento del producto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48F2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32CF5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05998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E49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AD4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712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191C67A1" w14:textId="77777777" w:rsidTr="00B2244A">
        <w:trPr>
          <w:trHeight w:val="2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2C234F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F76DFB1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Identificación y Etiquetado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5BC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7A6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B6ED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8976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48E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9081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7D43D6BC" w14:textId="77777777" w:rsidTr="003B2F61">
        <w:trPr>
          <w:cantSplit/>
        </w:trPr>
        <w:tc>
          <w:tcPr>
            <w:tcW w:w="6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1C038E4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2. SATISFACCIÓN DEL SERVICIO</w:t>
            </w:r>
          </w:p>
        </w:tc>
        <w:tc>
          <w:tcPr>
            <w:tcW w:w="34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5385E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="007D0FDF" w:rsidRPr="00621097" w14:paraId="6B2BBC85" w14:textId="77777777" w:rsidTr="003B2F61">
        <w:trPr>
          <w:cantSplit/>
          <w:trHeight w:val="70"/>
        </w:trPr>
        <w:tc>
          <w:tcPr>
            <w:tcW w:w="6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E91EDF3" w14:textId="77777777" w:rsidR="007D0FDF" w:rsidRPr="003B2F61" w:rsidRDefault="007D0FDF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F623C4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6B0123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BB7A352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F01446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EA8EA93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13BB8C3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="007D0FDF" w:rsidRPr="00621097" w14:paraId="4A6B3CF1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7EC368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BF58463" w14:textId="77777777" w:rsidR="007D0FDF" w:rsidRPr="003B2F61" w:rsidRDefault="003C13F0" w:rsidP="00621097">
            <w:pPr>
              <w:widowControl w:val="0"/>
              <w:rPr>
                <w:sz w:val="22"/>
                <w:szCs w:val="22"/>
                <w:shd w:val="clear" w:color="auto" w:fill="FFFF00"/>
              </w:rPr>
            </w:pPr>
            <w:r w:rsidRPr="003B2F61">
              <w:rPr>
                <w:sz w:val="22"/>
                <w:szCs w:val="22"/>
              </w:rPr>
              <w:t xml:space="preserve">Los plazos de entrega que ofrece </w:t>
            </w:r>
            <w:r w:rsidR="00621097" w:rsidRPr="003B2F61">
              <w:rPr>
                <w:sz w:val="22"/>
                <w:szCs w:val="22"/>
              </w:rPr>
              <w:t>SPIKA TECH</w:t>
            </w:r>
            <w:r w:rsidRPr="003B2F61">
              <w:rPr>
                <w:sz w:val="22"/>
                <w:szCs w:val="22"/>
              </w:rPr>
              <w:t xml:space="preserve"> son adecuados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702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609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40F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382E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46A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D02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7F31B3CC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F0DC74A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EA31E47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Cumplimiento de los plazos de entrega acordados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D4CB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4771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CE8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4DFB8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650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C309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1C13C371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0CBA53A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2.3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F8E6F53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Calidad del transporte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810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5E2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A0D16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E0E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DF6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580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3D3016C4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D3D7BE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2.4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AC7FD93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Condiciones de la entrega (producto en buen estado)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DF5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19C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A29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561E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EB9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4364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254CE90A" w14:textId="77777777" w:rsidTr="003B2F61">
        <w:trPr>
          <w:trHeight w:val="15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8E622F5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2.5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FD81554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Si ha tenido que reclamar en alguna ocasión, valore la atención y las soluciones adoptadas.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08F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FB036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80891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93B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BD8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8FEA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</w:tbl>
    <w:p w14:paraId="61569950" w14:textId="77777777" w:rsidR="00621097" w:rsidRPr="00621097" w:rsidRDefault="00621097" w:rsidP="00621097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lastRenderedPageBreak/>
        <w:t>Anexo 1_VERSIÓN_01</w:t>
      </w:r>
    </w:p>
    <w:p w14:paraId="2961A6C2" w14:textId="77777777" w:rsidR="00621097" w:rsidRPr="00621097" w:rsidRDefault="00621097" w:rsidP="00621097">
      <w:pPr>
        <w:spacing w:after="0" w:line="240" w:lineRule="auto"/>
        <w:jc w:val="right"/>
        <w:rPr>
          <w:szCs w:val="24"/>
        </w:rPr>
      </w:pPr>
      <w:r w:rsidRPr="00621097">
        <w:rPr>
          <w:szCs w:val="24"/>
        </w:rPr>
        <w:t xml:space="preserve">Página </w:t>
      </w:r>
      <w:r>
        <w:rPr>
          <w:szCs w:val="24"/>
        </w:rPr>
        <w:t>2</w:t>
      </w:r>
      <w:r w:rsidRPr="00621097">
        <w:rPr>
          <w:szCs w:val="24"/>
        </w:rPr>
        <w:t xml:space="preserve"> de 2</w:t>
      </w:r>
    </w:p>
    <w:p w14:paraId="22473692" w14:textId="77777777" w:rsidR="00621097" w:rsidRDefault="00621097"/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6093"/>
        <w:gridCol w:w="996"/>
        <w:gridCol w:w="1134"/>
        <w:gridCol w:w="1275"/>
      </w:tblGrid>
      <w:tr w:rsidR="007D0FDF" w:rsidRPr="00621097" w14:paraId="78355CAB" w14:textId="77777777" w:rsidTr="00120620">
        <w:trPr>
          <w:cantSplit/>
          <w:trHeight w:val="70"/>
        </w:trPr>
        <w:tc>
          <w:tcPr>
            <w:tcW w:w="6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1054D91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3. SATISFACCIÓN GENERAL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37D74F0" w14:textId="77777777" w:rsidR="007D0FDF" w:rsidRPr="00621097" w:rsidRDefault="003C13F0" w:rsidP="00B03784">
            <w:pPr>
              <w:widowControl w:val="0"/>
              <w:jc w:val="center"/>
              <w:rPr>
                <w:szCs w:val="24"/>
              </w:rPr>
            </w:pPr>
            <w:bookmarkStart w:id="16" w:name="_Toc74900276"/>
            <w:bookmarkStart w:id="17" w:name="_Toc69134931"/>
            <w:r w:rsidRPr="00B03784">
              <w:rPr>
                <w:b/>
                <w:szCs w:val="24"/>
              </w:rPr>
              <w:t>SI</w:t>
            </w:r>
            <w:bookmarkEnd w:id="16"/>
            <w:bookmarkEnd w:id="17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</w:tcPr>
          <w:p w14:paraId="5EFBFD0B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b/>
                <w:szCs w:val="24"/>
              </w:rPr>
              <w:t>NO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4277162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b/>
                <w:szCs w:val="24"/>
              </w:rPr>
              <w:t>NS/NC</w:t>
            </w:r>
          </w:p>
        </w:tc>
      </w:tr>
      <w:tr w:rsidR="007D0FDF" w:rsidRPr="00621097" w14:paraId="7F21A98F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231026F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D372EF9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>¿Cumple el servicio con sus expectativas iniciales?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C75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605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206F4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  <w:tr w:rsidR="007D0FDF" w:rsidRPr="00621097" w14:paraId="49A58E15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972DADE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3.5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64363AB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>¿Considera que el servicio es mejor que el de otras empresas del sector?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37BF9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EC0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6AA07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  <w:tr w:rsidR="007D0FDF" w:rsidRPr="00621097" w14:paraId="4DDF4402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F4896AA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3.6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EC8EC32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 xml:space="preserve">¿En general está satisfecho con el servicio que le ofrece nuestro desde </w:t>
            </w:r>
            <w:r w:rsidR="00621097">
              <w:rPr>
                <w:szCs w:val="24"/>
              </w:rPr>
              <w:t>SPIKA</w:t>
            </w:r>
            <w:r w:rsidRPr="00621097">
              <w:rPr>
                <w:szCs w:val="24"/>
              </w:rPr>
              <w:t>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A1E7F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0A9EE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E75B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</w:tbl>
    <w:p w14:paraId="0940D22D" w14:textId="77777777" w:rsidR="007D0FDF" w:rsidRPr="00621097" w:rsidRDefault="003C13F0">
      <w:pPr>
        <w:rPr>
          <w:szCs w:val="24"/>
        </w:rPr>
      </w:pPr>
      <w:r w:rsidRPr="00621097">
        <w:rPr>
          <w:i/>
          <w:iCs/>
          <w:szCs w:val="24"/>
        </w:rPr>
        <w:t>(NS/NC: No sabe o No contesta)</w:t>
      </w:r>
    </w:p>
    <w:p w14:paraId="16CBCCD6" w14:textId="77777777" w:rsidR="007D0FDF" w:rsidRPr="00621097" w:rsidRDefault="007D0FDF">
      <w:pPr>
        <w:jc w:val="center"/>
        <w:rPr>
          <w:szCs w:val="24"/>
        </w:rPr>
      </w:pPr>
    </w:p>
    <w:tbl>
      <w:tblPr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7D0FDF" w:rsidRPr="00621097" w14:paraId="2F52B1B9" w14:textId="77777777" w:rsidTr="00120620">
        <w:trPr>
          <w:trHeight w:val="231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</w:tcPr>
          <w:p w14:paraId="237DE1F8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Comentarios adicionales (si aplica)</w:t>
            </w:r>
          </w:p>
        </w:tc>
      </w:tr>
      <w:tr w:rsidR="007D0FDF" w:rsidRPr="00621097" w14:paraId="41B983B9" w14:textId="77777777" w:rsidTr="00621097">
        <w:trPr>
          <w:trHeight w:val="1915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DCC1" w14:textId="77777777" w:rsidR="007D0FDF" w:rsidRPr="00621097" w:rsidRDefault="007D0FDF">
            <w:pPr>
              <w:widowControl w:val="0"/>
              <w:rPr>
                <w:b/>
                <w:szCs w:val="24"/>
              </w:rPr>
            </w:pPr>
          </w:p>
        </w:tc>
      </w:tr>
    </w:tbl>
    <w:p w14:paraId="04FF1F1C" w14:textId="77777777" w:rsidR="007D0FDF" w:rsidRPr="00621097" w:rsidRDefault="007D0FDF">
      <w:pPr>
        <w:jc w:val="center"/>
        <w:rPr>
          <w:szCs w:val="24"/>
        </w:rPr>
      </w:pPr>
    </w:p>
    <w:tbl>
      <w:tblPr>
        <w:tblW w:w="921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0"/>
        <w:gridCol w:w="4745"/>
      </w:tblGrid>
      <w:tr w:rsidR="007D0FDF" w:rsidRPr="00621097" w14:paraId="1E60B03C" w14:textId="77777777" w:rsidTr="00120620">
        <w:trPr>
          <w:cantSplit/>
          <w:trHeight w:val="715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A5932EA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Cumplimentado por</w:t>
            </w:r>
            <w:r w:rsidRPr="00621097">
              <w:rPr>
                <w:szCs w:val="24"/>
              </w:rPr>
              <w:t xml:space="preserve"> (Nombre del CLIENTE)</w:t>
            </w:r>
            <w:r w:rsidRPr="00621097">
              <w:rPr>
                <w:b/>
                <w:szCs w:val="24"/>
              </w:rPr>
              <w:t>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30842" w14:textId="77777777" w:rsidR="007D0FDF" w:rsidRPr="00621097" w:rsidRDefault="007D0FDF">
            <w:pPr>
              <w:widowControl w:val="0"/>
              <w:rPr>
                <w:szCs w:val="24"/>
              </w:rPr>
            </w:pPr>
          </w:p>
        </w:tc>
      </w:tr>
      <w:tr w:rsidR="007D0FDF" w:rsidRPr="00621097" w14:paraId="314E4CDE" w14:textId="77777777" w:rsidTr="00120620">
        <w:trPr>
          <w:cantSplit/>
          <w:trHeight w:val="852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E55A29E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Firma: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89C6" w14:textId="77777777" w:rsidR="007D0FDF" w:rsidRPr="00621097" w:rsidRDefault="007D0FDF">
            <w:pPr>
              <w:widowControl w:val="0"/>
              <w:spacing w:before="60"/>
              <w:rPr>
                <w:szCs w:val="24"/>
              </w:rPr>
            </w:pPr>
          </w:p>
        </w:tc>
      </w:tr>
      <w:tr w:rsidR="007D0FDF" w:rsidRPr="00621097" w14:paraId="2FD65F20" w14:textId="77777777" w:rsidTr="00120620">
        <w:trPr>
          <w:cantSplit/>
          <w:trHeight w:val="837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3E7B59F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Fecha: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477E" w14:textId="77777777" w:rsidR="007D0FDF" w:rsidRPr="00621097" w:rsidRDefault="007D0FDF">
            <w:pPr>
              <w:widowControl w:val="0"/>
              <w:spacing w:before="60"/>
              <w:rPr>
                <w:szCs w:val="24"/>
              </w:rPr>
            </w:pPr>
          </w:p>
        </w:tc>
      </w:tr>
    </w:tbl>
    <w:p w14:paraId="4E0C2ADC" w14:textId="77777777" w:rsidR="007D0FDF" w:rsidRPr="00621097" w:rsidRDefault="007D0FDF">
      <w:pPr>
        <w:rPr>
          <w:b/>
          <w:bCs/>
          <w:szCs w:val="24"/>
        </w:rPr>
      </w:pPr>
    </w:p>
    <w:sectPr w:rsidR="007D0FDF" w:rsidRPr="0062109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12918" w14:textId="77777777" w:rsidR="0004476A" w:rsidRDefault="0004476A">
      <w:pPr>
        <w:spacing w:after="0" w:line="240" w:lineRule="auto"/>
      </w:pPr>
      <w:r>
        <w:separator/>
      </w:r>
    </w:p>
  </w:endnote>
  <w:endnote w:type="continuationSeparator" w:id="0">
    <w:p w14:paraId="7C7A041D" w14:textId="77777777" w:rsidR="0004476A" w:rsidRDefault="0004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2000303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5DB40" w14:textId="77777777" w:rsidR="00DD2D35" w:rsidRDefault="00DD2D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CDB1D" w14:textId="77777777" w:rsidR="00621097" w:rsidRPr="00621097" w:rsidRDefault="00621097" w:rsidP="00621097">
    <w:pPr>
      <w:pStyle w:val="Piedepgina"/>
      <w:jc w:val="right"/>
      <w:rPr>
        <w:rFonts w:ascii="Roboto Light" w:hAnsi="Roboto Light"/>
      </w:rPr>
    </w:pPr>
    <w:r w:rsidRPr="00621097">
      <w:rPr>
        <w:rFonts w:ascii="Roboto Light" w:hAnsi="Roboto Light"/>
      </w:rPr>
      <w:t xml:space="preserve">Página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PAGE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7</w:t>
    </w:r>
    <w:r w:rsidRPr="00621097">
      <w:rPr>
        <w:rFonts w:ascii="Roboto Light" w:hAnsi="Roboto Light"/>
        <w:b/>
        <w:bCs/>
      </w:rPr>
      <w:fldChar w:fldCharType="end"/>
    </w:r>
    <w:r w:rsidRPr="00621097">
      <w:rPr>
        <w:rFonts w:ascii="Roboto Light" w:hAnsi="Roboto Light"/>
      </w:rPr>
      <w:t xml:space="preserve"> de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NUMPAGES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621097">
      <w:rPr>
        <w:rFonts w:ascii="Roboto Light" w:hAnsi="Roboto Light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A96E4" w14:textId="77777777" w:rsidR="00DD2D35" w:rsidRDefault="00DD2D3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9BCDB" w14:textId="77777777" w:rsidR="007D0FDF" w:rsidRPr="00B03784" w:rsidRDefault="00B03784" w:rsidP="00B03784">
    <w:pPr>
      <w:pStyle w:val="Piedepgina"/>
      <w:jc w:val="right"/>
      <w:rPr>
        <w:rFonts w:ascii="Roboto Light" w:hAnsi="Roboto Light"/>
      </w:rPr>
    </w:pPr>
    <w:r w:rsidRPr="00B03784">
      <w:rPr>
        <w:rFonts w:ascii="Roboto Light" w:hAnsi="Roboto Light"/>
      </w:rPr>
      <w:t xml:space="preserve">Página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PAGE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8</w:t>
    </w:r>
    <w:r w:rsidRPr="00B03784">
      <w:rPr>
        <w:rFonts w:ascii="Roboto Light" w:hAnsi="Roboto Light"/>
        <w:b/>
        <w:bCs/>
      </w:rPr>
      <w:fldChar w:fldCharType="end"/>
    </w:r>
    <w:r w:rsidRPr="00B03784">
      <w:rPr>
        <w:rFonts w:ascii="Roboto Light" w:hAnsi="Roboto Light"/>
      </w:rPr>
      <w:t xml:space="preserve"> de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NUMPAGES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B03784">
      <w:rPr>
        <w:rFonts w:ascii="Roboto Light" w:hAnsi="Roboto Light"/>
        <w:b/>
        <w:bCs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7EF4" w14:textId="77777777" w:rsidR="007D0FDF" w:rsidRDefault="007D0F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A232A" w14:textId="77777777" w:rsidR="0004476A" w:rsidRDefault="0004476A">
      <w:pPr>
        <w:spacing w:after="0" w:line="240" w:lineRule="auto"/>
      </w:pPr>
      <w:r>
        <w:separator/>
      </w:r>
    </w:p>
  </w:footnote>
  <w:footnote w:type="continuationSeparator" w:id="0">
    <w:p w14:paraId="59A6B5F5" w14:textId="77777777" w:rsidR="0004476A" w:rsidRDefault="00044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4507B" w14:textId="77777777" w:rsidR="00DD2D35" w:rsidRDefault="00DD2D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9835" w14:textId="77777777" w:rsidR="007D0FDF" w:rsidRDefault="007D0FDF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621097" w:rsidRPr="001C0EDF" w14:paraId="6D34D1D0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C0BFFB8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546A6EB9" wp14:editId="1226A1A0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35E2736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1315B6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009.01</w:t>
          </w:r>
        </w:p>
      </w:tc>
    </w:tr>
    <w:tr w:rsidR="00621097" w:rsidRPr="001C0EDF" w14:paraId="54CC1DA2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E620B94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262FFB6" w14:textId="77777777" w:rsidR="00621097" w:rsidRPr="0071356F" w:rsidRDefault="00621097" w:rsidP="0062109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F8C5E2" w14:textId="0A483716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B4110E" w:rsidRPr="00B4110E">
            <w:rPr>
              <w:szCs w:val="24"/>
            </w:rPr>
            <w:t>14/02/2024</w:t>
          </w:r>
        </w:p>
      </w:tc>
    </w:tr>
  </w:tbl>
  <w:p w14:paraId="3599A1F9" w14:textId="77777777" w:rsidR="007D0FDF" w:rsidRDefault="007D0FD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12B15" w14:textId="77777777" w:rsidR="00DD2D35" w:rsidRDefault="00DD2D35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46A" w14:textId="77777777" w:rsidR="007D0FDF" w:rsidRDefault="007D0FDF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621097" w:rsidRPr="001C0EDF" w14:paraId="2DE1ECB6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30424A9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250FB7" wp14:editId="28D896EE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0FF2C2E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84EB0CF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009.01</w:t>
          </w:r>
        </w:p>
      </w:tc>
    </w:tr>
    <w:tr w:rsidR="00621097" w:rsidRPr="001C0EDF" w14:paraId="070881FD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F42D117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515C4A6D" w14:textId="77777777" w:rsidR="00621097" w:rsidRPr="0071356F" w:rsidRDefault="00621097" w:rsidP="0062109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A02717" w14:textId="0A47AC18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DD2D35" w:rsidRPr="00DD2D35">
            <w:rPr>
              <w:szCs w:val="24"/>
            </w:rPr>
            <w:t>14/02/2024</w:t>
          </w:r>
        </w:p>
      </w:tc>
    </w:tr>
  </w:tbl>
  <w:p w14:paraId="6C6F7836" w14:textId="77777777" w:rsidR="007D0FDF" w:rsidRDefault="007D0FD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312B5" w14:textId="77777777" w:rsidR="007D0FDF" w:rsidRDefault="007D0F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BE684A"/>
    <w:multiLevelType w:val="multilevel"/>
    <w:tmpl w:val="7D6CFC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7852EBF"/>
    <w:multiLevelType w:val="multilevel"/>
    <w:tmpl w:val="03DED9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4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2C704E"/>
    <w:multiLevelType w:val="multilevel"/>
    <w:tmpl w:val="78ACD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E475BF0"/>
    <w:multiLevelType w:val="multilevel"/>
    <w:tmpl w:val="ACE693DE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48D1045"/>
    <w:multiLevelType w:val="multilevel"/>
    <w:tmpl w:val="A4AE3D9C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60167A8"/>
    <w:multiLevelType w:val="multilevel"/>
    <w:tmpl w:val="B4C6A32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63C2D96"/>
    <w:multiLevelType w:val="multilevel"/>
    <w:tmpl w:val="34481A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AC32254"/>
    <w:multiLevelType w:val="multilevel"/>
    <w:tmpl w:val="7076E9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E577BD4"/>
    <w:multiLevelType w:val="multilevel"/>
    <w:tmpl w:val="CC38338E"/>
    <w:lvl w:ilvl="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859095">
    <w:abstractNumId w:val="25"/>
  </w:num>
  <w:num w:numId="2" w16cid:durableId="1579290157">
    <w:abstractNumId w:val="20"/>
  </w:num>
  <w:num w:numId="3" w16cid:durableId="1944848338">
    <w:abstractNumId w:val="3"/>
  </w:num>
  <w:num w:numId="4" w16cid:durableId="1813596017">
    <w:abstractNumId w:val="17"/>
  </w:num>
  <w:num w:numId="5" w16cid:durableId="2052610822">
    <w:abstractNumId w:val="19"/>
  </w:num>
  <w:num w:numId="6" w16cid:durableId="1059094439">
    <w:abstractNumId w:val="4"/>
  </w:num>
  <w:num w:numId="7" w16cid:durableId="422261127">
    <w:abstractNumId w:val="26"/>
  </w:num>
  <w:num w:numId="8" w16cid:durableId="654650572">
    <w:abstractNumId w:val="21"/>
  </w:num>
  <w:num w:numId="9" w16cid:durableId="412168878">
    <w:abstractNumId w:val="22"/>
  </w:num>
  <w:num w:numId="10" w16cid:durableId="1746950039">
    <w:abstractNumId w:val="18"/>
  </w:num>
  <w:num w:numId="11" w16cid:durableId="811949123">
    <w:abstractNumId w:val="29"/>
  </w:num>
  <w:num w:numId="12" w16cid:durableId="1863206953">
    <w:abstractNumId w:val="8"/>
  </w:num>
  <w:num w:numId="13" w16cid:durableId="375014067">
    <w:abstractNumId w:val="30"/>
  </w:num>
  <w:num w:numId="14" w16cid:durableId="1973900186">
    <w:abstractNumId w:val="15"/>
  </w:num>
  <w:num w:numId="15" w16cid:durableId="1145971137">
    <w:abstractNumId w:val="10"/>
  </w:num>
  <w:num w:numId="16" w16cid:durableId="1918248427">
    <w:abstractNumId w:val="24"/>
  </w:num>
  <w:num w:numId="17" w16cid:durableId="1933732155">
    <w:abstractNumId w:val="14"/>
  </w:num>
  <w:num w:numId="18" w16cid:durableId="1615213720">
    <w:abstractNumId w:val="23"/>
  </w:num>
  <w:num w:numId="19" w16cid:durableId="491529074">
    <w:abstractNumId w:val="6"/>
  </w:num>
  <w:num w:numId="20" w16cid:durableId="557857230">
    <w:abstractNumId w:val="28"/>
  </w:num>
  <w:num w:numId="21" w16cid:durableId="1166095977">
    <w:abstractNumId w:val="13"/>
  </w:num>
  <w:num w:numId="22" w16cid:durableId="427240300">
    <w:abstractNumId w:val="16"/>
  </w:num>
  <w:num w:numId="23" w16cid:durableId="620722761">
    <w:abstractNumId w:val="31"/>
  </w:num>
  <w:num w:numId="24" w16cid:durableId="1008946368">
    <w:abstractNumId w:val="11"/>
  </w:num>
  <w:num w:numId="25" w16cid:durableId="1142576760">
    <w:abstractNumId w:val="7"/>
  </w:num>
  <w:num w:numId="26" w16cid:durableId="403184555">
    <w:abstractNumId w:val="1"/>
  </w:num>
  <w:num w:numId="27" w16cid:durableId="525019269">
    <w:abstractNumId w:val="9"/>
  </w:num>
  <w:num w:numId="28" w16cid:durableId="549920474">
    <w:abstractNumId w:val="5"/>
  </w:num>
  <w:num w:numId="29" w16cid:durableId="426462896">
    <w:abstractNumId w:val="2"/>
  </w:num>
  <w:num w:numId="30" w16cid:durableId="2067340514">
    <w:abstractNumId w:val="0"/>
  </w:num>
  <w:num w:numId="31" w16cid:durableId="1328509387">
    <w:abstractNumId w:val="12"/>
  </w:num>
  <w:num w:numId="32" w16cid:durableId="3250115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DF"/>
    <w:rsid w:val="0004476A"/>
    <w:rsid w:val="000540DA"/>
    <w:rsid w:val="00120620"/>
    <w:rsid w:val="001D04B9"/>
    <w:rsid w:val="0025509A"/>
    <w:rsid w:val="002828F8"/>
    <w:rsid w:val="00324031"/>
    <w:rsid w:val="003B2F61"/>
    <w:rsid w:val="003C13F0"/>
    <w:rsid w:val="00621097"/>
    <w:rsid w:val="007D0FDF"/>
    <w:rsid w:val="009E76CC"/>
    <w:rsid w:val="00B03784"/>
    <w:rsid w:val="00B11FB5"/>
    <w:rsid w:val="00B2244A"/>
    <w:rsid w:val="00B4110E"/>
    <w:rsid w:val="00B431FA"/>
    <w:rsid w:val="00C40CC6"/>
    <w:rsid w:val="00DB58BD"/>
    <w:rsid w:val="00DD2D35"/>
    <w:rsid w:val="00E01789"/>
    <w:rsid w:val="00E05990"/>
    <w:rsid w:val="00EE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C4C62F"/>
  <w15:docId w15:val="{4AAEA3D8-712B-46CB-8B0E-BFB80E86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0E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B4110E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B4110E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4110E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B4110E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  <w:rsid w:val="00B4110E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B4110E"/>
  </w:style>
  <w:style w:type="character" w:customStyle="1" w:styleId="Titulo1Car">
    <w:name w:val="Titulo1 Car"/>
    <w:basedOn w:val="Fuentedeprrafopredeter"/>
    <w:link w:val="Titulo1"/>
    <w:qFormat/>
    <w:rsid w:val="00B4110E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B4110E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B4110E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B4110E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B4110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B4110E"/>
  </w:style>
  <w:style w:type="character" w:styleId="Nmerodepgina">
    <w:name w:val="page number"/>
    <w:basedOn w:val="Fuentedeprrafopredeter"/>
    <w:qFormat/>
    <w:rsid w:val="00B4110E"/>
  </w:style>
  <w:style w:type="character" w:styleId="Hipervnculo">
    <w:name w:val="Hyperlink"/>
    <w:basedOn w:val="Fuentedeprrafopredeter"/>
    <w:uiPriority w:val="99"/>
    <w:unhideWhenUsed/>
    <w:rsid w:val="00B4110E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B4110E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B4110E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B4110E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B4110E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110E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B4110E"/>
  </w:style>
  <w:style w:type="paragraph" w:styleId="Ttulo">
    <w:name w:val="Title"/>
    <w:basedOn w:val="Normal"/>
    <w:next w:val="Textoindependiente"/>
    <w:rsid w:val="00B4110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B4110E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B4110E"/>
    <w:rPr>
      <w:rFonts w:cs="Lucida Sans"/>
    </w:rPr>
  </w:style>
  <w:style w:type="paragraph" w:styleId="Descripcin">
    <w:name w:val="caption"/>
    <w:basedOn w:val="Normal"/>
    <w:qFormat/>
    <w:rsid w:val="00B4110E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B4110E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B4110E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B4110E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B4110E"/>
  </w:style>
  <w:style w:type="paragraph" w:styleId="TtuloTDC">
    <w:name w:val="TOC Heading"/>
    <w:basedOn w:val="Ttulo1"/>
    <w:next w:val="Normal"/>
    <w:uiPriority w:val="39"/>
    <w:unhideWhenUsed/>
    <w:qFormat/>
    <w:rsid w:val="00B4110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B4110E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110E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4110E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B4110E"/>
  </w:style>
  <w:style w:type="paragraph" w:customStyle="1" w:styleId="Titulo2">
    <w:name w:val="Titulo2"/>
    <w:basedOn w:val="Normal"/>
    <w:next w:val="Normal"/>
    <w:link w:val="Titulo2Car"/>
    <w:qFormat/>
    <w:rsid w:val="00B4110E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B4110E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B4110E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B4110E"/>
  </w:style>
  <w:style w:type="paragraph" w:styleId="Encabezado">
    <w:name w:val="header"/>
    <w:basedOn w:val="Normal"/>
    <w:link w:val="EncabezadoCar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B4110E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B4110E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B4110E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110E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B4110E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B4110E"/>
  </w:style>
  <w:style w:type="paragraph" w:customStyle="1" w:styleId="Contenidodelatabla">
    <w:name w:val="Contenido de la tabla"/>
    <w:basedOn w:val="Normal"/>
    <w:qFormat/>
    <w:rsid w:val="00B4110E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B4110E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4110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B4110E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B4110E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4110E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B4110E"/>
    <w:rPr>
      <w:rFonts w:ascii="Arial" w:hAnsi="Arial"/>
    </w:rPr>
  </w:style>
  <w:style w:type="paragraph" w:customStyle="1" w:styleId="paragraph">
    <w:name w:val="paragraph"/>
    <w:basedOn w:val="Normal"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B4110E"/>
  </w:style>
  <w:style w:type="character" w:customStyle="1" w:styleId="eop">
    <w:name w:val="eop"/>
    <w:basedOn w:val="Fuentedeprrafopredeter"/>
    <w:rsid w:val="00B4110E"/>
  </w:style>
  <w:style w:type="paragraph" w:customStyle="1" w:styleId="TituloportadaSP">
    <w:name w:val="Titulo portada SP"/>
    <w:basedOn w:val="Normal"/>
    <w:link w:val="TituloportadaSPCar"/>
    <w:qFormat/>
    <w:rsid w:val="00B4110E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B4110E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B4110E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B4110E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B4110E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B4110E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B4110E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B4110E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B4110E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B4110E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customXml" Target="../customXml/item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9C301981-DFEA-41AB-8753-54520937D2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30A904-65BA-4D5F-91DF-ECB5D49D8A63}"/>
</file>

<file path=customXml/itemProps3.xml><?xml version="1.0" encoding="utf-8"?>
<ds:datastoreItem xmlns:ds="http://schemas.openxmlformats.org/officeDocument/2006/customXml" ds:itemID="{82759CFD-D516-440A-88FC-8F69A37A8D39}"/>
</file>

<file path=customXml/itemProps4.xml><?xml version="1.0" encoding="utf-8"?>
<ds:datastoreItem xmlns:ds="http://schemas.openxmlformats.org/officeDocument/2006/customXml" ds:itemID="{88C6DDA9-34C2-4213-A441-8614EC9B7BD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86</TotalTime>
  <Pages>9</Pages>
  <Words>1038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Fernando Pujol Herrero</cp:lastModifiedBy>
  <cp:revision>43</cp:revision>
  <cp:lastPrinted>2021-06-18T08:18:00Z</cp:lastPrinted>
  <dcterms:created xsi:type="dcterms:W3CDTF">2021-03-23T15:57:00Z</dcterms:created>
  <dcterms:modified xsi:type="dcterms:W3CDTF">2024-02-14T12:17:00Z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