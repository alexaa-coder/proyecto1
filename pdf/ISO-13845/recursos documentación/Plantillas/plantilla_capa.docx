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423" w:rsidP="002C736E" w:rsidRDefault="005C1423" w14:paraId="11D1F7CE" w14:textId="68B1F89A">
      <w:pPr>
        <w:ind w:left="6372" w:firstLine="708"/>
        <w:rPr>
          <w:b/>
          <w:szCs w:val="24"/>
        </w:rPr>
      </w:pPr>
      <w:r w:rsidRPr="002C2B8C">
        <w:rPr>
          <w:b/>
          <w:szCs w:val="24"/>
        </w:rPr>
        <w:t xml:space="preserve">ANEXO </w:t>
      </w:r>
      <w:r w:rsidR="00D97AF1">
        <w:rPr>
          <w:b/>
          <w:szCs w:val="24"/>
        </w:rPr>
        <w:t>2_VERSION_0</w:t>
      </w:r>
      <w:r w:rsidR="002C736E">
        <w:rPr>
          <w:b/>
          <w:szCs w:val="24"/>
        </w:rPr>
        <w:t>5</w:t>
      </w:r>
    </w:p>
    <w:p w:rsidRPr="002C2B8C" w:rsidR="00B618C4" w:rsidP="00205FC4" w:rsidRDefault="00B618C4" w14:paraId="3D2B1B9A" w14:textId="48E0F36E">
      <w:pPr>
        <w:pStyle w:val="Titulo1SP"/>
        <w:numPr>
          <w:ilvl w:val="0"/>
          <w:numId w:val="0"/>
        </w:numPr>
        <w:ind w:left="360" w:hanging="360"/>
      </w:pPr>
      <w:bookmarkStart w:name="_Toc197613282" w:id="0"/>
      <w:r>
        <w:t>Informe de CAPA</w:t>
      </w:r>
      <w:bookmarkEnd w:id="0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6521"/>
      </w:tblGrid>
      <w:tr w:rsidRPr="002C2B8C" w:rsidR="00F8131A" w:rsidTr="00F8131A" w14:paraId="08C2346F" w14:textId="77777777">
        <w:trPr>
          <w:trHeight w:val="70"/>
          <w:tblHeader/>
        </w:trPr>
        <w:tc>
          <w:tcPr>
            <w:tcW w:w="35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2C2B8C" w:rsidR="00F8131A" w:rsidRDefault="00F8131A" w14:paraId="3B44CDF1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INFORME DE CAPA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2C2B8C" w:rsidR="00F8131A" w:rsidP="008177C9" w:rsidRDefault="00F8131A" w14:paraId="599D75EF" w14:textId="1D65D16D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CÓDIGO</w:t>
            </w:r>
          </w:p>
        </w:tc>
      </w:tr>
      <w:tr w:rsidRPr="00856AAE" w:rsidR="00F8131A" w:rsidTr="00F8131A" w14:paraId="7F77CD70" w14:textId="77777777">
        <w:trPr>
          <w:trHeight w:val="400"/>
          <w:tblHeader/>
        </w:trPr>
        <w:tc>
          <w:tcPr>
            <w:tcW w:w="3544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2C2B8C" w:rsidR="00F8131A" w:rsidRDefault="00F8131A" w14:paraId="5C89BC8E" w14:textId="77777777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2C2B8C" w:rsidR="00F8131A" w:rsidRDefault="00F8131A" w14:paraId="282DC8A9" w14:textId="0B4819D1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AC-XXX/YY</w:t>
            </w:r>
          </w:p>
        </w:tc>
      </w:tr>
    </w:tbl>
    <w:tbl>
      <w:tblPr>
        <w:tblStyle w:val="Tablaconcuadrcula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94"/>
        <w:gridCol w:w="661"/>
        <w:gridCol w:w="614"/>
        <w:gridCol w:w="142"/>
        <w:gridCol w:w="851"/>
        <w:gridCol w:w="70"/>
        <w:gridCol w:w="119"/>
        <w:gridCol w:w="92"/>
        <w:gridCol w:w="286"/>
        <w:gridCol w:w="709"/>
        <w:gridCol w:w="1370"/>
        <w:gridCol w:w="614"/>
        <w:gridCol w:w="1843"/>
      </w:tblGrid>
      <w:tr w:rsidRPr="002C2B8C" w:rsidR="00866E24" w:rsidTr="713A936C" w14:paraId="20C739C8" w14:textId="77777777">
        <w:trPr>
          <w:trHeight w:val="670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651490" w:rsidR="00866E24" w:rsidRDefault="00DB3C8E" w14:paraId="5A814081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 xml:space="preserve">Persona que abre la acción: </w:t>
            </w:r>
          </w:p>
        </w:tc>
        <w:tc>
          <w:tcPr>
            <w:tcW w:w="2549" w:type="dxa"/>
            <w:gridSpan w:val="7"/>
            <w:tcMar/>
            <w:vAlign w:val="center"/>
          </w:tcPr>
          <w:p w:rsidRPr="002C2B8C" w:rsidR="00866E24" w:rsidRDefault="00866E24" w14:paraId="2B94706D" w14:textId="7777777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  <w:tc>
          <w:tcPr>
            <w:tcW w:w="2979" w:type="dxa"/>
            <w:gridSpan w:val="4"/>
            <w:shd w:val="clear" w:color="auto" w:fill="9D9D9D" w:themeFill="accent4"/>
            <w:tcMar/>
            <w:vAlign w:val="center"/>
          </w:tcPr>
          <w:p w:rsidRPr="002C2B8C" w:rsidR="00866E24" w:rsidRDefault="00DB3C8E" w14:paraId="78A9DE16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 xml:space="preserve">Departamento </w:t>
            </w:r>
          </w:p>
        </w:tc>
        <w:tc>
          <w:tcPr>
            <w:tcW w:w="1843" w:type="dxa"/>
            <w:tcMar/>
            <w:vAlign w:val="center"/>
          </w:tcPr>
          <w:p w:rsidRPr="002C2B8C" w:rsidR="00866E24" w:rsidRDefault="00866E24" w14:paraId="27B9DFB0" w14:textId="7777777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Pr="002C2B8C" w:rsidR="00866E24" w:rsidTr="713A936C" w14:paraId="0CB8E8FB" w14:textId="77777777">
        <w:trPr>
          <w:trHeight w:val="707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2C2B8C" w:rsidR="00866E24" w:rsidRDefault="00DB3C8E" w14:paraId="16007524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Fecha detección</w:t>
            </w:r>
          </w:p>
        </w:tc>
        <w:tc>
          <w:tcPr>
            <w:tcW w:w="2549" w:type="dxa"/>
            <w:gridSpan w:val="7"/>
            <w:tcMar/>
            <w:vAlign w:val="center"/>
          </w:tcPr>
          <w:p w:rsidRPr="002C2B8C" w:rsidR="00866E24" w:rsidRDefault="00866E24" w14:paraId="2A9AA47F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995" w:type="dxa"/>
            <w:gridSpan w:val="2"/>
            <w:shd w:val="clear" w:color="auto" w:fill="9D9D9D" w:themeFill="accent4"/>
            <w:tcMar/>
            <w:vAlign w:val="center"/>
          </w:tcPr>
          <w:p w:rsidRPr="002C2B8C" w:rsidR="00866E24" w:rsidRDefault="00DB3C8E" w14:paraId="09A55B61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Origen</w:t>
            </w:r>
          </w:p>
        </w:tc>
        <w:tc>
          <w:tcPr>
            <w:tcW w:w="3827" w:type="dxa"/>
            <w:gridSpan w:val="3"/>
            <w:tcMar/>
            <w:vAlign w:val="center"/>
          </w:tcPr>
          <w:p w:rsidRPr="002C2B8C" w:rsidR="00866E24" w:rsidP="15E45E34" w:rsidRDefault="00866E24" w14:paraId="27AF5768" w14:textId="35CF82A1">
            <w:pPr>
              <w:widowControl w:val="0"/>
              <w:spacing w:after="0" w:line="240" w:lineRule="auto"/>
              <w:rPr>
                <w:color w:val="3333FF"/>
              </w:rPr>
            </w:pPr>
          </w:p>
        </w:tc>
      </w:tr>
      <w:tr w:rsidRPr="002C2B8C" w:rsidR="00866E24" w:rsidTr="713A936C" w14:paraId="124AFDAB" w14:textId="77777777">
        <w:trPr>
          <w:trHeight w:val="1152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2C2B8C" w:rsidR="00866E24" w:rsidRDefault="00DB3C8E" w14:paraId="2CCEA181" w14:textId="70D66BAA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Descripción de</w:t>
            </w:r>
            <w:r w:rsidR="00F853BD">
              <w:rPr>
                <w:rFonts w:ascii="Roboto Light" w:hAnsi="Roboto Light" w:eastAsia="Calibri" w:cs="Open Sans"/>
                <w:sz w:val="24"/>
                <w:szCs w:val="24"/>
              </w:rPr>
              <w:t xml:space="preserve">l </w:t>
            </w:r>
            <w:r w:rsidR="005D11E7">
              <w:rPr>
                <w:rFonts w:ascii="Roboto Light" w:hAnsi="Roboto Light" w:eastAsia="Calibri" w:cs="Open Sans"/>
                <w:sz w:val="24"/>
                <w:szCs w:val="24"/>
              </w:rPr>
              <w:t>hallazgo</w:t>
            </w:r>
          </w:p>
        </w:tc>
        <w:tc>
          <w:tcPr>
            <w:tcW w:w="7371" w:type="dxa"/>
            <w:gridSpan w:val="12"/>
            <w:tcMar/>
            <w:vAlign w:val="center"/>
          </w:tcPr>
          <w:p w:rsidR="00866E24" w:rsidRDefault="00866E24" w14:paraId="76F09871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  <w:p w:rsidR="00417B92" w:rsidRDefault="00417B92" w14:paraId="3EEF010D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  <w:p w:rsidRPr="002C2B8C" w:rsidR="004D444E" w:rsidRDefault="004D444E" w14:paraId="0E168DCF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417B92" w:rsidTr="713A936C" w14:paraId="4A197A41" w14:textId="77777777">
        <w:trPr>
          <w:trHeight w:val="1152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5D11E7" w:rsidR="00417B92" w:rsidP="00417B92" w:rsidRDefault="00417B92" w14:paraId="48B42086" w14:textId="06F9D545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</w:pPr>
            <w:r w:rsidRPr="005D11E7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Análisis de la causa r</w:t>
            </w:r>
            <w:r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aíz</w:t>
            </w:r>
          </w:p>
        </w:tc>
        <w:tc>
          <w:tcPr>
            <w:tcW w:w="7371" w:type="dxa"/>
            <w:gridSpan w:val="12"/>
            <w:tcMar/>
            <w:vAlign w:val="center"/>
          </w:tcPr>
          <w:p w:rsidR="003921C3" w:rsidP="0097795A" w:rsidRDefault="003921C3" w14:paraId="1F71E0EB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  <w:p w:rsidRPr="002C2B8C" w:rsidR="004D444E" w:rsidP="00417B92" w:rsidRDefault="004D444E" w14:paraId="41508C0C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417B92" w:rsidTr="713A936C" w14:paraId="09C28E77" w14:textId="77777777">
        <w:trPr>
          <w:trHeight w:val="1152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5D11E7" w:rsidR="00417B92" w:rsidP="00417B92" w:rsidRDefault="00417B92" w14:paraId="62E9E621" w14:textId="7FC8D16C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  <w:r>
              <w:rPr>
                <w:rFonts w:ascii="Roboto Light" w:hAnsi="Roboto Light" w:eastAsia="Calibri" w:cs="Open Sans"/>
                <w:sz w:val="24"/>
                <w:szCs w:val="24"/>
              </w:rPr>
              <w:t>Corrección inmediata</w:t>
            </w:r>
          </w:p>
        </w:tc>
        <w:tc>
          <w:tcPr>
            <w:tcW w:w="7371" w:type="dxa"/>
            <w:gridSpan w:val="12"/>
            <w:tcMar/>
            <w:vAlign w:val="center"/>
          </w:tcPr>
          <w:p w:rsidR="00897157" w:rsidP="00417B92" w:rsidRDefault="00897157" w14:paraId="2579CAD0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  <w:p w:rsidRPr="002C2B8C" w:rsidR="00417B92" w:rsidP="00417B92" w:rsidRDefault="00417B92" w14:paraId="422E6AC3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417B92" w:rsidTr="713A936C" w14:paraId="14D6FCBE" w14:textId="77777777">
        <w:trPr>
          <w:trHeight w:val="1152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="00417B92" w:rsidP="00417B92" w:rsidRDefault="00417B92" w14:paraId="141AB763" w14:textId="68E80A89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  <w:r>
              <w:rPr>
                <w:rFonts w:ascii="Roboto Light" w:hAnsi="Roboto Light" w:eastAsia="Calibri" w:cs="Open Sans"/>
                <w:sz w:val="24"/>
                <w:szCs w:val="24"/>
              </w:rPr>
              <w:t>Acción correctiva / preventiva</w:t>
            </w:r>
          </w:p>
        </w:tc>
        <w:tc>
          <w:tcPr>
            <w:tcW w:w="7371" w:type="dxa"/>
            <w:gridSpan w:val="12"/>
            <w:tcMar/>
            <w:vAlign w:val="center"/>
          </w:tcPr>
          <w:p w:rsidR="00897157" w:rsidP="713A936C" w:rsidRDefault="00897157" w14:paraId="0BC29853" w14:textId="14B1C334">
            <w:pPr>
              <w:widowControl w:val="0"/>
              <w:spacing w:after="0" w:line="240" w:lineRule="auto"/>
              <w:rPr>
                <w:rFonts w:eastAsia="Calibri"/>
              </w:rPr>
            </w:pPr>
          </w:p>
          <w:p w:rsidRPr="002C2B8C" w:rsidR="00417B92" w:rsidP="00417B92" w:rsidRDefault="00417B92" w14:paraId="5FF9FFCB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97795A" w:rsidTr="713A936C" w14:paraId="3D3FC13C" w14:textId="77777777">
        <w:trPr>
          <w:trHeight w:val="320"/>
        </w:trPr>
        <w:tc>
          <w:tcPr>
            <w:tcW w:w="2694" w:type="dxa"/>
            <w:vMerge w:val="restart"/>
            <w:shd w:val="clear" w:color="auto" w:fill="9D9D9D" w:themeFill="accent4"/>
            <w:tcMar/>
            <w:vAlign w:val="center"/>
          </w:tcPr>
          <w:p w:rsidRPr="0097795A" w:rsidR="0097795A" w:rsidP="0097795A" w:rsidRDefault="0097795A" w14:paraId="1F1D508C" w14:textId="73E24F95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Verificación del impacto de la acción en el producto</w:t>
            </w:r>
          </w:p>
        </w:tc>
        <w:tc>
          <w:tcPr>
            <w:tcW w:w="2457" w:type="dxa"/>
            <w:gridSpan w:val="6"/>
            <w:tcMar/>
            <w:vAlign w:val="center"/>
          </w:tcPr>
          <w:p w:rsidR="0097795A" w:rsidP="0097795A" w:rsidRDefault="0097795A" w14:paraId="279802CC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4"/>
            <w:tcMar/>
            <w:vAlign w:val="center"/>
          </w:tcPr>
          <w:p w:rsidR="0097795A" w:rsidP="0097795A" w:rsidRDefault="0097795A" w14:paraId="0DB00429" w14:textId="4C13ED1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Sí (si marca esta casilla explicar abajo)</w:t>
            </w:r>
          </w:p>
        </w:tc>
        <w:tc>
          <w:tcPr>
            <w:tcW w:w="2457" w:type="dxa"/>
            <w:gridSpan w:val="2"/>
            <w:tcMar/>
            <w:vAlign w:val="center"/>
          </w:tcPr>
          <w:p w:rsidR="0097795A" w:rsidP="0097795A" w:rsidRDefault="0097795A" w14:paraId="42A7DFC1" w14:textId="337A96F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No</w:t>
            </w:r>
          </w:p>
        </w:tc>
      </w:tr>
      <w:tr w:rsidRPr="002C2B8C" w:rsidR="0097795A" w:rsidTr="713A936C" w14:paraId="51AF4388" w14:textId="77777777">
        <w:trPr>
          <w:trHeight w:val="320"/>
        </w:trPr>
        <w:tc>
          <w:tcPr>
            <w:tcW w:w="2694" w:type="dxa"/>
            <w:vMerge/>
            <w:tcMar/>
            <w:vAlign w:val="center"/>
          </w:tcPr>
          <w:p w:rsidR="0097795A" w:rsidP="0097795A" w:rsidRDefault="0097795A" w14:paraId="1AD2837C" w14:textId="77777777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tcMar/>
            <w:vAlign w:val="center"/>
          </w:tcPr>
          <w:p w:rsidR="0097795A" w:rsidP="0097795A" w:rsidRDefault="0097795A" w14:paraId="2D7A597B" w14:textId="00FF64BF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los requisitos reglamentarios?</w:t>
            </w:r>
          </w:p>
        </w:tc>
        <w:tc>
          <w:tcPr>
            <w:tcW w:w="2457" w:type="dxa"/>
            <w:gridSpan w:val="4"/>
            <w:tcMar/>
            <w:vAlign w:val="center"/>
          </w:tcPr>
          <w:sdt>
            <w:sdtPr>
              <w:id w:val="5064111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97795A" w:rsidP="0097795A" w:rsidRDefault="0097795A" w14:paraId="60C89806" w14:textId="77777777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  <w:p w:rsidR="0097795A" w:rsidP="0097795A" w:rsidRDefault="0097795A" w14:paraId="49C787B8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tcMar/>
            <w:vAlign w:val="center"/>
          </w:tcPr>
          <w:sdt>
            <w:sdtPr>
              <w:id w:val="8343491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97795A" w:rsidP="0097795A" w:rsidRDefault="0097795A" w14:paraId="0A7D1791" w14:textId="08351EB8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  <w:p w:rsidR="0097795A" w:rsidP="0097795A" w:rsidRDefault="0097795A" w14:paraId="190AE2E6" w14:textId="054E720F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97795A" w:rsidTr="713A936C" w14:paraId="602990B3" w14:textId="77777777">
        <w:trPr>
          <w:trHeight w:val="320"/>
        </w:trPr>
        <w:tc>
          <w:tcPr>
            <w:tcW w:w="2694" w:type="dxa"/>
            <w:vMerge/>
            <w:tcMar/>
            <w:vAlign w:val="center"/>
          </w:tcPr>
          <w:p w:rsidR="0097795A" w:rsidP="0097795A" w:rsidRDefault="0097795A" w14:paraId="4BBE982A" w14:textId="77777777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tcMar/>
            <w:vAlign w:val="center"/>
          </w:tcPr>
          <w:p w:rsidR="0097795A" w:rsidP="0097795A" w:rsidRDefault="0097795A" w14:paraId="3B67744D" w14:textId="7BFDDE81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la seguridad y funcionamiento?</w:t>
            </w:r>
          </w:p>
        </w:tc>
        <w:tc>
          <w:tcPr>
            <w:tcW w:w="2457" w:type="dxa"/>
            <w:gridSpan w:val="4"/>
            <w:tcMar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97795A" w:rsidP="0097795A" w:rsidRDefault="0097795A" w14:paraId="554DE9FB" w14:textId="77777777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  <w:p w:rsidR="0097795A" w:rsidP="0097795A" w:rsidRDefault="0097795A" w14:paraId="0AE58797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tcMar/>
            <w:vAlign w:val="center"/>
          </w:tcPr>
          <w:sdt>
            <w:sdtPr>
              <w:id w:val="9300958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97795A" w:rsidP="0097795A" w:rsidRDefault="0097795A" w14:paraId="29162A69" w14:textId="36C1ACF0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  <w:p w:rsidR="0097795A" w:rsidP="0097795A" w:rsidRDefault="0097795A" w14:paraId="69E06257" w14:textId="412173E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97795A" w:rsidTr="713A936C" w14:paraId="2D9042F0" w14:textId="77777777">
        <w:trPr>
          <w:trHeight w:val="320"/>
        </w:trPr>
        <w:tc>
          <w:tcPr>
            <w:tcW w:w="2694" w:type="dxa"/>
            <w:vMerge/>
            <w:tcMar/>
            <w:vAlign w:val="center"/>
          </w:tcPr>
          <w:p w:rsidR="0097795A" w:rsidP="0097795A" w:rsidRDefault="0097795A" w14:paraId="35A10EDA" w14:textId="77777777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tcMar/>
            <w:vAlign w:val="center"/>
          </w:tcPr>
          <w:p w:rsidR="0097795A" w:rsidP="0097795A" w:rsidRDefault="0097795A" w14:paraId="082AC451" w14:textId="5265CB05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Evaluacion de impacto:</w:t>
            </w:r>
          </w:p>
        </w:tc>
        <w:tc>
          <w:tcPr>
            <w:tcW w:w="4914" w:type="dxa"/>
            <w:gridSpan w:val="6"/>
            <w:tcMar/>
            <w:vAlign w:val="center"/>
          </w:tcPr>
          <w:p w:rsidR="0097795A" w:rsidP="0097795A" w:rsidRDefault="0097795A" w14:paraId="7EC38347" w14:textId="244F4C8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417B92" w:rsidTr="713A936C" w14:paraId="46B88F32" w14:textId="77777777">
        <w:trPr>
          <w:trHeight w:val="1141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2C2B8C" w:rsidR="00417B92" w:rsidP="00417B92" w:rsidRDefault="00417B92" w14:paraId="61F236D3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lastRenderedPageBreak/>
              <w:t>Responsable de la acción</w:t>
            </w:r>
          </w:p>
        </w:tc>
        <w:tc>
          <w:tcPr>
            <w:tcW w:w="2835" w:type="dxa"/>
            <w:gridSpan w:val="8"/>
            <w:tcMar/>
            <w:vAlign w:val="center"/>
          </w:tcPr>
          <w:p w:rsidRPr="002C2B8C" w:rsidR="00417B92" w:rsidP="00417B92" w:rsidRDefault="00417B92" w14:paraId="242E3537" w14:textId="7777777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  <w:tc>
          <w:tcPr>
            <w:tcW w:w="2693" w:type="dxa"/>
            <w:gridSpan w:val="3"/>
            <w:shd w:val="clear" w:color="auto" w:fill="9D9D9D" w:themeFill="accent4"/>
            <w:tcMar/>
            <w:vAlign w:val="center"/>
          </w:tcPr>
          <w:p w:rsidRPr="002C2B8C" w:rsidR="00417B92" w:rsidP="00417B92" w:rsidRDefault="00417B92" w14:paraId="1BBC3C6D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Departamento</w:t>
            </w:r>
          </w:p>
        </w:tc>
        <w:tc>
          <w:tcPr>
            <w:tcW w:w="1843" w:type="dxa"/>
            <w:tcMar/>
            <w:vAlign w:val="center"/>
          </w:tcPr>
          <w:p w:rsidRPr="002C2B8C" w:rsidR="00417B92" w:rsidP="00417B92" w:rsidRDefault="00417B92" w14:paraId="1F66D2FA" w14:textId="7777777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Pr="002C2B8C" w:rsidR="00417B92" w:rsidTr="713A936C" w14:paraId="5D4B59E0" w14:textId="77777777">
        <w:trPr>
          <w:trHeight w:val="713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2C2B8C" w:rsidR="00417B92" w:rsidP="00417B92" w:rsidRDefault="00417B92" w14:paraId="315A4ADB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Fecha límite</w:t>
            </w:r>
          </w:p>
        </w:tc>
        <w:tc>
          <w:tcPr>
            <w:tcW w:w="7371" w:type="dxa"/>
            <w:gridSpan w:val="12"/>
            <w:tcMar/>
            <w:vAlign w:val="center"/>
          </w:tcPr>
          <w:p w:rsidRPr="002C2B8C" w:rsidR="00417B92" w:rsidP="00417B92" w:rsidRDefault="00417B92" w14:paraId="6FF6774B" w14:textId="5EC228EE">
            <w:pPr>
              <w:widowControl w:val="0"/>
              <w:spacing w:after="0" w:line="240" w:lineRule="auto"/>
              <w:rPr>
                <w:color w:val="3333FF"/>
              </w:rPr>
            </w:pPr>
          </w:p>
        </w:tc>
      </w:tr>
      <w:tr w:rsidRPr="002C2B8C" w:rsidR="004C3FAC" w:rsidTr="713A936C" w14:paraId="2B3CFB3D" w14:textId="77777777">
        <w:trPr>
          <w:trHeight w:val="1216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651490" w:rsidR="004C3FAC" w:rsidP="00417B92" w:rsidRDefault="004C3FAC" w14:paraId="2EC3DA4A" w14:textId="374BA0B0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A completar por</w:t>
            </w:r>
            <w:r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 xml:space="preserve"> la persona que abre</w:t>
            </w:r>
          </w:p>
        </w:tc>
        <w:tc>
          <w:tcPr>
            <w:tcW w:w="1275" w:type="dxa"/>
            <w:gridSpan w:val="2"/>
            <w:shd w:val="clear" w:color="auto" w:fill="9D9D9D" w:themeFill="accent4"/>
            <w:tcMar/>
            <w:vAlign w:val="center"/>
          </w:tcPr>
          <w:p w:rsidRPr="002C2B8C" w:rsidR="004C3FAC" w:rsidP="00417B92" w:rsidRDefault="004C3FAC" w14:paraId="2A9A22A6" w14:textId="7DA07C60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</w:t>
            </w:r>
            <w:r>
              <w:rPr>
                <w:rFonts w:eastAsia="Calibri"/>
                <w:szCs w:val="24"/>
              </w:rPr>
              <w:t xml:space="preserve"> y fecha</w:t>
            </w:r>
          </w:p>
        </w:tc>
        <w:tc>
          <w:tcPr>
            <w:tcW w:w="6096" w:type="dxa"/>
            <w:gridSpan w:val="10"/>
            <w:tcMar/>
            <w:vAlign w:val="center"/>
          </w:tcPr>
          <w:p w:rsidRPr="002C2B8C" w:rsidR="004C3FAC" w:rsidP="00417B92" w:rsidRDefault="004C3FAC" w14:paraId="76300501" w14:textId="7777777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Pr="002C2B8C" w:rsidR="004C3FAC" w:rsidTr="713A936C" w14:paraId="2F514AA8" w14:textId="77777777">
        <w:trPr>
          <w:trHeight w:val="1104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651490" w:rsidR="004C3FAC" w:rsidP="00A929D7" w:rsidRDefault="004C3FAC" w14:paraId="6CCC3C27" w14:textId="61DE130A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 xml:space="preserve">A completar por </w:t>
            </w:r>
            <w:r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el responsable de calidad</w:t>
            </w:r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:</w:t>
            </w:r>
          </w:p>
        </w:tc>
        <w:tc>
          <w:tcPr>
            <w:tcW w:w="1275" w:type="dxa"/>
            <w:gridSpan w:val="2"/>
            <w:shd w:val="clear" w:color="auto" w:fill="9D9D9D" w:themeFill="accent4"/>
            <w:tcMar/>
            <w:vAlign w:val="center"/>
          </w:tcPr>
          <w:p w:rsidRPr="002C2B8C" w:rsidR="004C3FAC" w:rsidP="00A929D7" w:rsidRDefault="004C3FAC" w14:paraId="1A542F03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</w:t>
            </w:r>
            <w:r>
              <w:rPr>
                <w:rFonts w:eastAsia="Calibri"/>
                <w:szCs w:val="24"/>
              </w:rPr>
              <w:t xml:space="preserve"> y fecha</w:t>
            </w:r>
          </w:p>
          <w:p w:rsidRPr="002C2B8C" w:rsidR="004C3FAC" w:rsidP="00A929D7" w:rsidRDefault="004C3FAC" w14:paraId="722C9BFA" w14:textId="2A9C395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tcMar/>
            <w:vAlign w:val="center"/>
          </w:tcPr>
          <w:p w:rsidRPr="002C2B8C" w:rsidR="004C3FAC" w:rsidP="00A929D7" w:rsidRDefault="004C3FAC" w14:paraId="3468B0BE" w14:textId="7777777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Pr="002C2B8C" w:rsidR="00F15EB9" w:rsidTr="713A936C" w14:paraId="259EB31E" w14:textId="77777777">
        <w:trPr>
          <w:trHeight w:val="510"/>
        </w:trPr>
        <w:tc>
          <w:tcPr>
            <w:tcW w:w="10065" w:type="dxa"/>
            <w:gridSpan w:val="13"/>
            <w:shd w:val="clear" w:color="auto" w:fill="A6A6A6" w:themeFill="background1" w:themeFillShade="A6"/>
            <w:tcMar/>
            <w:vAlign w:val="center"/>
          </w:tcPr>
          <w:p w:rsidRPr="00F15EB9" w:rsidR="00F15EB9" w:rsidP="00F15EB9" w:rsidRDefault="00F15EB9" w14:paraId="516187AC" w14:textId="310AA2B2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F15EB9">
              <w:rPr>
                <w:rFonts w:ascii="Roboto Light" w:hAnsi="Roboto Light" w:cs="Open Sans"/>
                <w:sz w:val="24"/>
                <w:szCs w:val="24"/>
                <w:lang w:val="es-ES"/>
              </w:rPr>
              <w:t>Evaluación de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 la eficacia del cambio</w:t>
            </w:r>
            <w:r w:rsidR="003573AB"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 – A completar cuando se efectúe el cambio</w:t>
            </w:r>
          </w:p>
        </w:tc>
      </w:tr>
      <w:tr w:rsidRPr="002C2B8C" w:rsidR="00F15EB9" w:rsidTr="713A936C" w14:paraId="042AC55C" w14:textId="77777777">
        <w:trPr>
          <w:trHeight w:val="798"/>
        </w:trPr>
        <w:tc>
          <w:tcPr>
            <w:tcW w:w="3355" w:type="dxa"/>
            <w:gridSpan w:val="2"/>
            <w:vMerge w:val="restart"/>
            <w:shd w:val="clear" w:color="auto" w:fill="A6A6A6" w:themeFill="background1" w:themeFillShade="A6"/>
            <w:tcMar/>
            <w:vAlign w:val="center"/>
          </w:tcPr>
          <w:p w:rsidRPr="00F15EB9" w:rsidR="00F15EB9" w:rsidP="00F15EB9" w:rsidRDefault="00F15EB9" w14:paraId="76A1F615" w14:textId="03F7DDA3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F15EB9">
              <w:rPr>
                <w:rFonts w:ascii="Roboto Light" w:hAnsi="Roboto Light" w:cs="Open Sans"/>
                <w:sz w:val="24"/>
                <w:szCs w:val="24"/>
                <w:lang w:val="es-ES"/>
              </w:rPr>
              <w:t>¿El cambio ha sido i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mplantado satisfactoriamente?</w:t>
            </w:r>
          </w:p>
        </w:tc>
        <w:tc>
          <w:tcPr>
            <w:tcW w:w="756" w:type="dxa"/>
            <w:gridSpan w:val="2"/>
            <w:shd w:val="clear" w:color="auto" w:fill="FFFFFF" w:themeFill="background1"/>
            <w:tcMar/>
            <w:vAlign w:val="center"/>
          </w:tcPr>
          <w:sdt>
            <w:sdtPr>
              <w:rPr>
                <w:szCs w:val="22"/>
              </w:rPr>
              <w:id w:val="-5678134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F15EB9" w:rsidR="00F15EB9" w:rsidP="00F15EB9" w:rsidRDefault="00F15EB9" w14:paraId="3E6A84CE" w14:textId="71C5C9C4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hint="eastAsia" w:ascii="MS Gothic" w:hAnsi="MS Gothic" w:eastAsia="MS Gothic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5954" w:type="dxa"/>
            <w:gridSpan w:val="9"/>
            <w:shd w:val="clear" w:color="auto" w:fill="FFFFFF" w:themeFill="background1"/>
            <w:tcMar/>
            <w:vAlign w:val="center"/>
          </w:tcPr>
          <w:p w:rsidRPr="00F15EB9" w:rsidR="00F15EB9" w:rsidP="00F15EB9" w:rsidRDefault="00F15EB9" w14:paraId="645AA2F7" w14:textId="2B3F25DA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Si</w:t>
            </w:r>
          </w:p>
        </w:tc>
      </w:tr>
      <w:tr w:rsidRPr="002C2B8C" w:rsidR="00F15EB9" w:rsidTr="713A936C" w14:paraId="4E9C86D6" w14:textId="77777777">
        <w:trPr>
          <w:trHeight w:val="258"/>
        </w:trPr>
        <w:tc>
          <w:tcPr>
            <w:tcW w:w="3355" w:type="dxa"/>
            <w:gridSpan w:val="2"/>
            <w:vMerge/>
            <w:tcMar/>
            <w:vAlign w:val="center"/>
          </w:tcPr>
          <w:p w:rsidRPr="00F15EB9" w:rsidR="00F15EB9" w:rsidP="00F15EB9" w:rsidRDefault="00F15EB9" w14:paraId="2F778DD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756" w:type="dxa"/>
            <w:gridSpan w:val="2"/>
            <w:vMerge w:val="restart"/>
            <w:shd w:val="clear" w:color="auto" w:fill="FFFFFF" w:themeFill="background1"/>
            <w:tcMar/>
            <w:vAlign w:val="center"/>
          </w:tcPr>
          <w:sdt>
            <w:sdtPr>
              <w:rPr>
                <w:szCs w:val="22"/>
              </w:rPr>
              <w:id w:val="-1785033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F15EB9" w:rsidR="00F15EB9" w:rsidP="00F15EB9" w:rsidRDefault="00F15EB9" w14:paraId="188A115B" w14:textId="5AD3FA22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hint="eastAsia" w:ascii="MS Gothic" w:hAnsi="MS Gothic" w:eastAsia="MS Gothic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851" w:type="dxa"/>
            <w:vMerge w:val="restart"/>
            <w:shd w:val="clear" w:color="auto" w:fill="FFFFFF" w:themeFill="background1"/>
            <w:tcMar/>
            <w:vAlign w:val="center"/>
          </w:tcPr>
          <w:p w:rsidRPr="00F15EB9" w:rsidR="00F15EB9" w:rsidP="00F15EB9" w:rsidRDefault="00F15EB9" w14:paraId="62B795F2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No</w:t>
            </w:r>
          </w:p>
        </w:tc>
        <w:tc>
          <w:tcPr>
            <w:tcW w:w="5103" w:type="dxa"/>
            <w:gridSpan w:val="8"/>
            <w:shd w:val="clear" w:color="auto" w:fill="A6A6A6" w:themeFill="background1" w:themeFillShade="A6"/>
            <w:tcMar/>
            <w:vAlign w:val="center"/>
          </w:tcPr>
          <w:p w:rsidRPr="00F15EB9" w:rsidR="00F15EB9" w:rsidP="00F15EB9" w:rsidRDefault="00F15EB9" w14:paraId="376F9464" w14:textId="083E711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Observaciones</w:t>
            </w:r>
          </w:p>
        </w:tc>
      </w:tr>
      <w:tr w:rsidRPr="002C2B8C" w:rsidR="00F15EB9" w:rsidTr="713A936C" w14:paraId="177C149E" w14:textId="77777777">
        <w:trPr>
          <w:trHeight w:val="258"/>
        </w:trPr>
        <w:tc>
          <w:tcPr>
            <w:tcW w:w="3355" w:type="dxa"/>
            <w:gridSpan w:val="2"/>
            <w:vMerge/>
            <w:tcMar/>
            <w:vAlign w:val="center"/>
          </w:tcPr>
          <w:p w:rsidRPr="00F15EB9" w:rsidR="00F15EB9" w:rsidP="00F15EB9" w:rsidRDefault="00F15EB9" w14:paraId="58A6FF67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756" w:type="dxa"/>
            <w:gridSpan w:val="2"/>
            <w:vMerge/>
            <w:tcMar/>
            <w:vAlign w:val="center"/>
          </w:tcPr>
          <w:p w:rsidRPr="00F15EB9" w:rsidR="00F15EB9" w:rsidP="00F15EB9" w:rsidRDefault="00F15EB9" w14:paraId="19A0E4C4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851" w:type="dxa"/>
            <w:vMerge/>
            <w:tcMar/>
            <w:vAlign w:val="center"/>
          </w:tcPr>
          <w:p w:rsidR="00F15EB9" w:rsidP="00F15EB9" w:rsidRDefault="00F15EB9" w14:paraId="4C74FE95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103" w:type="dxa"/>
            <w:gridSpan w:val="8"/>
            <w:shd w:val="clear" w:color="auto" w:fill="FFFFFF" w:themeFill="background1"/>
            <w:tcMar/>
            <w:vAlign w:val="center"/>
          </w:tcPr>
          <w:p w:rsidR="00F15EB9" w:rsidP="00F15EB9" w:rsidRDefault="00F15EB9" w14:paraId="584F8CF6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62C8C24B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:rsidRPr="00F15EB9" w:rsidR="00F15EB9" w:rsidP="00F15EB9" w:rsidRDefault="00F15EB9" w14:paraId="3F5769A1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2C2B8C" w:rsidR="00F15EB9" w:rsidTr="713A936C" w14:paraId="575A0BB9" w14:textId="77777777">
        <w:trPr>
          <w:trHeight w:val="258"/>
        </w:trPr>
        <w:tc>
          <w:tcPr>
            <w:tcW w:w="10065" w:type="dxa"/>
            <w:gridSpan w:val="13"/>
            <w:shd w:val="clear" w:color="auto" w:fill="A6A6A6" w:themeFill="background1" w:themeFillShade="A6"/>
            <w:tcMar/>
            <w:vAlign w:val="center"/>
          </w:tcPr>
          <w:p w:rsidR="00F15EB9" w:rsidP="00F15EB9" w:rsidRDefault="00F15EB9" w14:paraId="2F9DE4AA" w14:textId="3DBCA163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Eficacia del cambio</w:t>
            </w:r>
            <w:r w:rsidR="004C3FAC">
              <w:rPr>
                <w:rFonts w:ascii="Roboto Light" w:hAnsi="Roboto Light" w:cs="Open Sans"/>
                <w:sz w:val="24"/>
                <w:szCs w:val="24"/>
              </w:rPr>
              <w:t xml:space="preserve"> </w:t>
            </w:r>
            <w:r w:rsidR="004C3FAC">
              <w:rPr>
                <w:rFonts w:ascii="Roboto Light" w:hAnsi="Roboto Light" w:cs="Open Sans"/>
                <w:sz w:val="24"/>
                <w:szCs w:val="24"/>
                <w:lang w:val="es-ES"/>
              </w:rPr>
              <w:t>– A completar cuando se efectúe el cambio</w:t>
            </w:r>
          </w:p>
        </w:tc>
      </w:tr>
      <w:tr w:rsidRPr="002C2B8C" w:rsidR="00F15EB9" w:rsidTr="713A936C" w14:paraId="4CAC45CD" w14:textId="77777777">
        <w:trPr>
          <w:trHeight w:val="258"/>
        </w:trPr>
        <w:tc>
          <w:tcPr>
            <w:tcW w:w="10065" w:type="dxa"/>
            <w:gridSpan w:val="13"/>
            <w:shd w:val="clear" w:color="auto" w:fill="FFFFFF" w:themeFill="background1"/>
            <w:tcMar/>
            <w:vAlign w:val="center"/>
          </w:tcPr>
          <w:p w:rsidR="00F15EB9" w:rsidP="00F15EB9" w:rsidRDefault="00F15EB9" w14:paraId="1C24E975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23236105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05483E34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38A8885E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2411746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2C2B8C" w:rsidR="00F15EB9" w:rsidTr="713A936C" w14:paraId="581F16A5" w14:textId="77777777">
        <w:trPr>
          <w:trHeight w:val="258"/>
        </w:trPr>
        <w:tc>
          <w:tcPr>
            <w:tcW w:w="5032" w:type="dxa"/>
            <w:gridSpan w:val="6"/>
            <w:shd w:val="clear" w:color="auto" w:fill="A6A6A6" w:themeFill="background1" w:themeFillShade="A6"/>
            <w:tcMar/>
            <w:vAlign w:val="center"/>
          </w:tcPr>
          <w:p w:rsidR="00F15EB9" w:rsidP="00F15EB9" w:rsidRDefault="00F15EB9" w14:paraId="10765F09" w14:textId="3879C115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Cierre realizado por:</w:t>
            </w:r>
          </w:p>
        </w:tc>
        <w:tc>
          <w:tcPr>
            <w:tcW w:w="5033" w:type="dxa"/>
            <w:gridSpan w:val="7"/>
            <w:shd w:val="clear" w:color="auto" w:fill="A6A6A6" w:themeFill="background1" w:themeFillShade="A6"/>
            <w:tcMar/>
            <w:vAlign w:val="center"/>
          </w:tcPr>
          <w:p w:rsidR="00F15EB9" w:rsidP="00F15EB9" w:rsidRDefault="00F15EB9" w14:paraId="50C95DC4" w14:textId="76DF45D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Fecha</w:t>
            </w:r>
          </w:p>
        </w:tc>
      </w:tr>
      <w:tr w:rsidRPr="002C2B8C" w:rsidR="00F15EB9" w:rsidTr="713A936C" w14:paraId="65853628" w14:textId="77777777">
        <w:trPr>
          <w:trHeight w:val="1148"/>
        </w:trPr>
        <w:tc>
          <w:tcPr>
            <w:tcW w:w="5032" w:type="dxa"/>
            <w:gridSpan w:val="6"/>
            <w:shd w:val="clear" w:color="auto" w:fill="FFFFFF" w:themeFill="background1"/>
            <w:tcMar/>
            <w:vAlign w:val="center"/>
          </w:tcPr>
          <w:p w:rsidR="00F15EB9" w:rsidP="00F15EB9" w:rsidRDefault="00F15EB9" w14:paraId="535CB82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65968F56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033" w:type="dxa"/>
            <w:gridSpan w:val="7"/>
            <w:shd w:val="clear" w:color="auto" w:fill="FFFFFF" w:themeFill="background1"/>
            <w:tcMar/>
            <w:vAlign w:val="center"/>
          </w:tcPr>
          <w:p w:rsidR="00F15EB9" w:rsidP="00F15EB9" w:rsidRDefault="00F15EB9" w14:paraId="5C05CC8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:rsidRPr="002C2B8C" w:rsidR="00866E24" w:rsidRDefault="00866E24" w14:paraId="5D4A53E2" w14:textId="77777777">
      <w:pPr>
        <w:rPr>
          <w:szCs w:val="24"/>
        </w:rPr>
      </w:pPr>
    </w:p>
    <w:sectPr w:rsidRPr="002C2B8C" w:rsidR="00866E24" w:rsidSect="00337898">
      <w:headerReference w:type="default" r:id="rId11"/>
      <w:pgSz w:w="11906" w:h="16838" w:orient="portrait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32E6" w:rsidRDefault="007D32E6" w14:paraId="2D27A1C5" w14:textId="77777777">
      <w:pPr>
        <w:spacing w:after="0" w:line="240" w:lineRule="auto"/>
      </w:pPr>
      <w:r>
        <w:separator/>
      </w:r>
    </w:p>
  </w:endnote>
  <w:endnote w:type="continuationSeparator" w:id="0">
    <w:p w:rsidR="007D32E6" w:rsidRDefault="007D32E6" w14:paraId="1536FA41" w14:textId="77777777">
      <w:pPr>
        <w:spacing w:after="0" w:line="240" w:lineRule="auto"/>
      </w:pPr>
      <w:r>
        <w:continuationSeparator/>
      </w:r>
    </w:p>
  </w:endnote>
  <w:endnote w:type="continuationNotice" w:id="1">
    <w:p w:rsidR="007D32E6" w:rsidRDefault="007D32E6" w14:paraId="0CF5CCCE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32E6" w:rsidRDefault="007D32E6" w14:paraId="6C55C290" w14:textId="77777777">
      <w:pPr>
        <w:spacing w:after="0" w:line="240" w:lineRule="auto"/>
      </w:pPr>
      <w:r>
        <w:separator/>
      </w:r>
    </w:p>
  </w:footnote>
  <w:footnote w:type="continuationSeparator" w:id="0">
    <w:p w:rsidR="007D32E6" w:rsidRDefault="007D32E6" w14:paraId="32B6D80D" w14:textId="77777777">
      <w:pPr>
        <w:spacing w:after="0" w:line="240" w:lineRule="auto"/>
      </w:pPr>
      <w:r>
        <w:continuationSeparator/>
      </w:r>
    </w:p>
  </w:footnote>
  <w:footnote w:type="continuationNotice" w:id="1">
    <w:p w:rsidR="007D32E6" w:rsidRDefault="007D32E6" w14:paraId="17034ECF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B27368" w:rsidTr="00723F70" w14:paraId="5A069977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27368" w:rsidP="00B27368" w:rsidRDefault="00B27368" w14:paraId="753ABDA0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B27368" w:rsidP="00B27368" w:rsidRDefault="00B27368" w14:paraId="6989A233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ACCIONES CORRECTIVAS Y PREVENTIVAS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27368" w:rsidP="00B27368" w:rsidRDefault="00B27368" w14:paraId="60208120" w14:textId="611610BF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 w:rsidR="00D97AF1">
            <w:rPr>
              <w:szCs w:val="24"/>
            </w:rPr>
            <w:t>006.0</w:t>
          </w:r>
          <w:r w:rsidR="001555F9">
            <w:rPr>
              <w:szCs w:val="24"/>
            </w:rPr>
            <w:t>5</w:t>
          </w:r>
        </w:p>
      </w:tc>
    </w:tr>
    <w:tr w:rsidRPr="001C0EDF" w:rsidR="00B27368" w:rsidTr="00723F70" w14:paraId="6364F921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27368" w:rsidP="00B27368" w:rsidRDefault="00B27368" w14:paraId="4A3A5933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B27368" w:rsidP="00B27368" w:rsidRDefault="00B27368" w14:paraId="3B7CD3BE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27368" w:rsidP="00B27368" w:rsidRDefault="00B27368" w14:paraId="3ED3EE2D" w14:textId="11A52E6E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1555F9">
            <w:rPr>
              <w:szCs w:val="24"/>
            </w:rPr>
            <w:t>14</w:t>
          </w:r>
          <w:r w:rsidRPr="001761F4" w:rsidR="001761F4">
            <w:rPr>
              <w:szCs w:val="24"/>
            </w:rPr>
            <w:t>/0</w:t>
          </w:r>
          <w:r w:rsidR="001555F9">
            <w:rPr>
              <w:szCs w:val="24"/>
            </w:rPr>
            <w:t>7</w:t>
          </w:r>
          <w:r w:rsidRPr="001761F4" w:rsidR="001761F4">
            <w:rPr>
              <w:szCs w:val="24"/>
            </w:rPr>
            <w:t>/2025</w:t>
          </w:r>
        </w:p>
      </w:tc>
    </w:tr>
  </w:tbl>
  <w:p w:rsidR="00A95A2A" w:rsidRDefault="00A95A2A" w14:paraId="33B65D7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4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4274123">
    <w:abstractNumId w:val="9"/>
  </w:num>
  <w:num w:numId="2" w16cid:durableId="516778037">
    <w:abstractNumId w:val="18"/>
  </w:num>
  <w:num w:numId="3" w16cid:durableId="2021814361">
    <w:abstractNumId w:val="27"/>
  </w:num>
  <w:num w:numId="4" w16cid:durableId="329986203">
    <w:abstractNumId w:val="24"/>
  </w:num>
  <w:num w:numId="5" w16cid:durableId="1012604171">
    <w:abstractNumId w:val="25"/>
  </w:num>
  <w:num w:numId="6" w16cid:durableId="1975404924">
    <w:abstractNumId w:val="20"/>
  </w:num>
  <w:num w:numId="7" w16cid:durableId="150297860">
    <w:abstractNumId w:val="2"/>
  </w:num>
  <w:num w:numId="8" w16cid:durableId="553468377">
    <w:abstractNumId w:val="30"/>
  </w:num>
  <w:num w:numId="9" w16cid:durableId="732123189">
    <w:abstractNumId w:val="17"/>
  </w:num>
  <w:num w:numId="10" w16cid:durableId="416247833">
    <w:abstractNumId w:val="26"/>
  </w:num>
  <w:num w:numId="11" w16cid:durableId="1361393644">
    <w:abstractNumId w:val="7"/>
  </w:num>
  <w:num w:numId="12" w16cid:durableId="1593271176">
    <w:abstractNumId w:val="28"/>
  </w:num>
  <w:num w:numId="13" w16cid:durableId="1891501542">
    <w:abstractNumId w:val="15"/>
  </w:num>
  <w:num w:numId="14" w16cid:durableId="2105150151">
    <w:abstractNumId w:val="10"/>
  </w:num>
  <w:num w:numId="15" w16cid:durableId="683483068">
    <w:abstractNumId w:val="21"/>
  </w:num>
  <w:num w:numId="16" w16cid:durableId="1975672703">
    <w:abstractNumId w:val="14"/>
  </w:num>
  <w:num w:numId="17" w16cid:durableId="1526137139">
    <w:abstractNumId w:val="19"/>
  </w:num>
  <w:num w:numId="18" w16cid:durableId="1174538174">
    <w:abstractNumId w:val="5"/>
  </w:num>
  <w:num w:numId="19" w16cid:durableId="1994600480">
    <w:abstractNumId w:val="23"/>
  </w:num>
  <w:num w:numId="20" w16cid:durableId="1169442358">
    <w:abstractNumId w:val="13"/>
  </w:num>
  <w:num w:numId="21" w16cid:durableId="563686168">
    <w:abstractNumId w:val="16"/>
  </w:num>
  <w:num w:numId="22" w16cid:durableId="275596973">
    <w:abstractNumId w:val="29"/>
  </w:num>
  <w:num w:numId="23" w16cid:durableId="2102410403">
    <w:abstractNumId w:val="11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8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2"/>
  </w:num>
  <w:num w:numId="31" w16cid:durableId="2109160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0423E"/>
    <w:rsid w:val="000437E9"/>
    <w:rsid w:val="000574C8"/>
    <w:rsid w:val="00063B31"/>
    <w:rsid w:val="000C6C0A"/>
    <w:rsid w:val="000F4613"/>
    <w:rsid w:val="000F74FE"/>
    <w:rsid w:val="0011676A"/>
    <w:rsid w:val="001555F9"/>
    <w:rsid w:val="00165FE3"/>
    <w:rsid w:val="001761F4"/>
    <w:rsid w:val="00205FC4"/>
    <w:rsid w:val="00245DD6"/>
    <w:rsid w:val="00285538"/>
    <w:rsid w:val="00294994"/>
    <w:rsid w:val="002A37AC"/>
    <w:rsid w:val="002B2DB0"/>
    <w:rsid w:val="002C2B8C"/>
    <w:rsid w:val="002C736E"/>
    <w:rsid w:val="002D1F41"/>
    <w:rsid w:val="002D63ED"/>
    <w:rsid w:val="002F51BD"/>
    <w:rsid w:val="0031021D"/>
    <w:rsid w:val="00337898"/>
    <w:rsid w:val="0035002C"/>
    <w:rsid w:val="003573AB"/>
    <w:rsid w:val="003921C3"/>
    <w:rsid w:val="003E1FAC"/>
    <w:rsid w:val="00400E52"/>
    <w:rsid w:val="00417B92"/>
    <w:rsid w:val="004A1393"/>
    <w:rsid w:val="004C3FAC"/>
    <w:rsid w:val="004D444E"/>
    <w:rsid w:val="005048E7"/>
    <w:rsid w:val="00513C59"/>
    <w:rsid w:val="005149FE"/>
    <w:rsid w:val="00522907"/>
    <w:rsid w:val="005636F4"/>
    <w:rsid w:val="00574963"/>
    <w:rsid w:val="00577A89"/>
    <w:rsid w:val="005A6D33"/>
    <w:rsid w:val="005C1423"/>
    <w:rsid w:val="005D11E7"/>
    <w:rsid w:val="005F6091"/>
    <w:rsid w:val="00604805"/>
    <w:rsid w:val="00641315"/>
    <w:rsid w:val="00642DD5"/>
    <w:rsid w:val="006434FE"/>
    <w:rsid w:val="00645518"/>
    <w:rsid w:val="00651490"/>
    <w:rsid w:val="00687D69"/>
    <w:rsid w:val="006B2383"/>
    <w:rsid w:val="006D6449"/>
    <w:rsid w:val="006E3A5C"/>
    <w:rsid w:val="007112DF"/>
    <w:rsid w:val="00760905"/>
    <w:rsid w:val="00774CA3"/>
    <w:rsid w:val="00796338"/>
    <w:rsid w:val="007D32E6"/>
    <w:rsid w:val="0081310D"/>
    <w:rsid w:val="008177C9"/>
    <w:rsid w:val="00856AAE"/>
    <w:rsid w:val="008649D4"/>
    <w:rsid w:val="00866E24"/>
    <w:rsid w:val="008951C2"/>
    <w:rsid w:val="00897157"/>
    <w:rsid w:val="008A770B"/>
    <w:rsid w:val="00917F06"/>
    <w:rsid w:val="009414BF"/>
    <w:rsid w:val="0095062B"/>
    <w:rsid w:val="00957F41"/>
    <w:rsid w:val="0097795A"/>
    <w:rsid w:val="00982C25"/>
    <w:rsid w:val="009A3417"/>
    <w:rsid w:val="009E1677"/>
    <w:rsid w:val="009E7278"/>
    <w:rsid w:val="00A3716B"/>
    <w:rsid w:val="00A41512"/>
    <w:rsid w:val="00A41BA9"/>
    <w:rsid w:val="00A47156"/>
    <w:rsid w:val="00A5007E"/>
    <w:rsid w:val="00A62652"/>
    <w:rsid w:val="00A717B2"/>
    <w:rsid w:val="00A74255"/>
    <w:rsid w:val="00A8387D"/>
    <w:rsid w:val="00A95A2A"/>
    <w:rsid w:val="00AF5367"/>
    <w:rsid w:val="00B27368"/>
    <w:rsid w:val="00B30FE2"/>
    <w:rsid w:val="00B55F34"/>
    <w:rsid w:val="00B568D7"/>
    <w:rsid w:val="00B618C4"/>
    <w:rsid w:val="00B666F0"/>
    <w:rsid w:val="00BB1068"/>
    <w:rsid w:val="00BF482F"/>
    <w:rsid w:val="00C34B03"/>
    <w:rsid w:val="00CC5FA8"/>
    <w:rsid w:val="00D111BC"/>
    <w:rsid w:val="00D63E1A"/>
    <w:rsid w:val="00D84407"/>
    <w:rsid w:val="00D97AF1"/>
    <w:rsid w:val="00DB2EB9"/>
    <w:rsid w:val="00DB3C8E"/>
    <w:rsid w:val="00DD5B41"/>
    <w:rsid w:val="00E2171A"/>
    <w:rsid w:val="00E3405D"/>
    <w:rsid w:val="00E47DEC"/>
    <w:rsid w:val="00EA65C3"/>
    <w:rsid w:val="00EE4665"/>
    <w:rsid w:val="00EE7267"/>
    <w:rsid w:val="00F05451"/>
    <w:rsid w:val="00F12194"/>
    <w:rsid w:val="00F15EB9"/>
    <w:rsid w:val="00F30589"/>
    <w:rsid w:val="00F7000B"/>
    <w:rsid w:val="00F73E2B"/>
    <w:rsid w:val="00F75656"/>
    <w:rsid w:val="00F8131A"/>
    <w:rsid w:val="00F853BD"/>
    <w:rsid w:val="00F87A36"/>
    <w:rsid w:val="00F9504F"/>
    <w:rsid w:val="15E45E34"/>
    <w:rsid w:val="196BD95F"/>
    <w:rsid w:val="459BF8C2"/>
    <w:rsid w:val="4CD84ABC"/>
    <w:rsid w:val="6BF0CB46"/>
    <w:rsid w:val="70717F56"/>
    <w:rsid w:val="713A9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002C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774CA3"/>
    <w:rPr>
      <w:rFonts w:ascii="Roboto Light" w:hAnsi="Roboto Light" w:eastAsiaTheme="majorEastAsia" w:cstheme="majorBidi"/>
      <w:b/>
      <w:sz w:val="28"/>
      <w:szCs w:val="32"/>
      <w:lang w:val="hsb-DE"/>
    </w:rPr>
  </w:style>
  <w:style w:type="character" w:styleId="Titulo1Car0" w:customStyle="1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774CA3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774CA3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774CA3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774CA3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774CA3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774CA3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774CA3"/>
  </w:style>
  <w:style w:type="paragraph" w:styleId="Titulo2" w:customStyle="1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styleId="Cabeceraypie" w:customStyle="1">
    <w:name w:val="Cabecera y pie"/>
    <w:basedOn w:val="Normal"/>
    <w:qFormat/>
    <w:rsid w:val="00774CA3"/>
  </w:style>
  <w:style w:type="paragraph" w:styleId="Encabezado">
    <w:name w:val="heade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Contenidodelmarco" w:customStyle="1">
    <w:name w:val="Contenido del marco"/>
    <w:basedOn w:val="Normal"/>
    <w:qFormat/>
    <w:rsid w:val="00774CA3"/>
  </w:style>
  <w:style w:type="paragraph" w:styleId="Contenidodelatabla" w:customStyle="1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774CA3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Listavietas1" w:customStyle="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styleId="paragraph" w:customStyle="1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774CA3"/>
  </w:style>
  <w:style w:type="character" w:styleId="eop" w:customStyle="1">
    <w:name w:val="eop"/>
    <w:basedOn w:val="Fuentedeprrafopredeter"/>
    <w:rsid w:val="00774CA3"/>
  </w:style>
  <w:style w:type="paragraph" w:styleId="TituloportadaSP" w:customStyle="1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774CA3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hsb-DE"/>
    </w:rPr>
  </w:style>
  <w:style w:type="character" w:styleId="Listavietas2Car" w:customStyle="1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75a94be8049b34b5c821c80123ee6f0e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39606edad4b46891cfe73450f172594d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0DDD4B-FB7F-4D82-BAAF-0F1EFDDAD6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7A7856-79A6-4EAF-A6B7-D49ECA40EF1D}"/>
</file>

<file path=customXml/itemProps4.xml><?xml version="1.0" encoding="utf-8"?>
<ds:datastoreItem xmlns:ds="http://schemas.openxmlformats.org/officeDocument/2006/customXml" ds:itemID="{9124A58C-FE97-4009-BB73-2FEBDC28F6A4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Patricia Ojalvo</dc:creator>
  <dc:description/>
  <lastModifiedBy>Iván Pérez Ciruelos</lastModifiedBy>
  <revision>3</revision>
  <lastPrinted>2021-04-29T11:24:00.0000000Z</lastPrinted>
  <dcterms:created xsi:type="dcterms:W3CDTF">2025-11-24T08:10:00.0000000Z</dcterms:created>
  <dcterms:modified xsi:type="dcterms:W3CDTF">2025-11-28T11:25:05.8245875Z</dcterms:modified>
  <dc:language>es-ES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