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AB71F70" w:rsidR="00225BF0" w:rsidRPr="00731375" w:rsidRDefault="00596A09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seguridad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57005090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y Ciberseguridad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081FF572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7D4B728C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6385B657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 xml:space="preserve">Aprobar </w:t>
            </w:r>
            <w:r>
              <w:rPr>
                <w:rFonts w:ascii="Arial" w:hAnsi="Arial" w:cs="Arial"/>
                <w:sz w:val="22"/>
                <w:szCs w:val="22"/>
              </w:rPr>
              <w:t>la</w:t>
            </w:r>
            <w:r w:rsidRPr="00A66DD8">
              <w:rPr>
                <w:rFonts w:ascii="Arial" w:hAnsi="Arial" w:cs="Arial"/>
                <w:sz w:val="22"/>
                <w:szCs w:val="22"/>
              </w:rPr>
              <w:t xml:space="preserve"> documentación esencial para el cuerpo normativo.</w:t>
            </w:r>
          </w:p>
          <w:p w14:paraId="1BB12483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Facilitar todos los recursos necesarios para llevar a cabo la Seguridad de la Información en su organización.</w:t>
            </w:r>
          </w:p>
          <w:p w14:paraId="75D2878F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Aprobar las diferentes asignaciones de roles específicos y los responsables del Sistema de Seguridad de la Información.</w:t>
            </w:r>
          </w:p>
          <w:p w14:paraId="28A76E37" w14:textId="77777777" w:rsidR="00205401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Asegurar que la implementación de los diferentes controles para la Seguridad de la Información se encuentra coordinada por la propia empresa.</w:t>
            </w:r>
          </w:p>
          <w:p w14:paraId="3A3BF1CC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Preparar el plan de formación y sensibilización para la seguridad de la información. Planificar cursos de seguridad de la información para nuevos empleados.</w:t>
            </w:r>
          </w:p>
          <w:p w14:paraId="28B7F355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Realizar actividades continúas relacionadas con la sensibilización.</w:t>
            </w:r>
          </w:p>
          <w:p w14:paraId="33FEBDA6" w14:textId="77777777" w:rsidR="00205401" w:rsidRPr="00846533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Realizar un plan de medidas disciplinarias para violaciones a la seguridad de la información.</w:t>
            </w:r>
          </w:p>
          <w:p w14:paraId="4EBE64DE" w14:textId="77777777" w:rsidR="00205401" w:rsidRPr="00846533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Evolución de proveedores en relación a la seguridad de la información.</w:t>
            </w:r>
          </w:p>
          <w:p w14:paraId="79307123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Definición de cláusulas de seguridad de la Información para incluir en contratos de terceros.</w:t>
            </w:r>
          </w:p>
          <w:p w14:paraId="7D1B93EA" w14:textId="3A2C7BA0" w:rsidR="00153247" w:rsidRPr="00205401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Coordinar la elaboración de un plan de continuidad de negocio.</w:t>
            </w: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5B81C440" w14:textId="1BBD47E7" w:rsidR="00596A09" w:rsidRDefault="00596A09" w:rsidP="00596A09">
            <w:pPr>
              <w:rPr>
                <w:sz w:val="22"/>
                <w:szCs w:val="22"/>
                <w:lang w:val="es-ES"/>
              </w:rPr>
            </w:pPr>
            <w:r w:rsidRPr="00596A09">
              <w:rPr>
                <w:b/>
                <w:bCs/>
                <w:sz w:val="22"/>
                <w:szCs w:val="22"/>
                <w:lang w:val="es-ES"/>
              </w:rPr>
              <w:t>Grado universitario en áreas afines</w:t>
            </w:r>
            <w:r w:rsidRPr="00596A09">
              <w:rPr>
                <w:sz w:val="22"/>
                <w:szCs w:val="22"/>
                <w:lang w:val="es-ES"/>
              </w:rPr>
              <w:t>, como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596A09">
              <w:rPr>
                <w:sz w:val="22"/>
                <w:szCs w:val="22"/>
                <w:lang w:val="es-ES"/>
              </w:rPr>
              <w:t>Ingeniería Informática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Ingeniería en Telecomunicaciones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Ciberseguridad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Tecnologías de la Información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Ingeniería de Sistemas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Administración de Empresas</w:t>
            </w:r>
            <w:r>
              <w:rPr>
                <w:sz w:val="22"/>
                <w:szCs w:val="22"/>
                <w:lang w:val="es-ES"/>
              </w:rPr>
              <w:t>, o similares</w:t>
            </w:r>
            <w:r w:rsidR="008E6AF9">
              <w:rPr>
                <w:sz w:val="22"/>
                <w:szCs w:val="22"/>
                <w:lang w:val="es-ES"/>
              </w:rPr>
              <w:t>.</w:t>
            </w:r>
          </w:p>
          <w:p w14:paraId="72B90F5A" w14:textId="4F7659F8" w:rsidR="00205401" w:rsidRDefault="00205401" w:rsidP="00596A09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También es válido experiencia en el área y haber trabajado en proyectos relacionados.</w:t>
            </w:r>
          </w:p>
          <w:p w14:paraId="7D1B93EF" w14:textId="1599618A" w:rsidR="00225BF0" w:rsidRPr="001C454C" w:rsidRDefault="008E6AF9" w:rsidP="00E873FE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lastRenderedPageBreak/>
              <w:t xml:space="preserve">Se valora </w:t>
            </w:r>
            <w:proofErr w:type="gramStart"/>
            <w:r>
              <w:rPr>
                <w:sz w:val="22"/>
                <w:szCs w:val="22"/>
                <w:lang w:val="es-ES"/>
              </w:rPr>
              <w:t>master</w:t>
            </w:r>
            <w:proofErr w:type="gramEnd"/>
            <w:r>
              <w:rPr>
                <w:sz w:val="22"/>
                <w:szCs w:val="22"/>
                <w:lang w:val="es-ES"/>
              </w:rPr>
              <w:t xml:space="preserve"> o postgrado en </w:t>
            </w:r>
            <w:r w:rsidR="00596A09" w:rsidRPr="00596A09">
              <w:rPr>
                <w:sz w:val="22"/>
                <w:szCs w:val="22"/>
                <w:lang w:val="es-ES"/>
              </w:rPr>
              <w:t>Máster en Ciberseguridad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="00596A09" w:rsidRPr="00596A09">
              <w:rPr>
                <w:sz w:val="22"/>
                <w:szCs w:val="22"/>
                <w:lang w:val="es-ES"/>
              </w:rPr>
              <w:t>Máster en Seguridad de la Información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="00596A09" w:rsidRPr="00596A09">
              <w:rPr>
                <w:sz w:val="22"/>
                <w:szCs w:val="22"/>
                <w:lang w:val="es-ES"/>
              </w:rPr>
              <w:t>Máster en Gestión de Riesgos de Seguridad</w:t>
            </w:r>
            <w:r>
              <w:rPr>
                <w:sz w:val="22"/>
                <w:szCs w:val="22"/>
                <w:lang w:val="es-ES"/>
              </w:rPr>
              <w:t>, o similares</w:t>
            </w:r>
            <w:r w:rsidR="00205401">
              <w:rPr>
                <w:sz w:val="22"/>
                <w:szCs w:val="22"/>
                <w:lang w:val="es-ES"/>
              </w:rPr>
              <w:t>.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lastRenderedPageBreak/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62A6" w14:textId="77777777" w:rsidR="00D76B5A" w:rsidRDefault="00D76B5A">
      <w:pPr>
        <w:spacing w:after="0" w:line="240" w:lineRule="auto"/>
      </w:pPr>
      <w:r>
        <w:separator/>
      </w:r>
    </w:p>
  </w:endnote>
  <w:endnote w:type="continuationSeparator" w:id="0">
    <w:p w14:paraId="129981D2" w14:textId="77777777" w:rsidR="00D76B5A" w:rsidRDefault="00D7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1DDCD" w14:textId="77777777" w:rsidR="00D76B5A" w:rsidRDefault="00D76B5A">
      <w:pPr>
        <w:spacing w:after="0" w:line="240" w:lineRule="auto"/>
      </w:pPr>
      <w:r>
        <w:separator/>
      </w:r>
    </w:p>
  </w:footnote>
  <w:footnote w:type="continuationSeparator" w:id="0">
    <w:p w14:paraId="32A0F2F2" w14:textId="77777777" w:rsidR="00D76B5A" w:rsidRDefault="00D7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1BA69F9"/>
    <w:multiLevelType w:val="multilevel"/>
    <w:tmpl w:val="7CB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581B26"/>
    <w:multiLevelType w:val="multilevel"/>
    <w:tmpl w:val="4AA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25E41F3"/>
    <w:multiLevelType w:val="multilevel"/>
    <w:tmpl w:val="751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FB4614"/>
    <w:multiLevelType w:val="multilevel"/>
    <w:tmpl w:val="3C9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4B4CBA"/>
    <w:multiLevelType w:val="multilevel"/>
    <w:tmpl w:val="6F7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06280"/>
    <w:multiLevelType w:val="multilevel"/>
    <w:tmpl w:val="0AF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306B38DF"/>
    <w:multiLevelType w:val="multilevel"/>
    <w:tmpl w:val="F63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DF27A5"/>
    <w:multiLevelType w:val="multilevel"/>
    <w:tmpl w:val="1E4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F63B59"/>
    <w:multiLevelType w:val="multilevel"/>
    <w:tmpl w:val="233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9D15267"/>
    <w:multiLevelType w:val="multilevel"/>
    <w:tmpl w:val="FB3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F90619"/>
    <w:multiLevelType w:val="multilevel"/>
    <w:tmpl w:val="4C3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2" w15:restartNumberingAfterBreak="0">
    <w:nsid w:val="3C1C4CC6"/>
    <w:multiLevelType w:val="multilevel"/>
    <w:tmpl w:val="202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C676D3B"/>
    <w:multiLevelType w:val="multilevel"/>
    <w:tmpl w:val="90A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43FC5109"/>
    <w:multiLevelType w:val="multilevel"/>
    <w:tmpl w:val="F38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D1320F"/>
    <w:multiLevelType w:val="multilevel"/>
    <w:tmpl w:val="326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2B7102"/>
    <w:multiLevelType w:val="multilevel"/>
    <w:tmpl w:val="49C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5846408B"/>
    <w:multiLevelType w:val="multilevel"/>
    <w:tmpl w:val="942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2" w15:restartNumberingAfterBreak="0">
    <w:nsid w:val="5A7F7B58"/>
    <w:multiLevelType w:val="multilevel"/>
    <w:tmpl w:val="85E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6A4B64"/>
    <w:multiLevelType w:val="multilevel"/>
    <w:tmpl w:val="F81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653A1CBC"/>
    <w:multiLevelType w:val="multilevel"/>
    <w:tmpl w:val="025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5E047E"/>
    <w:multiLevelType w:val="multilevel"/>
    <w:tmpl w:val="E8A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66192537"/>
    <w:multiLevelType w:val="multilevel"/>
    <w:tmpl w:val="B95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68456B4F"/>
    <w:multiLevelType w:val="multilevel"/>
    <w:tmpl w:val="0EC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D25D71"/>
    <w:multiLevelType w:val="multilevel"/>
    <w:tmpl w:val="15B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C83276A"/>
    <w:multiLevelType w:val="hybridMultilevel"/>
    <w:tmpl w:val="9CDC2798"/>
    <w:lvl w:ilvl="0" w:tplc="42A66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C7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62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4F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E8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C8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42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4E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81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4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74DD1F94"/>
    <w:multiLevelType w:val="multilevel"/>
    <w:tmpl w:val="514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7292767"/>
    <w:multiLevelType w:val="multilevel"/>
    <w:tmpl w:val="C1B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7E7F16"/>
    <w:multiLevelType w:val="multilevel"/>
    <w:tmpl w:val="AA0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741909"/>
    <w:multiLevelType w:val="multilevel"/>
    <w:tmpl w:val="641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8A289D"/>
    <w:multiLevelType w:val="multilevel"/>
    <w:tmpl w:val="79C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54"/>
  </w:num>
  <w:num w:numId="2" w16cid:durableId="1501581503">
    <w:abstractNumId w:val="13"/>
  </w:num>
  <w:num w:numId="3" w16cid:durableId="1584798877">
    <w:abstractNumId w:val="2"/>
  </w:num>
  <w:num w:numId="4" w16cid:durableId="506751077">
    <w:abstractNumId w:val="39"/>
  </w:num>
  <w:num w:numId="5" w16cid:durableId="206574983">
    <w:abstractNumId w:val="49"/>
  </w:num>
  <w:num w:numId="6" w16cid:durableId="1244026792">
    <w:abstractNumId w:val="18"/>
  </w:num>
  <w:num w:numId="7" w16cid:durableId="1227374120">
    <w:abstractNumId w:val="31"/>
  </w:num>
  <w:num w:numId="8" w16cid:durableId="2142721900">
    <w:abstractNumId w:val="12"/>
  </w:num>
  <w:num w:numId="9" w16cid:durableId="1948611361">
    <w:abstractNumId w:val="14"/>
  </w:num>
  <w:num w:numId="10" w16cid:durableId="1746950039">
    <w:abstractNumId w:val="34"/>
  </w:num>
  <w:num w:numId="11" w16cid:durableId="811949123">
    <w:abstractNumId w:val="53"/>
  </w:num>
  <w:num w:numId="12" w16cid:durableId="1863206953">
    <w:abstractNumId w:val="9"/>
  </w:num>
  <w:num w:numId="13" w16cid:durableId="375014067">
    <w:abstractNumId w:val="55"/>
  </w:num>
  <w:num w:numId="14" w16cid:durableId="1973900186">
    <w:abstractNumId w:val="26"/>
  </w:num>
  <w:num w:numId="15" w16cid:durableId="1145971137">
    <w:abstractNumId w:val="19"/>
  </w:num>
  <w:num w:numId="16" w16cid:durableId="1918248427">
    <w:abstractNumId w:val="41"/>
  </w:num>
  <w:num w:numId="17" w16cid:durableId="1933732155">
    <w:abstractNumId w:val="25"/>
  </w:num>
  <w:num w:numId="18" w16cid:durableId="1615213720">
    <w:abstractNumId w:val="38"/>
  </w:num>
  <w:num w:numId="19" w16cid:durableId="491529074">
    <w:abstractNumId w:val="7"/>
  </w:num>
  <w:num w:numId="20" w16cid:durableId="557857230">
    <w:abstractNumId w:val="47"/>
  </w:num>
  <w:num w:numId="21" w16cid:durableId="1166095977">
    <w:abstractNumId w:val="24"/>
  </w:num>
  <w:num w:numId="22" w16cid:durableId="427240300">
    <w:abstractNumId w:val="27"/>
  </w:num>
  <w:num w:numId="23" w16cid:durableId="620722761">
    <w:abstractNumId w:val="61"/>
  </w:num>
  <w:num w:numId="24" w16cid:durableId="1008946368">
    <w:abstractNumId w:val="20"/>
  </w:num>
  <w:num w:numId="25" w16cid:durableId="1142576760">
    <w:abstractNumId w:val="8"/>
  </w:num>
  <w:num w:numId="26" w16cid:durableId="403184555">
    <w:abstractNumId w:val="1"/>
  </w:num>
  <w:num w:numId="27" w16cid:durableId="525019269">
    <w:abstractNumId w:val="15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1"/>
  </w:num>
  <w:num w:numId="32" w16cid:durableId="325011520">
    <w:abstractNumId w:val="44"/>
  </w:num>
  <w:num w:numId="33" w16cid:durableId="488209896">
    <w:abstractNumId w:val="35"/>
  </w:num>
  <w:num w:numId="34" w16cid:durableId="450587039">
    <w:abstractNumId w:val="57"/>
  </w:num>
  <w:num w:numId="35" w16cid:durableId="440805499">
    <w:abstractNumId w:val="32"/>
  </w:num>
  <w:num w:numId="36" w16cid:durableId="1486969058">
    <w:abstractNumId w:val="22"/>
  </w:num>
  <w:num w:numId="37" w16cid:durableId="442261158">
    <w:abstractNumId w:val="17"/>
  </w:num>
  <w:num w:numId="38" w16cid:durableId="1986470771">
    <w:abstractNumId w:val="37"/>
  </w:num>
  <w:num w:numId="39" w16cid:durableId="1418331109">
    <w:abstractNumId w:val="16"/>
  </w:num>
  <w:num w:numId="40" w16cid:durableId="591666182">
    <w:abstractNumId w:val="36"/>
  </w:num>
  <w:num w:numId="41" w16cid:durableId="400913158">
    <w:abstractNumId w:val="11"/>
  </w:num>
  <w:num w:numId="42" w16cid:durableId="789936725">
    <w:abstractNumId w:val="6"/>
  </w:num>
  <w:num w:numId="43" w16cid:durableId="853690299">
    <w:abstractNumId w:val="33"/>
  </w:num>
  <w:num w:numId="44" w16cid:durableId="771053564">
    <w:abstractNumId w:val="58"/>
  </w:num>
  <w:num w:numId="45" w16cid:durableId="1235319573">
    <w:abstractNumId w:val="56"/>
  </w:num>
  <w:num w:numId="46" w16cid:durableId="1700618794">
    <w:abstractNumId w:val="45"/>
  </w:num>
  <w:num w:numId="47" w16cid:durableId="833305142">
    <w:abstractNumId w:val="28"/>
  </w:num>
  <w:num w:numId="48" w16cid:durableId="812672388">
    <w:abstractNumId w:val="30"/>
  </w:num>
  <w:num w:numId="49" w16cid:durableId="547104355">
    <w:abstractNumId w:val="10"/>
  </w:num>
  <w:num w:numId="50" w16cid:durableId="410203078">
    <w:abstractNumId w:val="23"/>
  </w:num>
  <w:num w:numId="51" w16cid:durableId="1501119230">
    <w:abstractNumId w:val="43"/>
  </w:num>
  <w:num w:numId="52" w16cid:durableId="1788086945">
    <w:abstractNumId w:val="59"/>
  </w:num>
  <w:num w:numId="53" w16cid:durableId="508980985">
    <w:abstractNumId w:val="29"/>
  </w:num>
  <w:num w:numId="54" w16cid:durableId="731805975">
    <w:abstractNumId w:val="48"/>
  </w:num>
  <w:num w:numId="55" w16cid:durableId="493571804">
    <w:abstractNumId w:val="3"/>
  </w:num>
  <w:num w:numId="56" w16cid:durableId="45879928">
    <w:abstractNumId w:val="60"/>
  </w:num>
  <w:num w:numId="57" w16cid:durableId="662466702">
    <w:abstractNumId w:val="46"/>
  </w:num>
  <w:num w:numId="58" w16cid:durableId="966812943">
    <w:abstractNumId w:val="40"/>
  </w:num>
  <w:num w:numId="59" w16cid:durableId="1979072466">
    <w:abstractNumId w:val="51"/>
  </w:num>
  <w:num w:numId="60" w16cid:durableId="2142648031">
    <w:abstractNumId w:val="50"/>
  </w:num>
  <w:num w:numId="61" w16cid:durableId="1170754478">
    <w:abstractNumId w:val="42"/>
  </w:num>
  <w:num w:numId="62" w16cid:durableId="110102311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84037"/>
    <w:rsid w:val="001A15D3"/>
    <w:rsid w:val="001C454C"/>
    <w:rsid w:val="001D01C1"/>
    <w:rsid w:val="001D7F52"/>
    <w:rsid w:val="00205401"/>
    <w:rsid w:val="002162DA"/>
    <w:rsid w:val="00225BF0"/>
    <w:rsid w:val="00235AE0"/>
    <w:rsid w:val="00252350"/>
    <w:rsid w:val="00263018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E7CAA"/>
    <w:rsid w:val="003F5536"/>
    <w:rsid w:val="0043347C"/>
    <w:rsid w:val="004542F7"/>
    <w:rsid w:val="004865FA"/>
    <w:rsid w:val="004A0D2F"/>
    <w:rsid w:val="004B6F86"/>
    <w:rsid w:val="004E2328"/>
    <w:rsid w:val="00520318"/>
    <w:rsid w:val="00531A12"/>
    <w:rsid w:val="00543ED6"/>
    <w:rsid w:val="00565ABD"/>
    <w:rsid w:val="00567C1F"/>
    <w:rsid w:val="00567C3E"/>
    <w:rsid w:val="00596A09"/>
    <w:rsid w:val="005E13C6"/>
    <w:rsid w:val="00603B81"/>
    <w:rsid w:val="0060729E"/>
    <w:rsid w:val="00657BA2"/>
    <w:rsid w:val="006805F6"/>
    <w:rsid w:val="00686DC0"/>
    <w:rsid w:val="00694A49"/>
    <w:rsid w:val="00696767"/>
    <w:rsid w:val="006A04D5"/>
    <w:rsid w:val="0073056B"/>
    <w:rsid w:val="00731375"/>
    <w:rsid w:val="00771700"/>
    <w:rsid w:val="007853FC"/>
    <w:rsid w:val="00791EA2"/>
    <w:rsid w:val="007B1A89"/>
    <w:rsid w:val="007D346D"/>
    <w:rsid w:val="008310DF"/>
    <w:rsid w:val="00876EDD"/>
    <w:rsid w:val="00897568"/>
    <w:rsid w:val="008B605D"/>
    <w:rsid w:val="008E5B2A"/>
    <w:rsid w:val="008E6AF9"/>
    <w:rsid w:val="00900AD0"/>
    <w:rsid w:val="00914292"/>
    <w:rsid w:val="009175E3"/>
    <w:rsid w:val="00961CA1"/>
    <w:rsid w:val="00986E88"/>
    <w:rsid w:val="009B35CF"/>
    <w:rsid w:val="009D1BC1"/>
    <w:rsid w:val="009D7A7C"/>
    <w:rsid w:val="009E4BC8"/>
    <w:rsid w:val="009E6E4D"/>
    <w:rsid w:val="00A568EB"/>
    <w:rsid w:val="00A833FD"/>
    <w:rsid w:val="00A96B79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345CC"/>
    <w:rsid w:val="00D76B5A"/>
    <w:rsid w:val="00D977FA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  <w:style w:type="paragraph" w:customStyle="1" w:styleId="Normal1">
    <w:name w:val="Normal1"/>
    <w:rsid w:val="00205401"/>
    <w:pPr>
      <w:widowControl w:val="0"/>
      <w:spacing w:before="40" w:after="40" w:line="360" w:lineRule="auto"/>
      <w:jc w:val="both"/>
    </w:pPr>
    <w:rPr>
      <w:rFonts w:eastAsia="Arial" w:cs="Times New Roman"/>
      <w:sz w:val="24"/>
      <w:szCs w:val="2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F222E-F20A-4C28-A27A-EDC23D703958}"/>
</file>

<file path=customXml/itemProps2.xml><?xml version="1.0" encoding="utf-8"?>
<ds:datastoreItem xmlns:ds="http://schemas.openxmlformats.org/officeDocument/2006/customXml" ds:itemID="{805012A0-335E-42ED-B7DB-ED9B4FA794B0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FB343314-5A3D-4491-8C6B-7A3882C421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8</TotalTime>
  <Pages>2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4</cp:revision>
  <cp:lastPrinted>2021-06-25T13:03:00Z</cp:lastPrinted>
  <dcterms:created xsi:type="dcterms:W3CDTF">2025-02-17T13:19:00Z</dcterms:created>
  <dcterms:modified xsi:type="dcterms:W3CDTF">2025-04-09T12:23:00Z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