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4B78593" w:rsidR="00225BF0" w:rsidRPr="00731375" w:rsidRDefault="003C4515">
            <w:pPr>
              <w:rPr>
                <w:sz w:val="22"/>
                <w:szCs w:val="22"/>
              </w:rPr>
            </w:pPr>
            <w:r w:rsidRPr="003C4515">
              <w:rPr>
                <w:sz w:val="22"/>
                <w:szCs w:val="22"/>
              </w:rPr>
              <w:t>Chief Operation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0F314BDD" w:rsidR="00225BF0" w:rsidRPr="00731375" w:rsidRDefault="00E423AE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6BBC5E86" w:rsidR="00225BF0" w:rsidRPr="00731375" w:rsidRDefault="00E423A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65CFBD1E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Planificar y supervisar las operaciones diarias de la organización.</w:t>
            </w:r>
          </w:p>
          <w:p w14:paraId="6D970209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Optimizar procesos para mejorar la eficiencia y reducir costos.</w:t>
            </w:r>
          </w:p>
          <w:p w14:paraId="553600D0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Coordinar equipos y garantizar el cumplimiento de los objetivos operativos.</w:t>
            </w:r>
          </w:p>
          <w:p w14:paraId="13CA1AFC" w14:textId="77777777" w:rsidR="00E423AE" w:rsidRPr="002033F6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Gestionar recursos y garantizar el cumplimiento de normativas.</w:t>
            </w:r>
          </w:p>
          <w:p w14:paraId="5815EF43" w14:textId="77777777" w:rsidR="00DD11F3" w:rsidRPr="00797670" w:rsidRDefault="00E423AE" w:rsidP="00E423AE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2033F6">
              <w:rPr>
                <w:sz w:val="22"/>
                <w:szCs w:val="22"/>
                <w:lang w:val="es-ES"/>
              </w:rPr>
              <w:t>Analizar el rendimiento operativo y proponer mejoras estratégicas.</w:t>
            </w:r>
          </w:p>
          <w:p w14:paraId="5C88B6F4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03DF91C6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32E81852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0CF9CEE5" w14:textId="77777777" w:rsidR="00797670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6682D725" w:rsidR="00797670" w:rsidRPr="00CA6905" w:rsidRDefault="00797670" w:rsidP="007976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74FF618" w14:textId="77777777" w:rsidR="00E423AE" w:rsidRPr="002033F6" w:rsidRDefault="00E423AE" w:rsidP="00E423AE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21A098D0" w:rsidR="00DD11F3" w:rsidRPr="000E127B" w:rsidRDefault="00E423AE" w:rsidP="00E423AE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2033F6">
              <w:rPr>
                <w:sz w:val="22"/>
                <w:szCs w:val="22"/>
                <w:lang w:val="es-ES"/>
              </w:rPr>
              <w:t xml:space="preserve">Formación en gestión de operaciones, Lean Management o </w:t>
            </w:r>
            <w:proofErr w:type="spellStart"/>
            <w:r w:rsidRPr="002033F6">
              <w:rPr>
                <w:sz w:val="22"/>
                <w:szCs w:val="22"/>
                <w:lang w:val="es-ES"/>
              </w:rPr>
              <w:t>Six</w:t>
            </w:r>
            <w:proofErr w:type="spellEnd"/>
            <w:r w:rsidRPr="002033F6">
              <w:rPr>
                <w:sz w:val="22"/>
                <w:szCs w:val="22"/>
                <w:lang w:val="es-ES"/>
              </w:rPr>
              <w:t xml:space="preserve"> Sigma.</w:t>
            </w:r>
          </w:p>
        </w:tc>
      </w:tr>
      <w:tr w:rsidR="00DD11F3" w:rsidRPr="00225BF0" w14:paraId="7D1B93F4" w14:textId="77777777" w:rsidTr="00797670">
        <w:trPr>
          <w:trHeight w:val="509"/>
        </w:trPr>
        <w:tc>
          <w:tcPr>
            <w:tcW w:w="9209" w:type="dxa"/>
            <w:gridSpan w:val="4"/>
          </w:tcPr>
          <w:p w14:paraId="7D1B93F3" w14:textId="3AA0843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CABC" w14:textId="77777777" w:rsidR="002C0779" w:rsidRDefault="002C0779">
      <w:pPr>
        <w:spacing w:after="0" w:line="240" w:lineRule="auto"/>
      </w:pPr>
      <w:r>
        <w:separator/>
      </w:r>
    </w:p>
  </w:endnote>
  <w:endnote w:type="continuationSeparator" w:id="0">
    <w:p w14:paraId="268EA17F" w14:textId="77777777" w:rsidR="002C0779" w:rsidRDefault="002C0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EF20" w14:textId="77777777" w:rsidR="002C0779" w:rsidRDefault="002C0779">
      <w:pPr>
        <w:spacing w:after="0" w:line="240" w:lineRule="auto"/>
      </w:pPr>
      <w:r>
        <w:separator/>
      </w:r>
    </w:p>
  </w:footnote>
  <w:footnote w:type="continuationSeparator" w:id="0">
    <w:p w14:paraId="50178252" w14:textId="77777777" w:rsidR="002C0779" w:rsidRDefault="002C07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0779"/>
    <w:rsid w:val="002F6193"/>
    <w:rsid w:val="003041D5"/>
    <w:rsid w:val="00315A0B"/>
    <w:rsid w:val="0034103D"/>
    <w:rsid w:val="00347996"/>
    <w:rsid w:val="00361352"/>
    <w:rsid w:val="0039779B"/>
    <w:rsid w:val="003977E3"/>
    <w:rsid w:val="003C3596"/>
    <w:rsid w:val="003C3825"/>
    <w:rsid w:val="003C451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D3626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97670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77FEA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3017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423AE"/>
    <w:rsid w:val="00E50D49"/>
    <w:rsid w:val="00E91714"/>
    <w:rsid w:val="00EB14BD"/>
    <w:rsid w:val="00EB5019"/>
    <w:rsid w:val="00ED20AA"/>
    <w:rsid w:val="00ED4F5F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B21D0F-AE8C-44AD-B101-72B29DEBEF5E}"/>
</file>

<file path=customXml/itemProps3.xml><?xml version="1.0" encoding="utf-8"?>
<ds:datastoreItem xmlns:ds="http://schemas.openxmlformats.org/officeDocument/2006/customXml" ds:itemID="{DE31358B-F2C0-4037-8C38-E347A7941297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CA8050A1-3476-48E6-8488-B22697DA51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