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7346EF9C" w:rsidR="00225BF0" w:rsidRPr="00731375" w:rsidRDefault="009C0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Ingeniero de Desarrollo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2A5B12EB" w:rsidR="00225BF0" w:rsidRPr="00731375" w:rsidRDefault="009C0EEB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Investigación y Desarrollo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31BC7266" w:rsidR="00225BF0" w:rsidRPr="00731375" w:rsidRDefault="009C0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Proyecto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1E49BD04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31480BFA" w14:textId="77777777" w:rsidR="009C0EEB" w:rsidRPr="009C0EEB" w:rsidRDefault="009C0EEB" w:rsidP="009C0EEB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  <w:lang w:val="es-ES"/>
              </w:rPr>
              <w:t>Diseñar, desarrollar y mantener aplicaciones y sistemas informáticos.</w:t>
            </w:r>
          </w:p>
          <w:p w14:paraId="34003B6E" w14:textId="77777777" w:rsidR="009C0EEB" w:rsidRPr="009C0EEB" w:rsidRDefault="009C0EEB" w:rsidP="009C0EEB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  <w:lang w:val="es-ES"/>
              </w:rPr>
              <w:t>Analizar requisitos de usuarios y transformar necesidades en soluciones técnicas.</w:t>
            </w:r>
          </w:p>
          <w:p w14:paraId="07F4BAFD" w14:textId="77777777" w:rsidR="009C0EEB" w:rsidRPr="009C0EEB" w:rsidRDefault="009C0EEB" w:rsidP="009C0EEB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  <w:lang w:val="es-ES"/>
              </w:rPr>
              <w:t>Escribir, probar y depurar código en diferentes lenguajes de programación.</w:t>
            </w:r>
          </w:p>
          <w:p w14:paraId="52B62F16" w14:textId="77777777" w:rsidR="009C0EEB" w:rsidRPr="009C0EEB" w:rsidRDefault="009C0EEB" w:rsidP="009C0EEB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  <w:lang w:val="es-ES"/>
              </w:rPr>
              <w:t>Implementar buenas prácticas de desarrollo, como control de versiones y documentación.</w:t>
            </w:r>
          </w:p>
          <w:p w14:paraId="7D1B93EA" w14:textId="56AA4014" w:rsidR="00DD11F3" w:rsidRPr="009C0EEB" w:rsidRDefault="009C0EEB" w:rsidP="009C0EEB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  <w:lang w:val="es-ES"/>
              </w:rPr>
              <w:t>Colaborar con otros equipos para garantizar la integración y funcionalidad del software.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677B6061" w14:textId="77777777" w:rsidR="009C0EEB" w:rsidRPr="009C0EEB" w:rsidRDefault="009C0EEB" w:rsidP="009C0EEB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9C0EEB">
              <w:rPr>
                <w:sz w:val="22"/>
                <w:szCs w:val="22"/>
              </w:rPr>
              <w:t>Titulación en Ingeniería Informática, Ciencias de la Computación o áreas afines.</w:t>
            </w:r>
          </w:p>
          <w:p w14:paraId="7D1B93EF" w14:textId="032D6998" w:rsidR="00DD11F3" w:rsidRPr="000E127B" w:rsidRDefault="009C0EEB" w:rsidP="009C0EEB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</w:rPr>
              <w:t>Conocimientos en lenguajes de programación (Python, Java, C++, etc.) y metodologías ágiles.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0038A578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379C" w14:textId="77777777" w:rsidR="000D1F40" w:rsidRDefault="000D1F40">
      <w:pPr>
        <w:spacing w:after="0" w:line="240" w:lineRule="auto"/>
      </w:pPr>
      <w:r>
        <w:separator/>
      </w:r>
    </w:p>
  </w:endnote>
  <w:endnote w:type="continuationSeparator" w:id="0">
    <w:p w14:paraId="565F6FEC" w14:textId="77777777" w:rsidR="000D1F40" w:rsidRDefault="000D1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AA426" w14:textId="77777777" w:rsidR="000D1F40" w:rsidRDefault="000D1F40">
      <w:pPr>
        <w:spacing w:after="0" w:line="240" w:lineRule="auto"/>
      </w:pPr>
      <w:r>
        <w:separator/>
      </w:r>
    </w:p>
  </w:footnote>
  <w:footnote w:type="continuationSeparator" w:id="0">
    <w:p w14:paraId="714FFF4B" w14:textId="77777777" w:rsidR="000D1F40" w:rsidRDefault="000D1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2592A"/>
    <w:rsid w:val="00096A67"/>
    <w:rsid w:val="00097A45"/>
    <w:rsid w:val="000A525E"/>
    <w:rsid w:val="000D1F40"/>
    <w:rsid w:val="000E127B"/>
    <w:rsid w:val="000F401E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97A2F"/>
    <w:rsid w:val="002B62E2"/>
    <w:rsid w:val="002E38CB"/>
    <w:rsid w:val="002F6193"/>
    <w:rsid w:val="003041D5"/>
    <w:rsid w:val="00315A0B"/>
    <w:rsid w:val="0034103D"/>
    <w:rsid w:val="00347996"/>
    <w:rsid w:val="00361352"/>
    <w:rsid w:val="003977E3"/>
    <w:rsid w:val="003B5D08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86DA1"/>
    <w:rsid w:val="004951B5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722DA"/>
    <w:rsid w:val="005B3EE5"/>
    <w:rsid w:val="005C09EC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244F8"/>
    <w:rsid w:val="0073056B"/>
    <w:rsid w:val="00731375"/>
    <w:rsid w:val="00771700"/>
    <w:rsid w:val="007853FC"/>
    <w:rsid w:val="00791EA2"/>
    <w:rsid w:val="007A1AD5"/>
    <w:rsid w:val="007A58F3"/>
    <w:rsid w:val="007B1A89"/>
    <w:rsid w:val="007B6031"/>
    <w:rsid w:val="007D346D"/>
    <w:rsid w:val="007F6545"/>
    <w:rsid w:val="008278BB"/>
    <w:rsid w:val="008310DF"/>
    <w:rsid w:val="00876EDD"/>
    <w:rsid w:val="00883C00"/>
    <w:rsid w:val="00887931"/>
    <w:rsid w:val="00897568"/>
    <w:rsid w:val="008A6A73"/>
    <w:rsid w:val="008B605D"/>
    <w:rsid w:val="008E258C"/>
    <w:rsid w:val="008E5B2A"/>
    <w:rsid w:val="00900AD0"/>
    <w:rsid w:val="00914292"/>
    <w:rsid w:val="009175E3"/>
    <w:rsid w:val="00961CA1"/>
    <w:rsid w:val="00967FA9"/>
    <w:rsid w:val="00986E88"/>
    <w:rsid w:val="009C0EEB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0EE5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B3D03"/>
    <w:rsid w:val="00DD11F3"/>
    <w:rsid w:val="00DD12E3"/>
    <w:rsid w:val="00E01882"/>
    <w:rsid w:val="00E301E9"/>
    <w:rsid w:val="00E50D49"/>
    <w:rsid w:val="00E7683A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B30CF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BEB536-F760-4FC8-BA58-CCCCA3298F6E}"/>
</file>

<file path=customXml/itemProps3.xml><?xml version="1.0" encoding="utf-8"?>
<ds:datastoreItem xmlns:ds="http://schemas.openxmlformats.org/officeDocument/2006/customXml" ds:itemID="{4CDB8083-8288-4645-A495-E1EEB3C53F41}"/>
</file>

<file path=customXml/itemProps4.xml><?xml version="1.0" encoding="utf-8"?>
<ds:datastoreItem xmlns:ds="http://schemas.openxmlformats.org/officeDocument/2006/customXml" ds:itemID="{C307E145-1921-4168-A0C6-EE3B4D0B185A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6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18</cp:revision>
  <cp:lastPrinted>2025-03-19T08:14:00Z</cp:lastPrinted>
  <dcterms:created xsi:type="dcterms:W3CDTF">2025-02-03T11:46:00Z</dcterms:created>
  <dcterms:modified xsi:type="dcterms:W3CDTF">2025-03-19T08:14:00Z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