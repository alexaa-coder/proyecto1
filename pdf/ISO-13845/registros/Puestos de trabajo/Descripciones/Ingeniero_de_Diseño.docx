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551EA8C9" w:rsidR="00225BF0" w:rsidRPr="00731375" w:rsidRDefault="00F96D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Diseño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0ACAE68" w:rsidR="00225BF0" w:rsidRPr="00731375" w:rsidRDefault="00F96D2F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2493EC7" w:rsidR="00225BF0" w:rsidRPr="00731375" w:rsidRDefault="00F96D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2D2AF99D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6E59E90" w14:textId="228F2492" w:rsidR="00F96D2F" w:rsidRDefault="00F96D2F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F96D2F">
              <w:rPr>
                <w:sz w:val="22"/>
                <w:szCs w:val="22"/>
                <w:lang w:val="es-ES"/>
              </w:rPr>
              <w:t>Desarrollar y optimizar diseños de hardware y software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05CA2798" w14:textId="46E7EB4A" w:rsidR="00F96D2F" w:rsidRDefault="00F96D2F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F96D2F">
              <w:rPr>
                <w:sz w:val="22"/>
                <w:szCs w:val="22"/>
                <w:lang w:val="es-ES"/>
              </w:rPr>
              <w:t>Crear modelos 3D y planos técnicos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07CDD571" w14:textId="41A782B5" w:rsidR="00F96D2F" w:rsidRPr="00F96D2F" w:rsidRDefault="00F96D2F" w:rsidP="00F96D2F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</w:rPr>
            </w:pPr>
            <w:r w:rsidRPr="00F96D2F">
              <w:rPr>
                <w:sz w:val="22"/>
                <w:szCs w:val="22"/>
                <w:lang w:val="es-ES"/>
              </w:rPr>
              <w:t>Colaborar con equipos multidisciplinarios para garantizar la viabilidad del diseño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7D1B93EA" w14:textId="28B0AC4C" w:rsidR="00DD11F3" w:rsidRPr="00CA6905" w:rsidRDefault="00F96D2F" w:rsidP="00F96D2F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</w:rPr>
            </w:pPr>
            <w:r w:rsidRPr="00F96D2F">
              <w:rPr>
                <w:sz w:val="22"/>
                <w:szCs w:val="22"/>
                <w:lang w:val="es-ES"/>
              </w:rPr>
              <w:t>Implementar mejoras en los productos basadas en retroalimentación de usuarios y pruebas en entornos reales.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60EB1302" w14:textId="77777777" w:rsidR="00F96D2F" w:rsidRPr="00CA6905" w:rsidRDefault="00F96D2F" w:rsidP="00F96D2F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Titulación en Ingeniería Informática, Ciencias de la Computación o áreas afines.</w:t>
            </w:r>
          </w:p>
          <w:p w14:paraId="7D1B93EF" w14:textId="35452C10" w:rsidR="00DD11F3" w:rsidRPr="000E127B" w:rsidRDefault="00F96D2F" w:rsidP="00F96D2F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F96D2F">
        <w:trPr>
          <w:trHeight w:val="1390"/>
        </w:trPr>
        <w:tc>
          <w:tcPr>
            <w:tcW w:w="9209" w:type="dxa"/>
            <w:gridSpan w:val="4"/>
          </w:tcPr>
          <w:p w14:paraId="7D1B93F3" w14:textId="324C6054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5A13B" w14:textId="77777777" w:rsidR="00F502A0" w:rsidRDefault="00F502A0">
      <w:pPr>
        <w:spacing w:after="0" w:line="240" w:lineRule="auto"/>
      </w:pPr>
      <w:r>
        <w:separator/>
      </w:r>
    </w:p>
  </w:endnote>
  <w:endnote w:type="continuationSeparator" w:id="0">
    <w:p w14:paraId="7BB84A79" w14:textId="77777777" w:rsidR="00F502A0" w:rsidRDefault="00F5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538F3" w14:textId="77777777" w:rsidR="00F502A0" w:rsidRDefault="00F502A0">
      <w:pPr>
        <w:spacing w:after="0" w:line="240" w:lineRule="auto"/>
      </w:pPr>
      <w:r>
        <w:separator/>
      </w:r>
    </w:p>
  </w:footnote>
  <w:footnote w:type="continuationSeparator" w:id="0">
    <w:p w14:paraId="7888771E" w14:textId="77777777" w:rsidR="00F502A0" w:rsidRDefault="00F50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B69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86D2B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5115A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6A06C7"/>
    <w:rsid w:val="0073056B"/>
    <w:rsid w:val="00731375"/>
    <w:rsid w:val="00755C06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034F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25D26"/>
    <w:rsid w:val="00D345CC"/>
    <w:rsid w:val="00D44A0F"/>
    <w:rsid w:val="00D71BA8"/>
    <w:rsid w:val="00D77BA8"/>
    <w:rsid w:val="00D977FA"/>
    <w:rsid w:val="00DD11F3"/>
    <w:rsid w:val="00DD12E3"/>
    <w:rsid w:val="00E01882"/>
    <w:rsid w:val="00E50D49"/>
    <w:rsid w:val="00E654A0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02A0"/>
    <w:rsid w:val="00F5694A"/>
    <w:rsid w:val="00F7588A"/>
    <w:rsid w:val="00F8247B"/>
    <w:rsid w:val="00F96D2F"/>
    <w:rsid w:val="00FB1824"/>
    <w:rsid w:val="00FB675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6DD08E-060D-491E-8B45-06B4DE6C6B44}"/>
</file>

<file path=customXml/itemProps3.xml><?xml version="1.0" encoding="utf-8"?>
<ds:datastoreItem xmlns:ds="http://schemas.openxmlformats.org/officeDocument/2006/customXml" ds:itemID="{A096F766-E9E7-4AC7-A79A-59E6B41C05EC}"/>
</file>

<file path=customXml/itemProps4.xml><?xml version="1.0" encoding="utf-8"?>
<ds:datastoreItem xmlns:ds="http://schemas.openxmlformats.org/officeDocument/2006/customXml" ds:itemID="{925BE7FD-7B68-4517-82F0-E98D4789E36B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8</cp:revision>
  <cp:lastPrinted>2025-03-19T08:16:00Z</cp:lastPrinted>
  <dcterms:created xsi:type="dcterms:W3CDTF">2025-02-03T11:46:00Z</dcterms:created>
  <dcterms:modified xsi:type="dcterms:W3CDTF">2025-03-19T08:16:00Z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