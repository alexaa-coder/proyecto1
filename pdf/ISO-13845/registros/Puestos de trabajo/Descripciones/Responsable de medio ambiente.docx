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0CF52FC2" w:rsidR="00225BF0" w:rsidRPr="00731375" w:rsidRDefault="00FF42C1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 medio ambiente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8D0A66B" w:rsidR="00225BF0" w:rsidRPr="00731375" w:rsidRDefault="00FF42C1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Medio ambiente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CA7FE5B" w:rsidR="00225BF0" w:rsidRPr="00731375" w:rsidRDefault="001D257F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549CD004" w14:textId="77777777" w:rsidR="00225BF0" w:rsidRDefault="00225BF0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664CE2B8" w14:textId="77777777" w:rsidR="00153247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Concienciar a la empresa de la huella de carbono</w:t>
            </w:r>
          </w:p>
          <w:p w14:paraId="53573CCA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Estimar la huella de carbono de la empresa</w:t>
            </w:r>
          </w:p>
          <w:p w14:paraId="74B147CB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Hacer una planificación anual para reducir emisiones</w:t>
            </w:r>
          </w:p>
          <w:p w14:paraId="554B5221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Preparar a la empresa para la agenda 2030</w:t>
            </w:r>
          </w:p>
          <w:p w14:paraId="7D1B93EA" w14:textId="1D784BD3" w:rsidR="00823077" w:rsidRPr="00823077" w:rsidRDefault="00823077" w:rsidP="00823077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0084FDD4" w:rsidR="00225BF0" w:rsidRPr="00836F58" w:rsidRDefault="00FF42C1" w:rsidP="00836F58">
            <w:pPr>
              <w:pStyle w:val="Prrafodelista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Conocimiento y/o</w:t>
            </w:r>
            <w:r w:rsidR="00836F58">
              <w:rPr>
                <w:sz w:val="22"/>
                <w:szCs w:val="22"/>
              </w:rPr>
              <w:t xml:space="preserve"> experiencia en algún área relacionada co</w:t>
            </w:r>
            <w:r>
              <w:rPr>
                <w:sz w:val="22"/>
                <w:szCs w:val="22"/>
              </w:rPr>
              <w:t xml:space="preserve">n medio ambiente </w:t>
            </w:r>
            <w:r w:rsidR="00836F58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cursos, ingerieria de medio ambiente...)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B7A9" w14:textId="77777777" w:rsidR="00745532" w:rsidRDefault="00745532">
      <w:pPr>
        <w:spacing w:after="0" w:line="240" w:lineRule="auto"/>
      </w:pPr>
      <w:r>
        <w:separator/>
      </w:r>
    </w:p>
  </w:endnote>
  <w:endnote w:type="continuationSeparator" w:id="0">
    <w:p w14:paraId="1ADB5906" w14:textId="77777777" w:rsidR="00745532" w:rsidRDefault="00745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FE8F" w14:textId="77777777" w:rsidR="00745532" w:rsidRDefault="00745532">
      <w:pPr>
        <w:spacing w:after="0" w:line="240" w:lineRule="auto"/>
      </w:pPr>
      <w:r>
        <w:separator/>
      </w:r>
    </w:p>
  </w:footnote>
  <w:footnote w:type="continuationSeparator" w:id="0">
    <w:p w14:paraId="37388A0D" w14:textId="77777777" w:rsidR="00745532" w:rsidRDefault="00745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351461D"/>
    <w:multiLevelType w:val="hybridMultilevel"/>
    <w:tmpl w:val="272AC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B52178B"/>
    <w:multiLevelType w:val="hybridMultilevel"/>
    <w:tmpl w:val="C84A3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5CA15446"/>
    <w:multiLevelType w:val="hybridMultilevel"/>
    <w:tmpl w:val="2620E7FC"/>
    <w:lvl w:ilvl="0" w:tplc="62502B22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B6BEC"/>
    <w:multiLevelType w:val="hybridMultilevel"/>
    <w:tmpl w:val="EA009EC8"/>
    <w:lvl w:ilvl="0" w:tplc="0BF2977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32"/>
  </w:num>
  <w:num w:numId="2" w16cid:durableId="1501581503">
    <w:abstractNumId w:val="10"/>
  </w:num>
  <w:num w:numId="3" w16cid:durableId="1584798877">
    <w:abstractNumId w:val="2"/>
  </w:num>
  <w:num w:numId="4" w16cid:durableId="506751077">
    <w:abstractNumId w:val="25"/>
  </w:num>
  <w:num w:numId="5" w16cid:durableId="206574983">
    <w:abstractNumId w:val="30"/>
  </w:num>
  <w:num w:numId="6" w16cid:durableId="1244026792">
    <w:abstractNumId w:val="13"/>
  </w:num>
  <w:num w:numId="7" w16cid:durableId="1227374120">
    <w:abstractNumId w:val="22"/>
  </w:num>
  <w:num w:numId="8" w16cid:durableId="2142721900">
    <w:abstractNumId w:val="9"/>
  </w:num>
  <w:num w:numId="9" w16cid:durableId="1948611361">
    <w:abstractNumId w:val="11"/>
  </w:num>
  <w:num w:numId="10" w16cid:durableId="1746950039">
    <w:abstractNumId w:val="23"/>
  </w:num>
  <w:num w:numId="11" w16cid:durableId="811949123">
    <w:abstractNumId w:val="31"/>
  </w:num>
  <w:num w:numId="12" w16cid:durableId="1863206953">
    <w:abstractNumId w:val="7"/>
  </w:num>
  <w:num w:numId="13" w16cid:durableId="375014067">
    <w:abstractNumId w:val="33"/>
  </w:num>
  <w:num w:numId="14" w16cid:durableId="1973900186">
    <w:abstractNumId w:val="20"/>
  </w:num>
  <w:num w:numId="15" w16cid:durableId="1145971137">
    <w:abstractNumId w:val="14"/>
  </w:num>
  <w:num w:numId="16" w16cid:durableId="1918248427">
    <w:abstractNumId w:val="26"/>
  </w:num>
  <w:num w:numId="17" w16cid:durableId="1933732155">
    <w:abstractNumId w:val="19"/>
  </w:num>
  <w:num w:numId="18" w16cid:durableId="1615213720">
    <w:abstractNumId w:val="24"/>
  </w:num>
  <w:num w:numId="19" w16cid:durableId="491529074">
    <w:abstractNumId w:val="5"/>
  </w:num>
  <w:num w:numId="20" w16cid:durableId="557857230">
    <w:abstractNumId w:val="29"/>
  </w:num>
  <w:num w:numId="21" w16cid:durableId="1166095977">
    <w:abstractNumId w:val="18"/>
  </w:num>
  <w:num w:numId="22" w16cid:durableId="427240300">
    <w:abstractNumId w:val="21"/>
  </w:num>
  <w:num w:numId="23" w16cid:durableId="620722761">
    <w:abstractNumId w:val="34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2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28"/>
  </w:num>
  <w:num w:numId="33" w16cid:durableId="381102106">
    <w:abstractNumId w:val="27"/>
  </w:num>
  <w:num w:numId="34" w16cid:durableId="1797792719">
    <w:abstractNumId w:val="35"/>
  </w:num>
  <w:num w:numId="35" w16cid:durableId="2106605546">
    <w:abstractNumId w:val="15"/>
  </w:num>
  <w:num w:numId="36" w16cid:durableId="1038359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0D571B"/>
    <w:rsid w:val="00104C67"/>
    <w:rsid w:val="00110510"/>
    <w:rsid w:val="00153247"/>
    <w:rsid w:val="00153439"/>
    <w:rsid w:val="001540A0"/>
    <w:rsid w:val="00162B8A"/>
    <w:rsid w:val="00166A0E"/>
    <w:rsid w:val="001A15D3"/>
    <w:rsid w:val="001D01C1"/>
    <w:rsid w:val="001D257F"/>
    <w:rsid w:val="001D7F52"/>
    <w:rsid w:val="002162DA"/>
    <w:rsid w:val="00225BF0"/>
    <w:rsid w:val="00235AE0"/>
    <w:rsid w:val="00252350"/>
    <w:rsid w:val="002703E3"/>
    <w:rsid w:val="0027166C"/>
    <w:rsid w:val="002930C9"/>
    <w:rsid w:val="002B62E2"/>
    <w:rsid w:val="002F6193"/>
    <w:rsid w:val="003041D5"/>
    <w:rsid w:val="00315A0B"/>
    <w:rsid w:val="003348CC"/>
    <w:rsid w:val="0034103D"/>
    <w:rsid w:val="00347996"/>
    <w:rsid w:val="00361352"/>
    <w:rsid w:val="00374BEE"/>
    <w:rsid w:val="003977E3"/>
    <w:rsid w:val="003C3596"/>
    <w:rsid w:val="003C3825"/>
    <w:rsid w:val="003C4FF2"/>
    <w:rsid w:val="003E0623"/>
    <w:rsid w:val="003E7CAA"/>
    <w:rsid w:val="003F5536"/>
    <w:rsid w:val="0043347C"/>
    <w:rsid w:val="004542F7"/>
    <w:rsid w:val="004865FA"/>
    <w:rsid w:val="00497E14"/>
    <w:rsid w:val="004A0D2F"/>
    <w:rsid w:val="004B6F86"/>
    <w:rsid w:val="004E2328"/>
    <w:rsid w:val="00511324"/>
    <w:rsid w:val="00520318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6767"/>
    <w:rsid w:val="006A04D5"/>
    <w:rsid w:val="0073056B"/>
    <w:rsid w:val="00731375"/>
    <w:rsid w:val="00745532"/>
    <w:rsid w:val="00771700"/>
    <w:rsid w:val="007853FC"/>
    <w:rsid w:val="00791EA2"/>
    <w:rsid w:val="007B1A89"/>
    <w:rsid w:val="007D346D"/>
    <w:rsid w:val="00823077"/>
    <w:rsid w:val="008310DF"/>
    <w:rsid w:val="00836F58"/>
    <w:rsid w:val="00876EDD"/>
    <w:rsid w:val="00897568"/>
    <w:rsid w:val="008B605D"/>
    <w:rsid w:val="008E5B2A"/>
    <w:rsid w:val="00900AD0"/>
    <w:rsid w:val="00914292"/>
    <w:rsid w:val="009175E3"/>
    <w:rsid w:val="00925AA2"/>
    <w:rsid w:val="00961CA1"/>
    <w:rsid w:val="00986E88"/>
    <w:rsid w:val="009D1BC1"/>
    <w:rsid w:val="009D7A7C"/>
    <w:rsid w:val="009E4BC8"/>
    <w:rsid w:val="009E6E4D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B3167"/>
    <w:rsid w:val="00CE7729"/>
    <w:rsid w:val="00D20296"/>
    <w:rsid w:val="00D21C6C"/>
    <w:rsid w:val="00D345CC"/>
    <w:rsid w:val="00D977FA"/>
    <w:rsid w:val="00DD12E3"/>
    <w:rsid w:val="00DD2E00"/>
    <w:rsid w:val="00E01882"/>
    <w:rsid w:val="00E50D49"/>
    <w:rsid w:val="00E823F4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00FF42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F94FD-5806-41B4-A488-600D91FE5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900DB5-7203-49D7-8021-B728659C111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A2A830AD-3883-48CA-BC73-7E1ADAC381F7}"/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4</cp:revision>
  <cp:lastPrinted>2021-06-25T13:03:00Z</cp:lastPrinted>
  <dcterms:created xsi:type="dcterms:W3CDTF">2025-04-09T11:13:00Z</dcterms:created>
  <dcterms:modified xsi:type="dcterms:W3CDTF">2025-04-09T11:25:00Z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