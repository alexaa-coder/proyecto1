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 w:rsidP="00E873FE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4E116F69" w:rsidR="00225BF0" w:rsidRPr="00731375" w:rsidRDefault="00596A09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seguridad</w:t>
            </w:r>
            <w:r w:rsidR="00A00A6C">
              <w:rPr>
                <w:sz w:val="22"/>
                <w:szCs w:val="22"/>
              </w:rPr>
              <w:t xml:space="preserve"> suplente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57005090" w:rsidR="00225BF0" w:rsidRPr="00731375" w:rsidRDefault="00263018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Sistemas y Ciberseguridad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22EF9AD5" w:rsidR="00225BF0" w:rsidRPr="00731375" w:rsidRDefault="00A00A6C" w:rsidP="00E873FE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seguridad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 w:rsidP="00E873FE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62AE38EB" w:rsidR="00225BF0" w:rsidRPr="00731375" w:rsidRDefault="00225BF0" w:rsidP="00E873FE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225BF0" w:rsidRPr="00225BF0" w14:paraId="7D1B93EB" w14:textId="77777777" w:rsidTr="00225BF0">
        <w:tc>
          <w:tcPr>
            <w:tcW w:w="9209" w:type="dxa"/>
            <w:gridSpan w:val="4"/>
          </w:tcPr>
          <w:p w14:paraId="6F7392EA" w14:textId="6DEDDCD0" w:rsidR="0044124A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Apoyar al Jefe de seguridad.</w:t>
            </w:r>
          </w:p>
          <w:p w14:paraId="02267637" w14:textId="4C04CE85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 xml:space="preserve">Aprobar </w:t>
            </w:r>
            <w:r>
              <w:rPr>
                <w:rFonts w:ascii="Arial" w:hAnsi="Arial" w:cs="Arial"/>
                <w:sz w:val="22"/>
                <w:szCs w:val="22"/>
              </w:rPr>
              <w:t>la</w:t>
            </w:r>
            <w:r w:rsidRPr="00A66DD8">
              <w:rPr>
                <w:rFonts w:ascii="Arial" w:hAnsi="Arial" w:cs="Arial"/>
                <w:sz w:val="22"/>
                <w:szCs w:val="22"/>
              </w:rPr>
              <w:t xml:space="preserve"> documentación esencial para el cuerpo normativo.</w:t>
            </w:r>
          </w:p>
          <w:p w14:paraId="1891DDFF" w14:textId="77777777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Facilitar todos los recursos necesarios para llevar a cabo la Seguridad de la Información en su organización.</w:t>
            </w:r>
          </w:p>
          <w:p w14:paraId="2EFE3417" w14:textId="77777777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Aprobar las diferentes asignaciones de roles específicos y los responsables del Sistema de Seguridad de la Información.</w:t>
            </w:r>
          </w:p>
          <w:p w14:paraId="69212687" w14:textId="77777777" w:rsidR="0044124A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Asegurar que la implementación de los diferentes controles para la Seguridad de la Información se encuentra coordinada por la propia empresa.</w:t>
            </w:r>
          </w:p>
          <w:p w14:paraId="37CFF085" w14:textId="77777777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Preparar el plan de formación y sensibilización para la seguridad de la información. Planificar cursos de seguridad de la información para nuevos empleados.</w:t>
            </w:r>
          </w:p>
          <w:p w14:paraId="3F4AF23D" w14:textId="77777777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Realizar actividades continúas relacionadas con la sensibilización.</w:t>
            </w:r>
          </w:p>
          <w:p w14:paraId="393BD26C" w14:textId="77777777" w:rsidR="0044124A" w:rsidRPr="00846533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Realizar un plan de medidas disciplinarias para violaciones a la seguridad de la información.</w:t>
            </w:r>
          </w:p>
          <w:p w14:paraId="47043EEB" w14:textId="77777777" w:rsidR="0044124A" w:rsidRPr="00846533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Evolución de proveedores en relación a la seguridad de la información.</w:t>
            </w:r>
          </w:p>
          <w:p w14:paraId="08EE945E" w14:textId="77777777" w:rsidR="0044124A" w:rsidRPr="00A66DD8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Definición de cláusulas de seguridad de la Información para incluir en contratos de terceros.</w:t>
            </w:r>
          </w:p>
          <w:p w14:paraId="7D1B93EA" w14:textId="41DECA55" w:rsidR="00153247" w:rsidRPr="0044124A" w:rsidRDefault="0044124A" w:rsidP="0044124A">
            <w:pPr>
              <w:pStyle w:val="Normal1"/>
              <w:numPr>
                <w:ilvl w:val="0"/>
                <w:numId w:val="38"/>
              </w:numPr>
              <w:spacing w:after="120" w:line="240" w:lineRule="auto"/>
              <w:rPr>
                <w:rFonts w:ascii="Arial" w:eastAsiaTheme="minorEastAsia" w:hAnsi="Arial" w:cs="Arial"/>
                <w:sz w:val="22"/>
                <w:szCs w:val="22"/>
              </w:rPr>
            </w:pPr>
            <w:r w:rsidRPr="00A66DD8">
              <w:rPr>
                <w:rFonts w:ascii="Arial" w:hAnsi="Arial" w:cs="Arial"/>
                <w:sz w:val="22"/>
                <w:szCs w:val="22"/>
              </w:rPr>
              <w:t>Coordinar la elaboración de un plan de continuidad de negocio.</w:t>
            </w:r>
          </w:p>
        </w:tc>
      </w:tr>
      <w:tr w:rsidR="00225BF0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225BF0" w:rsidRPr="00225BF0" w14:paraId="7D1B93F0" w14:textId="77777777" w:rsidTr="00225BF0">
        <w:tc>
          <w:tcPr>
            <w:tcW w:w="9209" w:type="dxa"/>
            <w:gridSpan w:val="4"/>
          </w:tcPr>
          <w:p w14:paraId="7D1B93EF" w14:textId="5BE67C0D" w:rsidR="00225BF0" w:rsidRPr="001C454C" w:rsidRDefault="00596A09" w:rsidP="00A00A6C">
            <w:pPr>
              <w:rPr>
                <w:sz w:val="22"/>
                <w:szCs w:val="22"/>
                <w:lang w:val="es-ES"/>
              </w:rPr>
            </w:pPr>
            <w:r w:rsidRPr="00596A09">
              <w:rPr>
                <w:b/>
                <w:bCs/>
                <w:sz w:val="22"/>
                <w:szCs w:val="22"/>
                <w:lang w:val="es-ES"/>
              </w:rPr>
              <w:t>Grado universitario en áreas afines</w:t>
            </w:r>
            <w:r w:rsidRPr="00596A09">
              <w:rPr>
                <w:sz w:val="22"/>
                <w:szCs w:val="22"/>
                <w:lang w:val="es-ES"/>
              </w:rPr>
              <w:t>, como</w:t>
            </w:r>
            <w:r>
              <w:rPr>
                <w:sz w:val="22"/>
                <w:szCs w:val="22"/>
                <w:lang w:val="es-ES"/>
              </w:rPr>
              <w:t xml:space="preserve"> </w:t>
            </w:r>
            <w:r w:rsidRPr="00596A09">
              <w:rPr>
                <w:sz w:val="22"/>
                <w:szCs w:val="22"/>
                <w:lang w:val="es-ES"/>
              </w:rPr>
              <w:t>Ingeniería Informática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Ingeniería en Telecomunicaciones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Ciberseguridad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Tecnologías de la Información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Ingeniería de Sistemas</w:t>
            </w:r>
            <w:r>
              <w:rPr>
                <w:sz w:val="22"/>
                <w:szCs w:val="22"/>
                <w:lang w:val="es-ES"/>
              </w:rPr>
              <w:t xml:space="preserve">, </w:t>
            </w:r>
            <w:r w:rsidRPr="00596A09">
              <w:rPr>
                <w:sz w:val="22"/>
                <w:szCs w:val="22"/>
                <w:lang w:val="es-ES"/>
              </w:rPr>
              <w:t>Administración de Empresas</w:t>
            </w:r>
            <w:r>
              <w:rPr>
                <w:sz w:val="22"/>
                <w:szCs w:val="22"/>
                <w:lang w:val="es-ES"/>
              </w:rPr>
              <w:t>, o similares</w:t>
            </w:r>
            <w:r w:rsidR="008E6AF9">
              <w:rPr>
                <w:sz w:val="22"/>
                <w:szCs w:val="22"/>
                <w:lang w:val="es-ES"/>
              </w:rPr>
              <w:t>.</w:t>
            </w:r>
          </w:p>
        </w:tc>
      </w:tr>
      <w:tr w:rsidR="00225BF0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4BE00E51" w:rsidR="00225BF0" w:rsidRPr="00731375" w:rsidRDefault="00225BF0" w:rsidP="00E873FE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lastRenderedPageBreak/>
              <w:t xml:space="preserve">Observaciones: </w:t>
            </w:r>
          </w:p>
        </w:tc>
      </w:tr>
      <w:tr w:rsidR="00225BF0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225BF0" w:rsidRPr="00731375" w:rsidRDefault="00225BF0" w:rsidP="00E873FE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225BF0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225BF0" w:rsidRPr="00731375" w:rsidRDefault="00225BF0" w:rsidP="0034103D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  <w:p w14:paraId="7D1B9400" w14:textId="77777777" w:rsidR="00225BF0" w:rsidRPr="00731375" w:rsidRDefault="00225BF0" w:rsidP="00E873FE">
            <w:pPr>
              <w:rPr>
                <w:b/>
                <w:sz w:val="22"/>
                <w:szCs w:val="22"/>
              </w:rPr>
            </w:pPr>
          </w:p>
        </w:tc>
      </w:tr>
    </w:tbl>
    <w:p w14:paraId="7D1B9402" w14:textId="163C151F" w:rsidR="00565ABD" w:rsidRPr="00225BF0" w:rsidRDefault="00565ABD" w:rsidP="00543ED6">
      <w:pPr>
        <w:rPr>
          <w:szCs w:val="24"/>
        </w:rPr>
      </w:pPr>
    </w:p>
    <w:sectPr w:rsidR="00565ABD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0355A6" w14:textId="77777777" w:rsidR="00B20DAF" w:rsidRDefault="00B20DAF">
      <w:pPr>
        <w:spacing w:after="0" w:line="240" w:lineRule="auto"/>
      </w:pPr>
      <w:r>
        <w:separator/>
      </w:r>
    </w:p>
  </w:endnote>
  <w:endnote w:type="continuationSeparator" w:id="0">
    <w:p w14:paraId="7EB5D59B" w14:textId="77777777" w:rsidR="00B20DAF" w:rsidRDefault="00B20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libri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20AF1" w14:textId="77777777" w:rsidR="00B20DAF" w:rsidRDefault="00B20DAF">
      <w:pPr>
        <w:spacing w:after="0" w:line="240" w:lineRule="auto"/>
      </w:pPr>
      <w:r>
        <w:separator/>
      </w:r>
    </w:p>
  </w:footnote>
  <w:footnote w:type="continuationSeparator" w:id="0">
    <w:p w14:paraId="3F403A8A" w14:textId="77777777" w:rsidR="00B20DAF" w:rsidRDefault="00B20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 w:rsidTr="00E873FE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 w:rsidTr="00E873FE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1BA69F9"/>
    <w:multiLevelType w:val="multilevel"/>
    <w:tmpl w:val="7CB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581B26"/>
    <w:multiLevelType w:val="multilevel"/>
    <w:tmpl w:val="4AA4F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125E41F3"/>
    <w:multiLevelType w:val="multilevel"/>
    <w:tmpl w:val="7518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FB4614"/>
    <w:multiLevelType w:val="multilevel"/>
    <w:tmpl w:val="3C9E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5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4B4CBA"/>
    <w:multiLevelType w:val="multilevel"/>
    <w:tmpl w:val="6F76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06280"/>
    <w:multiLevelType w:val="multilevel"/>
    <w:tmpl w:val="0AFC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9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0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2" w15:restartNumberingAfterBreak="0">
    <w:nsid w:val="306B38DF"/>
    <w:multiLevelType w:val="multilevel"/>
    <w:tmpl w:val="F636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0DF27A5"/>
    <w:multiLevelType w:val="multilevel"/>
    <w:tmpl w:val="1E4E0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F63B59"/>
    <w:multiLevelType w:val="multilevel"/>
    <w:tmpl w:val="233C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9D15267"/>
    <w:multiLevelType w:val="multilevel"/>
    <w:tmpl w:val="FB36F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BF90619"/>
    <w:multiLevelType w:val="multilevel"/>
    <w:tmpl w:val="4C3AD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2" w15:restartNumberingAfterBreak="0">
    <w:nsid w:val="3C1C4CC6"/>
    <w:multiLevelType w:val="multilevel"/>
    <w:tmpl w:val="202A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C676D3B"/>
    <w:multiLevelType w:val="multilevel"/>
    <w:tmpl w:val="90A47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5" w15:restartNumberingAfterBreak="0">
    <w:nsid w:val="43FC5109"/>
    <w:multiLevelType w:val="multilevel"/>
    <w:tmpl w:val="F384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5D1320F"/>
    <w:multiLevelType w:val="multilevel"/>
    <w:tmpl w:val="326A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B2B7102"/>
    <w:multiLevelType w:val="multilevel"/>
    <w:tmpl w:val="49C45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0" w15:restartNumberingAfterBreak="0">
    <w:nsid w:val="5846408B"/>
    <w:multiLevelType w:val="multilevel"/>
    <w:tmpl w:val="942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2" w15:restartNumberingAfterBreak="0">
    <w:nsid w:val="5A7F7B58"/>
    <w:multiLevelType w:val="multilevel"/>
    <w:tmpl w:val="85E65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6A4B64"/>
    <w:multiLevelType w:val="multilevel"/>
    <w:tmpl w:val="F8126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5" w15:restartNumberingAfterBreak="0">
    <w:nsid w:val="653A1CBC"/>
    <w:multiLevelType w:val="multilevel"/>
    <w:tmpl w:val="0250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55E047E"/>
    <w:multiLevelType w:val="multilevel"/>
    <w:tmpl w:val="E8A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66192537"/>
    <w:multiLevelType w:val="multilevel"/>
    <w:tmpl w:val="B95A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0" w15:restartNumberingAfterBreak="0">
    <w:nsid w:val="68456B4F"/>
    <w:multiLevelType w:val="multilevel"/>
    <w:tmpl w:val="0ECE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D25D71"/>
    <w:multiLevelType w:val="multilevel"/>
    <w:tmpl w:val="15BC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C83276A"/>
    <w:multiLevelType w:val="hybridMultilevel"/>
    <w:tmpl w:val="9CDC2798"/>
    <w:lvl w:ilvl="0" w:tplc="42A66F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C7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E621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A4F1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4E8A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2C8E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B420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04EE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81C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4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5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6" w15:restartNumberingAfterBreak="0">
    <w:nsid w:val="74DD1F94"/>
    <w:multiLevelType w:val="multilevel"/>
    <w:tmpl w:val="5140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7292767"/>
    <w:multiLevelType w:val="multilevel"/>
    <w:tmpl w:val="C1B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77E7F16"/>
    <w:multiLevelType w:val="multilevel"/>
    <w:tmpl w:val="AA0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A741909"/>
    <w:multiLevelType w:val="multilevel"/>
    <w:tmpl w:val="6414D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B8A289D"/>
    <w:multiLevelType w:val="multilevel"/>
    <w:tmpl w:val="79C0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7962240">
    <w:abstractNumId w:val="54"/>
  </w:num>
  <w:num w:numId="2" w16cid:durableId="1501581503">
    <w:abstractNumId w:val="13"/>
  </w:num>
  <w:num w:numId="3" w16cid:durableId="1584798877">
    <w:abstractNumId w:val="2"/>
  </w:num>
  <w:num w:numId="4" w16cid:durableId="506751077">
    <w:abstractNumId w:val="39"/>
  </w:num>
  <w:num w:numId="5" w16cid:durableId="206574983">
    <w:abstractNumId w:val="49"/>
  </w:num>
  <w:num w:numId="6" w16cid:durableId="1244026792">
    <w:abstractNumId w:val="18"/>
  </w:num>
  <w:num w:numId="7" w16cid:durableId="1227374120">
    <w:abstractNumId w:val="31"/>
  </w:num>
  <w:num w:numId="8" w16cid:durableId="2142721900">
    <w:abstractNumId w:val="12"/>
  </w:num>
  <w:num w:numId="9" w16cid:durableId="1948611361">
    <w:abstractNumId w:val="14"/>
  </w:num>
  <w:num w:numId="10" w16cid:durableId="1746950039">
    <w:abstractNumId w:val="34"/>
  </w:num>
  <w:num w:numId="11" w16cid:durableId="811949123">
    <w:abstractNumId w:val="53"/>
  </w:num>
  <w:num w:numId="12" w16cid:durableId="1863206953">
    <w:abstractNumId w:val="9"/>
  </w:num>
  <w:num w:numId="13" w16cid:durableId="375014067">
    <w:abstractNumId w:val="55"/>
  </w:num>
  <w:num w:numId="14" w16cid:durableId="1973900186">
    <w:abstractNumId w:val="26"/>
  </w:num>
  <w:num w:numId="15" w16cid:durableId="1145971137">
    <w:abstractNumId w:val="19"/>
  </w:num>
  <w:num w:numId="16" w16cid:durableId="1918248427">
    <w:abstractNumId w:val="41"/>
  </w:num>
  <w:num w:numId="17" w16cid:durableId="1933732155">
    <w:abstractNumId w:val="25"/>
  </w:num>
  <w:num w:numId="18" w16cid:durableId="1615213720">
    <w:abstractNumId w:val="38"/>
  </w:num>
  <w:num w:numId="19" w16cid:durableId="491529074">
    <w:abstractNumId w:val="7"/>
  </w:num>
  <w:num w:numId="20" w16cid:durableId="557857230">
    <w:abstractNumId w:val="47"/>
  </w:num>
  <w:num w:numId="21" w16cid:durableId="1166095977">
    <w:abstractNumId w:val="24"/>
  </w:num>
  <w:num w:numId="22" w16cid:durableId="427240300">
    <w:abstractNumId w:val="27"/>
  </w:num>
  <w:num w:numId="23" w16cid:durableId="620722761">
    <w:abstractNumId w:val="61"/>
  </w:num>
  <w:num w:numId="24" w16cid:durableId="1008946368">
    <w:abstractNumId w:val="20"/>
  </w:num>
  <w:num w:numId="25" w16cid:durableId="1142576760">
    <w:abstractNumId w:val="8"/>
  </w:num>
  <w:num w:numId="26" w16cid:durableId="403184555">
    <w:abstractNumId w:val="1"/>
  </w:num>
  <w:num w:numId="27" w16cid:durableId="525019269">
    <w:abstractNumId w:val="15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1"/>
  </w:num>
  <w:num w:numId="32" w16cid:durableId="325011520">
    <w:abstractNumId w:val="44"/>
  </w:num>
  <w:num w:numId="33" w16cid:durableId="488209896">
    <w:abstractNumId w:val="35"/>
  </w:num>
  <w:num w:numId="34" w16cid:durableId="450587039">
    <w:abstractNumId w:val="57"/>
  </w:num>
  <w:num w:numId="35" w16cid:durableId="440805499">
    <w:abstractNumId w:val="32"/>
  </w:num>
  <w:num w:numId="36" w16cid:durableId="1486969058">
    <w:abstractNumId w:val="22"/>
  </w:num>
  <w:num w:numId="37" w16cid:durableId="442261158">
    <w:abstractNumId w:val="17"/>
  </w:num>
  <w:num w:numId="38" w16cid:durableId="1986470771">
    <w:abstractNumId w:val="37"/>
  </w:num>
  <w:num w:numId="39" w16cid:durableId="1418331109">
    <w:abstractNumId w:val="16"/>
  </w:num>
  <w:num w:numId="40" w16cid:durableId="591666182">
    <w:abstractNumId w:val="36"/>
  </w:num>
  <w:num w:numId="41" w16cid:durableId="400913158">
    <w:abstractNumId w:val="11"/>
  </w:num>
  <w:num w:numId="42" w16cid:durableId="789936725">
    <w:abstractNumId w:val="6"/>
  </w:num>
  <w:num w:numId="43" w16cid:durableId="853690299">
    <w:abstractNumId w:val="33"/>
  </w:num>
  <w:num w:numId="44" w16cid:durableId="771053564">
    <w:abstractNumId w:val="58"/>
  </w:num>
  <w:num w:numId="45" w16cid:durableId="1235319573">
    <w:abstractNumId w:val="56"/>
  </w:num>
  <w:num w:numId="46" w16cid:durableId="1700618794">
    <w:abstractNumId w:val="45"/>
  </w:num>
  <w:num w:numId="47" w16cid:durableId="833305142">
    <w:abstractNumId w:val="28"/>
  </w:num>
  <w:num w:numId="48" w16cid:durableId="812672388">
    <w:abstractNumId w:val="30"/>
  </w:num>
  <w:num w:numId="49" w16cid:durableId="547104355">
    <w:abstractNumId w:val="10"/>
  </w:num>
  <w:num w:numId="50" w16cid:durableId="410203078">
    <w:abstractNumId w:val="23"/>
  </w:num>
  <w:num w:numId="51" w16cid:durableId="1501119230">
    <w:abstractNumId w:val="43"/>
  </w:num>
  <w:num w:numId="52" w16cid:durableId="1788086945">
    <w:abstractNumId w:val="59"/>
  </w:num>
  <w:num w:numId="53" w16cid:durableId="508980985">
    <w:abstractNumId w:val="29"/>
  </w:num>
  <w:num w:numId="54" w16cid:durableId="731805975">
    <w:abstractNumId w:val="48"/>
  </w:num>
  <w:num w:numId="55" w16cid:durableId="493571804">
    <w:abstractNumId w:val="3"/>
  </w:num>
  <w:num w:numId="56" w16cid:durableId="45879928">
    <w:abstractNumId w:val="60"/>
  </w:num>
  <w:num w:numId="57" w16cid:durableId="662466702">
    <w:abstractNumId w:val="46"/>
  </w:num>
  <w:num w:numId="58" w16cid:durableId="966812943">
    <w:abstractNumId w:val="40"/>
  </w:num>
  <w:num w:numId="59" w16cid:durableId="1979072466">
    <w:abstractNumId w:val="51"/>
  </w:num>
  <w:num w:numId="60" w16cid:durableId="2142648031">
    <w:abstractNumId w:val="50"/>
  </w:num>
  <w:num w:numId="61" w16cid:durableId="1170754478">
    <w:abstractNumId w:val="42"/>
  </w:num>
  <w:num w:numId="62" w16cid:durableId="110102311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96A67"/>
    <w:rsid w:val="00097A45"/>
    <w:rsid w:val="000A525E"/>
    <w:rsid w:val="00104C67"/>
    <w:rsid w:val="00110510"/>
    <w:rsid w:val="00153247"/>
    <w:rsid w:val="00153439"/>
    <w:rsid w:val="001540A0"/>
    <w:rsid w:val="00162B8A"/>
    <w:rsid w:val="00166A0E"/>
    <w:rsid w:val="001A15D3"/>
    <w:rsid w:val="001C454C"/>
    <w:rsid w:val="001D01C1"/>
    <w:rsid w:val="001D7F52"/>
    <w:rsid w:val="002162DA"/>
    <w:rsid w:val="00225BF0"/>
    <w:rsid w:val="00235AE0"/>
    <w:rsid w:val="00252350"/>
    <w:rsid w:val="00263018"/>
    <w:rsid w:val="002703E3"/>
    <w:rsid w:val="0027166C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C3596"/>
    <w:rsid w:val="003C3825"/>
    <w:rsid w:val="003C4FF2"/>
    <w:rsid w:val="003E7CAA"/>
    <w:rsid w:val="003F5536"/>
    <w:rsid w:val="0043347C"/>
    <w:rsid w:val="0044124A"/>
    <w:rsid w:val="004542F7"/>
    <w:rsid w:val="004865FA"/>
    <w:rsid w:val="004A0D2F"/>
    <w:rsid w:val="004B6F86"/>
    <w:rsid w:val="004E2328"/>
    <w:rsid w:val="00520318"/>
    <w:rsid w:val="00531A12"/>
    <w:rsid w:val="00543ED6"/>
    <w:rsid w:val="00565ABD"/>
    <w:rsid w:val="00567C1F"/>
    <w:rsid w:val="00567C3E"/>
    <w:rsid w:val="00596A09"/>
    <w:rsid w:val="005E13C6"/>
    <w:rsid w:val="00603B81"/>
    <w:rsid w:val="0060729E"/>
    <w:rsid w:val="00657BA2"/>
    <w:rsid w:val="006805F6"/>
    <w:rsid w:val="00686DC0"/>
    <w:rsid w:val="00694A49"/>
    <w:rsid w:val="00696767"/>
    <w:rsid w:val="006A04D5"/>
    <w:rsid w:val="0073056B"/>
    <w:rsid w:val="00731375"/>
    <w:rsid w:val="00771700"/>
    <w:rsid w:val="007853FC"/>
    <w:rsid w:val="00791EA2"/>
    <w:rsid w:val="007B1A89"/>
    <w:rsid w:val="007D346D"/>
    <w:rsid w:val="008310DF"/>
    <w:rsid w:val="00876EDD"/>
    <w:rsid w:val="00897568"/>
    <w:rsid w:val="008B605D"/>
    <w:rsid w:val="008E5B2A"/>
    <w:rsid w:val="008E6AF9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00A6C"/>
    <w:rsid w:val="00A568EB"/>
    <w:rsid w:val="00A833FD"/>
    <w:rsid w:val="00A96B79"/>
    <w:rsid w:val="00AD56B0"/>
    <w:rsid w:val="00AE7AFA"/>
    <w:rsid w:val="00B20DAF"/>
    <w:rsid w:val="00B31612"/>
    <w:rsid w:val="00B6046F"/>
    <w:rsid w:val="00B60E8A"/>
    <w:rsid w:val="00B74B41"/>
    <w:rsid w:val="00BA1193"/>
    <w:rsid w:val="00BA1C0C"/>
    <w:rsid w:val="00BB17E9"/>
    <w:rsid w:val="00BB1893"/>
    <w:rsid w:val="00BF77BF"/>
    <w:rsid w:val="00C02770"/>
    <w:rsid w:val="00C27B41"/>
    <w:rsid w:val="00C34903"/>
    <w:rsid w:val="00C65177"/>
    <w:rsid w:val="00CB1D9C"/>
    <w:rsid w:val="00CE7729"/>
    <w:rsid w:val="00D20296"/>
    <w:rsid w:val="00D21C6C"/>
    <w:rsid w:val="00D345CC"/>
    <w:rsid w:val="00D62817"/>
    <w:rsid w:val="00D977FA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16233"/>
    <w:rsid w:val="00F5694A"/>
    <w:rsid w:val="00F7588A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E140AE50-88B8-4DD9-A90E-1A00B4329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AE0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  <w:style w:type="paragraph" w:customStyle="1" w:styleId="Normal1">
    <w:name w:val="Normal1"/>
    <w:rsid w:val="0044124A"/>
    <w:pPr>
      <w:widowControl w:val="0"/>
      <w:spacing w:before="40" w:after="40" w:line="360" w:lineRule="auto"/>
      <w:jc w:val="both"/>
    </w:pPr>
    <w:rPr>
      <w:rFonts w:eastAsia="Arial" w:cs="Times New Roman"/>
      <w:sz w:val="24"/>
      <w:szCs w:val="20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835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8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6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5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5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8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6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8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6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9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0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4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3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D60D3B9-9F18-4753-B3CC-AFAE67523A06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FC8DD7EF-A180-4376-8ECE-D00B473F65F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586BE4F-D157-45D5-93BB-300D3C7FCA51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5</TotalTime>
  <Pages>2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dc:description/>
  <cp:lastModifiedBy>David Pozo Sánchez</cp:lastModifiedBy>
  <cp:revision>3</cp:revision>
  <cp:lastPrinted>2021-06-25T13:03:00Z</cp:lastPrinted>
  <dcterms:created xsi:type="dcterms:W3CDTF">2025-02-17T13:23:00Z</dcterms:created>
  <dcterms:modified xsi:type="dcterms:W3CDTF">2025-04-09T12:25:00Z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</Properties>
</file>