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79681AC" w:rsidR="00225BF0" w:rsidRPr="00731375" w:rsidRDefault="00E823F4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 RRHH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EE0532A" w:rsidR="00225BF0" w:rsidRPr="00731375" w:rsidRDefault="00E823F4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RRHH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38C0760" w:rsidR="00225BF0" w:rsidRPr="00731375" w:rsidRDefault="000451BA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549CD004" w14:textId="77777777" w:rsidR="00225BF0" w:rsidRDefault="00225BF0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  <w:p w14:paraId="52156D6B" w14:textId="5399A402" w:rsidR="00153247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Altas de personal</w:t>
            </w:r>
          </w:p>
          <w:p w14:paraId="51908F58" w14:textId="437F05DD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Bajas de personal</w:t>
            </w:r>
          </w:p>
          <w:p w14:paraId="4D8AC799" w14:textId="748D51DE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Búsqueda de talento</w:t>
            </w:r>
          </w:p>
          <w:p w14:paraId="1BA87A0E" w14:textId="10035344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plantilla</w:t>
            </w:r>
          </w:p>
          <w:p w14:paraId="4C7311A2" w14:textId="5C02401D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 de formación</w:t>
            </w:r>
          </w:p>
          <w:p w14:paraId="290C0D89" w14:textId="3735B89F" w:rsidR="00E823F4" w:rsidRDefault="00E823F4" w:rsidP="00E823F4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Tema building</w:t>
            </w:r>
          </w:p>
          <w:p w14:paraId="56BFB84E" w14:textId="74E884E7" w:rsidR="00153247" w:rsidRPr="00836F58" w:rsidRDefault="00836F58" w:rsidP="00BF77BF">
            <w:pPr>
              <w:pStyle w:val="Prrafodelista"/>
              <w:numPr>
                <w:ilvl w:val="0"/>
                <w:numId w:val="35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Mediar entre la dirección y la plantilla</w:t>
            </w:r>
          </w:p>
          <w:p w14:paraId="7D1B93EA" w14:textId="15ED85D1" w:rsidR="00153247" w:rsidRPr="00731375" w:rsidRDefault="00153247" w:rsidP="00BF77BF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4B1B69F7" w:rsidR="00225BF0" w:rsidRPr="00836F58" w:rsidRDefault="00836F58" w:rsidP="00836F58">
            <w:pPr>
              <w:pStyle w:val="Prrafodelista"/>
              <w:numPr>
                <w:ilvl w:val="0"/>
                <w:numId w:val="3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Título y/o experiencia en algún área relacionada con RRHH (psicología, trabajos sociales, ciencias de la comunicación, relaciones laborales...)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E1C8" w14:textId="77777777" w:rsidR="00BC1089" w:rsidRDefault="00BC1089">
      <w:pPr>
        <w:spacing w:after="0" w:line="240" w:lineRule="auto"/>
      </w:pPr>
      <w:r>
        <w:separator/>
      </w:r>
    </w:p>
  </w:endnote>
  <w:endnote w:type="continuationSeparator" w:id="0">
    <w:p w14:paraId="38224710" w14:textId="77777777" w:rsidR="00BC1089" w:rsidRDefault="00BC1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9AE2B" w14:textId="77777777" w:rsidR="00BC1089" w:rsidRDefault="00BC1089">
      <w:pPr>
        <w:spacing w:after="0" w:line="240" w:lineRule="auto"/>
      </w:pPr>
      <w:r>
        <w:separator/>
      </w:r>
    </w:p>
  </w:footnote>
  <w:footnote w:type="continuationSeparator" w:id="0">
    <w:p w14:paraId="68417B7C" w14:textId="77777777" w:rsidR="00BC1089" w:rsidRDefault="00BC1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351461D"/>
    <w:multiLevelType w:val="hybridMultilevel"/>
    <w:tmpl w:val="272AC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B52178B"/>
    <w:multiLevelType w:val="hybridMultilevel"/>
    <w:tmpl w:val="C84A3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5CA15446"/>
    <w:multiLevelType w:val="hybridMultilevel"/>
    <w:tmpl w:val="2620E7FC"/>
    <w:lvl w:ilvl="0" w:tplc="62502B22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B6BEC"/>
    <w:multiLevelType w:val="hybridMultilevel"/>
    <w:tmpl w:val="EA009EC8"/>
    <w:lvl w:ilvl="0" w:tplc="0BF29774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32"/>
  </w:num>
  <w:num w:numId="2" w16cid:durableId="1501581503">
    <w:abstractNumId w:val="10"/>
  </w:num>
  <w:num w:numId="3" w16cid:durableId="1584798877">
    <w:abstractNumId w:val="2"/>
  </w:num>
  <w:num w:numId="4" w16cid:durableId="506751077">
    <w:abstractNumId w:val="25"/>
  </w:num>
  <w:num w:numId="5" w16cid:durableId="206574983">
    <w:abstractNumId w:val="30"/>
  </w:num>
  <w:num w:numId="6" w16cid:durableId="1244026792">
    <w:abstractNumId w:val="13"/>
  </w:num>
  <w:num w:numId="7" w16cid:durableId="1227374120">
    <w:abstractNumId w:val="22"/>
  </w:num>
  <w:num w:numId="8" w16cid:durableId="2142721900">
    <w:abstractNumId w:val="9"/>
  </w:num>
  <w:num w:numId="9" w16cid:durableId="1948611361">
    <w:abstractNumId w:val="11"/>
  </w:num>
  <w:num w:numId="10" w16cid:durableId="1746950039">
    <w:abstractNumId w:val="23"/>
  </w:num>
  <w:num w:numId="11" w16cid:durableId="811949123">
    <w:abstractNumId w:val="31"/>
  </w:num>
  <w:num w:numId="12" w16cid:durableId="1863206953">
    <w:abstractNumId w:val="7"/>
  </w:num>
  <w:num w:numId="13" w16cid:durableId="375014067">
    <w:abstractNumId w:val="33"/>
  </w:num>
  <w:num w:numId="14" w16cid:durableId="1973900186">
    <w:abstractNumId w:val="20"/>
  </w:num>
  <w:num w:numId="15" w16cid:durableId="1145971137">
    <w:abstractNumId w:val="14"/>
  </w:num>
  <w:num w:numId="16" w16cid:durableId="1918248427">
    <w:abstractNumId w:val="26"/>
  </w:num>
  <w:num w:numId="17" w16cid:durableId="1933732155">
    <w:abstractNumId w:val="19"/>
  </w:num>
  <w:num w:numId="18" w16cid:durableId="1615213720">
    <w:abstractNumId w:val="24"/>
  </w:num>
  <w:num w:numId="19" w16cid:durableId="491529074">
    <w:abstractNumId w:val="5"/>
  </w:num>
  <w:num w:numId="20" w16cid:durableId="557857230">
    <w:abstractNumId w:val="29"/>
  </w:num>
  <w:num w:numId="21" w16cid:durableId="1166095977">
    <w:abstractNumId w:val="18"/>
  </w:num>
  <w:num w:numId="22" w16cid:durableId="427240300">
    <w:abstractNumId w:val="21"/>
  </w:num>
  <w:num w:numId="23" w16cid:durableId="620722761">
    <w:abstractNumId w:val="34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2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28"/>
  </w:num>
  <w:num w:numId="33" w16cid:durableId="381102106">
    <w:abstractNumId w:val="27"/>
  </w:num>
  <w:num w:numId="34" w16cid:durableId="1797792719">
    <w:abstractNumId w:val="35"/>
  </w:num>
  <w:num w:numId="35" w16cid:durableId="2106605546">
    <w:abstractNumId w:val="15"/>
  </w:num>
  <w:num w:numId="36" w16cid:durableId="1038359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451BA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D01C1"/>
    <w:rsid w:val="001D7F52"/>
    <w:rsid w:val="002162DA"/>
    <w:rsid w:val="00225BF0"/>
    <w:rsid w:val="00235AE0"/>
    <w:rsid w:val="00252350"/>
    <w:rsid w:val="002703E3"/>
    <w:rsid w:val="0027166C"/>
    <w:rsid w:val="002930C9"/>
    <w:rsid w:val="002B62E2"/>
    <w:rsid w:val="002F6193"/>
    <w:rsid w:val="003041D5"/>
    <w:rsid w:val="00315A0B"/>
    <w:rsid w:val="003348CC"/>
    <w:rsid w:val="0034103D"/>
    <w:rsid w:val="00347996"/>
    <w:rsid w:val="00361352"/>
    <w:rsid w:val="00374BEE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97E14"/>
    <w:rsid w:val="004A0D2F"/>
    <w:rsid w:val="004B6F86"/>
    <w:rsid w:val="004E2328"/>
    <w:rsid w:val="00511324"/>
    <w:rsid w:val="00520318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36F58"/>
    <w:rsid w:val="00876EDD"/>
    <w:rsid w:val="00897568"/>
    <w:rsid w:val="008B605D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C1089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D12E3"/>
    <w:rsid w:val="00DD2E00"/>
    <w:rsid w:val="00E01882"/>
    <w:rsid w:val="00E24A79"/>
    <w:rsid w:val="00E50D49"/>
    <w:rsid w:val="00E823F4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901F3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F94FD-5806-41B4-A488-600D91FE5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900DB5-7203-49D7-8021-B728659C111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0106535B-0612-41A5-9200-739C253C9C4D}"/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3</cp:revision>
  <cp:lastPrinted>2021-06-25T13:03:00Z</cp:lastPrinted>
  <dcterms:created xsi:type="dcterms:W3CDTF">2025-04-09T10:52:00Z</dcterms:created>
  <dcterms:modified xsi:type="dcterms:W3CDTF">2025-04-09T11:24:00Z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