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6942D4A8" w:rsidR="00225BF0" w:rsidRPr="00731375" w:rsidRDefault="00A6411C">
            <w:pPr>
              <w:rPr>
                <w:sz w:val="22"/>
                <w:szCs w:val="22"/>
              </w:rPr>
            </w:pPr>
            <w:r w:rsidRPr="00A6411C">
              <w:rPr>
                <w:sz w:val="22"/>
                <w:szCs w:val="22"/>
              </w:rPr>
              <w:t>Chief Computation Image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2DF92825" w:rsidR="00225BF0" w:rsidRPr="00731375" w:rsidRDefault="00FD7887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F4E8E93" w:rsidR="00225BF0" w:rsidRPr="00731375" w:rsidRDefault="00FD78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9DD2DE5" w14:textId="77777777" w:rsidR="00FD7887" w:rsidRPr="00187932" w:rsidRDefault="00FD7887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Liderar la investigación y desarrollo en tecnologías de procesamiento de imágenes.</w:t>
            </w:r>
          </w:p>
          <w:p w14:paraId="15368F59" w14:textId="77777777" w:rsidR="00FD7887" w:rsidRPr="00187932" w:rsidRDefault="00FD7887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Supervisar proyectos relacionados con visión por computador, renderizado y modelado 3D.</w:t>
            </w:r>
          </w:p>
          <w:p w14:paraId="6926050C" w14:textId="77777777" w:rsidR="00FD7887" w:rsidRPr="00187932" w:rsidRDefault="00FD7887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Garantizar la calidad técnica de los productos de imagen y visualización.</w:t>
            </w:r>
          </w:p>
          <w:p w14:paraId="729C94A4" w14:textId="77777777" w:rsidR="00FD7887" w:rsidRPr="00187932" w:rsidRDefault="00FD7887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Colaborar con otros departamentos para integrar soluciones basadas en imagen por computador.</w:t>
            </w:r>
          </w:p>
          <w:p w14:paraId="318D1065" w14:textId="77777777" w:rsidR="00DD11F3" w:rsidRPr="00131541" w:rsidRDefault="00FD7887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187932">
              <w:rPr>
                <w:sz w:val="22"/>
                <w:szCs w:val="22"/>
                <w:lang w:val="es-ES"/>
              </w:rPr>
              <w:t>Promover la innovación en tecnologías de visualización y análisis de imágenes.</w:t>
            </w:r>
          </w:p>
          <w:p w14:paraId="1638A973" w14:textId="77777777" w:rsidR="00131541" w:rsidRDefault="00131541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120D0828" w14:textId="77777777" w:rsidR="00131541" w:rsidRDefault="00131541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69BE823B" w14:textId="77777777" w:rsidR="00131541" w:rsidRDefault="00131541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47A72075" w14:textId="77777777" w:rsidR="00131541" w:rsidRDefault="00131541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21CD6D35" w:rsidR="00131541" w:rsidRPr="00CA6905" w:rsidRDefault="00131541">
            <w:pPr>
              <w:pStyle w:val="Prrafodelista"/>
              <w:numPr>
                <w:ilvl w:val="0"/>
                <w:numId w:val="11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D1B93EF" w14:textId="147AE252" w:rsidR="000752F6" w:rsidRPr="000752F6" w:rsidRDefault="00FD7887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Conocimientos en visión artificial, gráficos por computador y algoritmos de procesamiento de imágenes.</w:t>
            </w:r>
          </w:p>
        </w:tc>
      </w:tr>
      <w:tr w:rsidR="00DD11F3" w:rsidRPr="00225BF0" w14:paraId="7D1B93F4" w14:textId="77777777" w:rsidTr="000752F6">
        <w:trPr>
          <w:trHeight w:val="96"/>
        </w:trPr>
        <w:tc>
          <w:tcPr>
            <w:tcW w:w="9209" w:type="dxa"/>
            <w:gridSpan w:val="4"/>
          </w:tcPr>
          <w:p w14:paraId="7D1B93F3" w14:textId="63C4B95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3D4E1" w14:textId="77777777" w:rsidR="003B7A9A" w:rsidRDefault="003B7A9A">
      <w:pPr>
        <w:spacing w:after="0" w:line="240" w:lineRule="auto"/>
      </w:pPr>
      <w:r>
        <w:separator/>
      </w:r>
    </w:p>
  </w:endnote>
  <w:endnote w:type="continuationSeparator" w:id="0">
    <w:p w14:paraId="6D9FFE5E" w14:textId="77777777" w:rsidR="003B7A9A" w:rsidRDefault="003B7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AA581" w14:textId="77777777" w:rsidR="003B7A9A" w:rsidRDefault="003B7A9A">
      <w:pPr>
        <w:spacing w:after="0" w:line="240" w:lineRule="auto"/>
      </w:pPr>
      <w:r>
        <w:separator/>
      </w:r>
    </w:p>
  </w:footnote>
  <w:footnote w:type="continuationSeparator" w:id="0">
    <w:p w14:paraId="47547CFE" w14:textId="77777777" w:rsidR="003B7A9A" w:rsidRDefault="003B7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746950039">
    <w:abstractNumId w:val="7"/>
  </w:num>
  <w:num w:numId="2" w16cid:durableId="811949123">
    <w:abstractNumId w:val="9"/>
  </w:num>
  <w:num w:numId="3" w16cid:durableId="375014067">
    <w:abstractNumId w:val="10"/>
  </w:num>
  <w:num w:numId="4" w16cid:durableId="1973900186">
    <w:abstractNumId w:val="6"/>
  </w:num>
  <w:num w:numId="5" w16cid:durableId="1008946368">
    <w:abstractNumId w:val="4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2"/>
  </w:num>
  <w:num w:numId="9" w16cid:durableId="1328509387">
    <w:abstractNumId w:val="5"/>
  </w:num>
  <w:num w:numId="10" w16cid:durableId="1689866243">
    <w:abstractNumId w:val="8"/>
  </w:num>
  <w:num w:numId="11" w16cid:durableId="1751585122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52F6"/>
    <w:rsid w:val="00096A67"/>
    <w:rsid w:val="00097A45"/>
    <w:rsid w:val="000A525E"/>
    <w:rsid w:val="000E127B"/>
    <w:rsid w:val="00104C67"/>
    <w:rsid w:val="00110510"/>
    <w:rsid w:val="00131541"/>
    <w:rsid w:val="00153247"/>
    <w:rsid w:val="00153439"/>
    <w:rsid w:val="001540A0"/>
    <w:rsid w:val="00161808"/>
    <w:rsid w:val="00162B8A"/>
    <w:rsid w:val="00166A0E"/>
    <w:rsid w:val="00171891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B7A9A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1CE3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90733"/>
    <w:rsid w:val="005B3EE5"/>
    <w:rsid w:val="005E13C6"/>
    <w:rsid w:val="005E437B"/>
    <w:rsid w:val="005E5A22"/>
    <w:rsid w:val="00603B81"/>
    <w:rsid w:val="0060729E"/>
    <w:rsid w:val="006517C5"/>
    <w:rsid w:val="006519DF"/>
    <w:rsid w:val="00657BA2"/>
    <w:rsid w:val="006805F6"/>
    <w:rsid w:val="00681335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53510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C066B"/>
    <w:rsid w:val="009D1BC1"/>
    <w:rsid w:val="009D5A54"/>
    <w:rsid w:val="009D7A7C"/>
    <w:rsid w:val="009E4BC8"/>
    <w:rsid w:val="009E6E4D"/>
    <w:rsid w:val="00A568EB"/>
    <w:rsid w:val="00A6411C"/>
    <w:rsid w:val="00A833FD"/>
    <w:rsid w:val="00AA1136"/>
    <w:rsid w:val="00AD56B0"/>
    <w:rsid w:val="00AE7AFA"/>
    <w:rsid w:val="00B31612"/>
    <w:rsid w:val="00B37E35"/>
    <w:rsid w:val="00B50CCF"/>
    <w:rsid w:val="00B6046F"/>
    <w:rsid w:val="00B60E8A"/>
    <w:rsid w:val="00B74B41"/>
    <w:rsid w:val="00BA1193"/>
    <w:rsid w:val="00BA1C0C"/>
    <w:rsid w:val="00BB17E9"/>
    <w:rsid w:val="00BB1893"/>
    <w:rsid w:val="00BB3EE1"/>
    <w:rsid w:val="00BC5499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33666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D7887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D14EED-7494-4E34-B2BF-EE6D0E80F0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792A2F-7928-42A4-AEC8-4D3DA00B872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F5A0D846-AB45-498A-9C82-92D88F0CE250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9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9</cp:revision>
  <cp:lastPrinted>2021-06-25T13:03:00Z</cp:lastPrinted>
  <dcterms:created xsi:type="dcterms:W3CDTF">2025-02-03T11:46:00Z</dcterms:created>
  <dcterms:modified xsi:type="dcterms:W3CDTF">2025-04-11T11:37:00Z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