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1A294" w14:textId="3B84441B" w:rsidR="00F1220F" w:rsidRDefault="00F50C99" w:rsidP="000931EF">
      <w:pPr>
        <w:pStyle w:val="TituloDocumentoSP"/>
      </w:pPr>
      <w:r>
        <w:t>REQUISITOS REGLAMENTARIOS SPIKA TECH PARA PUESTA EN MERCADO DEL PRODUCTO SANITARIO VRCARDIO</w:t>
      </w:r>
    </w:p>
    <w:p w14:paraId="2C1A3FCC" w14:textId="77777777" w:rsidR="00F50C99" w:rsidRDefault="00F50C99" w:rsidP="00F50C99">
      <w:pPr>
        <w:pStyle w:val="TituloDocumentoSP"/>
        <w:jc w:val="left"/>
      </w:pPr>
    </w:p>
    <w:p w14:paraId="5574F958" w14:textId="77777777" w:rsidR="00F50C99" w:rsidRDefault="00F50C99" w:rsidP="00F50C99">
      <w:pPr>
        <w:pStyle w:val="TituloCont1SP"/>
      </w:pPr>
    </w:p>
    <w:p w14:paraId="7ABCCC85" w14:textId="0E365559" w:rsidR="00F50C99" w:rsidRDefault="00F50C99" w:rsidP="00F50C99">
      <w:pPr>
        <w:pStyle w:val="TituloCont1SP"/>
      </w:pPr>
      <w:r>
        <w:t>Legislación de referencia</w:t>
      </w:r>
    </w:p>
    <w:p w14:paraId="629D305A" w14:textId="7D166F06" w:rsidR="00F50C99" w:rsidRDefault="00F50C99" w:rsidP="00F50C99">
      <w:pPr>
        <w:pStyle w:val="MemoriaSP"/>
      </w:pPr>
      <w:r>
        <w:t>•</w:t>
      </w:r>
      <w:r>
        <w:t xml:space="preserve"> </w:t>
      </w:r>
      <w:proofErr w:type="spellStart"/>
      <w:r>
        <w:t>Reglamento</w:t>
      </w:r>
      <w:proofErr w:type="spellEnd"/>
      <w:r>
        <w:t xml:space="preserve"> (UE) 2017/745 del </w:t>
      </w:r>
      <w:proofErr w:type="spellStart"/>
      <w:r>
        <w:t>parlamento</w:t>
      </w:r>
      <w:proofErr w:type="spellEnd"/>
      <w:r>
        <w:t xml:space="preserve"> europeo y del consejo de 5 de abril de 2017 sobre los productos sanitarios, por el que se modifican la Directiva 2001/83/CE, el Reglamento (CE) </w:t>
      </w:r>
      <w:proofErr w:type="spellStart"/>
      <w:r>
        <w:t>n.o</w:t>
      </w:r>
      <w:proofErr w:type="spellEnd"/>
      <w:r>
        <w:t xml:space="preserve"> 178/2002 y el Reglamento (CE) </w:t>
      </w:r>
      <w:proofErr w:type="spellStart"/>
      <w:r>
        <w:t>n.o</w:t>
      </w:r>
      <w:proofErr w:type="spellEnd"/>
      <w:r>
        <w:t xml:space="preserve"> 1223/2009 y por el que se derogan las Directivas 90/385/CEE y 93/42/CEE del Consejo.</w:t>
      </w:r>
    </w:p>
    <w:p w14:paraId="4354EB19" w14:textId="1380BCF2" w:rsidR="00F50C99" w:rsidRDefault="00F50C99" w:rsidP="00F50C99">
      <w:pPr>
        <w:pStyle w:val="MemoriaSP"/>
      </w:pPr>
      <w:r>
        <w:t>•</w:t>
      </w:r>
      <w:r>
        <w:t xml:space="preserve"> </w:t>
      </w:r>
      <w:r>
        <w:t xml:space="preserve">Real </w:t>
      </w:r>
      <w:proofErr w:type="spellStart"/>
      <w:r>
        <w:t>Decreto</w:t>
      </w:r>
      <w:proofErr w:type="spellEnd"/>
      <w:r>
        <w:t xml:space="preserve"> 192/2023, de 21 de Marzo por el que se regulan los productos sanitarios.</w:t>
      </w:r>
    </w:p>
    <w:p w14:paraId="2BCC0855" w14:textId="600D3DE3" w:rsidR="00F50C99" w:rsidRDefault="00F50C99" w:rsidP="00F50C99">
      <w:pPr>
        <w:pStyle w:val="MemoriaSP"/>
      </w:pPr>
      <w:r>
        <w:t>•</w:t>
      </w:r>
      <w:r>
        <w:t xml:space="preserve"> </w:t>
      </w:r>
      <w:r>
        <w:t>ISO 13485 “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>. Sistemas de gestión de la calidad. Requisitos para fines reglamentarios”</w:t>
      </w:r>
    </w:p>
    <w:p w14:paraId="0CC8FB31" w14:textId="23F6E7B5" w:rsidR="00F50C99" w:rsidRDefault="00F50C99" w:rsidP="00F50C99">
      <w:pPr>
        <w:pStyle w:val="MemoriaSP"/>
      </w:pPr>
      <w:r>
        <w:t>•</w:t>
      </w:r>
      <w:r>
        <w:t xml:space="preserve"> </w:t>
      </w:r>
      <w:proofErr w:type="spellStart"/>
      <w:r>
        <w:t>Instrucción</w:t>
      </w:r>
      <w:proofErr w:type="spellEnd"/>
      <w:r>
        <w:t xml:space="preserve"> PS 2/2023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procedimiento de licencia previa de funcionamiento de instalaciones de productos sanitarios. PS 2/2023.</w:t>
      </w:r>
    </w:p>
    <w:p w14:paraId="3A4AC46D" w14:textId="77777777" w:rsidR="00F50C99" w:rsidRDefault="00F50C99" w:rsidP="00F50C99">
      <w:pPr>
        <w:pStyle w:val="TituloCont1SP"/>
      </w:pPr>
    </w:p>
    <w:p w14:paraId="7C0E3D62" w14:textId="2EECE221" w:rsidR="00F50C99" w:rsidRDefault="00F50C99" w:rsidP="00F50C99">
      <w:pPr>
        <w:pStyle w:val="MemoriaSP"/>
      </w:pPr>
      <w:r>
        <w:t>Firma__________</w:t>
      </w:r>
    </w:p>
    <w:p w14:paraId="6CD9507B" w14:textId="09CAF48C" w:rsidR="00F50C99" w:rsidRPr="00A457B4" w:rsidRDefault="00F50C99" w:rsidP="00F50C99">
      <w:pPr>
        <w:pStyle w:val="MemoriaSP"/>
      </w:pPr>
      <w:proofErr w:type="spellStart"/>
      <w:r>
        <w:t>Fecha</w:t>
      </w:r>
      <w:proofErr w:type="spellEnd"/>
      <w:r>
        <w:t>__________</w:t>
      </w:r>
    </w:p>
    <w:p w14:paraId="0016E1AF" w14:textId="77777777" w:rsidR="00066A34" w:rsidRPr="00A457B4" w:rsidRDefault="00066A34" w:rsidP="00C95D0F">
      <w:pPr>
        <w:pStyle w:val="MemoriaSP"/>
        <w:rPr>
          <w:lang w:val="es-ES"/>
        </w:rPr>
      </w:pPr>
    </w:p>
    <w:sectPr w:rsidR="00066A34" w:rsidRPr="00A457B4" w:rsidSect="00E03820">
      <w:headerReference w:type="default" r:id="rId10"/>
      <w:footerReference w:type="default" r:id="rId11"/>
      <w:pgSz w:w="11906" w:h="16838"/>
      <w:pgMar w:top="1417" w:right="1701" w:bottom="1417" w:left="1701" w:header="567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9B6EB0" w14:textId="77777777" w:rsidR="00D82571" w:rsidRDefault="00D82571" w:rsidP="00CC766E">
      <w:pPr>
        <w:spacing w:after="0" w:line="240" w:lineRule="auto"/>
      </w:pPr>
      <w:r>
        <w:separator/>
      </w:r>
    </w:p>
  </w:endnote>
  <w:endnote w:type="continuationSeparator" w:id="0">
    <w:p w14:paraId="760B40FF" w14:textId="77777777" w:rsidR="00D82571" w:rsidRDefault="00D82571" w:rsidP="00CC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xo Regular">
    <w:altName w:val="Calibri"/>
    <w:charset w:val="00"/>
    <w:family w:val="auto"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B0CD0" w14:textId="77777777" w:rsidR="00CC766E" w:rsidRDefault="009944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D85B05" wp14:editId="7D28C3C7">
              <wp:simplePos x="0" y="0"/>
              <wp:positionH relativeFrom="column">
                <wp:posOffset>-1143930</wp:posOffset>
              </wp:positionH>
              <wp:positionV relativeFrom="paragraph">
                <wp:posOffset>-1349803</wp:posOffset>
              </wp:positionV>
              <wp:extent cx="7658100" cy="2633108"/>
              <wp:effectExtent l="0" t="0" r="0" b="0"/>
              <wp:wrapNone/>
              <wp:docPr id="65408993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2633108"/>
                      </a:xfrm>
                      <a:prstGeom prst="rect">
                        <a:avLst/>
                      </a:prstGeom>
                      <a:blipFill>
                        <a:blip r:embed="rId1"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4DF158" id="Rectángulo 1" o:spid="_x0000_s1026" style="position:absolute;margin-left:-90.05pt;margin-top:-106.3pt;width:603pt;height:20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" stroked="f" strokeweight="1pt">
              <v:fill r:id="rId2" o:title="" opacity="22938f" recolor="t" rotate="t" type="frame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38774" behindDoc="0" locked="0" layoutInCell="1" allowOverlap="1" wp14:anchorId="1FEB97F7" wp14:editId="2C319D26">
              <wp:simplePos x="0" y="0"/>
              <wp:positionH relativeFrom="margin">
                <wp:posOffset>1193165</wp:posOffset>
              </wp:positionH>
              <wp:positionV relativeFrom="paragraph">
                <wp:posOffset>648970</wp:posOffset>
              </wp:positionV>
              <wp:extent cx="1348740" cy="684530"/>
              <wp:effectExtent l="0" t="0" r="3810" b="1270"/>
              <wp:wrapNone/>
              <wp:docPr id="135096931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48740" cy="68453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985751" id="Rectángulo 5" o:spid="_x0000_s1026" style="position:absolute;margin-left:93.95pt;margin-top:51.1pt;width:106.2pt;height:53.9pt;z-index:2516387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" stroked="f" strokeweight="1pt">
              <v:fill r:id="rId4" o:title="" recolor="t" rotate="t" type="frame"/>
              <w10:wrap anchorx="margin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40822" behindDoc="0" locked="0" layoutInCell="1" allowOverlap="1" wp14:anchorId="06667A0C" wp14:editId="2464DD87">
              <wp:simplePos x="0" y="0"/>
              <wp:positionH relativeFrom="margin">
                <wp:posOffset>2894966</wp:posOffset>
              </wp:positionH>
              <wp:positionV relativeFrom="paragraph">
                <wp:posOffset>763270</wp:posOffset>
              </wp:positionV>
              <wp:extent cx="2279650" cy="478155"/>
              <wp:effectExtent l="0" t="0" r="6350" b="0"/>
              <wp:wrapNone/>
              <wp:docPr id="331848187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650" cy="478155"/>
                      </a:xfrm>
                      <a:prstGeom prst="rect">
                        <a:avLst/>
                      </a:prstGeom>
                      <a:blipFill dpi="0"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90775E" id="Rectángulo 5" o:spid="_x0000_s1026" style="position:absolute;margin-left:227.95pt;margin-top:60.1pt;width:179.5pt;height:37.65pt;z-index:251640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cs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EsAAAA&#10;AQACASw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OcAAAAAUmdodGxvbmcAAARM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LFgAAAAEAAACgAAAAIgAA&#10;AeAAAD/AAAAK+gAYAAH/2P/tAAxBZG9iZV9DTQAB/+4ADkFkb2JlAGSAAAAAAf/bAIQADAgICAkI&#10;DAkJDBELCgsRFQ8MDA8VGBMTFRMTGBEMDAwMDAwRDAwMDAwMDAwMDAwMDAwMDAwMDAwMDAwMDAwM&#10;DAENCwsNDg0QDg4QFA4ODhQUDg4ODhQRDAwMDAwREQwMDAwMDBEMDAwMDAwMDAwMDAwMDAwMDAwM&#10;DAwMDAwMDAwM/8AAEQgAI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gxYSUNDX1BST0ZJTEUAAQEAAAxITGlubwIQAABtbnRyUkdCIFhZWiAHzgAC&#10;AAkABgAxAABhY3NwTVNGVAAAAABJRUMgc1JHQgAAAAAAAAAAAAAAAQ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QEBAQEBAQEBAQEBAQEBAgICAgICAgICAgID&#10;AwMDAwMDAwMDAQEBAQEBAQEBAQECAgECAgMDAwMDAwMDAwMDAwMDAwMDAwMDAwMDAwMDAwMDAwMD&#10;AwMDAwMDAwMDAwMDAwMDAwP/wAARCADnBEwDAREAAhEBAxEB/90ABACK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" stroked="f" strokeweight="1pt">
              <v:fill r:id="rId6" o:title="" recolor="t" rotate="t" type="frame"/>
              <w10:wrap anchorx="margin"/>
            </v:rect>
          </w:pict>
        </mc:Fallback>
      </mc:AlternateContent>
    </w:r>
    <w:r w:rsidR="00B80E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933C3D" wp14:editId="477AD2D7">
              <wp:simplePos x="0" y="0"/>
              <wp:positionH relativeFrom="column">
                <wp:posOffset>-556260</wp:posOffset>
              </wp:positionH>
              <wp:positionV relativeFrom="paragraph">
                <wp:posOffset>67755</wp:posOffset>
              </wp:positionV>
              <wp:extent cx="6438900" cy="657225"/>
              <wp:effectExtent l="0" t="0" r="0" b="0"/>
              <wp:wrapNone/>
              <wp:docPr id="184092729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0" cy="657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83CDF7" w14:textId="77777777" w:rsidR="00CC766E" w:rsidRDefault="00CC766E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"mailto:contact@spikatech.com" \t "_blank" \o "mailto:contact@spikatech.com"</w:instrText>
                          </w:r>
                          <w:r>
                            <w:fldChar w:fldCharType="separate"/>
                          </w:r>
                          <w:r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>contact@spikatech.com</w:t>
                          </w:r>
                          <w:r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fldChar w:fldCharType="end"/>
                          </w:r>
                          <w:r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 xml:space="preserve"> - </w:t>
                          </w:r>
                          <w:hyperlink r:id="rId7" w:tgtFrame="_blank" w:tooltip="https://www.spikatech.com/" w:history="1">
                            <w:r w:rsidRPr="0092744C">
                              <w:rPr>
                                <w:rFonts w:ascii="Trebuchet MS" w:eastAsia="Times New Roman" w:hAnsi="Trebuchet MS"/>
                                <w:color w:val="4C868F" w:themeColor="accent1"/>
                                <w:kern w:val="0"/>
                                <w:sz w:val="18"/>
                                <w:szCs w:val="18"/>
                                <w:lang w:eastAsia="es-ES"/>
                              </w:rPr>
                              <w:t>www.spikatech.com</w:t>
                            </w:r>
                          </w:hyperlink>
                        </w:p>
                        <w:p w14:paraId="18815479" w14:textId="77777777" w:rsidR="0080188D" w:rsidRPr="00546E38" w:rsidRDefault="0080188D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AEAAAA" w:themeColor="background2" w:themeShade="BF"/>
                              <w:kern w:val="0"/>
                              <w:sz w:val="16"/>
                              <w:szCs w:val="16"/>
                              <w:u w:val="single"/>
                              <w:lang w:eastAsia="es-ES"/>
                            </w:rPr>
                          </w:pPr>
                        </w:p>
                        <w:p w14:paraId="34927455" w14:textId="77777777" w:rsidR="00CC766E" w:rsidRPr="0080188D" w:rsidRDefault="00CC766E" w:rsidP="00CC766E">
                          <w:pPr>
                            <w:spacing w:after="0" w:line="240" w:lineRule="auto"/>
                            <w:jc w:val="both"/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 xml:space="preserve">SPIKA TECH, S.L., with registered office at c/ Alcalá de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Guadaira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 xml:space="preserve">, nº 6, 6ºA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Derecha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, 28018 MADRID, with Tax Identification Code B87386900, registered in the Mercantile Register of Madrid, in volume 33.500, Folio 200, Page M-603059, Entry. 1, hereinafter THE OWNER.</w:t>
                          </w:r>
                        </w:p>
                        <w:p w14:paraId="7185BA91" w14:textId="77777777" w:rsidR="00CC766E" w:rsidRPr="0092744C" w:rsidRDefault="00CC766E" w:rsidP="00CC766E">
                          <w:pPr>
                            <w:pStyle w:val="MemoriaSP"/>
                            <w:spacing w:before="0"/>
                            <w:rPr>
                              <w:rStyle w:val="Textoennegrita"/>
                              <w:rFonts w:ascii="Trebuchet MS" w:hAnsi="Trebuchet MS"/>
                              <w:b w:val="0"/>
                              <w:bCs w:val="0"/>
                              <w:color w:val="D0CECE" w:themeColor="background2" w:themeShade="E6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933C3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3.8pt;margin-top:5.35pt;width:507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" filled="f" stroked="f" strokeweight=".5pt">
              <v:textbox>
                <w:txbxContent>
                  <w:p w14:paraId="6183CDF7" w14:textId="77777777" w:rsidR="00CC766E" w:rsidRDefault="00CC766E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</w:pPr>
                    <w:r>
                      <w:fldChar w:fldCharType="begin"/>
                    </w:r>
                    <w:r>
                      <w:instrText>HYPERLINK "mailto:contact@spikatech.com" \t "_blank" \o "mailto:contact@spikatech.com"</w:instrText>
                    </w:r>
                    <w:r>
                      <w:fldChar w:fldCharType="separate"/>
                    </w:r>
                    <w:r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>contact@spikatech.com</w:t>
                    </w:r>
                    <w:r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fldChar w:fldCharType="end"/>
                    </w:r>
                    <w:r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 xml:space="preserve"> - </w:t>
                    </w:r>
                    <w:hyperlink r:id="rId8" w:tgtFrame="_blank" w:tooltip="https://www.spikatech.com/" w:history="1">
                      <w:r w:rsidRPr="0092744C">
                        <w:rPr>
                          <w:rFonts w:ascii="Trebuchet MS" w:eastAsia="Times New Roman" w:hAnsi="Trebuchet MS"/>
                          <w:color w:val="4C868F" w:themeColor="accent1"/>
                          <w:kern w:val="0"/>
                          <w:sz w:val="18"/>
                          <w:szCs w:val="18"/>
                          <w:lang w:eastAsia="es-ES"/>
                        </w:rPr>
                        <w:t>www.spikatech.com</w:t>
                      </w:r>
                    </w:hyperlink>
                  </w:p>
                  <w:p w14:paraId="18815479" w14:textId="77777777" w:rsidR="0080188D" w:rsidRPr="00546E38" w:rsidRDefault="0080188D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AEAAAA" w:themeColor="background2" w:themeShade="BF"/>
                        <w:kern w:val="0"/>
                        <w:sz w:val="16"/>
                        <w:szCs w:val="16"/>
                        <w:u w:val="single"/>
                        <w:lang w:eastAsia="es-ES"/>
                      </w:rPr>
                    </w:pPr>
                  </w:p>
                  <w:p w14:paraId="34927455" w14:textId="77777777" w:rsidR="00CC766E" w:rsidRPr="0080188D" w:rsidRDefault="00CC766E" w:rsidP="00CC766E">
                    <w:pPr>
                      <w:spacing w:after="0" w:line="240" w:lineRule="auto"/>
                      <w:jc w:val="both"/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</w:pPr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 xml:space="preserve">SPIKA TECH, S.L., with registered office at c/ Alcalá de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Guadaira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 xml:space="preserve">, nº 6, 6ºA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Derecha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, 28018 MADRID, with Tax Identification Code B87386900, registered in the Mercantile Register of Madrid, in volume 33.500, Folio 200, Page M-603059, Entry. 1, hereinafter THE OWNER.</w:t>
                    </w:r>
                  </w:p>
                  <w:p w14:paraId="7185BA91" w14:textId="77777777" w:rsidR="00CC766E" w:rsidRPr="0092744C" w:rsidRDefault="00CC766E" w:rsidP="00CC766E">
                    <w:pPr>
                      <w:pStyle w:val="MemoriaSP"/>
                      <w:spacing w:before="0"/>
                      <w:rPr>
                        <w:rStyle w:val="Textoennegrita"/>
                        <w:rFonts w:ascii="Trebuchet MS" w:hAnsi="Trebuchet MS"/>
                        <w:b w:val="0"/>
                        <w:bCs w:val="0"/>
                        <w:color w:val="D0CECE" w:themeColor="background2" w:themeShade="E6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330F1">
      <w:rPr>
        <w:noProof/>
      </w:rPr>
      <mc:AlternateContent>
        <mc:Choice Requires="wps">
          <w:drawing>
            <wp:anchor distT="0" distB="0" distL="114300" distR="114300" simplePos="0" relativeHeight="251639798" behindDoc="0" locked="0" layoutInCell="1" allowOverlap="1" wp14:anchorId="4DF76469" wp14:editId="26D3F5F9">
              <wp:simplePos x="0" y="0"/>
              <wp:positionH relativeFrom="margin">
                <wp:posOffset>2499995</wp:posOffset>
              </wp:positionH>
              <wp:positionV relativeFrom="paragraph">
                <wp:posOffset>744538</wp:posOffset>
              </wp:positionV>
              <wp:extent cx="396875" cy="473710"/>
              <wp:effectExtent l="0" t="0" r="3175" b="2540"/>
              <wp:wrapNone/>
              <wp:docPr id="6459346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6875" cy="473710"/>
                      </a:xfrm>
                      <a:prstGeom prst="rect">
                        <a:avLst/>
                      </a:prstGeom>
                      <a:blipFill dpi="0"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1DE901" id="Rectángulo 5" o:spid="_x0000_s1026" style="position:absolute;margin-left:196.85pt;margin-top:58.65pt;width:31.25pt;height:37.3pt;z-index:2516397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" stroked="f" strokeweight="1pt">
              <v:fill r:id="rId10" o:title="" recolor="t" rotate="t" type="frame"/>
              <w10:wrap anchorx="margin"/>
            </v:rect>
          </w:pict>
        </mc:Fallback>
      </mc:AlternateContent>
    </w:r>
    <w:r w:rsidR="003B0ED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C902587" wp14:editId="30FC7E3E">
              <wp:simplePos x="0" y="0"/>
              <wp:positionH relativeFrom="margin">
                <wp:align>center</wp:align>
              </wp:positionH>
              <wp:positionV relativeFrom="paragraph">
                <wp:posOffset>-16581</wp:posOffset>
              </wp:positionV>
              <wp:extent cx="4109720" cy="45719"/>
              <wp:effectExtent l="0" t="0" r="5080" b="0"/>
              <wp:wrapNone/>
              <wp:docPr id="134790663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720" cy="45719"/>
                      </a:xfrm>
                      <a:prstGeom prst="rect">
                        <a:avLst/>
                      </a:prstGeom>
                      <a:blipFill dpi="0"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39109D" id="Rectángulo 4" o:spid="_x0000_s1026" style="position:absolute;margin-left:0;margin-top:-1.3pt;width:323.6pt;height:3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" stroked="f" strokeweight="1pt">
              <v:fill r:id="rId12" o:title="" recolor="t" rotate="t" type="frame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677AE2" w14:textId="77777777" w:rsidR="00D82571" w:rsidRDefault="00D82571" w:rsidP="00CC766E">
      <w:pPr>
        <w:spacing w:after="0" w:line="240" w:lineRule="auto"/>
      </w:pPr>
      <w:r>
        <w:separator/>
      </w:r>
    </w:p>
  </w:footnote>
  <w:footnote w:type="continuationSeparator" w:id="0">
    <w:p w14:paraId="0B129FE2" w14:textId="77777777" w:rsidR="00D82571" w:rsidRDefault="00D82571" w:rsidP="00CC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A3F51C" w14:textId="77777777" w:rsidR="00CC766E" w:rsidRDefault="003B44F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8A53B45" wp14:editId="05DF9EB6">
              <wp:simplePos x="0" y="0"/>
              <wp:positionH relativeFrom="column">
                <wp:posOffset>-1080135</wp:posOffset>
              </wp:positionH>
              <wp:positionV relativeFrom="paragraph">
                <wp:posOffset>-264795</wp:posOffset>
              </wp:positionV>
              <wp:extent cx="7591425" cy="809625"/>
              <wp:effectExtent l="0" t="0" r="9525" b="9525"/>
              <wp:wrapNone/>
              <wp:docPr id="87298988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8096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07706E" id="Rectángulo 1" o:spid="_x0000_s1026" style="position:absolute;margin-left:-85.05pt;margin-top:-20.85pt;width:597.75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" stroked="f" strokeweight="1pt">
              <v:fill r:id="rId2" o:title="" recolor="t" rotate="t" type="frame"/>
            </v:rect>
          </w:pict>
        </mc:Fallback>
      </mc:AlternateContent>
    </w:r>
  </w:p>
  <w:p w14:paraId="7BFEFCE6" w14:textId="77777777" w:rsidR="00CC766E" w:rsidRDefault="00CC76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766610"/>
    <w:multiLevelType w:val="hybridMultilevel"/>
    <w:tmpl w:val="73D08908"/>
    <w:lvl w:ilvl="0" w:tplc="7652A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B858E"/>
        <w:u w:color="FFFFFF" w:themeColor="background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62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99"/>
    <w:rsid w:val="00066A34"/>
    <w:rsid w:val="000931EF"/>
    <w:rsid w:val="000B45B5"/>
    <w:rsid w:val="00151868"/>
    <w:rsid w:val="001762B5"/>
    <w:rsid w:val="001961DB"/>
    <w:rsid w:val="00200A52"/>
    <w:rsid w:val="00260E7E"/>
    <w:rsid w:val="002B3879"/>
    <w:rsid w:val="003350B2"/>
    <w:rsid w:val="00384973"/>
    <w:rsid w:val="003860CC"/>
    <w:rsid w:val="003A35CD"/>
    <w:rsid w:val="003A6D5F"/>
    <w:rsid w:val="003B0ED3"/>
    <w:rsid w:val="003B44F1"/>
    <w:rsid w:val="003C7AD2"/>
    <w:rsid w:val="003D4A6E"/>
    <w:rsid w:val="00507F92"/>
    <w:rsid w:val="005238D3"/>
    <w:rsid w:val="00524583"/>
    <w:rsid w:val="005341F0"/>
    <w:rsid w:val="005B058D"/>
    <w:rsid w:val="005B75B5"/>
    <w:rsid w:val="005D3BC0"/>
    <w:rsid w:val="00674FF0"/>
    <w:rsid w:val="007330F1"/>
    <w:rsid w:val="0075713D"/>
    <w:rsid w:val="007D1855"/>
    <w:rsid w:val="0080188D"/>
    <w:rsid w:val="00881C3E"/>
    <w:rsid w:val="00910BF9"/>
    <w:rsid w:val="009944A8"/>
    <w:rsid w:val="00A43BD1"/>
    <w:rsid w:val="00A457B4"/>
    <w:rsid w:val="00A81EAA"/>
    <w:rsid w:val="00B80E32"/>
    <w:rsid w:val="00B81E11"/>
    <w:rsid w:val="00C95D0F"/>
    <w:rsid w:val="00CC766E"/>
    <w:rsid w:val="00D82571"/>
    <w:rsid w:val="00E03820"/>
    <w:rsid w:val="00F069DA"/>
    <w:rsid w:val="00F1220F"/>
    <w:rsid w:val="00F3292A"/>
    <w:rsid w:val="00F5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60182F"/>
  <w15:chartTrackingRefBased/>
  <w15:docId w15:val="{20BED3B8-9C9D-4A8A-A8C6-87649A8F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uiPriority w:val="9"/>
    <w:rsid w:val="00881C3E"/>
    <w:pPr>
      <w:keepNext/>
      <w:keepLines/>
      <w:spacing w:before="360" w:after="80"/>
      <w:outlineLvl w:val="0"/>
    </w:pPr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paragraph" w:styleId="Ttulo2">
    <w:name w:val="heading 2"/>
    <w:aliases w:val="Título Documento SP"/>
    <w:next w:val="Ttulo1"/>
    <w:link w:val="Ttulo2Car"/>
    <w:uiPriority w:val="9"/>
    <w:unhideWhenUsed/>
    <w:rsid w:val="000B45B5"/>
    <w:pPr>
      <w:spacing w:before="280" w:after="200"/>
      <w:jc w:val="center"/>
      <w:outlineLvl w:val="1"/>
    </w:pPr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66E"/>
    <w:pPr>
      <w:keepNext/>
      <w:keepLines/>
      <w:spacing w:before="160" w:after="80"/>
      <w:outlineLvl w:val="2"/>
    </w:pPr>
    <w:rPr>
      <w:rFonts w:eastAsiaTheme="majorEastAsia" w:cstheme="majorBidi"/>
      <w:color w:val="39646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C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646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66E"/>
    <w:pPr>
      <w:keepNext/>
      <w:keepLines/>
      <w:spacing w:before="80" w:after="40"/>
      <w:outlineLvl w:val="4"/>
    </w:pPr>
    <w:rPr>
      <w:rFonts w:eastAsiaTheme="majorEastAsia" w:cstheme="majorBidi"/>
      <w:color w:val="39646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17171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66E"/>
    <w:pPr>
      <w:keepNext/>
      <w:keepLines/>
      <w:spacing w:before="40" w:after="0"/>
      <w:outlineLvl w:val="6"/>
    </w:pPr>
    <w:rPr>
      <w:rFonts w:eastAsiaTheme="majorEastAsia" w:cstheme="majorBidi"/>
      <w:color w:val="717171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66E"/>
    <w:pPr>
      <w:keepNext/>
      <w:keepLines/>
      <w:spacing w:after="0"/>
      <w:outlineLvl w:val="7"/>
    </w:pPr>
    <w:rPr>
      <w:rFonts w:eastAsiaTheme="majorEastAsia" w:cstheme="majorBidi"/>
      <w:i/>
      <w:iCs/>
      <w:color w:val="47474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66E"/>
    <w:pPr>
      <w:keepNext/>
      <w:keepLines/>
      <w:spacing w:after="0"/>
      <w:outlineLvl w:val="8"/>
    </w:pPr>
    <w:rPr>
      <w:rFonts w:eastAsiaTheme="majorEastAsia" w:cstheme="majorBidi"/>
      <w:color w:val="47474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C3E"/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character" w:customStyle="1" w:styleId="Ttulo2Car">
    <w:name w:val="Título 2 Car"/>
    <w:aliases w:val="Título Documento SP Car"/>
    <w:basedOn w:val="Fuentedeprrafopredeter"/>
    <w:link w:val="Ttulo2"/>
    <w:uiPriority w:val="9"/>
    <w:rsid w:val="000B45B5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66E"/>
    <w:rPr>
      <w:rFonts w:eastAsiaTheme="majorEastAsia" w:cstheme="majorBidi"/>
      <w:color w:val="39646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66E"/>
    <w:rPr>
      <w:rFonts w:eastAsiaTheme="majorEastAsia" w:cstheme="majorBidi"/>
      <w:i/>
      <w:iCs/>
      <w:color w:val="39646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66E"/>
    <w:rPr>
      <w:rFonts w:eastAsiaTheme="majorEastAsia" w:cstheme="majorBidi"/>
      <w:color w:val="39646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66E"/>
    <w:rPr>
      <w:rFonts w:eastAsiaTheme="majorEastAsia" w:cstheme="majorBidi"/>
      <w:i/>
      <w:iCs/>
      <w:color w:val="717171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66E"/>
    <w:rPr>
      <w:rFonts w:eastAsiaTheme="majorEastAsia" w:cstheme="majorBidi"/>
      <w:color w:val="717171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66E"/>
    <w:rPr>
      <w:rFonts w:eastAsiaTheme="majorEastAsia" w:cstheme="majorBidi"/>
      <w:i/>
      <w:iCs/>
      <w:color w:val="47474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66E"/>
    <w:rPr>
      <w:rFonts w:eastAsiaTheme="majorEastAsia" w:cstheme="majorBidi"/>
      <w:color w:val="47474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881C3E"/>
    <w:pPr>
      <w:spacing w:after="80" w:line="240" w:lineRule="auto"/>
      <w:contextualSpacing/>
    </w:pPr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C3E"/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paragraph" w:styleId="Subttulo">
    <w:name w:val="Subtitle"/>
    <w:aliases w:val="Subtítulo2"/>
    <w:basedOn w:val="Ttulo2"/>
    <w:link w:val="SubttuloCar"/>
    <w:uiPriority w:val="11"/>
    <w:rsid w:val="00A457B4"/>
    <w:pPr>
      <w:numPr>
        <w:ilvl w:val="1"/>
      </w:numPr>
      <w:jc w:val="left"/>
    </w:pPr>
    <w:rPr>
      <w:rFonts w:ascii="Trebuchet MS" w:hAnsi="Trebuchet MS"/>
      <w:b w:val="0"/>
      <w:color w:val="4E4E4E" w:themeColor="accent4" w:themeShade="80"/>
      <w:spacing w:val="15"/>
      <w:sz w:val="28"/>
      <w:szCs w:val="28"/>
    </w:rPr>
  </w:style>
  <w:style w:type="character" w:customStyle="1" w:styleId="SubttuloCar">
    <w:name w:val="Subtítulo Car"/>
    <w:aliases w:val="Subtítulo2 Car"/>
    <w:basedOn w:val="Fuentedeprrafopredeter"/>
    <w:link w:val="Subttulo"/>
    <w:uiPriority w:val="11"/>
    <w:rsid w:val="00A457B4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CC766E"/>
    <w:pPr>
      <w:spacing w:before="160"/>
      <w:jc w:val="center"/>
    </w:pPr>
    <w:rPr>
      <w:i/>
      <w:iCs/>
      <w:color w:val="5C5C5C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66E"/>
    <w:rPr>
      <w:i/>
      <w:iCs/>
      <w:color w:val="5C5C5C" w:themeColor="text1" w:themeTint="BF"/>
    </w:rPr>
  </w:style>
  <w:style w:type="paragraph" w:styleId="Prrafodelista">
    <w:name w:val="List Paragraph"/>
    <w:basedOn w:val="Normal"/>
    <w:uiPriority w:val="34"/>
    <w:rsid w:val="00CC7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881C3E"/>
    <w:rPr>
      <w:rFonts w:ascii="Roboto Condensed" w:hAnsi="Roboto Condensed"/>
      <w:i/>
      <w:iCs/>
      <w:color w:val="39646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CC766E"/>
    <w:pPr>
      <w:pBdr>
        <w:top w:val="single" w:sz="4" w:space="10" w:color="39646B" w:themeColor="accent1" w:themeShade="BF"/>
        <w:bottom w:val="single" w:sz="4" w:space="10" w:color="39646B" w:themeColor="accent1" w:themeShade="BF"/>
      </w:pBdr>
      <w:spacing w:before="360" w:after="360"/>
      <w:ind w:left="864" w:right="864"/>
      <w:jc w:val="center"/>
    </w:pPr>
    <w:rPr>
      <w:i/>
      <w:iCs/>
      <w:color w:val="39646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66E"/>
    <w:rPr>
      <w:i/>
      <w:iCs/>
      <w:color w:val="39646B" w:themeColor="accent1" w:themeShade="BF"/>
    </w:rPr>
  </w:style>
  <w:style w:type="character" w:styleId="Referenciaintensa">
    <w:name w:val="Intense Reference"/>
    <w:basedOn w:val="Fuentedeprrafopredeter"/>
    <w:uiPriority w:val="32"/>
    <w:rsid w:val="00CC766E"/>
    <w:rPr>
      <w:b/>
      <w:bCs/>
      <w:smallCaps/>
      <w:color w:val="39646B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66E"/>
  </w:style>
  <w:style w:type="paragraph" w:styleId="Piedepgina">
    <w:name w:val="footer"/>
    <w:basedOn w:val="Normal"/>
    <w:link w:val="Piedepgina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66E"/>
  </w:style>
  <w:style w:type="paragraph" w:customStyle="1" w:styleId="MemoriaSP">
    <w:name w:val="Memoria SP"/>
    <w:basedOn w:val="Normal"/>
    <w:qFormat/>
    <w:rsid w:val="005341F0"/>
    <w:pPr>
      <w:spacing w:before="300"/>
      <w:jc w:val="both"/>
    </w:pPr>
    <w:rPr>
      <w:rFonts w:ascii="Trebuchet MS" w:eastAsia="Calibri" w:hAnsi="Trebuchet MS" w:cs="Times New Roman"/>
      <w:kern w:val="3"/>
      <w:lang w:val="en"/>
      <w14:ligatures w14:val="none"/>
    </w:rPr>
  </w:style>
  <w:style w:type="character" w:styleId="Textoennegrita">
    <w:name w:val="Strong"/>
    <w:basedOn w:val="Fuentedeprrafopredeter"/>
    <w:uiPriority w:val="22"/>
    <w:rsid w:val="00881C3E"/>
    <w:rPr>
      <w:rFonts w:ascii="Roboto Condensed" w:hAnsi="Roboto Condensed"/>
      <w:b/>
      <w:bCs/>
    </w:rPr>
  </w:style>
  <w:style w:type="paragraph" w:styleId="NormalWeb">
    <w:name w:val="Normal (Web)"/>
    <w:basedOn w:val="Normal"/>
    <w:uiPriority w:val="99"/>
    <w:semiHidden/>
    <w:unhideWhenUsed/>
    <w:rsid w:val="005B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sutil">
    <w:name w:val="Subtle Emphasis"/>
    <w:basedOn w:val="Fuentedeprrafopredeter"/>
    <w:uiPriority w:val="19"/>
    <w:rsid w:val="00881C3E"/>
    <w:rPr>
      <w:rFonts w:ascii="Roboto Condensed Light" w:hAnsi="Roboto Condensed Light"/>
      <w:i/>
      <w:iCs/>
      <w:color w:val="5C5C5C" w:themeColor="text1" w:themeTint="BF"/>
    </w:rPr>
  </w:style>
  <w:style w:type="character" w:styleId="nfasis">
    <w:name w:val="Emphasis"/>
    <w:basedOn w:val="Fuentedeprrafopredeter"/>
    <w:uiPriority w:val="20"/>
    <w:rsid w:val="00881C3E"/>
    <w:rPr>
      <w:rFonts w:ascii="Roboto" w:hAnsi="Roboto"/>
      <w:i/>
      <w:iCs/>
    </w:rPr>
  </w:style>
  <w:style w:type="paragraph" w:customStyle="1" w:styleId="TituloCont1SP">
    <w:name w:val="Titulo Cont.1 SP"/>
    <w:basedOn w:val="Subttulo"/>
    <w:link w:val="TituloCont1SPCar"/>
    <w:qFormat/>
    <w:rsid w:val="00507F92"/>
    <w:rPr>
      <w:color w:val="4C868F" w:themeColor="accent1"/>
      <w:sz w:val="32"/>
    </w:rPr>
  </w:style>
  <w:style w:type="character" w:customStyle="1" w:styleId="TituloCont1SPCar">
    <w:name w:val="Titulo Cont.1 SP Car"/>
    <w:basedOn w:val="SubttuloCar"/>
    <w:link w:val="TituloCont1SP"/>
    <w:rsid w:val="00507F92"/>
    <w:rPr>
      <w:rFonts w:ascii="Trebuchet MS" w:eastAsiaTheme="majorEastAsia" w:hAnsi="Trebuchet MS" w:cstheme="majorBidi"/>
      <w:color w:val="4C868F" w:themeColor="accent1"/>
      <w:spacing w:val="15"/>
      <w:sz w:val="32"/>
      <w:szCs w:val="28"/>
    </w:rPr>
  </w:style>
  <w:style w:type="paragraph" w:customStyle="1" w:styleId="SubttuloCont1SP">
    <w:name w:val="Subtítulo Cont.1 SP"/>
    <w:basedOn w:val="Subttulo"/>
    <w:link w:val="SubttuloCont1SPCar"/>
    <w:qFormat/>
    <w:rsid w:val="00507F92"/>
  </w:style>
  <w:style w:type="character" w:customStyle="1" w:styleId="SubttuloCont1SPCar">
    <w:name w:val="Subtítulo Cont.1 SP Car"/>
    <w:basedOn w:val="SubttuloCar"/>
    <w:link w:val="SubttuloCont1SP"/>
    <w:rsid w:val="00507F92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customStyle="1" w:styleId="TituloDocumentoSP">
    <w:name w:val="Titulo Documento SP"/>
    <w:basedOn w:val="Ttulo2"/>
    <w:link w:val="TituloDocumentoSPCar"/>
    <w:qFormat/>
    <w:rsid w:val="000931EF"/>
  </w:style>
  <w:style w:type="character" w:customStyle="1" w:styleId="TituloDocumentoSPCar">
    <w:name w:val="Titulo Documento SP Car"/>
    <w:basedOn w:val="Ttulo2Car"/>
    <w:link w:val="TituloDocumentoSP"/>
    <w:rsid w:val="000931EF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katech.com" TargetMode="External"/><Relationship Id="rId3" Type="http://schemas.openxmlformats.org/officeDocument/2006/relationships/image" Target="media/image5.png"/><Relationship Id="rId7" Type="http://schemas.openxmlformats.org/officeDocument/2006/relationships/hyperlink" Target="https://www.spikatech.com" TargetMode="External"/><Relationship Id="rId12" Type="http://schemas.openxmlformats.org/officeDocument/2006/relationships/image" Target="media/image12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jpeg"/><Relationship Id="rId11" Type="http://schemas.openxmlformats.org/officeDocument/2006/relationships/image" Target="media/image11.png"/><Relationship Id="rId5" Type="http://schemas.openxmlformats.org/officeDocument/2006/relationships/image" Target="media/image7.jpg"/><Relationship Id="rId10" Type="http://schemas.openxmlformats.org/officeDocument/2006/relationships/image" Target="media/image10.png"/><Relationship Id="rId4" Type="http://schemas.openxmlformats.org/officeDocument/2006/relationships/image" Target="media/image6.png"/><Relationship Id="rId9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&#225;nP&#233;rezCiruelos\Desktop\Documentos\Plantilla%20Doc%20Corto_Spika%20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rgbClr val="262626"/>
      </a:dk1>
      <a:lt1>
        <a:sysClr val="window" lastClr="FFFFFF"/>
      </a:lt1>
      <a:dk2>
        <a:srgbClr val="44546A"/>
      </a:dk2>
      <a:lt2>
        <a:srgbClr val="E7E6E6"/>
      </a:lt2>
      <a:accent1>
        <a:srgbClr val="4C868F"/>
      </a:accent1>
      <a:accent2>
        <a:srgbClr val="CEDF00"/>
      </a:accent2>
      <a:accent3>
        <a:srgbClr val="727272"/>
      </a:accent3>
      <a:accent4>
        <a:srgbClr val="9D9D9D"/>
      </a:accent4>
      <a:accent5>
        <a:srgbClr val="61A0AB"/>
      </a:accent5>
      <a:accent6>
        <a:srgbClr val="A3B000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4BF253C3-267D-4D8E-9844-6BFB3DBFC163}"/>
</file>

<file path=customXml/itemProps2.xml><?xml version="1.0" encoding="utf-8"?>
<ds:datastoreItem xmlns:ds="http://schemas.openxmlformats.org/officeDocument/2006/customXml" ds:itemID="{EF43DA50-CB3B-48EB-864C-AB5D29AC44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D08064-842F-4367-AB72-8ACC434A8F54}">
  <ds:schemaRefs>
    <ds:schemaRef ds:uri="http://schemas.microsoft.com/office/2006/metadata/properties"/>
    <ds:schemaRef ds:uri="http://schemas.microsoft.com/office/infopath/2007/PartnerControls"/>
    <ds:schemaRef ds:uri="2d8e07f3-f9f8-493c-bc2e-d8e7690365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Corto_Spika Tech.dotx</Template>
  <TotalTime>2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Pérez Ciruelos</dc:creator>
  <cp:keywords/>
  <dc:description/>
  <cp:lastModifiedBy>Iván Pérez Ciruelos</cp:lastModifiedBy>
  <cp:revision>1</cp:revision>
  <cp:lastPrinted>2024-02-06T11:41:00Z</cp:lastPrinted>
  <dcterms:created xsi:type="dcterms:W3CDTF">2024-12-12T16:24:00Z</dcterms:created>
  <dcterms:modified xsi:type="dcterms:W3CDTF">2024-12-12T16:27:00Z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