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3F947" w14:textId="7E8B5D2F" w:rsidR="00F1220F" w:rsidRDefault="00C41E93" w:rsidP="000931EF">
      <w:pPr>
        <w:pStyle w:val="TituloDocumentoSP"/>
      </w:pPr>
      <w:proofErr w:type="spellStart"/>
      <w:r w:rsidRPr="00C41E93">
        <w:t>Quality</w:t>
      </w:r>
      <w:proofErr w:type="spellEnd"/>
      <w:r w:rsidRPr="00C41E93">
        <w:t xml:space="preserve"> </w:t>
      </w:r>
      <w:proofErr w:type="spellStart"/>
      <w:r w:rsidRPr="00C41E93">
        <w:t>management</w:t>
      </w:r>
      <w:proofErr w:type="spellEnd"/>
      <w:r w:rsidRPr="00C41E93">
        <w:t xml:space="preserve"> </w:t>
      </w:r>
      <w:proofErr w:type="spellStart"/>
      <w:r w:rsidRPr="00C41E93">
        <w:t>system</w:t>
      </w:r>
      <w:proofErr w:type="spellEnd"/>
      <w:r w:rsidRPr="00C41E93">
        <w:t xml:space="preserve"> </w:t>
      </w:r>
      <w:proofErr w:type="spellStart"/>
      <w:r w:rsidRPr="00C41E93">
        <w:t>review</w:t>
      </w:r>
      <w:proofErr w:type="spellEnd"/>
      <w:r w:rsidRPr="00C41E93">
        <w:t xml:space="preserve"> </w:t>
      </w:r>
      <w:proofErr w:type="gramStart"/>
      <w:r w:rsidRPr="00C41E93">
        <w:t>meeting</w:t>
      </w:r>
      <w:proofErr w:type="gramEnd"/>
      <w:r w:rsidRPr="00C41E93">
        <w:t xml:space="preserve"> </w:t>
      </w:r>
      <w:proofErr w:type="spellStart"/>
      <w:r w:rsidRPr="00C41E93">
        <w:t>attendance</w:t>
      </w:r>
      <w:proofErr w:type="spellEnd"/>
      <w:r w:rsidRPr="00C41E93">
        <w:t xml:space="preserve"> </w:t>
      </w:r>
      <w:proofErr w:type="spellStart"/>
      <w:r w:rsidRPr="00C41E93">
        <w:t>list</w:t>
      </w:r>
      <w:proofErr w:type="spellEnd"/>
    </w:p>
    <w:p w14:paraId="001FC0F2" w14:textId="77777777" w:rsidR="00C41E93" w:rsidRDefault="00C41E93" w:rsidP="000931EF">
      <w:pPr>
        <w:pStyle w:val="TituloDocumentoSP"/>
      </w:pPr>
    </w:p>
    <w:p w14:paraId="38481C89" w14:textId="4855D499" w:rsidR="00F469BA" w:rsidRPr="00F469BA" w:rsidRDefault="00F469BA" w:rsidP="00C41E93">
      <w:pPr>
        <w:pStyle w:val="MemoriaSP"/>
        <w:numPr>
          <w:ilvl w:val="0"/>
          <w:numId w:val="6"/>
        </w:numPr>
      </w:pPr>
      <w:r w:rsidRPr="00F469BA">
        <w:t>Fernando Pozo Ocampo – COO</w:t>
      </w:r>
    </w:p>
    <w:p w14:paraId="6F0F9859" w14:textId="5F33CA5F" w:rsidR="00F469BA" w:rsidRPr="00F469BA" w:rsidRDefault="00F469BA" w:rsidP="00C41E93">
      <w:pPr>
        <w:pStyle w:val="MemoriaSP"/>
        <w:numPr>
          <w:ilvl w:val="0"/>
          <w:numId w:val="6"/>
        </w:numPr>
      </w:pPr>
      <w:r w:rsidRPr="00F469BA">
        <w:t>Jaime de Castro de Peñaranda – CTO</w:t>
      </w:r>
    </w:p>
    <w:p w14:paraId="52E826F4" w14:textId="06925A1A" w:rsidR="00F469BA" w:rsidRDefault="00F469BA" w:rsidP="00C41E93">
      <w:pPr>
        <w:pStyle w:val="MemoriaSP"/>
        <w:numPr>
          <w:ilvl w:val="0"/>
          <w:numId w:val="6"/>
        </w:numPr>
      </w:pPr>
      <w:r>
        <w:t>Carlos Rodrigo Rivero – C</w:t>
      </w:r>
      <w:r w:rsidR="00C41E93">
        <w:t>IO</w:t>
      </w:r>
    </w:p>
    <w:p w14:paraId="1196FDA7" w14:textId="35D1DA95" w:rsidR="00F469BA" w:rsidRDefault="00C41E93" w:rsidP="00C41E93">
      <w:pPr>
        <w:pStyle w:val="MemoriaSP"/>
        <w:numPr>
          <w:ilvl w:val="0"/>
          <w:numId w:val="6"/>
        </w:numPr>
      </w:pPr>
      <w:r>
        <w:t>José Martín Rodríguez - CCI</w:t>
      </w:r>
    </w:p>
    <w:p w14:paraId="2769B60D" w14:textId="537B1B7F" w:rsidR="00C41E93" w:rsidRDefault="00C41E93" w:rsidP="00C41E93">
      <w:pPr>
        <w:pStyle w:val="MemoriaSP"/>
        <w:numPr>
          <w:ilvl w:val="0"/>
          <w:numId w:val="6"/>
        </w:numPr>
      </w:pPr>
      <w:r>
        <w:t>Vicente Gallego – CSO</w:t>
      </w:r>
    </w:p>
    <w:p w14:paraId="4805D2FD" w14:textId="55DBA0B7" w:rsidR="00C41E93" w:rsidRDefault="00C41E93" w:rsidP="00C41E93">
      <w:pPr>
        <w:pStyle w:val="MemoriaSP"/>
        <w:numPr>
          <w:ilvl w:val="0"/>
          <w:numId w:val="6"/>
        </w:numPr>
      </w:pPr>
      <w:r>
        <w:t>Iván Pérez Ciruelos – Head of QA</w:t>
      </w:r>
    </w:p>
    <w:p w14:paraId="6186EB45" w14:textId="77777777" w:rsidR="00C41E93" w:rsidRDefault="00C41E93" w:rsidP="00C41E93">
      <w:pPr>
        <w:pStyle w:val="MemoriaSP"/>
      </w:pPr>
    </w:p>
    <w:p w14:paraId="69FDE85C" w14:textId="77777777" w:rsidR="00C41E93" w:rsidRDefault="00C41E93" w:rsidP="00C41E93">
      <w:pPr>
        <w:pStyle w:val="MemoriaSP"/>
      </w:pPr>
    </w:p>
    <w:p w14:paraId="31E03E3B" w14:textId="316AAF2B" w:rsidR="00C41E93" w:rsidRDefault="00C41E93" w:rsidP="00C41E93">
      <w:pPr>
        <w:pStyle w:val="MemoriaSP"/>
      </w:pPr>
      <w:r>
        <w:t>Meeting date: 03/01/2025</w:t>
      </w:r>
    </w:p>
    <w:p w14:paraId="6B0BD6A5" w14:textId="77777777" w:rsidR="00C41E93" w:rsidRDefault="00C41E93" w:rsidP="00C41E93">
      <w:pPr>
        <w:pStyle w:val="MemoriaSP"/>
      </w:pPr>
    </w:p>
    <w:p w14:paraId="0461388E" w14:textId="77777777" w:rsidR="00C41E93" w:rsidRPr="00A457B4" w:rsidRDefault="00C41E93" w:rsidP="00C41E93">
      <w:pPr>
        <w:pStyle w:val="MemoriaSP"/>
      </w:pPr>
    </w:p>
    <w:p w14:paraId="6D8EF0E8" w14:textId="77777777" w:rsidR="00066A34" w:rsidRPr="00A457B4" w:rsidRDefault="00066A34" w:rsidP="00C95D0F">
      <w:pPr>
        <w:pStyle w:val="MemoriaSP"/>
        <w:rPr>
          <w:lang w:val="es-ES"/>
        </w:rPr>
      </w:pPr>
    </w:p>
    <w:sectPr w:rsidR="00066A34" w:rsidRPr="00A457B4" w:rsidSect="00E03820">
      <w:headerReference w:type="default" r:id="rId10"/>
      <w:footerReference w:type="default" r:id="rId11"/>
      <w:pgSz w:w="11906" w:h="16838"/>
      <w:pgMar w:top="1417" w:right="1701" w:bottom="1417" w:left="1701" w:header="567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868A" w14:textId="77777777" w:rsidR="003E6010" w:rsidRDefault="003E6010" w:rsidP="00CC766E">
      <w:pPr>
        <w:spacing w:after="0" w:line="240" w:lineRule="auto"/>
      </w:pPr>
      <w:r>
        <w:separator/>
      </w:r>
    </w:p>
  </w:endnote>
  <w:endnote w:type="continuationSeparator" w:id="0">
    <w:p w14:paraId="6E89FFA0" w14:textId="77777777" w:rsidR="003E6010" w:rsidRDefault="003E6010" w:rsidP="00CC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xo Regular">
    <w:altName w:val="Calibri"/>
    <w:charset w:val="00"/>
    <w:family w:val="auto"/>
    <w:pitch w:val="variable"/>
    <w:sig w:usb0="A00000EF" w:usb1="4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5C28" w14:textId="77777777" w:rsidR="00CC766E" w:rsidRDefault="009944A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748EFE4" wp14:editId="6427BEDD">
              <wp:simplePos x="0" y="0"/>
              <wp:positionH relativeFrom="column">
                <wp:posOffset>-1143930</wp:posOffset>
              </wp:positionH>
              <wp:positionV relativeFrom="paragraph">
                <wp:posOffset>-1349803</wp:posOffset>
              </wp:positionV>
              <wp:extent cx="7658100" cy="2633108"/>
              <wp:effectExtent l="0" t="0" r="0" b="0"/>
              <wp:wrapNone/>
              <wp:docPr id="65408993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58100" cy="2633108"/>
                      </a:xfrm>
                      <a:prstGeom prst="rect">
                        <a:avLst/>
                      </a:prstGeom>
                      <a:blipFill>
                        <a:blip r:embed="rId1">
                          <a:alphaModFix amt="3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B26265" id="Rectángulo 1" o:spid="_x0000_s1026" style="position:absolute;margin-left:-90.05pt;margin-top:-106.3pt;width:603pt;height:20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" stroked="f" strokeweight="1pt">
              <v:fill r:id="rId2" o:title="" opacity="22938f" recolor="t" rotate="t" type="frame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38774" behindDoc="0" locked="0" layoutInCell="1" allowOverlap="1" wp14:anchorId="63D21799" wp14:editId="0DE03754">
              <wp:simplePos x="0" y="0"/>
              <wp:positionH relativeFrom="margin">
                <wp:posOffset>1193165</wp:posOffset>
              </wp:positionH>
              <wp:positionV relativeFrom="paragraph">
                <wp:posOffset>648970</wp:posOffset>
              </wp:positionV>
              <wp:extent cx="1348740" cy="684530"/>
              <wp:effectExtent l="0" t="0" r="3810" b="1270"/>
              <wp:wrapNone/>
              <wp:docPr id="135096931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48740" cy="684530"/>
                      </a:xfrm>
                      <a:prstGeom prst="rect">
                        <a:avLst/>
                      </a:prstGeom>
                      <a:blipFill dpi="0"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B8E7F0" id="Rectángulo 5" o:spid="_x0000_s1026" style="position:absolute;margin-left:93.95pt;margin-top:51.1pt;width:106.2pt;height:53.9pt;z-index:25163877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" stroked="f" strokeweight="1pt">
              <v:fill r:id="rId4" o:title="" recolor="t" rotate="t" type="frame"/>
              <w10:wrap anchorx="margin"/>
            </v:rect>
          </w:pict>
        </mc:Fallback>
      </mc:AlternateContent>
    </w:r>
    <w:r w:rsidR="001961DB">
      <w:rPr>
        <w:noProof/>
      </w:rPr>
      <mc:AlternateContent>
        <mc:Choice Requires="wps">
          <w:drawing>
            <wp:anchor distT="0" distB="0" distL="114300" distR="114300" simplePos="0" relativeHeight="251640822" behindDoc="0" locked="0" layoutInCell="1" allowOverlap="1" wp14:anchorId="6DB756D2" wp14:editId="2D8AB72B">
              <wp:simplePos x="0" y="0"/>
              <wp:positionH relativeFrom="margin">
                <wp:posOffset>2894966</wp:posOffset>
              </wp:positionH>
              <wp:positionV relativeFrom="paragraph">
                <wp:posOffset>763270</wp:posOffset>
              </wp:positionV>
              <wp:extent cx="2279650" cy="478155"/>
              <wp:effectExtent l="0" t="0" r="6350" b="0"/>
              <wp:wrapNone/>
              <wp:docPr id="331848187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9650" cy="478155"/>
                      </a:xfrm>
                      <a:prstGeom prst="rect">
                        <a:avLst/>
                      </a:prstGeom>
                      <a:blipFill dpi="0" rotWithShape="1"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F3E5A0A" id="Rectángulo 5" o:spid="_x0000_s1026" style="position:absolute;margin-left:227.95pt;margin-top:60.1pt;width:179.5pt;height:37.65pt;z-index:2516408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OcAAAAAUmdodGxvbmcAAARM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ThCSU0EDAAAAAALFgAAAAEAAACgAAAAIgAA&#10;AeAAAD/AAAAK+gAYAAH/2P/tAAxBZG9iZV9DTQAB/+4ADkFkb2JlAGSAAAAAAf/bAIQADAgICAkI&#10;DAkJDBELCgsRFQ8MDA8VGBMTFRMTGBEMDAwMDAwRDAwMDAwMDAwMDAwMDAwMDAwMDAwMDAwMDAwM&#10;DAENCwsNDg0QDg4QFA4ODhQUDg4ODhQRDAwMDAwREQwMDAwMDBEMDAwMDAwMDAwMDAwMDAwMDAwM&#10;DAwMDAwMDAwM/8AAEQgAIg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3v3Xuve/de697917r3v3Xuv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" stroked="f" strokeweight="1pt">
              <v:fill r:id="rId6" o:title="" recolor="t" rotate="t" type="frame"/>
              <w10:wrap anchorx="margin"/>
            </v:rect>
          </w:pict>
        </mc:Fallback>
      </mc:AlternateContent>
    </w:r>
    <w:r w:rsidR="00B80E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A1B048" wp14:editId="7EF494D1">
              <wp:simplePos x="0" y="0"/>
              <wp:positionH relativeFrom="column">
                <wp:posOffset>-556260</wp:posOffset>
              </wp:positionH>
              <wp:positionV relativeFrom="paragraph">
                <wp:posOffset>67755</wp:posOffset>
              </wp:positionV>
              <wp:extent cx="6438900" cy="657225"/>
              <wp:effectExtent l="0" t="0" r="0" b="0"/>
              <wp:wrapNone/>
              <wp:docPr id="184092729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38900" cy="657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87B6C53" w14:textId="77777777" w:rsidR="00CC766E" w:rsidRDefault="00CC766E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"mailto:contact@spikatech.com" \t "_blank" \o "mailto:contact@spikatech.com"</w:instrText>
                          </w:r>
                          <w:r>
                            <w:fldChar w:fldCharType="separate"/>
                          </w:r>
                          <w:r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>contact@spikatech.com</w:t>
                          </w:r>
                          <w:r>
                            <w:fldChar w:fldCharType="end"/>
                          </w:r>
                          <w:r w:rsidRPr="0092744C">
                            <w:rPr>
                              <w:rFonts w:ascii="Trebuchet MS" w:eastAsia="Times New Roman" w:hAnsi="Trebuchet MS"/>
                              <w:color w:val="4C868F" w:themeColor="accent1"/>
                              <w:kern w:val="0"/>
                              <w:sz w:val="18"/>
                              <w:szCs w:val="18"/>
                              <w:lang w:eastAsia="es-ES"/>
                            </w:rPr>
                            <w:t xml:space="preserve"> - </w:t>
                          </w:r>
                          <w:hyperlink r:id="rId7" w:tgtFrame="_blank" w:tooltip="https://www.spikatech.com/" w:history="1">
                            <w:r w:rsidRPr="0092744C">
                              <w:rPr>
                                <w:rFonts w:ascii="Trebuchet MS" w:eastAsia="Times New Roman" w:hAnsi="Trebuchet MS"/>
                                <w:color w:val="4C868F" w:themeColor="accent1"/>
                                <w:kern w:val="0"/>
                                <w:sz w:val="18"/>
                                <w:szCs w:val="18"/>
                                <w:lang w:eastAsia="es-ES"/>
                              </w:rPr>
                              <w:t>www.spikatech.com</w:t>
                            </w:r>
                          </w:hyperlink>
                        </w:p>
                        <w:p w14:paraId="31F7A516" w14:textId="77777777" w:rsidR="0080188D" w:rsidRPr="00546E38" w:rsidRDefault="0080188D" w:rsidP="0080188D">
                          <w:pPr>
                            <w:spacing w:after="0" w:line="240" w:lineRule="auto"/>
                            <w:jc w:val="center"/>
                            <w:rPr>
                              <w:rFonts w:ascii="Trebuchet MS" w:eastAsia="Times New Roman" w:hAnsi="Trebuchet MS"/>
                              <w:color w:val="AEAAAA" w:themeColor="background2" w:themeShade="BF"/>
                              <w:kern w:val="0"/>
                              <w:sz w:val="16"/>
                              <w:szCs w:val="16"/>
                              <w:u w:val="single"/>
                              <w:lang w:eastAsia="es-ES"/>
                            </w:rPr>
                          </w:pPr>
                        </w:p>
                        <w:p w14:paraId="04851D6E" w14:textId="77777777" w:rsidR="00CC766E" w:rsidRPr="0080188D" w:rsidRDefault="00CC766E" w:rsidP="00CC766E">
                          <w:pPr>
                            <w:spacing w:after="0" w:line="240" w:lineRule="auto"/>
                            <w:jc w:val="both"/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</w:pPr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 xml:space="preserve">SPIKA TECH, S.L., with registered office at c/ Alcalá de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Guadaira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 xml:space="preserve">, nº 6, 6ºA </w:t>
                          </w:r>
                          <w:proofErr w:type="spellStart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Derecha</w:t>
                          </w:r>
                          <w:proofErr w:type="spellEnd"/>
                          <w:r w:rsidRPr="0080188D">
                            <w:rPr>
                              <w:rFonts w:ascii="Trebuchet MS" w:eastAsia="Times New Roman" w:hAnsi="Trebuchet MS"/>
                              <w:color w:val="A6A6A6" w:themeColor="background1" w:themeShade="A6"/>
                              <w:kern w:val="0"/>
                              <w:sz w:val="16"/>
                              <w:szCs w:val="16"/>
                              <w:lang w:val="en-US" w:eastAsia="es-ES"/>
                            </w:rPr>
                            <w:t>, 28018 MADRID, with Tax Identification Code B87386900, registered in the Mercantile Register of Madrid, in volume 33.500, Folio 200, Page M-603059, Entry. 1, hereinafter THE OWNER.</w:t>
                          </w:r>
                        </w:p>
                        <w:p w14:paraId="01C6AFAD" w14:textId="77777777" w:rsidR="00CC766E" w:rsidRPr="0092744C" w:rsidRDefault="00CC766E" w:rsidP="00CC766E">
                          <w:pPr>
                            <w:pStyle w:val="MemoriaSP"/>
                            <w:spacing w:before="0"/>
                            <w:rPr>
                              <w:rStyle w:val="Textoennegrita"/>
                              <w:rFonts w:ascii="Trebuchet MS" w:hAnsi="Trebuchet MS"/>
                              <w:b w:val="0"/>
                              <w:bCs w:val="0"/>
                              <w:color w:val="D0CECE" w:themeColor="background2" w:themeShade="E6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A1B04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3.8pt;margin-top:5.35pt;width:507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" filled="f" stroked="f" strokeweight=".5pt">
              <v:textbox>
                <w:txbxContent>
                  <w:p w14:paraId="787B6C53" w14:textId="77777777" w:rsidR="00CC766E" w:rsidRDefault="00CC766E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</w:pPr>
                    <w:r>
                      <w:fldChar w:fldCharType="begin"/>
                    </w:r>
                    <w:r>
                      <w:instrText>HYPERLINK "mailto:contact@spikatech.com" \t "_blank" \o "mailto:contact@spikatech.com"</w:instrText>
                    </w:r>
                    <w:r>
                      <w:fldChar w:fldCharType="separate"/>
                    </w:r>
                    <w:r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>contact@spikatech.com</w:t>
                    </w:r>
                    <w:r>
                      <w:fldChar w:fldCharType="end"/>
                    </w:r>
                    <w:r w:rsidRPr="0092744C">
                      <w:rPr>
                        <w:rFonts w:ascii="Trebuchet MS" w:eastAsia="Times New Roman" w:hAnsi="Trebuchet MS"/>
                        <w:color w:val="4C868F" w:themeColor="accent1"/>
                        <w:kern w:val="0"/>
                        <w:sz w:val="18"/>
                        <w:szCs w:val="18"/>
                        <w:lang w:eastAsia="es-ES"/>
                      </w:rPr>
                      <w:t xml:space="preserve"> - </w:t>
                    </w:r>
                    <w:hyperlink r:id="rId8" w:tgtFrame="_blank" w:tooltip="https://www.spikatech.com/" w:history="1">
                      <w:r w:rsidRPr="0092744C">
                        <w:rPr>
                          <w:rFonts w:ascii="Trebuchet MS" w:eastAsia="Times New Roman" w:hAnsi="Trebuchet MS"/>
                          <w:color w:val="4C868F" w:themeColor="accent1"/>
                          <w:kern w:val="0"/>
                          <w:sz w:val="18"/>
                          <w:szCs w:val="18"/>
                          <w:lang w:eastAsia="es-ES"/>
                        </w:rPr>
                        <w:t>www.spikatech.com</w:t>
                      </w:r>
                    </w:hyperlink>
                  </w:p>
                  <w:p w14:paraId="31F7A516" w14:textId="77777777" w:rsidR="0080188D" w:rsidRPr="00546E38" w:rsidRDefault="0080188D" w:rsidP="0080188D">
                    <w:pPr>
                      <w:spacing w:after="0" w:line="240" w:lineRule="auto"/>
                      <w:jc w:val="center"/>
                      <w:rPr>
                        <w:rFonts w:ascii="Trebuchet MS" w:eastAsia="Times New Roman" w:hAnsi="Trebuchet MS"/>
                        <w:color w:val="AEAAAA" w:themeColor="background2" w:themeShade="BF"/>
                        <w:kern w:val="0"/>
                        <w:sz w:val="16"/>
                        <w:szCs w:val="16"/>
                        <w:u w:val="single"/>
                        <w:lang w:eastAsia="es-ES"/>
                      </w:rPr>
                    </w:pPr>
                  </w:p>
                  <w:p w14:paraId="04851D6E" w14:textId="77777777" w:rsidR="00CC766E" w:rsidRPr="0080188D" w:rsidRDefault="00CC766E" w:rsidP="00CC766E">
                    <w:pPr>
                      <w:spacing w:after="0" w:line="240" w:lineRule="auto"/>
                      <w:jc w:val="both"/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</w:pPr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 xml:space="preserve">SPIKA TECH, S.L., with registered office at c/ Alcalá de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Guadaira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 xml:space="preserve">, nº 6, 6ºA </w:t>
                    </w:r>
                    <w:proofErr w:type="spellStart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Derecha</w:t>
                    </w:r>
                    <w:proofErr w:type="spellEnd"/>
                    <w:r w:rsidRPr="0080188D">
                      <w:rPr>
                        <w:rFonts w:ascii="Trebuchet MS" w:eastAsia="Times New Roman" w:hAnsi="Trebuchet MS"/>
                        <w:color w:val="A6A6A6" w:themeColor="background1" w:themeShade="A6"/>
                        <w:kern w:val="0"/>
                        <w:sz w:val="16"/>
                        <w:szCs w:val="16"/>
                        <w:lang w:val="en-US" w:eastAsia="es-ES"/>
                      </w:rPr>
                      <w:t>, 28018 MADRID, with Tax Identification Code B87386900, registered in the Mercantile Register of Madrid, in volume 33.500, Folio 200, Page M-603059, Entry. 1, hereinafter THE OWNER.</w:t>
                    </w:r>
                  </w:p>
                  <w:p w14:paraId="01C6AFAD" w14:textId="77777777" w:rsidR="00CC766E" w:rsidRPr="0092744C" w:rsidRDefault="00CC766E" w:rsidP="00CC766E">
                    <w:pPr>
                      <w:pStyle w:val="MemoriaSP"/>
                      <w:spacing w:before="0"/>
                      <w:rPr>
                        <w:rStyle w:val="Textoennegrita"/>
                        <w:rFonts w:ascii="Trebuchet MS" w:hAnsi="Trebuchet MS"/>
                        <w:b w:val="0"/>
                        <w:bCs w:val="0"/>
                        <w:color w:val="D0CECE" w:themeColor="background2" w:themeShade="E6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7330F1">
      <w:rPr>
        <w:noProof/>
      </w:rPr>
      <mc:AlternateContent>
        <mc:Choice Requires="wps">
          <w:drawing>
            <wp:anchor distT="0" distB="0" distL="114300" distR="114300" simplePos="0" relativeHeight="251639798" behindDoc="0" locked="0" layoutInCell="1" allowOverlap="1" wp14:anchorId="07FE0DE4" wp14:editId="38678FF6">
              <wp:simplePos x="0" y="0"/>
              <wp:positionH relativeFrom="margin">
                <wp:posOffset>2499995</wp:posOffset>
              </wp:positionH>
              <wp:positionV relativeFrom="paragraph">
                <wp:posOffset>744538</wp:posOffset>
              </wp:positionV>
              <wp:extent cx="396875" cy="473710"/>
              <wp:effectExtent l="0" t="0" r="3175" b="2540"/>
              <wp:wrapNone/>
              <wp:docPr id="6459346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6875" cy="473710"/>
                      </a:xfrm>
                      <a:prstGeom prst="rect">
                        <a:avLst/>
                      </a:prstGeom>
                      <a:blipFill dpi="0"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00AF17" id="Rectángulo 5" o:spid="_x0000_s1026" style="position:absolute;margin-left:196.85pt;margin-top:58.65pt;width:31.25pt;height:37.3pt;z-index:2516397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" stroked="f" strokeweight="1pt">
              <v:fill r:id="rId10" o:title="" recolor="t" rotate="t" type="frame"/>
              <w10:wrap anchorx="margin"/>
            </v:rect>
          </w:pict>
        </mc:Fallback>
      </mc:AlternateContent>
    </w:r>
    <w:r w:rsidR="003B0ED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80AA9AE" wp14:editId="4C1C65D5">
              <wp:simplePos x="0" y="0"/>
              <wp:positionH relativeFrom="margin">
                <wp:align>center</wp:align>
              </wp:positionH>
              <wp:positionV relativeFrom="paragraph">
                <wp:posOffset>-16581</wp:posOffset>
              </wp:positionV>
              <wp:extent cx="4109720" cy="45719"/>
              <wp:effectExtent l="0" t="0" r="5080" b="0"/>
              <wp:wrapNone/>
              <wp:docPr id="1347906635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720" cy="45719"/>
                      </a:xfrm>
                      <a:prstGeom prst="rect">
                        <a:avLst/>
                      </a:prstGeom>
                      <a:blipFill dpi="0"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186A2A" id="Rectángulo 4" o:spid="_x0000_s1026" style="position:absolute;margin-left:0;margin-top:-1.3pt;width:323.6pt;height:3.6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" stroked="f" strokeweight="1pt">
              <v:fill r:id="rId12" o:title="" recolor="t" rotate="t" type="frame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AE504" w14:textId="77777777" w:rsidR="003E6010" w:rsidRDefault="003E6010" w:rsidP="00CC766E">
      <w:pPr>
        <w:spacing w:after="0" w:line="240" w:lineRule="auto"/>
      </w:pPr>
      <w:r>
        <w:separator/>
      </w:r>
    </w:p>
  </w:footnote>
  <w:footnote w:type="continuationSeparator" w:id="0">
    <w:p w14:paraId="00E9B78F" w14:textId="77777777" w:rsidR="003E6010" w:rsidRDefault="003E6010" w:rsidP="00CC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ABED9" w14:textId="77777777" w:rsidR="00CC766E" w:rsidRDefault="003B44F1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174AAA" wp14:editId="5E986433">
              <wp:simplePos x="0" y="0"/>
              <wp:positionH relativeFrom="column">
                <wp:posOffset>-1080135</wp:posOffset>
              </wp:positionH>
              <wp:positionV relativeFrom="paragraph">
                <wp:posOffset>-264795</wp:posOffset>
              </wp:positionV>
              <wp:extent cx="7591425" cy="809625"/>
              <wp:effectExtent l="0" t="0" r="9525" b="9525"/>
              <wp:wrapNone/>
              <wp:docPr id="87298988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1425" cy="809625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D934A5C" id="Rectángulo 1" o:spid="_x0000_s1026" style="position:absolute;margin-left:-85.05pt;margin-top:-20.85pt;width:597.75pt;height:6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" stroked="f" strokeweight="1pt">
              <v:fill r:id="rId2" o:title="" recolor="t" rotate="t" type="frame"/>
            </v:rect>
          </w:pict>
        </mc:Fallback>
      </mc:AlternateContent>
    </w:r>
  </w:p>
  <w:p w14:paraId="09A8491A" w14:textId="77777777" w:rsidR="00CC766E" w:rsidRDefault="00CC76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66D9"/>
    <w:multiLevelType w:val="hybridMultilevel"/>
    <w:tmpl w:val="05CE3344"/>
    <w:lvl w:ilvl="0" w:tplc="DE68E20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25BD4"/>
    <w:multiLevelType w:val="hybridMultilevel"/>
    <w:tmpl w:val="350C64D2"/>
    <w:lvl w:ilvl="0" w:tplc="DE68E20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735E1C"/>
    <w:multiLevelType w:val="hybridMultilevel"/>
    <w:tmpl w:val="2C74DCC4"/>
    <w:lvl w:ilvl="0" w:tplc="DE68E20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362E0"/>
    <w:multiLevelType w:val="hybridMultilevel"/>
    <w:tmpl w:val="707228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52DFF"/>
    <w:multiLevelType w:val="hybridMultilevel"/>
    <w:tmpl w:val="6D967FC2"/>
    <w:lvl w:ilvl="0" w:tplc="AEBCED7C">
      <w:numFmt w:val="bullet"/>
      <w:lvlText w:val="-"/>
      <w:lvlJc w:val="left"/>
      <w:pPr>
        <w:ind w:left="720" w:hanging="360"/>
      </w:pPr>
      <w:rPr>
        <w:rFonts w:ascii="Exo Regular" w:eastAsiaTheme="majorEastAsia" w:hAnsi="Exo Regular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66610"/>
    <w:multiLevelType w:val="hybridMultilevel"/>
    <w:tmpl w:val="73D08908"/>
    <w:lvl w:ilvl="0" w:tplc="7652A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B858E"/>
        <w:u w:color="FFFFFF" w:themeColor="background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621899">
    <w:abstractNumId w:val="5"/>
  </w:num>
  <w:num w:numId="2" w16cid:durableId="1328049835">
    <w:abstractNumId w:val="4"/>
  </w:num>
  <w:num w:numId="3" w16cid:durableId="1822191799">
    <w:abstractNumId w:val="0"/>
  </w:num>
  <w:num w:numId="4" w16cid:durableId="1045134108">
    <w:abstractNumId w:val="2"/>
  </w:num>
  <w:num w:numId="5" w16cid:durableId="1261522442">
    <w:abstractNumId w:val="1"/>
  </w:num>
  <w:num w:numId="6" w16cid:durableId="122312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9BA"/>
    <w:rsid w:val="00066A34"/>
    <w:rsid w:val="000931EF"/>
    <w:rsid w:val="000B45B5"/>
    <w:rsid w:val="00140B37"/>
    <w:rsid w:val="00151868"/>
    <w:rsid w:val="001762B5"/>
    <w:rsid w:val="001961DB"/>
    <w:rsid w:val="00200A52"/>
    <w:rsid w:val="00260E7E"/>
    <w:rsid w:val="002901F5"/>
    <w:rsid w:val="002B3879"/>
    <w:rsid w:val="003860CC"/>
    <w:rsid w:val="003A35CD"/>
    <w:rsid w:val="003A6D5F"/>
    <w:rsid w:val="003B0ED3"/>
    <w:rsid w:val="003B44F1"/>
    <w:rsid w:val="003C7AD2"/>
    <w:rsid w:val="003D4A6E"/>
    <w:rsid w:val="003E6010"/>
    <w:rsid w:val="004321AE"/>
    <w:rsid w:val="00507F92"/>
    <w:rsid w:val="005238D3"/>
    <w:rsid w:val="00524583"/>
    <w:rsid w:val="005341F0"/>
    <w:rsid w:val="005B058D"/>
    <w:rsid w:val="005B75B5"/>
    <w:rsid w:val="005D3BC0"/>
    <w:rsid w:val="00633A3E"/>
    <w:rsid w:val="00674FF0"/>
    <w:rsid w:val="006B7746"/>
    <w:rsid w:val="007330F1"/>
    <w:rsid w:val="0075713D"/>
    <w:rsid w:val="007D1855"/>
    <w:rsid w:val="0080188D"/>
    <w:rsid w:val="00881C3E"/>
    <w:rsid w:val="00910BF9"/>
    <w:rsid w:val="0099099C"/>
    <w:rsid w:val="009944A8"/>
    <w:rsid w:val="00A43BD1"/>
    <w:rsid w:val="00A457B4"/>
    <w:rsid w:val="00A81EAA"/>
    <w:rsid w:val="00B80E32"/>
    <w:rsid w:val="00B81E11"/>
    <w:rsid w:val="00C1196B"/>
    <w:rsid w:val="00C41E93"/>
    <w:rsid w:val="00C95D0F"/>
    <w:rsid w:val="00CC766E"/>
    <w:rsid w:val="00D80AB6"/>
    <w:rsid w:val="00E03820"/>
    <w:rsid w:val="00E12254"/>
    <w:rsid w:val="00E520B3"/>
    <w:rsid w:val="00F069DA"/>
    <w:rsid w:val="00F10A9B"/>
    <w:rsid w:val="00F1220F"/>
    <w:rsid w:val="00F3292A"/>
    <w:rsid w:val="00F46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B5FC42"/>
  <w15:chartTrackingRefBased/>
  <w15:docId w15:val="{607BDCA4-382D-4AE6-8BD4-741FBE70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uiPriority w:val="9"/>
    <w:rsid w:val="00881C3E"/>
    <w:pPr>
      <w:keepNext/>
      <w:keepLines/>
      <w:spacing w:before="360" w:after="80"/>
      <w:outlineLvl w:val="0"/>
    </w:pPr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paragraph" w:styleId="Ttulo2">
    <w:name w:val="heading 2"/>
    <w:aliases w:val="Título Documento SP"/>
    <w:next w:val="Ttulo1"/>
    <w:link w:val="Ttulo2Car"/>
    <w:uiPriority w:val="9"/>
    <w:unhideWhenUsed/>
    <w:rsid w:val="000B45B5"/>
    <w:pPr>
      <w:spacing w:before="280" w:after="200"/>
      <w:jc w:val="center"/>
      <w:outlineLvl w:val="1"/>
    </w:pPr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C766E"/>
    <w:pPr>
      <w:keepNext/>
      <w:keepLines/>
      <w:spacing w:before="160" w:after="80"/>
      <w:outlineLvl w:val="2"/>
    </w:pPr>
    <w:rPr>
      <w:rFonts w:eastAsiaTheme="majorEastAsia" w:cstheme="majorBidi"/>
      <w:color w:val="39646B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CC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9646B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66E"/>
    <w:pPr>
      <w:keepNext/>
      <w:keepLines/>
      <w:spacing w:before="80" w:after="40"/>
      <w:outlineLvl w:val="4"/>
    </w:pPr>
    <w:rPr>
      <w:rFonts w:eastAsiaTheme="majorEastAsia" w:cstheme="majorBidi"/>
      <w:color w:val="39646B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17171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66E"/>
    <w:pPr>
      <w:keepNext/>
      <w:keepLines/>
      <w:spacing w:before="40" w:after="0"/>
      <w:outlineLvl w:val="6"/>
    </w:pPr>
    <w:rPr>
      <w:rFonts w:eastAsiaTheme="majorEastAsia" w:cstheme="majorBidi"/>
      <w:color w:val="717171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66E"/>
    <w:pPr>
      <w:keepNext/>
      <w:keepLines/>
      <w:spacing w:after="0"/>
      <w:outlineLvl w:val="7"/>
    </w:pPr>
    <w:rPr>
      <w:rFonts w:eastAsiaTheme="majorEastAsia" w:cstheme="majorBidi"/>
      <w:i/>
      <w:iCs/>
      <w:color w:val="47474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66E"/>
    <w:pPr>
      <w:keepNext/>
      <w:keepLines/>
      <w:spacing w:after="0"/>
      <w:outlineLvl w:val="8"/>
    </w:pPr>
    <w:rPr>
      <w:rFonts w:eastAsiaTheme="majorEastAsia" w:cstheme="majorBidi"/>
      <w:color w:val="47474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C3E"/>
    <w:rPr>
      <w:rFonts w:ascii="Exo Regular" w:eastAsiaTheme="majorEastAsia" w:hAnsi="Exo Regular" w:cstheme="majorBidi"/>
      <w:color w:val="39646B" w:themeColor="accent1" w:themeShade="BF"/>
      <w:sz w:val="40"/>
      <w:szCs w:val="40"/>
    </w:rPr>
  </w:style>
  <w:style w:type="character" w:customStyle="1" w:styleId="Ttulo2Car">
    <w:name w:val="Título 2 Car"/>
    <w:aliases w:val="Título Documento SP Car"/>
    <w:basedOn w:val="Fuentedeprrafopredeter"/>
    <w:link w:val="Ttulo2"/>
    <w:uiPriority w:val="9"/>
    <w:rsid w:val="000B45B5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C766E"/>
    <w:rPr>
      <w:rFonts w:eastAsiaTheme="majorEastAsia" w:cstheme="majorBidi"/>
      <w:color w:val="39646B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66E"/>
    <w:rPr>
      <w:rFonts w:eastAsiaTheme="majorEastAsia" w:cstheme="majorBidi"/>
      <w:i/>
      <w:iCs/>
      <w:color w:val="39646B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66E"/>
    <w:rPr>
      <w:rFonts w:eastAsiaTheme="majorEastAsia" w:cstheme="majorBidi"/>
      <w:color w:val="39646B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66E"/>
    <w:rPr>
      <w:rFonts w:eastAsiaTheme="majorEastAsia" w:cstheme="majorBidi"/>
      <w:i/>
      <w:iCs/>
      <w:color w:val="717171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66E"/>
    <w:rPr>
      <w:rFonts w:eastAsiaTheme="majorEastAsia" w:cstheme="majorBidi"/>
      <w:color w:val="717171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66E"/>
    <w:rPr>
      <w:rFonts w:eastAsiaTheme="majorEastAsia" w:cstheme="majorBidi"/>
      <w:i/>
      <w:iCs/>
      <w:color w:val="47474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66E"/>
    <w:rPr>
      <w:rFonts w:eastAsiaTheme="majorEastAsia" w:cstheme="majorBidi"/>
      <w:color w:val="47474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881C3E"/>
    <w:pPr>
      <w:spacing w:after="80" w:line="240" w:lineRule="auto"/>
      <w:contextualSpacing/>
    </w:pPr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C3E"/>
    <w:rPr>
      <w:rFonts w:ascii="Trebuchet MS" w:eastAsiaTheme="majorEastAsia" w:hAnsi="Trebuchet MS" w:cstheme="majorBidi"/>
      <w:spacing w:val="-10"/>
      <w:kern w:val="28"/>
      <w:sz w:val="56"/>
      <w:szCs w:val="56"/>
    </w:rPr>
  </w:style>
  <w:style w:type="paragraph" w:styleId="Subttulo">
    <w:name w:val="Subtitle"/>
    <w:aliases w:val="Subtítulo2"/>
    <w:basedOn w:val="Ttulo2"/>
    <w:link w:val="SubttuloCar"/>
    <w:uiPriority w:val="11"/>
    <w:rsid w:val="00A457B4"/>
    <w:pPr>
      <w:numPr>
        <w:ilvl w:val="1"/>
      </w:numPr>
      <w:jc w:val="left"/>
    </w:pPr>
    <w:rPr>
      <w:rFonts w:ascii="Trebuchet MS" w:hAnsi="Trebuchet MS"/>
      <w:b w:val="0"/>
      <w:color w:val="4E4E4E" w:themeColor="accent4" w:themeShade="80"/>
      <w:spacing w:val="15"/>
      <w:sz w:val="28"/>
      <w:szCs w:val="28"/>
    </w:rPr>
  </w:style>
  <w:style w:type="character" w:customStyle="1" w:styleId="SubttuloCar">
    <w:name w:val="Subtítulo Car"/>
    <w:aliases w:val="Subtítulo2 Car"/>
    <w:basedOn w:val="Fuentedeprrafopredeter"/>
    <w:link w:val="Subttulo"/>
    <w:uiPriority w:val="11"/>
    <w:rsid w:val="00A457B4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CC766E"/>
    <w:pPr>
      <w:spacing w:before="160"/>
      <w:jc w:val="center"/>
    </w:pPr>
    <w:rPr>
      <w:i/>
      <w:iCs/>
      <w:color w:val="5C5C5C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66E"/>
    <w:rPr>
      <w:i/>
      <w:iCs/>
      <w:color w:val="5C5C5C" w:themeColor="text1" w:themeTint="BF"/>
    </w:rPr>
  </w:style>
  <w:style w:type="paragraph" w:styleId="Prrafodelista">
    <w:name w:val="List Paragraph"/>
    <w:basedOn w:val="Normal"/>
    <w:uiPriority w:val="34"/>
    <w:rsid w:val="00CC76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881C3E"/>
    <w:rPr>
      <w:rFonts w:ascii="Roboto Condensed" w:hAnsi="Roboto Condensed"/>
      <w:i/>
      <w:iCs/>
      <w:color w:val="39646B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CC766E"/>
    <w:pPr>
      <w:pBdr>
        <w:top w:val="single" w:sz="4" w:space="10" w:color="39646B" w:themeColor="accent1" w:themeShade="BF"/>
        <w:bottom w:val="single" w:sz="4" w:space="10" w:color="39646B" w:themeColor="accent1" w:themeShade="BF"/>
      </w:pBdr>
      <w:spacing w:before="360" w:after="360"/>
      <w:ind w:left="864" w:right="864"/>
      <w:jc w:val="center"/>
    </w:pPr>
    <w:rPr>
      <w:i/>
      <w:iCs/>
      <w:color w:val="39646B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66E"/>
    <w:rPr>
      <w:i/>
      <w:iCs/>
      <w:color w:val="39646B" w:themeColor="accent1" w:themeShade="BF"/>
    </w:rPr>
  </w:style>
  <w:style w:type="character" w:styleId="Referenciaintensa">
    <w:name w:val="Intense Reference"/>
    <w:basedOn w:val="Fuentedeprrafopredeter"/>
    <w:uiPriority w:val="32"/>
    <w:rsid w:val="00CC766E"/>
    <w:rPr>
      <w:b/>
      <w:bCs/>
      <w:smallCaps/>
      <w:color w:val="39646B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766E"/>
  </w:style>
  <w:style w:type="paragraph" w:styleId="Piedepgina">
    <w:name w:val="footer"/>
    <w:basedOn w:val="Normal"/>
    <w:link w:val="PiedepginaCar"/>
    <w:uiPriority w:val="99"/>
    <w:unhideWhenUsed/>
    <w:rsid w:val="00CC766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766E"/>
  </w:style>
  <w:style w:type="paragraph" w:customStyle="1" w:styleId="MemoriaSP">
    <w:name w:val="Memoria SP"/>
    <w:basedOn w:val="Normal"/>
    <w:qFormat/>
    <w:rsid w:val="005341F0"/>
    <w:pPr>
      <w:spacing w:before="300"/>
      <w:jc w:val="both"/>
    </w:pPr>
    <w:rPr>
      <w:rFonts w:ascii="Trebuchet MS" w:eastAsia="Calibri" w:hAnsi="Trebuchet MS" w:cs="Times New Roman"/>
      <w:kern w:val="3"/>
      <w:lang w:val="en"/>
      <w14:ligatures w14:val="none"/>
    </w:rPr>
  </w:style>
  <w:style w:type="character" w:styleId="Textoennegrita">
    <w:name w:val="Strong"/>
    <w:basedOn w:val="Fuentedeprrafopredeter"/>
    <w:uiPriority w:val="22"/>
    <w:rsid w:val="00881C3E"/>
    <w:rPr>
      <w:rFonts w:ascii="Roboto Condensed" w:hAnsi="Roboto Condensed"/>
      <w:b/>
      <w:bCs/>
    </w:rPr>
  </w:style>
  <w:style w:type="paragraph" w:styleId="NormalWeb">
    <w:name w:val="Normal (Web)"/>
    <w:basedOn w:val="Normal"/>
    <w:uiPriority w:val="99"/>
    <w:semiHidden/>
    <w:unhideWhenUsed/>
    <w:rsid w:val="005B0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nfasissutil">
    <w:name w:val="Subtle Emphasis"/>
    <w:basedOn w:val="Fuentedeprrafopredeter"/>
    <w:uiPriority w:val="19"/>
    <w:rsid w:val="00881C3E"/>
    <w:rPr>
      <w:rFonts w:ascii="Roboto Condensed Light" w:hAnsi="Roboto Condensed Light"/>
      <w:i/>
      <w:iCs/>
      <w:color w:val="5C5C5C" w:themeColor="text1" w:themeTint="BF"/>
    </w:rPr>
  </w:style>
  <w:style w:type="character" w:styleId="nfasis">
    <w:name w:val="Emphasis"/>
    <w:basedOn w:val="Fuentedeprrafopredeter"/>
    <w:uiPriority w:val="20"/>
    <w:rsid w:val="00881C3E"/>
    <w:rPr>
      <w:rFonts w:ascii="Roboto" w:hAnsi="Roboto"/>
      <w:i/>
      <w:iCs/>
    </w:rPr>
  </w:style>
  <w:style w:type="paragraph" w:customStyle="1" w:styleId="TituloCont1SP">
    <w:name w:val="Titulo Cont.1 SP"/>
    <w:basedOn w:val="Subttulo"/>
    <w:link w:val="TituloCont1SPCar"/>
    <w:qFormat/>
    <w:rsid w:val="00507F92"/>
    <w:rPr>
      <w:color w:val="4C868F" w:themeColor="accent1"/>
      <w:sz w:val="32"/>
    </w:rPr>
  </w:style>
  <w:style w:type="character" w:customStyle="1" w:styleId="TituloCont1SPCar">
    <w:name w:val="Titulo Cont.1 SP Car"/>
    <w:basedOn w:val="SubttuloCar"/>
    <w:link w:val="TituloCont1SP"/>
    <w:rsid w:val="00507F92"/>
    <w:rPr>
      <w:rFonts w:ascii="Trebuchet MS" w:eastAsiaTheme="majorEastAsia" w:hAnsi="Trebuchet MS" w:cstheme="majorBidi"/>
      <w:color w:val="4C868F" w:themeColor="accent1"/>
      <w:spacing w:val="15"/>
      <w:sz w:val="32"/>
      <w:szCs w:val="28"/>
    </w:rPr>
  </w:style>
  <w:style w:type="paragraph" w:customStyle="1" w:styleId="SubttuloCont1SP">
    <w:name w:val="Subtítulo Cont.1 SP"/>
    <w:basedOn w:val="Subttulo"/>
    <w:link w:val="SubttuloCont1SPCar"/>
    <w:qFormat/>
    <w:rsid w:val="00507F92"/>
  </w:style>
  <w:style w:type="character" w:customStyle="1" w:styleId="SubttuloCont1SPCar">
    <w:name w:val="Subtítulo Cont.1 SP Car"/>
    <w:basedOn w:val="SubttuloCar"/>
    <w:link w:val="SubttuloCont1SP"/>
    <w:rsid w:val="00507F92"/>
    <w:rPr>
      <w:rFonts w:ascii="Trebuchet MS" w:eastAsiaTheme="majorEastAsia" w:hAnsi="Trebuchet MS" w:cstheme="majorBidi"/>
      <w:color w:val="4E4E4E" w:themeColor="accent4" w:themeShade="80"/>
      <w:spacing w:val="15"/>
      <w:sz w:val="28"/>
      <w:szCs w:val="28"/>
    </w:rPr>
  </w:style>
  <w:style w:type="paragraph" w:customStyle="1" w:styleId="TituloDocumentoSP">
    <w:name w:val="Titulo Documento SP"/>
    <w:basedOn w:val="Ttulo2"/>
    <w:link w:val="TituloDocumentoSPCar"/>
    <w:qFormat/>
    <w:rsid w:val="000931EF"/>
  </w:style>
  <w:style w:type="character" w:customStyle="1" w:styleId="TituloDocumentoSPCar">
    <w:name w:val="Titulo Documento SP Car"/>
    <w:basedOn w:val="Ttulo2Car"/>
    <w:link w:val="TituloDocumentoSP"/>
    <w:rsid w:val="000931EF"/>
    <w:rPr>
      <w:rFonts w:ascii="Exo Regular" w:eastAsiaTheme="majorEastAsia" w:hAnsi="Exo Regular" w:cstheme="majorBidi"/>
      <w:b/>
      <w:color w:val="39646B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ikatech.com" TargetMode="External"/><Relationship Id="rId3" Type="http://schemas.openxmlformats.org/officeDocument/2006/relationships/image" Target="media/image5.png"/><Relationship Id="rId7" Type="http://schemas.openxmlformats.org/officeDocument/2006/relationships/hyperlink" Target="https://www.spikatech.com" TargetMode="External"/><Relationship Id="rId12" Type="http://schemas.openxmlformats.org/officeDocument/2006/relationships/image" Target="media/image12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8.jpeg"/><Relationship Id="rId11" Type="http://schemas.openxmlformats.org/officeDocument/2006/relationships/image" Target="media/image8.png"/><Relationship Id="rId5" Type="http://schemas.openxmlformats.org/officeDocument/2006/relationships/image" Target="media/image6.jpg"/><Relationship Id="rId10" Type="http://schemas.openxmlformats.org/officeDocument/2006/relationships/image" Target="media/image10.png"/><Relationship Id="rId4" Type="http://schemas.openxmlformats.org/officeDocument/2006/relationships/image" Target="media/image6.png"/><Relationship Id="rId9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&#225;nP&#233;rezCiruelos\Desktop\Documentos\Plantilla%20Doc%20Corto_Spika%20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rgbClr val="262626"/>
      </a:dk1>
      <a:lt1>
        <a:sysClr val="window" lastClr="FFFFFF"/>
      </a:lt1>
      <a:dk2>
        <a:srgbClr val="44546A"/>
      </a:dk2>
      <a:lt2>
        <a:srgbClr val="E7E6E6"/>
      </a:lt2>
      <a:accent1>
        <a:srgbClr val="4C868F"/>
      </a:accent1>
      <a:accent2>
        <a:srgbClr val="CEDF00"/>
      </a:accent2>
      <a:accent3>
        <a:srgbClr val="727272"/>
      </a:accent3>
      <a:accent4>
        <a:srgbClr val="9D9D9D"/>
      </a:accent4>
      <a:accent5>
        <a:srgbClr val="61A0AB"/>
      </a:accent5>
      <a:accent6>
        <a:srgbClr val="A3B000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D08064-842F-4367-AB72-8ACC434A8F54}">
  <ds:schemaRefs>
    <ds:schemaRef ds:uri="http://schemas.microsoft.com/office/2006/metadata/properties"/>
    <ds:schemaRef ds:uri="http://schemas.microsoft.com/office/infopath/2007/PartnerControls"/>
    <ds:schemaRef ds:uri="2d8e07f3-f9f8-493c-bc2e-d8e7690365af"/>
  </ds:schemaRefs>
</ds:datastoreItem>
</file>

<file path=customXml/itemProps2.xml><?xml version="1.0" encoding="utf-8"?>
<ds:datastoreItem xmlns:ds="http://schemas.openxmlformats.org/officeDocument/2006/customXml" ds:itemID="{EF43DA50-CB3B-48EB-864C-AB5D29AC44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F5D893-05B7-4C72-B623-669006CD9FEC}"/>
</file>

<file path=docProps/app.xml><?xml version="1.0" encoding="utf-8"?>
<Properties xmlns="http://schemas.openxmlformats.org/officeDocument/2006/extended-properties" xmlns:vt="http://schemas.openxmlformats.org/officeDocument/2006/docPropsVTypes">
  <Template>Plantilla Doc Corto_Spika Tech.dotx</Template>
  <TotalTime>65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Pérez Ciruelos</dc:creator>
  <cp:keywords/>
  <dc:description/>
  <cp:lastModifiedBy>Iván Pérez Ciruelos</cp:lastModifiedBy>
  <cp:revision>2</cp:revision>
  <cp:lastPrinted>2025-07-08T09:40:00Z</cp:lastPrinted>
  <dcterms:created xsi:type="dcterms:W3CDTF">2025-07-08T08:35:00Z</dcterms:created>
  <dcterms:modified xsi:type="dcterms:W3CDTF">2025-07-08T09:42:00Z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