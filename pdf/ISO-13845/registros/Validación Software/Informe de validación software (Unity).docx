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8402E" w:rsidR="00A93216" w:rsidRDefault="00A93216" w14:paraId="0BA95A5F" w14:textId="77777777">
      <w:pPr>
        <w:rPr>
          <w:rFonts w:ascii="Open Sans" w:hAnsi="Open Sans"/>
          <w:sz w:val="20"/>
        </w:rPr>
      </w:pPr>
    </w:p>
    <w:p w:rsidRPr="0068402E" w:rsidR="00A93216" w:rsidRDefault="00A93216" w14:paraId="0BA95A60" w14:textId="77777777">
      <w:pPr>
        <w:rPr>
          <w:rFonts w:ascii="Open Sans" w:hAnsi="Open Sans"/>
          <w:sz w:val="20"/>
        </w:rPr>
      </w:pPr>
    </w:p>
    <w:p w:rsidRPr="0068402E" w:rsidR="00A93216" w:rsidRDefault="00A93216" w14:paraId="0BA95A61" w14:textId="77777777">
      <w:pPr>
        <w:rPr>
          <w:rFonts w:ascii="Open Sans" w:hAnsi="Open Sans"/>
          <w:sz w:val="20"/>
        </w:rPr>
      </w:pPr>
    </w:p>
    <w:p w:rsidRPr="0068402E" w:rsidR="00044202" w:rsidRDefault="00044202" w14:paraId="0BA95A62" w14:textId="77777777">
      <w:pPr>
        <w:rPr>
          <w:rFonts w:ascii="Open Sans" w:hAnsi="Open Sans"/>
          <w:sz w:val="20"/>
        </w:rPr>
      </w:pPr>
    </w:p>
    <w:p w:rsidRPr="0068402E" w:rsidR="00044202" w:rsidP="0068402E" w:rsidRDefault="00044202" w14:paraId="0BA95A63" w14:textId="77777777">
      <w:pPr>
        <w:tabs>
          <w:tab w:val="left" w:pos="2172"/>
        </w:tabs>
        <w:rPr>
          <w:rFonts w:ascii="Open Sans" w:hAnsi="Open Sans"/>
          <w:sz w:val="20"/>
        </w:rPr>
      </w:pPr>
    </w:p>
    <w:p w:rsidR="00FD5A11" w:rsidP="00216132" w:rsidRDefault="0056497E" w14:paraId="0BA95A64" w14:textId="1928752D">
      <w:pPr>
        <w:pStyle w:val="TituloportadaSP"/>
      </w:pPr>
      <w:r>
        <w:t>INFORME</w:t>
      </w:r>
      <w:r w:rsidR="004C0329">
        <w:t xml:space="preserve"> DE VALIDACIÓN SOFTWARE</w:t>
      </w:r>
    </w:p>
    <w:p w:rsidRPr="0071356F" w:rsidR="00197B06" w:rsidP="00216132" w:rsidRDefault="00197B06" w14:paraId="4F2EFD08" w14:textId="77777777">
      <w:pPr>
        <w:pStyle w:val="TituloportadaSP"/>
        <w:rPr>
          <w:color w:val="00B0F0"/>
        </w:rPr>
      </w:pPr>
    </w:p>
    <w:p w:rsidRPr="0068402E" w:rsidR="00A93216" w:rsidRDefault="00A93216" w14:paraId="0BA95A65" w14:textId="77777777">
      <w:pPr>
        <w:rPr>
          <w:rFonts w:ascii="Open Sans" w:hAnsi="Open Sans"/>
          <w:sz w:val="20"/>
        </w:rPr>
      </w:pPr>
    </w:p>
    <w:p w:rsidRPr="0068402E" w:rsidR="00A93216" w:rsidRDefault="00A93216" w14:paraId="0BA95A66" w14:textId="77777777">
      <w:pPr>
        <w:rPr>
          <w:rFonts w:ascii="Open Sans" w:hAnsi="Open Sans"/>
          <w:sz w:val="20"/>
        </w:rPr>
      </w:pPr>
    </w:p>
    <w:p w:rsidRPr="0068402E" w:rsidR="00A93216" w:rsidRDefault="00A93216" w14:paraId="0BA95A67" w14:textId="77777777">
      <w:pPr>
        <w:rPr>
          <w:rFonts w:ascii="Open Sans" w:hAnsi="Open Sans"/>
          <w:sz w:val="20"/>
        </w:rPr>
      </w:pPr>
    </w:p>
    <w:p w:rsidRPr="0068402E" w:rsidR="00A93216" w:rsidRDefault="00A93216" w14:paraId="0BA95A68" w14:textId="77777777">
      <w:pPr>
        <w:rPr>
          <w:rFonts w:ascii="Open Sans" w:hAnsi="Open Sans"/>
          <w:sz w:val="20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Pr="0071356F" w:rsidR="00FD5A11" w:rsidTr="6422B7D0" w14:paraId="0BA95A6D" w14:textId="77777777">
        <w:trPr>
          <w:trHeight w:val="461"/>
        </w:trPr>
        <w:tc>
          <w:tcPr>
            <w:tcW w:w="1842" w:type="dxa"/>
            <w:shd w:val="clear" w:color="auto" w:fill="4D868E"/>
            <w:tcMar/>
          </w:tcPr>
          <w:p w:rsidRPr="0071356F" w:rsidR="00FD5A11" w:rsidP="00E12677" w:rsidRDefault="00FD5A11" w14:paraId="0BA95A69" w14:textId="777777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hAnsi="Roboto Light" w:eastAsia="Times New Roman" w:cs="Open Sans"/>
              </w:rPr>
              <w:t>Función:</w:t>
            </w:r>
          </w:p>
        </w:tc>
        <w:tc>
          <w:tcPr>
            <w:tcW w:w="2598" w:type="dxa"/>
            <w:shd w:val="clear" w:color="auto" w:fill="4D868E"/>
            <w:tcMar/>
          </w:tcPr>
          <w:p w:rsidRPr="0071356F" w:rsidR="00FD5A11" w:rsidP="00E12677" w:rsidRDefault="00FD5A11" w14:paraId="0BA95A6A" w14:textId="777777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hAnsi="Roboto Light" w:eastAsia="Times New Roman" w:cs="Open Sans"/>
              </w:rPr>
              <w:t>Elaborado por:</w:t>
            </w:r>
          </w:p>
        </w:tc>
        <w:tc>
          <w:tcPr>
            <w:tcW w:w="2596" w:type="dxa"/>
            <w:shd w:val="clear" w:color="auto" w:fill="4D868E"/>
            <w:tcMar/>
          </w:tcPr>
          <w:p w:rsidRPr="0071356F" w:rsidR="00FD5A11" w:rsidP="00E12677" w:rsidRDefault="00FD5A11" w14:paraId="0BA95A6B" w14:textId="777777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hAnsi="Roboto Light" w:eastAsia="Times New Roman" w:cs="Open Sans"/>
              </w:rPr>
              <w:t>Revisado por:</w:t>
            </w:r>
          </w:p>
        </w:tc>
        <w:tc>
          <w:tcPr>
            <w:tcW w:w="2597" w:type="dxa"/>
            <w:shd w:val="clear" w:color="auto" w:fill="4D868E"/>
            <w:tcMar/>
          </w:tcPr>
          <w:p w:rsidRPr="0071356F" w:rsidR="00FD5A11" w:rsidP="00E12677" w:rsidRDefault="00FD5A11" w14:paraId="0BA95A6C" w14:textId="777777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hAnsi="Roboto Light" w:eastAsia="Times New Roman" w:cs="Open Sans"/>
              </w:rPr>
              <w:t>Aprobado por:</w:t>
            </w:r>
          </w:p>
        </w:tc>
      </w:tr>
      <w:tr w:rsidRPr="0071356F" w:rsidR="00FD5A11" w:rsidTr="6422B7D0" w14:paraId="0BA95A72" w14:textId="77777777">
        <w:trPr>
          <w:trHeight w:val="461"/>
        </w:trPr>
        <w:tc>
          <w:tcPr>
            <w:tcW w:w="1842" w:type="dxa"/>
            <w:shd w:val="clear" w:color="auto" w:fill="4D868E"/>
            <w:tcMar/>
          </w:tcPr>
          <w:p w:rsidRPr="0071356F" w:rsidR="00FD5A11" w:rsidP="00E12677" w:rsidRDefault="00FD5A11" w14:paraId="0BA95A6E" w14:textId="777777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hAnsi="Roboto Light" w:eastAsia="Times New Roman" w:cs="Open Sans"/>
              </w:rPr>
              <w:t>Departamento:</w:t>
            </w:r>
          </w:p>
        </w:tc>
        <w:tc>
          <w:tcPr>
            <w:tcW w:w="2598" w:type="dxa"/>
            <w:tcMar/>
          </w:tcPr>
          <w:p w:rsidRPr="0071356F" w:rsidR="00FD5A11" w:rsidP="6422B7D0" w:rsidRDefault="00891FF7" w14:paraId="0BA95A6F" w14:textId="4A23705F">
            <w:pPr>
              <w:pStyle w:val="Piedepgina"/>
              <w:widowControl w:val="0"/>
              <w:suppressLineNumbers w:val="0"/>
              <w:bidi w:val="0"/>
              <w:spacing w:before="120" w:beforeAutospacing="off" w:after="0" w:afterAutospacing="off" w:line="276" w:lineRule="auto"/>
              <w:ind w:left="0" w:right="0"/>
              <w:jc w:val="both"/>
            </w:pPr>
            <w:r w:rsidRPr="6422B7D0" w:rsidR="2E13D766">
              <w:rPr>
                <w:rFonts w:ascii="Roboto Light" w:hAnsi="Roboto Light" w:cs="Open Sans"/>
              </w:rPr>
              <w:t>Desarrollo</w:t>
            </w:r>
          </w:p>
        </w:tc>
        <w:tc>
          <w:tcPr>
            <w:tcW w:w="2596" w:type="dxa"/>
            <w:tcMar/>
          </w:tcPr>
          <w:p w:rsidRPr="0071356F" w:rsidR="00FD5A11" w:rsidP="00E12677" w:rsidRDefault="00572BBB" w14:paraId="0BA95A70" w14:textId="5464B9E5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Dirección</w:t>
            </w:r>
          </w:p>
        </w:tc>
        <w:tc>
          <w:tcPr>
            <w:tcW w:w="2597" w:type="dxa"/>
            <w:tcMar/>
          </w:tcPr>
          <w:p w:rsidRPr="0071356F" w:rsidR="00FD5A11" w:rsidP="00E12677" w:rsidRDefault="00572BBB" w14:paraId="0BA95A71" w14:textId="105F8666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Garantía de Calidad</w:t>
            </w:r>
          </w:p>
        </w:tc>
      </w:tr>
      <w:tr w:rsidRPr="0071356F" w:rsidR="00FD5A11" w:rsidTr="6422B7D0" w14:paraId="0BA95A77" w14:textId="77777777">
        <w:trPr>
          <w:trHeight w:val="461"/>
        </w:trPr>
        <w:tc>
          <w:tcPr>
            <w:tcW w:w="1842" w:type="dxa"/>
            <w:shd w:val="clear" w:color="auto" w:fill="4D868E"/>
            <w:tcMar/>
          </w:tcPr>
          <w:p w:rsidRPr="0071356F" w:rsidR="00FD5A11" w:rsidP="00E12677" w:rsidRDefault="00FD5A11" w14:paraId="0BA95A73" w14:textId="777777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hAnsi="Roboto Light" w:eastAsia="Times New Roman" w:cs="Open Sans"/>
              </w:rPr>
              <w:t>Nombre:</w:t>
            </w:r>
          </w:p>
        </w:tc>
        <w:tc>
          <w:tcPr>
            <w:tcW w:w="2598" w:type="dxa"/>
            <w:tcMar/>
          </w:tcPr>
          <w:p w:rsidRPr="0071356F" w:rsidR="00FD5A11" w:rsidP="00E12677" w:rsidRDefault="00891FF7" w14:paraId="0BA95A74" w14:textId="0FAB4B70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6422B7D0" w:rsidR="60D8F696">
              <w:rPr>
                <w:rFonts w:ascii="Roboto Light" w:hAnsi="Roboto Light" w:cs="Open Sans"/>
              </w:rPr>
              <w:t>Javier Vico</w:t>
            </w:r>
          </w:p>
        </w:tc>
        <w:tc>
          <w:tcPr>
            <w:tcW w:w="2596" w:type="dxa"/>
            <w:tcMar/>
          </w:tcPr>
          <w:p w:rsidRPr="0071356F" w:rsidR="00FD5A11" w:rsidP="00E12677" w:rsidRDefault="00572BBB" w14:paraId="0BA95A75" w14:textId="0A17B991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Carlos Zúñiga</w:t>
            </w:r>
          </w:p>
        </w:tc>
        <w:tc>
          <w:tcPr>
            <w:tcW w:w="2597" w:type="dxa"/>
            <w:tcMar/>
          </w:tcPr>
          <w:p w:rsidRPr="0071356F" w:rsidR="00FD5A11" w:rsidP="00E12677" w:rsidRDefault="00572BBB" w14:paraId="0BA95A76" w14:textId="2EF805DA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Iván Pérez</w:t>
            </w:r>
          </w:p>
        </w:tc>
      </w:tr>
      <w:tr w:rsidRPr="0071356F" w:rsidR="00FD5A11" w:rsidTr="6422B7D0" w14:paraId="0BA95A7C" w14:textId="77777777">
        <w:trPr>
          <w:trHeight w:val="850"/>
        </w:trPr>
        <w:tc>
          <w:tcPr>
            <w:tcW w:w="1842" w:type="dxa"/>
            <w:shd w:val="clear" w:color="auto" w:fill="4D868E"/>
            <w:tcMar/>
          </w:tcPr>
          <w:p w:rsidRPr="0071356F" w:rsidR="00FD5A11" w:rsidP="00E12677" w:rsidRDefault="00FD5A11" w14:paraId="0BA95A78" w14:textId="777777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hAnsi="Roboto Light" w:eastAsia="Times New Roman" w:cs="Open Sans"/>
              </w:rPr>
              <w:t>Firma:</w:t>
            </w:r>
          </w:p>
        </w:tc>
        <w:tc>
          <w:tcPr>
            <w:tcW w:w="2598" w:type="dxa"/>
            <w:tcMar/>
          </w:tcPr>
          <w:p w:rsidRPr="0071356F" w:rsidR="00FD5A11" w:rsidP="00E12677" w:rsidRDefault="00FD5A11" w14:paraId="0BA95A79" w14:textId="77777777">
            <w:pPr>
              <w:pStyle w:val="Piedepgina"/>
              <w:widowControl w:val="0"/>
              <w:rPr>
                <w:rFonts w:ascii="Roboto Light" w:hAnsi="Roboto Light" w:cs="Open Sans"/>
              </w:rPr>
            </w:pPr>
          </w:p>
        </w:tc>
        <w:tc>
          <w:tcPr>
            <w:tcW w:w="2596" w:type="dxa"/>
            <w:tcMar/>
          </w:tcPr>
          <w:p w:rsidRPr="0071356F" w:rsidR="00FD5A11" w:rsidP="00E12677" w:rsidRDefault="00FD5A11" w14:paraId="0BA95A7A" w14:textId="77777777">
            <w:pPr>
              <w:pStyle w:val="Piedepgina"/>
              <w:widowControl w:val="0"/>
              <w:rPr>
                <w:rFonts w:ascii="Roboto Light" w:hAnsi="Roboto Light" w:cs="Open Sans"/>
              </w:rPr>
            </w:pPr>
          </w:p>
        </w:tc>
        <w:tc>
          <w:tcPr>
            <w:tcW w:w="2597" w:type="dxa"/>
            <w:tcMar/>
          </w:tcPr>
          <w:p w:rsidRPr="0071356F" w:rsidR="00FD5A11" w:rsidP="00E12677" w:rsidRDefault="00FD5A11" w14:paraId="0BA95A7B" w14:textId="77777777">
            <w:pPr>
              <w:pStyle w:val="Piedepgina"/>
              <w:widowControl w:val="0"/>
              <w:rPr>
                <w:rFonts w:ascii="Roboto Light" w:hAnsi="Roboto Light" w:cs="Open Sans"/>
              </w:rPr>
            </w:pPr>
          </w:p>
        </w:tc>
      </w:tr>
      <w:tr w:rsidRPr="0071356F" w:rsidR="00FD5A11" w:rsidTr="6422B7D0" w14:paraId="0BA95A81" w14:textId="77777777">
        <w:trPr>
          <w:trHeight w:val="461"/>
        </w:trPr>
        <w:tc>
          <w:tcPr>
            <w:tcW w:w="1842" w:type="dxa"/>
            <w:shd w:val="clear" w:color="auto" w:fill="4D868E"/>
            <w:tcMar/>
          </w:tcPr>
          <w:p w:rsidRPr="0071356F" w:rsidR="00FD5A11" w:rsidP="00E12677" w:rsidRDefault="00FD5A11" w14:paraId="0BA95A7D" w14:textId="77777777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hAnsi="Roboto Light" w:eastAsia="Times New Roman" w:cs="Open Sans"/>
              </w:rPr>
              <w:t>Fecha:</w:t>
            </w:r>
          </w:p>
        </w:tc>
        <w:tc>
          <w:tcPr>
            <w:tcW w:w="2598" w:type="dxa"/>
            <w:tcMar/>
          </w:tcPr>
          <w:p w:rsidRPr="0071356F" w:rsidR="00FD5A11" w:rsidP="00572BBB" w:rsidRDefault="004C0329" w14:paraId="0BA95A7E" w14:textId="70293508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1</w:t>
            </w:r>
            <w:r w:rsidR="000D5E4B">
              <w:rPr>
                <w:rFonts w:ascii="Roboto Light" w:hAnsi="Roboto Light" w:cs="Open Sans"/>
              </w:rPr>
              <w:t>3</w:t>
            </w:r>
            <w:r w:rsidR="00572BBB">
              <w:rPr>
                <w:rFonts w:ascii="Roboto Light" w:hAnsi="Roboto Light" w:cs="Open Sans"/>
              </w:rPr>
              <w:t>/0</w:t>
            </w:r>
            <w:r>
              <w:rPr>
                <w:rFonts w:ascii="Roboto Light" w:hAnsi="Roboto Light" w:cs="Open Sans"/>
              </w:rPr>
              <w:t>6</w:t>
            </w:r>
            <w:r w:rsidR="00572BBB">
              <w:rPr>
                <w:rFonts w:ascii="Roboto Light" w:hAnsi="Roboto Light" w:cs="Open Sans"/>
              </w:rPr>
              <w:t>/2024</w:t>
            </w:r>
          </w:p>
        </w:tc>
        <w:tc>
          <w:tcPr>
            <w:tcW w:w="2596" w:type="dxa"/>
            <w:tcMar/>
          </w:tcPr>
          <w:p w:rsidRPr="0071356F" w:rsidR="00FD5A11" w:rsidP="00E12677" w:rsidRDefault="004C0329" w14:paraId="0BA95A7F" w14:textId="0E33B6CB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1</w:t>
            </w:r>
            <w:r w:rsidR="000D5E4B">
              <w:rPr>
                <w:rFonts w:ascii="Roboto Light" w:hAnsi="Roboto Light" w:cs="Open Sans"/>
              </w:rPr>
              <w:t>3</w:t>
            </w:r>
            <w:r w:rsidR="00572BBB">
              <w:rPr>
                <w:rFonts w:ascii="Roboto Light" w:hAnsi="Roboto Light" w:cs="Open Sans"/>
              </w:rPr>
              <w:t>/0</w:t>
            </w:r>
            <w:r>
              <w:rPr>
                <w:rFonts w:ascii="Roboto Light" w:hAnsi="Roboto Light" w:cs="Open Sans"/>
              </w:rPr>
              <w:t>6</w:t>
            </w:r>
            <w:r w:rsidR="00572BBB">
              <w:rPr>
                <w:rFonts w:ascii="Roboto Light" w:hAnsi="Roboto Light" w:cs="Open Sans"/>
              </w:rPr>
              <w:t>/2024</w:t>
            </w:r>
          </w:p>
        </w:tc>
        <w:tc>
          <w:tcPr>
            <w:tcW w:w="2597" w:type="dxa"/>
            <w:tcMar/>
          </w:tcPr>
          <w:p w:rsidRPr="0071356F" w:rsidR="00FD5A11" w:rsidP="00E12677" w:rsidRDefault="004C0329" w14:paraId="0BA95A80" w14:textId="7E3A8669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>
              <w:rPr>
                <w:rFonts w:ascii="Roboto Light" w:hAnsi="Roboto Light" w:cs="Open Sans"/>
              </w:rPr>
              <w:t>1</w:t>
            </w:r>
            <w:r w:rsidR="000D5E4B">
              <w:rPr>
                <w:rFonts w:ascii="Roboto Light" w:hAnsi="Roboto Light" w:cs="Open Sans"/>
              </w:rPr>
              <w:t>3</w:t>
            </w:r>
            <w:r w:rsidR="00572BBB">
              <w:rPr>
                <w:rFonts w:ascii="Roboto Light" w:hAnsi="Roboto Light" w:cs="Open Sans"/>
              </w:rPr>
              <w:t>/0</w:t>
            </w:r>
            <w:r>
              <w:rPr>
                <w:rFonts w:ascii="Roboto Light" w:hAnsi="Roboto Light" w:cs="Open Sans"/>
              </w:rPr>
              <w:t>6</w:t>
            </w:r>
            <w:r w:rsidR="00572BBB">
              <w:rPr>
                <w:rFonts w:ascii="Roboto Light" w:hAnsi="Roboto Light" w:cs="Open Sans"/>
              </w:rPr>
              <w:t>/2024</w:t>
            </w:r>
          </w:p>
        </w:tc>
      </w:tr>
    </w:tbl>
    <w:p w:rsidRPr="0068402E" w:rsidR="00A93216" w:rsidRDefault="00A93216" w14:paraId="0BA95A82" w14:textId="77777777">
      <w:pPr>
        <w:rPr>
          <w:rFonts w:ascii="Open Sans" w:hAnsi="Open Sans"/>
          <w:sz w:val="20"/>
        </w:rPr>
      </w:pPr>
    </w:p>
    <w:p w:rsidR="00A93216" w:rsidRDefault="00A93216" w14:paraId="0BA95A86" w14:textId="77777777">
      <w:pPr>
        <w:rPr>
          <w:rFonts w:ascii="Open Sans" w:hAnsi="Open Sans"/>
          <w:sz w:val="20"/>
        </w:rPr>
      </w:pPr>
    </w:p>
    <w:p w:rsidR="00A93216" w:rsidRDefault="00A93216" w14:paraId="0BA95A87" w14:textId="77777777">
      <w:pPr>
        <w:rPr>
          <w:rFonts w:ascii="Open Sans" w:hAnsi="Open Sans"/>
          <w:sz w:val="20"/>
        </w:rPr>
      </w:pPr>
    </w:p>
    <w:p w:rsidR="00FD5A11" w:rsidRDefault="00FD5A11" w14:paraId="0BA95A88" w14:textId="77777777">
      <w:pPr>
        <w:rPr>
          <w:rFonts w:ascii="Open Sans" w:hAnsi="Open Sans"/>
          <w:sz w:val="20"/>
        </w:rPr>
      </w:pPr>
    </w:p>
    <w:p w:rsidR="00FD5A11" w:rsidRDefault="00FD5A11" w14:paraId="0BA95A89" w14:textId="77777777">
      <w:pPr>
        <w:rPr>
          <w:rFonts w:ascii="Open Sans" w:hAnsi="Open Sans"/>
          <w:sz w:val="20"/>
        </w:rPr>
      </w:pPr>
    </w:p>
    <w:p w:rsidRPr="0068402E" w:rsidR="00A93216" w:rsidRDefault="00A93216" w14:paraId="0BA95A9D" w14:textId="77777777">
      <w:pPr>
        <w:rPr>
          <w:rFonts w:ascii="Open Sans" w:hAnsi="Open Sans"/>
          <w:sz w:val="20"/>
        </w:rPr>
      </w:pPr>
    </w:p>
    <w:p w:rsidRPr="0068402E" w:rsidR="00A93216" w:rsidRDefault="00F51805" w14:paraId="0BA95A9E" w14:textId="77777777">
      <w:pPr>
        <w:spacing w:line="259" w:lineRule="auto"/>
        <w:jc w:val="left"/>
        <w:rPr>
          <w:rFonts w:ascii="Open Sans" w:hAnsi="Open Sans"/>
          <w:sz w:val="20"/>
        </w:rPr>
      </w:pPr>
      <w:r w:rsidRPr="0068402E">
        <w:rPr>
          <w:rFonts w:ascii="Open Sans" w:hAnsi="Open Sans"/>
        </w:rPr>
        <w:br w:type="page"/>
      </w:r>
    </w:p>
    <w:p w:rsidRPr="0068402E" w:rsidR="00A93216" w:rsidRDefault="00A93216" w14:paraId="0BA95A9F" w14:textId="77777777">
      <w:pPr>
        <w:rPr>
          <w:rFonts w:ascii="Open Sans" w:hAnsi="Open Sans"/>
          <w:sz w:val="20"/>
        </w:rPr>
      </w:pPr>
    </w:p>
    <w:sdt>
      <w:sdtPr>
        <w:id w:val="2100912804"/>
        <w:docPartObj>
          <w:docPartGallery w:val="Table of Contents"/>
          <w:docPartUnique/>
        </w:docPartObj>
        <w:rPr>
          <w:rFonts w:eastAsia="" w:cs="Open Sans" w:eastAsiaTheme="minorEastAsia"/>
          <w:b w:val="0"/>
          <w:bCs w:val="0"/>
          <w:sz w:val="24"/>
          <w:szCs w:val="24"/>
          <w:lang w:val="es-ES" w:eastAsia="en-US"/>
        </w:rPr>
      </w:sdtPr>
      <w:sdtEndPr>
        <w:rPr>
          <w:rFonts w:eastAsia="" w:cs="Open Sans" w:eastAsiaTheme="minorEastAsia"/>
          <w:b w:val="0"/>
          <w:bCs w:val="0"/>
          <w:sz w:val="24"/>
          <w:szCs w:val="24"/>
          <w:lang w:val="hsb-DE" w:eastAsia="en-US"/>
        </w:rPr>
      </w:sdtEndPr>
      <w:sdtContent>
        <w:p w:rsidR="00216132" w:rsidP="00216132" w:rsidRDefault="00216132" w14:paraId="71117C95" w14:textId="27A6A1E3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:rsidR="0006600E" w:rsidRDefault="00216132" w14:paraId="481A45E7" w14:textId="181F1349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68930852">
            <w:r w:rsidRPr="009037BA" w:rsidR="0006600E">
              <w:rPr>
                <w:rStyle w:val="Hipervnculo"/>
                <w:noProof/>
              </w:rPr>
              <w:t>1.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Introducción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_Toc168930852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3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32F8793F" w14:textId="4D4DD5DD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53">
            <w:r w:rsidRPr="009037BA" w:rsidR="0006600E">
              <w:rPr>
                <w:rStyle w:val="Hipervnculo"/>
                <w:noProof/>
              </w:rPr>
              <w:t>2.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Alcance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_Toc168930853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3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015046EC" w14:textId="64E672B3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54">
            <w:r w:rsidRPr="009037BA" w:rsidR="0006600E">
              <w:rPr>
                <w:rStyle w:val="Hipervnculo"/>
                <w:noProof/>
              </w:rPr>
              <w:t>3.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Definicones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_Toc168930854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3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7FBD87D3" w14:textId="155005A5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55">
            <w:r w:rsidRPr="009037BA" w:rsidR="0006600E">
              <w:rPr>
                <w:rStyle w:val="Hipervnculo"/>
                <w:noProof/>
              </w:rPr>
              <w:t>4.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Procedimientos de validación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_Toc168930855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4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25109D6B" w14:textId="7AFB3AB1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56">
            <w:r w:rsidRPr="009037BA" w:rsidR="0006600E">
              <w:rPr>
                <w:rStyle w:val="Hipervnculo"/>
                <w:noProof/>
              </w:rPr>
              <w:t>4.1.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Cualificación de la instalación (IQ)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_Toc168930856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4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0973E951" w14:textId="493857CA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57">
            <w:r w:rsidRPr="009037BA" w:rsidR="0006600E">
              <w:rPr>
                <w:rStyle w:val="Hipervnculo"/>
                <w:noProof/>
              </w:rPr>
              <w:t>4.1.1.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Revisión de la documentación de instalación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_Toc168930857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4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3ECA7AEE" w14:textId="314E354C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58">
            <w:r w:rsidRPr="009037BA" w:rsidR="0006600E">
              <w:rPr>
                <w:rStyle w:val="Hipervnculo"/>
                <w:noProof/>
              </w:rPr>
              <w:t>4.1.2.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Comprobación de hardware y software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_Toc168930858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5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78DAC045" w14:textId="6805509E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59">
            <w:r w:rsidRPr="009037BA" w:rsidR="0006600E">
              <w:rPr>
                <w:rStyle w:val="Hipervnculo"/>
                <w:noProof/>
              </w:rPr>
              <w:t>4.1.3.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Registro de la instalación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_Toc168930859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5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7B0EFFAA" w14:textId="56936F5E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60">
            <w:r w:rsidRPr="009037BA" w:rsidR="0006600E">
              <w:rPr>
                <w:rStyle w:val="Hipervnculo"/>
                <w:noProof/>
              </w:rPr>
              <w:t>4.1.4.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Validación de integridad de archivos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_Toc168930860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6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09730C7B" w14:textId="74A2BA22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61">
            <w:r w:rsidRPr="009037BA" w:rsidR="0006600E">
              <w:rPr>
                <w:rStyle w:val="Hipervnculo"/>
                <w:noProof/>
              </w:rPr>
              <w:t>4.2.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Cualificación de la operación (OQ)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_Toc168930861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6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1DB27791" w14:textId="5AEC73F5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62">
            <w:r w:rsidRPr="009037BA" w:rsidR="0006600E">
              <w:rPr>
                <w:rStyle w:val="Hipervnculo"/>
                <w:noProof/>
              </w:rPr>
              <w:t>4.2.1.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Pruebas de funcionalidad básica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_Toc168930862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6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62A1C7F2" w14:textId="389F6FAB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63">
            <w:r w:rsidRPr="009037BA" w:rsidR="0006600E">
              <w:rPr>
                <w:rStyle w:val="Hipervnculo"/>
                <w:noProof/>
              </w:rPr>
              <w:t>4.2.2.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Pruebas de integración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_Toc168930863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9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738079AF" w14:textId="2FA50BFB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64">
            <w:r w:rsidRPr="009037BA" w:rsidR="0006600E">
              <w:rPr>
                <w:rStyle w:val="Hipervnculo"/>
                <w:noProof/>
              </w:rPr>
              <w:t>4.2.3.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Pruebas de rendimiento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_Toc168930864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11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22C9288F" w14:textId="4DB230D0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65">
            <w:r w:rsidRPr="009037BA" w:rsidR="0006600E">
              <w:rPr>
                <w:rStyle w:val="Hipervnculo"/>
                <w:noProof/>
              </w:rPr>
              <w:t>4.2.4.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Verificación de seguridad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_Toc168930865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13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1A25C4B4" w14:textId="6F075A34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66">
            <w:r w:rsidRPr="009037BA" w:rsidR="0006600E">
              <w:rPr>
                <w:rStyle w:val="Hipervnculo"/>
                <w:noProof/>
              </w:rPr>
              <w:t>4.3.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Cualificación del funcionamiento (PQ)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_Toc168930866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15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35F7DD32" w14:textId="28FEA61B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67">
            <w:r w:rsidRPr="009037BA" w:rsidR="0006600E">
              <w:rPr>
                <w:rStyle w:val="Hipervnculo"/>
                <w:noProof/>
              </w:rPr>
              <w:t>4.3.1.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Pruebas de aceptación de usuario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_Toc168930867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15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00ED9CA9" w14:textId="1ECB8BE9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68">
            <w:r w:rsidRPr="009037BA" w:rsidR="0006600E">
              <w:rPr>
                <w:rStyle w:val="Hipervnculo"/>
                <w:noProof/>
              </w:rPr>
              <w:t>4.3.2.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Pruebas de escenarios críticos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_Toc168930868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17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369FBC89" w14:textId="2D8991C2">
          <w:pPr>
            <w:pStyle w:val="TDC1"/>
            <w:tabs>
              <w:tab w:val="left" w:pos="960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69">
            <w:r w:rsidRPr="009037BA" w:rsidR="0006600E">
              <w:rPr>
                <w:rStyle w:val="Hipervnculo"/>
                <w:noProof/>
              </w:rPr>
              <w:t>4.3.3.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Evaluación de la documentación del usuario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_Toc168930869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19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2910B601" w14:textId="405118DB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70">
            <w:r w:rsidRPr="009037BA" w:rsidR="0006600E">
              <w:rPr>
                <w:rStyle w:val="Hipervnculo"/>
                <w:noProof/>
              </w:rPr>
              <w:t>5.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Resultados y conclusiones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_Toc168930870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20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06600E" w:rsidRDefault="00BA03B0" w14:paraId="01230854" w14:textId="47D8C495">
          <w:pPr>
            <w:pStyle w:val="TDC1"/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68930871">
            <w:r w:rsidRPr="009037BA" w:rsidR="0006600E">
              <w:rPr>
                <w:rStyle w:val="Hipervnculo"/>
                <w:noProof/>
              </w:rPr>
              <w:t>6.</w:t>
            </w:r>
            <w:r w:rsidR="0006600E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9037BA" w:rsidR="0006600E">
              <w:rPr>
                <w:rStyle w:val="Hipervnculo"/>
                <w:noProof/>
              </w:rPr>
              <w:t>Historico de versiones</w:t>
            </w:r>
            <w:r w:rsidR="0006600E">
              <w:rPr>
                <w:noProof/>
                <w:webHidden/>
              </w:rPr>
              <w:tab/>
            </w:r>
            <w:r w:rsidR="0006600E">
              <w:rPr>
                <w:noProof/>
                <w:webHidden/>
              </w:rPr>
              <w:fldChar w:fldCharType="begin"/>
            </w:r>
            <w:r w:rsidR="0006600E">
              <w:rPr>
                <w:noProof/>
                <w:webHidden/>
              </w:rPr>
              <w:instrText xml:space="preserve"> PAGEREF _Toc168930871 \h </w:instrText>
            </w:r>
            <w:r w:rsidR="0006600E">
              <w:rPr>
                <w:noProof/>
                <w:webHidden/>
              </w:rPr>
            </w:r>
            <w:r w:rsidR="0006600E">
              <w:rPr>
                <w:noProof/>
                <w:webHidden/>
              </w:rPr>
              <w:fldChar w:fldCharType="separate"/>
            </w:r>
            <w:r w:rsidR="008310B3">
              <w:rPr>
                <w:noProof/>
                <w:webHidden/>
              </w:rPr>
              <w:t>20</w:t>
            </w:r>
            <w:r w:rsidR="0006600E">
              <w:rPr>
                <w:noProof/>
                <w:webHidden/>
              </w:rPr>
              <w:fldChar w:fldCharType="end"/>
            </w:r>
          </w:hyperlink>
        </w:p>
        <w:p w:rsidR="00216132" w:rsidRDefault="00216132" w14:paraId="46E55491" w14:textId="38032854">
          <w:r>
            <w:rPr>
              <w:b/>
              <w:bCs/>
            </w:rPr>
            <w:fldChar w:fldCharType="end"/>
          </w:r>
        </w:p>
      </w:sdtContent>
    </w:sdt>
    <w:p w:rsidRPr="0068402E" w:rsidR="00A93216" w:rsidRDefault="00A93216" w14:paraId="0BA95AB2" w14:textId="77777777">
      <w:pPr>
        <w:rPr>
          <w:rFonts w:ascii="Open Sans" w:hAnsi="Open Sans"/>
          <w:bCs/>
          <w:sz w:val="20"/>
        </w:rPr>
      </w:pPr>
    </w:p>
    <w:p w:rsidRPr="0068402E" w:rsidR="00A93216" w:rsidP="008C40FB" w:rsidRDefault="00F51805" w14:paraId="0BA95AB4" w14:textId="76C75612">
      <w:pPr>
        <w:spacing w:line="259" w:lineRule="auto"/>
        <w:jc w:val="left"/>
        <w:rPr>
          <w:rFonts w:ascii="Open Sans" w:hAnsi="Open Sans"/>
          <w:bCs/>
          <w:color w:val="2F5496" w:themeColor="accent5" w:themeShade="BF"/>
          <w:sz w:val="20"/>
        </w:rPr>
      </w:pPr>
      <w:r w:rsidRPr="0068402E">
        <w:rPr>
          <w:rFonts w:ascii="Open Sans" w:hAnsi="Open Sans"/>
        </w:rPr>
        <w:br w:type="page"/>
      </w:r>
    </w:p>
    <w:p w:rsidR="00A93216" w:rsidP="00216132" w:rsidRDefault="00923F44" w14:paraId="0BA95AB5" w14:textId="5A2C63B7">
      <w:pPr>
        <w:pStyle w:val="Titulo1SP"/>
      </w:pPr>
      <w:bookmarkStart w:name="_Toc168930852" w:id="0"/>
      <w:r>
        <w:lastRenderedPageBreak/>
        <w:t>Introducción</w:t>
      </w:r>
      <w:bookmarkEnd w:id="0"/>
    </w:p>
    <w:p w:rsidR="00891FF7" w:rsidP="00923F44" w:rsidRDefault="0056497E" w14:paraId="0D5FDA9C" w14:textId="441632D7">
      <w:pPr>
        <w:pStyle w:val="Contenidodelmarco"/>
      </w:pPr>
      <w:r w:rsidRPr="0056497E">
        <w:t>Este informe presenta los resultados de la validación de</w:t>
      </w:r>
      <w:r w:rsidR="009E3E53">
        <w:t xml:space="preserve"> la herramienta </w:t>
      </w:r>
      <w:r w:rsidRPr="0056497E">
        <w:t>de desarrollo Unity utilizado por Spika Tech</w:t>
      </w:r>
      <w:r w:rsidR="004D4CAC">
        <w:t>, en adelante SPIKA,</w:t>
      </w:r>
      <w:r w:rsidRPr="0056497E">
        <w:t xml:space="preserve"> para el desarrollo de software médico, específicamente diseñado para la visualización y análisis de señales cardíacas. La validación </w:t>
      </w:r>
      <w:r w:rsidR="00DE61EA">
        <w:t>comrpueba</w:t>
      </w:r>
      <w:r w:rsidRPr="0056497E">
        <w:t xml:space="preserve"> que Unity cumpl</w:t>
      </w:r>
      <w:r w:rsidR="00DE61EA">
        <w:t>a</w:t>
      </w:r>
      <w:r w:rsidRPr="0056497E">
        <w:t xml:space="preserve"> con los estándares de funcionalidad, confiabilidad y seguridad necesarios para </w:t>
      </w:r>
      <w:r w:rsidR="004D4CAC">
        <w:t>el sofware desarrollado por SPIKA</w:t>
      </w:r>
      <w:r w:rsidRPr="0056497E">
        <w:t>.</w:t>
      </w:r>
    </w:p>
    <w:p w:rsidRPr="00FD5A11" w:rsidR="0056497E" w:rsidP="00923F44" w:rsidRDefault="0056497E" w14:paraId="383E9284" w14:textId="77777777">
      <w:pPr>
        <w:pStyle w:val="Contenidodelmarco"/>
      </w:pPr>
    </w:p>
    <w:p w:rsidR="00A93216" w:rsidP="00216132" w:rsidRDefault="00F51805" w14:paraId="0BA95AB7" w14:textId="77777777">
      <w:pPr>
        <w:pStyle w:val="Titulo1SP"/>
      </w:pPr>
      <w:bookmarkStart w:name="_Toc168930853" w:id="1"/>
      <w:r w:rsidRPr="006F7DAC">
        <w:t>Alcance</w:t>
      </w:r>
      <w:bookmarkEnd w:id="1"/>
    </w:p>
    <w:p w:rsidR="00BE25B1" w:rsidP="00DE61EA" w:rsidRDefault="0056497E" w14:paraId="1A5FD532" w14:textId="1E692766">
      <w:pPr>
        <w:pStyle w:val="Contenidodelatabla"/>
        <w:jc w:val="both"/>
      </w:pPr>
      <w:r w:rsidRPr="0056497E">
        <w:t>La validación abarca todos los aspectos del entorno Unity, centrándose en tres áreas clave: funcionalidad, confiabilidad y seguridad. Incluye la verificación de todas las funciones del entorno, la detección de errores críticos y la evaluación de la seguridad contra vulnerabilidades conocidas.</w:t>
      </w:r>
    </w:p>
    <w:p w:rsidR="0056497E" w:rsidP="00BE25B1" w:rsidRDefault="0056497E" w14:paraId="3A447917" w14:textId="77777777">
      <w:pPr>
        <w:pStyle w:val="Contenidodelatabla"/>
      </w:pPr>
    </w:p>
    <w:p w:rsidR="00366188" w:rsidP="00BE25B1" w:rsidRDefault="00891FF7" w14:paraId="597D9BDB" w14:textId="33A3AB26">
      <w:pPr>
        <w:pStyle w:val="Titulo1SP"/>
      </w:pPr>
      <w:bookmarkStart w:name="_Toc168930854" w:id="2"/>
      <w:r>
        <w:t>Definic</w:t>
      </w:r>
      <w:r w:rsidR="00943F18">
        <w:t>i</w:t>
      </w:r>
      <w:r>
        <w:t>ones</w:t>
      </w:r>
      <w:bookmarkEnd w:id="2"/>
    </w:p>
    <w:p w:rsidR="00891FF7" w:rsidP="00332B3E" w:rsidRDefault="00891FF7" w14:paraId="468F2EE0" w14:textId="233872F4">
      <w:pPr>
        <w:pStyle w:val="Contenidodelatabla"/>
        <w:jc w:val="both"/>
      </w:pPr>
      <w:r w:rsidRPr="00F46A6A">
        <w:rPr>
          <w:u w:val="single"/>
        </w:rPr>
        <w:t>Unity</w:t>
      </w:r>
      <w:r w:rsidRPr="00891FF7">
        <w:t>: Plataforma de desarrollo utilizada para la creación del software.</w:t>
      </w:r>
    </w:p>
    <w:p w:rsidR="00F46A6A" w:rsidP="00332B3E" w:rsidRDefault="00F46A6A" w14:paraId="52A523D3" w14:textId="77777777">
      <w:pPr>
        <w:pStyle w:val="Contenidodelatabla"/>
        <w:jc w:val="both"/>
      </w:pPr>
      <w:r w:rsidRPr="00F46A6A">
        <w:rPr>
          <w:u w:val="single"/>
        </w:rPr>
        <w:t>Validación</w:t>
      </w:r>
      <w:r>
        <w:t>: Proceso de evaluar si un sistema o componente cumple con los requisitos y funciona según lo previsto en su entorno operativo.</w:t>
      </w:r>
    </w:p>
    <w:p w:rsidR="00F46A6A" w:rsidP="00332B3E" w:rsidRDefault="00F46A6A" w14:paraId="245C42D3" w14:textId="77777777">
      <w:pPr>
        <w:pStyle w:val="Contenidodelatabla"/>
        <w:jc w:val="both"/>
      </w:pPr>
      <w:r w:rsidRPr="00F46A6A">
        <w:rPr>
          <w:u w:val="single"/>
        </w:rPr>
        <w:t>Cualificación de la Instalación (IQ):</w:t>
      </w:r>
      <w:r>
        <w:t xml:space="preserve"> Verificación de que el software y todos sus componentes se han instalado correctamente en el entorno de destino.</w:t>
      </w:r>
    </w:p>
    <w:p w:rsidR="00F46A6A" w:rsidP="00332B3E" w:rsidRDefault="00F46A6A" w14:paraId="027C6515" w14:textId="77777777">
      <w:pPr>
        <w:pStyle w:val="Contenidodelatabla"/>
        <w:jc w:val="both"/>
      </w:pPr>
      <w:r w:rsidRPr="00F46A6A">
        <w:rPr>
          <w:u w:val="single"/>
        </w:rPr>
        <w:t>Cualificación de la Operación (OQ)</w:t>
      </w:r>
      <w:r>
        <w:t>: Confirmación de que el software opera correctamente y que todas las funcionalidades y módulos principales funcionan como se espera.</w:t>
      </w:r>
    </w:p>
    <w:p w:rsidR="00060F08" w:rsidP="00332B3E" w:rsidRDefault="00F46A6A" w14:paraId="25751B98" w14:textId="793E9497">
      <w:pPr>
        <w:pStyle w:val="Contenidodelatabla"/>
        <w:jc w:val="both"/>
      </w:pPr>
      <w:r w:rsidRPr="00F46A6A">
        <w:rPr>
          <w:u w:val="single"/>
        </w:rPr>
        <w:t>Cualificación del Funcionamiento (PQ)</w:t>
      </w:r>
      <w:r>
        <w:t>: Aseguramiento de que el software cumple con los requisitos específicos del negocio y opera según los criterios de rendimiento y funcionalidad definidos por el usuario.</w:t>
      </w:r>
    </w:p>
    <w:p w:rsidR="0056497E" w:rsidP="00332B3E" w:rsidRDefault="0056497E" w14:paraId="70E6DB3F" w14:textId="77777777">
      <w:pPr>
        <w:pStyle w:val="Contenidodelatabla"/>
        <w:jc w:val="both"/>
      </w:pPr>
    </w:p>
    <w:p w:rsidR="00943F18" w:rsidP="00943F18" w:rsidRDefault="00943F18" w14:paraId="24DA496C" w14:textId="1464137A">
      <w:pPr>
        <w:pStyle w:val="Titulo1SP"/>
      </w:pPr>
      <w:r>
        <w:t>Plan de validación</w:t>
      </w:r>
    </w:p>
    <w:p w:rsidR="00943F18" w:rsidP="00943F18" w:rsidRDefault="00943F18" w14:paraId="21D80BCF" w14:textId="25F90D8D">
      <w:pPr>
        <w:pStyle w:val="Titulo2SP"/>
      </w:pPr>
      <w:r>
        <w:t>Objetivos</w:t>
      </w:r>
    </w:p>
    <w:p w:rsidR="00943F18" w:rsidP="00943F18" w:rsidRDefault="00943F18" w14:paraId="2A24ED05" w14:textId="77777777">
      <w:pPr>
        <w:pStyle w:val="Contenidodelatabla"/>
      </w:pPr>
      <w:r>
        <w:t>Los objetivos principales de la validación del software Unity son:</w:t>
      </w:r>
    </w:p>
    <w:p w:rsidR="00943F18" w:rsidP="00943F18" w:rsidRDefault="00943F18" w14:paraId="65A5B38D" w14:textId="4CC96918">
      <w:pPr>
        <w:pStyle w:val="Contenidodelatabla"/>
        <w:numPr>
          <w:ilvl w:val="0"/>
          <w:numId w:val="93"/>
        </w:numPr>
      </w:pPr>
      <w:r>
        <w:t xml:space="preserve">Asegurar que el software cumple con los requisitos de funcionalidad y rendimiento </w:t>
      </w:r>
      <w:r>
        <w:lastRenderedPageBreak/>
        <w:t>establecidos.</w:t>
      </w:r>
    </w:p>
    <w:p w:rsidR="00943F18" w:rsidP="00943F18" w:rsidRDefault="00943F18" w14:paraId="20E62727" w14:textId="64965DFF">
      <w:pPr>
        <w:pStyle w:val="Contenidodelatabla"/>
        <w:numPr>
          <w:ilvl w:val="0"/>
          <w:numId w:val="93"/>
        </w:numPr>
      </w:pPr>
      <w:r>
        <w:t>Verificar la confiabilidad y estabilidad del software en diferentes condiciones de operación.</w:t>
      </w:r>
    </w:p>
    <w:p w:rsidR="00943F18" w:rsidP="00943F18" w:rsidRDefault="00943F18" w14:paraId="695BD4A1" w14:textId="53BBD7C3">
      <w:pPr>
        <w:pStyle w:val="Contenidodelatabla"/>
        <w:numPr>
          <w:ilvl w:val="0"/>
          <w:numId w:val="93"/>
        </w:numPr>
      </w:pPr>
      <w:r>
        <w:t>Evaluar la seguridad del software contra vulnerabilidades conocidas y potenciales.</w:t>
      </w:r>
    </w:p>
    <w:p w:rsidR="00943F18" w:rsidP="00943F18" w:rsidRDefault="00943F18" w14:paraId="441C78C6" w14:textId="77777777">
      <w:pPr>
        <w:pStyle w:val="Contenidodelatabla"/>
        <w:ind w:left="720"/>
      </w:pPr>
    </w:p>
    <w:p w:rsidR="00943F18" w:rsidP="00943F18" w:rsidRDefault="00943F18" w14:paraId="24F8ED7C" w14:textId="719C4717">
      <w:pPr>
        <w:pStyle w:val="Titulo2SP"/>
      </w:pPr>
      <w:r>
        <w:t>Métodos de validación</w:t>
      </w:r>
    </w:p>
    <w:p w:rsidR="00943F18" w:rsidP="00943F18" w:rsidRDefault="00943F18" w14:paraId="2892BD23" w14:textId="77777777">
      <w:pPr>
        <w:pStyle w:val="Contenidodelatabla"/>
      </w:pPr>
      <w:r>
        <w:t>Los métodos utilizados para la validación incluyen:</w:t>
      </w:r>
    </w:p>
    <w:p w:rsidR="00943F18" w:rsidP="00943F18" w:rsidRDefault="00943F18" w14:paraId="206EC2E8" w14:textId="09F2A5E3">
      <w:pPr>
        <w:pStyle w:val="Contenidodelatabla"/>
        <w:numPr>
          <w:ilvl w:val="0"/>
          <w:numId w:val="96"/>
        </w:numPr>
      </w:pPr>
      <w:r>
        <w:t>Pruebas de instalación y configuración.</w:t>
      </w:r>
    </w:p>
    <w:p w:rsidR="00943F18" w:rsidP="00943F18" w:rsidRDefault="00943F18" w14:paraId="5437F3EE" w14:textId="3DC29779">
      <w:pPr>
        <w:pStyle w:val="Contenidodelatabla"/>
        <w:numPr>
          <w:ilvl w:val="0"/>
          <w:numId w:val="96"/>
        </w:numPr>
      </w:pPr>
      <w:r>
        <w:t>Pruebas de funcionalidad básica y avanzada.</w:t>
      </w:r>
    </w:p>
    <w:p w:rsidR="00943F18" w:rsidP="00943F18" w:rsidRDefault="00943F18" w14:paraId="0195CD67" w14:textId="6D39C496">
      <w:pPr>
        <w:pStyle w:val="Contenidodelatabla"/>
        <w:numPr>
          <w:ilvl w:val="0"/>
          <w:numId w:val="96"/>
        </w:numPr>
      </w:pPr>
      <w:r>
        <w:t>Pruebas de integración y comunicación con otros sistemas.</w:t>
      </w:r>
    </w:p>
    <w:p w:rsidR="00943F18" w:rsidP="00943F18" w:rsidRDefault="00943F18" w14:paraId="6AF59705" w14:textId="5C37A135">
      <w:pPr>
        <w:pStyle w:val="Contenidodelatabla"/>
        <w:numPr>
          <w:ilvl w:val="0"/>
          <w:numId w:val="96"/>
        </w:numPr>
      </w:pPr>
      <w:r>
        <w:t>Pruebas de rendimiento bajo diferentes cargas.</w:t>
      </w:r>
    </w:p>
    <w:p w:rsidR="00943F18" w:rsidP="00943F18" w:rsidRDefault="00943F18" w14:paraId="2AF93849" w14:textId="5D304BB0">
      <w:pPr>
        <w:pStyle w:val="Contenidodelatabla"/>
        <w:numPr>
          <w:ilvl w:val="0"/>
          <w:numId w:val="96"/>
        </w:numPr>
      </w:pPr>
      <w:r>
        <w:t>Pruebas de seguridad y resistencia a ataques.</w:t>
      </w:r>
    </w:p>
    <w:p w:rsidR="00943F18" w:rsidP="00943F18" w:rsidRDefault="00943F18" w14:paraId="45B5E545" w14:textId="77777777">
      <w:pPr>
        <w:pStyle w:val="Contenidodelatabla"/>
        <w:ind w:left="720"/>
      </w:pPr>
    </w:p>
    <w:p w:rsidR="00943F18" w:rsidP="00943F18" w:rsidRDefault="00943F18" w14:paraId="6EECBFB2" w14:textId="5BB3F8F4">
      <w:pPr>
        <w:pStyle w:val="Titulo2SP"/>
      </w:pPr>
      <w:r>
        <w:t>Criterios de aceptación</w:t>
      </w:r>
    </w:p>
    <w:p w:rsidR="00943F18" w:rsidP="00943F18" w:rsidRDefault="00943F18" w14:paraId="2F91EB70" w14:textId="77777777">
      <w:pPr>
        <w:pStyle w:val="Contenidodelatabla"/>
      </w:pPr>
      <w:r>
        <w:t>El software se considerará aceptado si cumple con los siguientes criterios:</w:t>
      </w:r>
    </w:p>
    <w:p w:rsidR="00943F18" w:rsidP="00943F18" w:rsidRDefault="00943F18" w14:paraId="0C01E4E8" w14:textId="03C7362E">
      <w:pPr>
        <w:pStyle w:val="Contenidodelatabla"/>
        <w:numPr>
          <w:ilvl w:val="0"/>
          <w:numId w:val="98"/>
        </w:numPr>
      </w:pPr>
      <w:r>
        <w:t>Instalación y configuración correctas sin errores.</w:t>
      </w:r>
    </w:p>
    <w:p w:rsidR="00943F18" w:rsidP="00943F18" w:rsidRDefault="00943F18" w14:paraId="3FB75B1E" w14:textId="1604C223">
      <w:pPr>
        <w:pStyle w:val="Contenidodelatabla"/>
        <w:numPr>
          <w:ilvl w:val="0"/>
          <w:numId w:val="98"/>
        </w:numPr>
      </w:pPr>
      <w:r>
        <w:t>Funcionamiento correcto de todas las funcionalidades principales.</w:t>
      </w:r>
    </w:p>
    <w:p w:rsidR="00943F18" w:rsidP="00943F18" w:rsidRDefault="00943F18" w14:paraId="782F68A2" w14:textId="4F986E83">
      <w:pPr>
        <w:pStyle w:val="Contenidodelatabla"/>
        <w:numPr>
          <w:ilvl w:val="0"/>
          <w:numId w:val="98"/>
        </w:numPr>
      </w:pPr>
      <w:r>
        <w:t>Integración exitosa con sistemas externos y hardware.</w:t>
      </w:r>
    </w:p>
    <w:p w:rsidR="00943F18" w:rsidP="00943F18" w:rsidRDefault="00943F18" w14:paraId="4DCE0DC8" w14:textId="25D48177">
      <w:pPr>
        <w:pStyle w:val="Contenidodelatabla"/>
        <w:numPr>
          <w:ilvl w:val="0"/>
          <w:numId w:val="98"/>
        </w:numPr>
      </w:pPr>
      <w:r>
        <w:t>Rendimiento adecuado bajo diferentes condiciones de carga.</w:t>
      </w:r>
    </w:p>
    <w:p w:rsidR="00943F18" w:rsidP="00943F18" w:rsidRDefault="00943F18" w14:paraId="4F4A2BE1" w14:textId="64777EF5">
      <w:pPr>
        <w:pStyle w:val="Contenidodelatabla"/>
        <w:numPr>
          <w:ilvl w:val="0"/>
          <w:numId w:val="98"/>
        </w:numPr>
      </w:pPr>
      <w:r>
        <w:t>Cumplimiento con los estándares de seguridad establecidos.</w:t>
      </w:r>
    </w:p>
    <w:p w:rsidR="00943F18" w:rsidP="00943F18" w:rsidRDefault="00943F18" w14:paraId="3CFFE322" w14:textId="77777777">
      <w:pPr>
        <w:pStyle w:val="Titulo2SP"/>
        <w:numPr>
          <w:ilvl w:val="0"/>
          <w:numId w:val="0"/>
        </w:numPr>
        <w:ind w:left="432"/>
      </w:pPr>
    </w:p>
    <w:p w:rsidR="007D688D" w:rsidP="007D688D" w:rsidRDefault="00891FF7" w14:paraId="38D520FE" w14:textId="1B0564A1">
      <w:pPr>
        <w:pStyle w:val="Titulo1SP"/>
      </w:pPr>
      <w:bookmarkStart w:name="_Toc168930855" w:id="3"/>
      <w:r>
        <w:t>Procedimientos de validación</w:t>
      </w:r>
      <w:bookmarkEnd w:id="3"/>
    </w:p>
    <w:p w:rsidR="00937EC3" w:rsidP="00937EC3" w:rsidRDefault="00937EC3" w14:paraId="2ED84603" w14:textId="77777777">
      <w:pPr>
        <w:pStyle w:val="Titulo2SP"/>
      </w:pPr>
      <w:bookmarkStart w:name="_Toc168930856" w:id="4"/>
      <w:r>
        <w:t>Cualificación de la instalación (IQ)</w:t>
      </w:r>
      <w:bookmarkEnd w:id="4"/>
    </w:p>
    <w:p w:rsidR="0056497E" w:rsidP="0056497E" w:rsidRDefault="0056497E" w14:paraId="3FE51E85" w14:textId="3D61CCF5">
      <w:pPr>
        <w:pStyle w:val="Ttulo3SP"/>
      </w:pPr>
      <w:bookmarkStart w:name="_Toc168930857" w:id="5"/>
      <w:r>
        <w:t>Revisión de la documentación de instalación</w:t>
      </w:r>
      <w:bookmarkEnd w:id="5"/>
    </w:p>
    <w:p w:rsidR="0056497E" w:rsidP="0056497E" w:rsidRDefault="0056497E" w14:paraId="6E8F67AF" w14:textId="5D718641">
      <w:pPr>
        <w:pStyle w:val="Contenidodelatabla"/>
      </w:pPr>
      <w:r>
        <w:t>Se ha</w:t>
      </w:r>
      <w:r w:rsidR="004B446F">
        <w:t xml:space="preserve"> recopilado toda la información disponible para la descarga del software y primeros pasos para la creación de un proyecto:</w:t>
      </w:r>
    </w:p>
    <w:p w:rsidR="004B446F" w:rsidP="004B446F" w:rsidRDefault="004B446F" w14:paraId="443B9EBE" w14:textId="7D96B8B1">
      <w:pPr>
        <w:pStyle w:val="Contenidodelatabla"/>
        <w:numPr>
          <w:ilvl w:val="0"/>
          <w:numId w:val="68"/>
        </w:numPr>
      </w:pPr>
      <w:r>
        <w:lastRenderedPageBreak/>
        <w:t xml:space="preserve">Enlace de descarga: </w:t>
      </w:r>
      <w:hyperlink w:history="1" w:anchor="how-to-get-started" r:id="rId8">
        <w:r w:rsidRPr="00921750">
          <w:rPr>
            <w:rStyle w:val="Hipervnculo"/>
          </w:rPr>
          <w:t>https://unity.com/es/download#how-to-get-started</w:t>
        </w:r>
      </w:hyperlink>
    </w:p>
    <w:p w:rsidR="004B446F" w:rsidP="004B446F" w:rsidRDefault="004B446F" w14:paraId="77EF40BA" w14:textId="7AB395D7">
      <w:pPr>
        <w:pStyle w:val="Contenidodelatabla"/>
        <w:numPr>
          <w:ilvl w:val="0"/>
          <w:numId w:val="68"/>
        </w:numPr>
      </w:pPr>
      <w:r>
        <w:t xml:space="preserve">Creación de un proyecto: </w:t>
      </w:r>
      <w:hyperlink w:history="1" r:id="rId9">
        <w:r w:rsidRPr="00921750">
          <w:rPr>
            <w:rStyle w:val="Hipervnculo"/>
          </w:rPr>
          <w:t>https://unity.com/es/onboardingsuccess/unity-pro</w:t>
        </w:r>
      </w:hyperlink>
      <w:r>
        <w:t xml:space="preserve"> </w:t>
      </w:r>
    </w:p>
    <w:p w:rsidR="004B446F" w:rsidP="004B446F" w:rsidRDefault="004B446F" w14:paraId="6A0DE98B" w14:textId="70C0439B">
      <w:pPr>
        <w:pStyle w:val="Contenidodelatabla"/>
        <w:numPr>
          <w:ilvl w:val="0"/>
          <w:numId w:val="68"/>
        </w:numPr>
      </w:pPr>
      <w:r>
        <w:t xml:space="preserve">Notas de la versión descargada: </w:t>
      </w:r>
      <w:hyperlink w:history="1" w:anchor="notes" r:id="rId10">
        <w:r w:rsidRPr="00921750">
          <w:rPr>
            <w:rStyle w:val="Hipervnculo"/>
          </w:rPr>
          <w:t>https://unity.com/es/releases/editor/whats-new/2021.3.19#notes</w:t>
        </w:r>
      </w:hyperlink>
      <w:r>
        <w:t xml:space="preserve"> </w:t>
      </w:r>
    </w:p>
    <w:p w:rsidR="004B446F" w:rsidP="004B446F" w:rsidRDefault="004B446F" w14:paraId="20C6CF4B" w14:textId="4690D9AA">
      <w:pPr>
        <w:pStyle w:val="Contenidodelatabla"/>
        <w:numPr>
          <w:ilvl w:val="0"/>
          <w:numId w:val="68"/>
        </w:numPr>
      </w:pPr>
      <w:r>
        <w:t xml:space="preserve">Requisitos mínimos: </w:t>
      </w:r>
      <w:hyperlink w:history="1" r:id="rId11">
        <w:r w:rsidRPr="00921750">
          <w:rPr>
            <w:rStyle w:val="Hipervnculo"/>
          </w:rPr>
          <w:t>https://docs.unity3d.com/es/2021.1/Manual/system-requirements.html</w:t>
        </w:r>
      </w:hyperlink>
      <w:r>
        <w:t xml:space="preserve"> </w:t>
      </w:r>
    </w:p>
    <w:p w:rsidR="004B446F" w:rsidP="004B446F" w:rsidRDefault="004B446F" w14:paraId="2D04E3E6" w14:textId="23459A22">
      <w:pPr>
        <w:pStyle w:val="Contenidodelatabla"/>
      </w:pPr>
      <w:r>
        <w:t>Tras ello se ha procedido a la descarga del software y a su posterior instalación de forma exitosa.</w:t>
      </w:r>
    </w:p>
    <w:p w:rsidR="00DE61EA" w:rsidP="004B446F" w:rsidRDefault="00DE61EA" w14:paraId="768A5CE2" w14:textId="77777777">
      <w:pPr>
        <w:pStyle w:val="Contenidodelatabla"/>
      </w:pPr>
    </w:p>
    <w:p w:rsidR="004B446F" w:rsidP="004B446F" w:rsidRDefault="004B446F" w14:paraId="1011A033" w14:textId="48C1CCB0">
      <w:pPr>
        <w:pStyle w:val="Ttulo3SP"/>
      </w:pPr>
      <w:bookmarkStart w:name="_Toc168930858" w:id="6"/>
      <w:r>
        <w:t>Comprobación de hardware y software</w:t>
      </w:r>
      <w:bookmarkEnd w:id="6"/>
    </w:p>
    <w:p w:rsidR="0056497E" w:rsidP="0056497E" w:rsidRDefault="004B446F" w14:paraId="39B1985A" w14:textId="6DC56CEF">
      <w:pPr>
        <w:pStyle w:val="Contenidodelatabla"/>
      </w:pPr>
      <w:r>
        <w:t>Para la versión de Unity descargada (2021.3.19) los requisitos mínimos indicados para su correcto funcionamiento son:</w:t>
      </w:r>
    </w:p>
    <w:p w:rsidR="004B446F" w:rsidP="004B446F" w:rsidRDefault="001501B5" w14:paraId="3AD08DDE" w14:textId="1A6F1116">
      <w:pPr>
        <w:pStyle w:val="Contenidodelatabla"/>
        <w:numPr>
          <w:ilvl w:val="0"/>
          <w:numId w:val="68"/>
        </w:numPr>
      </w:pPr>
      <w:r>
        <w:t>Windows 7 o superior</w:t>
      </w:r>
    </w:p>
    <w:p w:rsidR="001501B5" w:rsidP="004B446F" w:rsidRDefault="001501B5" w14:paraId="3F5BCB56" w14:textId="377B0CA4">
      <w:pPr>
        <w:pStyle w:val="Contenidodelatabla"/>
        <w:numPr>
          <w:ilvl w:val="0"/>
          <w:numId w:val="68"/>
        </w:numPr>
      </w:pPr>
      <w:r>
        <w:t>Arquitectura de x64</w:t>
      </w:r>
    </w:p>
    <w:p w:rsidR="001501B5" w:rsidP="004B446F" w:rsidRDefault="001501B5" w14:paraId="6286D217" w14:textId="5B129CD1">
      <w:pPr>
        <w:pStyle w:val="Contenidodelatabla"/>
        <w:numPr>
          <w:ilvl w:val="0"/>
          <w:numId w:val="68"/>
        </w:numPr>
      </w:pPr>
      <w:r>
        <w:t>DX10, DX11 o DX12</w:t>
      </w:r>
    </w:p>
    <w:p w:rsidR="001501B5" w:rsidP="001501B5" w:rsidRDefault="001501B5" w14:paraId="2BAB0884" w14:textId="77777777">
      <w:pPr>
        <w:pStyle w:val="Contenidodelatabla"/>
      </w:pPr>
    </w:p>
    <w:p w:rsidR="001501B5" w:rsidP="001501B5" w:rsidRDefault="001501B5" w14:paraId="4F7CB7B3" w14:textId="1FEF103B">
      <w:pPr>
        <w:pStyle w:val="Contenidodelatabla"/>
      </w:pPr>
      <w:r>
        <w:t>Los ordenadores en los que se ha instalado y probado este software cuentan con las siguientes características:</w:t>
      </w:r>
    </w:p>
    <w:p w:rsidR="001501B5" w:rsidP="001501B5" w:rsidRDefault="001501B5" w14:paraId="5F1EBFB1" w14:textId="7A0FA318">
      <w:pPr>
        <w:pStyle w:val="Contenidodelatabla"/>
        <w:numPr>
          <w:ilvl w:val="0"/>
          <w:numId w:val="68"/>
        </w:numPr>
      </w:pPr>
      <w:r>
        <w:t>Windows 10 o Windows 11</w:t>
      </w:r>
    </w:p>
    <w:p w:rsidR="001501B5" w:rsidP="001501B5" w:rsidRDefault="001501B5" w14:paraId="631DDCA8" w14:textId="65FE04B6">
      <w:pPr>
        <w:pStyle w:val="Contenidodelatabla"/>
        <w:numPr>
          <w:ilvl w:val="0"/>
          <w:numId w:val="68"/>
        </w:numPr>
      </w:pPr>
      <w:r>
        <w:t>Arquitectura de x64</w:t>
      </w:r>
    </w:p>
    <w:p w:rsidR="001501B5" w:rsidP="001501B5" w:rsidRDefault="001501B5" w14:paraId="09FCEA90" w14:textId="7E32DCF7">
      <w:pPr>
        <w:pStyle w:val="Contenidodelatabla"/>
        <w:numPr>
          <w:ilvl w:val="0"/>
          <w:numId w:val="68"/>
        </w:numPr>
      </w:pPr>
      <w:r>
        <w:t>DX12</w:t>
      </w:r>
    </w:p>
    <w:p w:rsidR="001501B5" w:rsidP="001501B5" w:rsidRDefault="001501B5" w14:paraId="26E5841A" w14:textId="77777777">
      <w:pPr>
        <w:pStyle w:val="Contenidodelatabla"/>
      </w:pPr>
    </w:p>
    <w:p w:rsidR="001501B5" w:rsidP="001501B5" w:rsidRDefault="001501B5" w14:paraId="6252CA2B" w14:textId="3B752F18">
      <w:pPr>
        <w:pStyle w:val="Ttulo3SP"/>
      </w:pPr>
      <w:bookmarkStart w:name="_Toc168930859" w:id="7"/>
      <w:r>
        <w:t>Registro de la instalación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2126"/>
        <w:gridCol w:w="2268"/>
      </w:tblGrid>
      <w:tr w:rsidR="003226A0" w:rsidTr="003226A0" w14:paraId="02623F00" w14:textId="77777777">
        <w:tc>
          <w:tcPr>
            <w:tcW w:w="4957" w:type="dxa"/>
            <w:shd w:val="clear" w:color="auto" w:fill="BFBFBF" w:themeFill="background1" w:themeFillShade="BF"/>
          </w:tcPr>
          <w:p w:rsidR="003226A0" w:rsidP="0006600E" w:rsidRDefault="003226A0" w14:paraId="6967B5E1" w14:textId="6350D15E">
            <w:pPr>
              <w:pStyle w:val="Contenidodelatabla"/>
            </w:pPr>
            <w:r>
              <w:t>Proceso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:rsidR="003226A0" w:rsidP="0006600E" w:rsidRDefault="003226A0" w14:paraId="4AB95AE5" w14:textId="6CB0574A">
            <w:pPr>
              <w:pStyle w:val="Contenidodelatabla"/>
            </w:pPr>
            <w:r>
              <w:t>Personal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:rsidR="003226A0" w:rsidP="0006600E" w:rsidRDefault="003226A0" w14:paraId="244190F1" w14:textId="3A2CB056">
            <w:pPr>
              <w:pStyle w:val="Contenidodelatabla"/>
            </w:pPr>
            <w:r>
              <w:t>Incidencias</w:t>
            </w:r>
          </w:p>
        </w:tc>
      </w:tr>
      <w:tr w:rsidR="003226A0" w:rsidTr="003226A0" w14:paraId="3A71337F" w14:textId="77777777">
        <w:tc>
          <w:tcPr>
            <w:tcW w:w="4957" w:type="dxa"/>
          </w:tcPr>
          <w:p w:rsidR="003226A0" w:rsidP="00752B11" w:rsidRDefault="003226A0" w14:paraId="6CF76981" w14:textId="77777777">
            <w:pPr>
              <w:pStyle w:val="Contenidodelatabla"/>
            </w:pPr>
            <w:r>
              <w:t>Acceso a la página de descarga</w:t>
            </w:r>
          </w:p>
          <w:p w:rsidR="003226A0" w:rsidP="00752B11" w:rsidRDefault="003226A0" w14:paraId="4F53FD11" w14:textId="77777777">
            <w:pPr>
              <w:pStyle w:val="Contenidodelatabla"/>
            </w:pPr>
            <w:r>
              <w:t>Descarga e instalación del software</w:t>
            </w:r>
          </w:p>
          <w:p w:rsidR="003226A0" w:rsidP="00752B11" w:rsidRDefault="003226A0" w14:paraId="4BECF2DC" w14:textId="77777777">
            <w:pPr>
              <w:pStyle w:val="Contenidodelatabla"/>
            </w:pPr>
            <w:r>
              <w:lastRenderedPageBreak/>
              <w:t>Inicio de sesión con cuenta de desarrollo privada</w:t>
            </w:r>
          </w:p>
          <w:p w:rsidR="003226A0" w:rsidP="00752B11" w:rsidRDefault="003226A0" w14:paraId="0E17A77D" w14:textId="32417D97">
            <w:pPr>
              <w:pStyle w:val="Contenidodelatabla"/>
            </w:pPr>
            <w:r>
              <w:t>Acceso al proyecto creado</w:t>
            </w:r>
          </w:p>
        </w:tc>
        <w:tc>
          <w:tcPr>
            <w:tcW w:w="2126" w:type="dxa"/>
          </w:tcPr>
          <w:p w:rsidR="003226A0" w:rsidP="00752B11" w:rsidRDefault="003226A0" w14:paraId="3C811AA3" w14:textId="739AE97A">
            <w:pPr>
              <w:pStyle w:val="Contenidodelatabla"/>
            </w:pPr>
            <w:r>
              <w:lastRenderedPageBreak/>
              <w:t>David Pozo</w:t>
            </w:r>
          </w:p>
        </w:tc>
        <w:tc>
          <w:tcPr>
            <w:tcW w:w="2268" w:type="dxa"/>
          </w:tcPr>
          <w:p w:rsidR="003226A0" w:rsidP="00752B11" w:rsidRDefault="003226A0" w14:paraId="38DE124F" w14:textId="089874AA">
            <w:pPr>
              <w:pStyle w:val="Contenidodelatabla"/>
            </w:pPr>
            <w:r>
              <w:t>Ninguna</w:t>
            </w:r>
          </w:p>
        </w:tc>
      </w:tr>
      <w:tr w:rsidR="003226A0" w:rsidTr="003226A0" w14:paraId="5D6BEDA1" w14:textId="77777777">
        <w:tc>
          <w:tcPr>
            <w:tcW w:w="4957" w:type="dxa"/>
          </w:tcPr>
          <w:p w:rsidR="003226A0" w:rsidP="00373676" w:rsidRDefault="003226A0" w14:paraId="44F03043" w14:textId="77777777">
            <w:pPr>
              <w:pStyle w:val="Contenidodelatabla"/>
            </w:pPr>
            <w:r>
              <w:t>Acceso a la página de descarga</w:t>
            </w:r>
          </w:p>
          <w:p w:rsidR="003226A0" w:rsidP="00373676" w:rsidRDefault="003226A0" w14:paraId="4D7841AC" w14:textId="77777777">
            <w:pPr>
              <w:pStyle w:val="Contenidodelatabla"/>
            </w:pPr>
            <w:r>
              <w:t>Descarga e instalación del software</w:t>
            </w:r>
          </w:p>
          <w:p w:rsidR="003226A0" w:rsidP="00373676" w:rsidRDefault="003226A0" w14:paraId="197C3A54" w14:textId="77777777">
            <w:pPr>
              <w:pStyle w:val="Contenidodelatabla"/>
            </w:pPr>
            <w:r>
              <w:t>Inicio de sesión con cuenta de desarrollo privada</w:t>
            </w:r>
          </w:p>
          <w:p w:rsidR="003226A0" w:rsidP="00373676" w:rsidRDefault="003226A0" w14:paraId="23D15DF7" w14:textId="4DD66FFF">
            <w:pPr>
              <w:pStyle w:val="Contenidodelatabla"/>
            </w:pPr>
            <w:r>
              <w:t>Acceso al proyecto creado</w:t>
            </w:r>
          </w:p>
        </w:tc>
        <w:tc>
          <w:tcPr>
            <w:tcW w:w="2126" w:type="dxa"/>
          </w:tcPr>
          <w:p w:rsidR="003226A0" w:rsidP="001501B5" w:rsidRDefault="003226A0" w14:paraId="320E8381" w14:textId="0DFDABFC">
            <w:pPr>
              <w:pStyle w:val="Contenidodelatabla"/>
            </w:pPr>
            <w:r>
              <w:t>Daniel Cámara</w:t>
            </w:r>
          </w:p>
        </w:tc>
        <w:tc>
          <w:tcPr>
            <w:tcW w:w="2268" w:type="dxa"/>
          </w:tcPr>
          <w:p w:rsidR="003226A0" w:rsidP="00373676" w:rsidRDefault="003226A0" w14:paraId="7C838AAC" w14:textId="4AF9F486">
            <w:pPr>
              <w:pStyle w:val="Contenidodelatabla"/>
            </w:pPr>
            <w:r>
              <w:t>Ninguna</w:t>
            </w:r>
          </w:p>
        </w:tc>
      </w:tr>
      <w:tr w:rsidR="003226A0" w:rsidTr="003226A0" w14:paraId="2D5C1DB3" w14:textId="77777777">
        <w:tc>
          <w:tcPr>
            <w:tcW w:w="4957" w:type="dxa"/>
          </w:tcPr>
          <w:p w:rsidR="003226A0" w:rsidP="00373676" w:rsidRDefault="003226A0" w14:paraId="5A94F7F1" w14:textId="77777777">
            <w:pPr>
              <w:pStyle w:val="Contenidodelatabla"/>
            </w:pPr>
            <w:r>
              <w:t>Acceso a la página de descarga</w:t>
            </w:r>
          </w:p>
          <w:p w:rsidR="003226A0" w:rsidP="00373676" w:rsidRDefault="003226A0" w14:paraId="1FF8C280" w14:textId="77777777">
            <w:pPr>
              <w:pStyle w:val="Contenidodelatabla"/>
            </w:pPr>
            <w:r>
              <w:t>Descarga e instalación del software</w:t>
            </w:r>
          </w:p>
          <w:p w:rsidR="003226A0" w:rsidP="00373676" w:rsidRDefault="003226A0" w14:paraId="254A7C32" w14:textId="77777777">
            <w:pPr>
              <w:pStyle w:val="Contenidodelatabla"/>
            </w:pPr>
            <w:r>
              <w:t>Inicio de sesión con cuenta de desarrollo privada</w:t>
            </w:r>
          </w:p>
          <w:p w:rsidR="003226A0" w:rsidP="00373676" w:rsidRDefault="003226A0" w14:paraId="499F8E20" w14:textId="358B5FE2">
            <w:pPr>
              <w:pStyle w:val="Contenidodelatabla"/>
            </w:pPr>
            <w:r>
              <w:t>Acceso al proyecto creado</w:t>
            </w:r>
          </w:p>
        </w:tc>
        <w:tc>
          <w:tcPr>
            <w:tcW w:w="2126" w:type="dxa"/>
          </w:tcPr>
          <w:p w:rsidR="003226A0" w:rsidP="001501B5" w:rsidRDefault="003226A0" w14:paraId="091C2FEE" w14:textId="3BCEB05A">
            <w:pPr>
              <w:pStyle w:val="Contenidodelatabla"/>
            </w:pPr>
            <w:r>
              <w:t>Javier Vico</w:t>
            </w:r>
          </w:p>
        </w:tc>
        <w:tc>
          <w:tcPr>
            <w:tcW w:w="2268" w:type="dxa"/>
          </w:tcPr>
          <w:p w:rsidR="003226A0" w:rsidP="00373676" w:rsidRDefault="003226A0" w14:paraId="2F536526" w14:textId="4F640277">
            <w:pPr>
              <w:pStyle w:val="Contenidodelatabla"/>
            </w:pPr>
            <w:r>
              <w:t>Ninguna</w:t>
            </w:r>
          </w:p>
        </w:tc>
      </w:tr>
    </w:tbl>
    <w:p w:rsidR="001501B5" w:rsidP="001501B5" w:rsidRDefault="001501B5" w14:paraId="2013A6FB" w14:textId="77777777">
      <w:pPr>
        <w:pStyle w:val="Ttulo3SP"/>
        <w:numPr>
          <w:ilvl w:val="0"/>
          <w:numId w:val="0"/>
        </w:numPr>
      </w:pPr>
    </w:p>
    <w:p w:rsidR="001501B5" w:rsidP="001501B5" w:rsidRDefault="001501B5" w14:paraId="264C1EA6" w14:textId="17BEEAE4">
      <w:pPr>
        <w:pStyle w:val="Ttulo3SP"/>
      </w:pPr>
      <w:bookmarkStart w:name="_Toc168930860" w:id="8"/>
      <w:r>
        <w:t>Validación de integridad de archivos</w:t>
      </w:r>
      <w:bookmarkEnd w:id="8"/>
    </w:p>
    <w:p w:rsidR="0056497E" w:rsidP="002310A2" w:rsidRDefault="00373676" w14:paraId="2A369C73" w14:textId="5C4508CB">
      <w:pPr>
        <w:pStyle w:val="Contenidodelatabla"/>
        <w:jc w:val="both"/>
      </w:pPr>
      <w:r>
        <w:t>Tras cada descarga e instalación del software, se ha accedido a la carpeta de ruta local para comprobar que todos los archivos existen y tienen una fecha de modificación acorde a la fecha de la instalación, lo que corrobora que ningún fichero</w:t>
      </w:r>
      <w:r w:rsidR="002310A2">
        <w:t xml:space="preserve"> o archivo</w:t>
      </w:r>
      <w:r>
        <w:t xml:space="preserve"> </w:t>
      </w:r>
      <w:r w:rsidR="00752B11">
        <w:t>h</w:t>
      </w:r>
      <w:r>
        <w:t>a sufrido modificaciones de ningún tipo tras la instalación.</w:t>
      </w:r>
    </w:p>
    <w:p w:rsidR="007D688D" w:rsidP="00373676" w:rsidRDefault="007D688D" w14:paraId="054CCDAD" w14:textId="77777777">
      <w:pPr>
        <w:pStyle w:val="Contenidodelatabla"/>
        <w:jc w:val="both"/>
      </w:pPr>
    </w:p>
    <w:p w:rsidR="00937EC3" w:rsidP="00937EC3" w:rsidRDefault="00937EC3" w14:paraId="3A029C95" w14:textId="77777777">
      <w:pPr>
        <w:pStyle w:val="Titulo2SP"/>
      </w:pPr>
      <w:bookmarkStart w:name="_Toc168930861" w:id="9"/>
      <w:r>
        <w:t>Cualificación de la operación (OQ)</w:t>
      </w:r>
      <w:bookmarkEnd w:id="9"/>
    </w:p>
    <w:p w:rsidR="009507DC" w:rsidP="009507DC" w:rsidRDefault="009507DC" w14:paraId="1D450BA8" w14:textId="04241EFD">
      <w:pPr>
        <w:pStyle w:val="Ttulo3SP"/>
      </w:pPr>
      <w:bookmarkStart w:name="_Toc168930862" w:id="10"/>
      <w:r>
        <w:t>Pruebas de funcionalidad básica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9507DC" w:rsidTr="334436E2" w14:paraId="09A0B552" w14:textId="77777777">
        <w:tc>
          <w:tcPr>
            <w:tcW w:w="3209" w:type="dxa"/>
            <w:shd w:val="clear" w:color="auto" w:fill="BFBFBF" w:themeFill="background1" w:themeFillShade="BF"/>
          </w:tcPr>
          <w:p w:rsidR="009507DC" w:rsidP="009507DC" w:rsidRDefault="009507DC" w14:paraId="761C5163" w14:textId="389A4144">
            <w:pPr>
              <w:pStyle w:val="Contenidodelatabla"/>
            </w:pPr>
            <w:r>
              <w:t>Prueba realizada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:rsidR="009507DC" w:rsidP="009507DC" w:rsidRDefault="009507DC" w14:paraId="376B3FDF" w14:textId="1FEA3EA7">
            <w:pPr>
              <w:pStyle w:val="Contenidodelatabla"/>
            </w:pPr>
            <w:r>
              <w:t>Resultado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:rsidR="009507DC" w:rsidP="009507DC" w:rsidRDefault="00B023A0" w14:paraId="287E200F" w14:textId="2DADC11C">
            <w:pPr>
              <w:pStyle w:val="Contenidodelatabla"/>
            </w:pPr>
            <w:r>
              <w:t>Confirmación</w:t>
            </w:r>
          </w:p>
        </w:tc>
      </w:tr>
      <w:tr w:rsidR="009507DC" w:rsidTr="334436E2" w14:paraId="060BC38F" w14:textId="77777777">
        <w:tc>
          <w:tcPr>
            <w:tcW w:w="3209" w:type="dxa"/>
          </w:tcPr>
          <w:p w:rsidR="009507DC" w:rsidP="009507DC" w:rsidRDefault="009507DC" w14:paraId="7558C468" w14:textId="50C69DD3">
            <w:pPr>
              <w:pStyle w:val="Contenidodelatabla"/>
            </w:pPr>
            <w:r>
              <w:t>Abrir poyecto existente</w:t>
            </w:r>
          </w:p>
        </w:tc>
        <w:tc>
          <w:tcPr>
            <w:tcW w:w="3209" w:type="dxa"/>
          </w:tcPr>
          <w:p w:rsidR="009507DC" w:rsidP="009507DC" w:rsidRDefault="009507DC" w14:paraId="6973BDC5" w14:textId="52187C51">
            <w:pPr>
              <w:pStyle w:val="Contenidodelatabla"/>
            </w:pPr>
            <w:r>
              <w:t>El proyecto se abre sin errores</w:t>
            </w:r>
          </w:p>
        </w:tc>
        <w:tc>
          <w:tcPr>
            <w:tcW w:w="3209" w:type="dxa"/>
          </w:tcPr>
          <w:p w:rsidR="009507DC" w:rsidP="009507DC" w:rsidRDefault="00B023A0" w14:paraId="18440F4D" w14:textId="006DB81A">
            <w:pPr>
              <w:pStyle w:val="Contenidodelatabla"/>
            </w:pPr>
            <w:r>
              <w:t>El proyecto a iniciado su carga y posterior apertura</w:t>
            </w:r>
          </w:p>
        </w:tc>
      </w:tr>
      <w:tr w:rsidR="009507DC" w:rsidTr="334436E2" w14:paraId="6DF428C0" w14:textId="77777777">
        <w:tc>
          <w:tcPr>
            <w:tcW w:w="3209" w:type="dxa"/>
          </w:tcPr>
          <w:p w:rsidR="009507DC" w:rsidP="009507DC" w:rsidRDefault="009507DC" w14:paraId="0C59FC79" w14:textId="33571155">
            <w:pPr>
              <w:pStyle w:val="Contenidodelatabla"/>
            </w:pPr>
            <w:r>
              <w:t>Crear un nuevo proyecto</w:t>
            </w:r>
          </w:p>
        </w:tc>
        <w:tc>
          <w:tcPr>
            <w:tcW w:w="3209" w:type="dxa"/>
          </w:tcPr>
          <w:p w:rsidR="009507DC" w:rsidP="009507DC" w:rsidRDefault="009507DC" w14:paraId="73377848" w14:textId="313E3A4C">
            <w:pPr>
              <w:pStyle w:val="Contenidodelatabla"/>
            </w:pPr>
            <w:r>
              <w:t xml:space="preserve">El nuevo proyecto se crea </w:t>
            </w:r>
            <w:r>
              <w:lastRenderedPageBreak/>
              <w:t>sin problemas</w:t>
            </w:r>
          </w:p>
        </w:tc>
        <w:tc>
          <w:tcPr>
            <w:tcW w:w="3209" w:type="dxa"/>
          </w:tcPr>
          <w:p w:rsidR="009507DC" w:rsidP="334436E2" w:rsidRDefault="3A185647" w14:paraId="320E698E" w14:textId="05E35CB7">
            <w:pPr>
              <w:pStyle w:val="Contenidodelatabla"/>
              <w:suppressLineNumbers w:val="0"/>
              <w:spacing w:after="0"/>
            </w:pPr>
            <w:r>
              <w:lastRenderedPageBreak/>
              <w:t xml:space="preserve">El proyecto se abre </w:t>
            </w:r>
            <w:r>
              <w:lastRenderedPageBreak/>
              <w:t>adecuadamente</w:t>
            </w:r>
          </w:p>
        </w:tc>
      </w:tr>
      <w:tr w:rsidR="009507DC" w:rsidTr="334436E2" w14:paraId="04F75659" w14:textId="77777777">
        <w:tc>
          <w:tcPr>
            <w:tcW w:w="3209" w:type="dxa"/>
          </w:tcPr>
          <w:p w:rsidR="009507DC" w:rsidP="009507DC" w:rsidRDefault="009507DC" w14:paraId="4ACC487B" w14:textId="23AEDDEE">
            <w:pPr>
              <w:pStyle w:val="Contenidodelatabla"/>
            </w:pPr>
            <w:r>
              <w:lastRenderedPageBreak/>
              <w:t>Agregar un objeto 3D a la escena</w:t>
            </w:r>
          </w:p>
        </w:tc>
        <w:tc>
          <w:tcPr>
            <w:tcW w:w="3209" w:type="dxa"/>
          </w:tcPr>
          <w:p w:rsidR="009507DC" w:rsidP="009507DC" w:rsidRDefault="009507DC" w14:paraId="1A0584E8" w14:textId="68E57E2E">
            <w:pPr>
              <w:pStyle w:val="Contenidodelatabla"/>
            </w:pPr>
            <w:r>
              <w:t>El objeto aparece en la escena</w:t>
            </w:r>
          </w:p>
        </w:tc>
        <w:tc>
          <w:tcPr>
            <w:tcW w:w="3209" w:type="dxa"/>
          </w:tcPr>
          <w:p w:rsidR="009507DC" w:rsidP="334436E2" w:rsidRDefault="00B023A0" w14:paraId="60C8732C" w14:textId="79FDB944">
            <w:pPr>
              <w:pStyle w:val="Contenidodelatabla"/>
              <w:rPr>
                <w:lang w:val="es-ES"/>
              </w:rPr>
            </w:pPr>
            <w:r w:rsidRPr="334436E2">
              <w:rPr>
                <w:lang w:val="es-ES"/>
              </w:rPr>
              <w:t>El objeto "Cub</w:t>
            </w:r>
            <w:r w:rsidRPr="334436E2" w:rsidR="6B2976E5">
              <w:rPr>
                <w:lang w:val="es-ES"/>
              </w:rPr>
              <w:t>e</w:t>
            </w:r>
            <w:r w:rsidRPr="334436E2">
              <w:rPr>
                <w:lang w:val="es-ES"/>
              </w:rPr>
              <w:t xml:space="preserve">" fue añadido a la escena y se posicionó </w:t>
            </w:r>
            <w:r w:rsidRPr="334436E2" w:rsidR="458B0E38">
              <w:rPr>
                <w:lang w:val="es-ES"/>
              </w:rPr>
              <w:t>delante de la cámara</w:t>
            </w:r>
            <w:r w:rsidRPr="334436E2">
              <w:rPr>
                <w:lang w:val="es-ES"/>
              </w:rPr>
              <w:t>.</w:t>
            </w:r>
          </w:p>
        </w:tc>
      </w:tr>
      <w:tr w:rsidR="009507DC" w:rsidTr="334436E2" w14:paraId="25720F7F" w14:textId="77777777">
        <w:tc>
          <w:tcPr>
            <w:tcW w:w="3209" w:type="dxa"/>
          </w:tcPr>
          <w:p w:rsidR="009507DC" w:rsidP="009507DC" w:rsidRDefault="009507DC" w14:paraId="1FB8555F" w14:textId="30E2DCF8">
            <w:pPr>
              <w:pStyle w:val="Contenidodelatabla"/>
            </w:pPr>
            <w:r>
              <w:t>Aplicar un</w:t>
            </w:r>
            <w:r w:rsidR="722F611C">
              <w:t xml:space="preserve"> material</w:t>
            </w:r>
            <w:r>
              <w:t xml:space="preserve"> a un objeto</w:t>
            </w:r>
          </w:p>
        </w:tc>
        <w:tc>
          <w:tcPr>
            <w:tcW w:w="3209" w:type="dxa"/>
          </w:tcPr>
          <w:p w:rsidR="009507DC" w:rsidP="009507DC" w:rsidRDefault="3C188A32" w14:paraId="7DAFEA76" w14:textId="17B2CB57">
            <w:pPr>
              <w:pStyle w:val="Contenidodelatabla"/>
            </w:pPr>
            <w:r>
              <w:t xml:space="preserve">El material </w:t>
            </w:r>
            <w:r w:rsidR="009507DC">
              <w:t xml:space="preserve">se aplica correctamente </w:t>
            </w:r>
          </w:p>
        </w:tc>
        <w:tc>
          <w:tcPr>
            <w:tcW w:w="3209" w:type="dxa"/>
          </w:tcPr>
          <w:p w:rsidR="009507DC" w:rsidP="009507DC" w:rsidRDefault="7781A2E6" w14:paraId="60C29F9C" w14:textId="678ED9DB">
            <w:pPr>
              <w:pStyle w:val="Contenidodelatabla"/>
            </w:pPr>
            <w:r>
              <w:t>El material</w:t>
            </w:r>
            <w:r w:rsidR="00B023A0">
              <w:t xml:space="preserve"> "Madera" se aplicó al objeto "Cub</w:t>
            </w:r>
            <w:r w:rsidR="57CC0D12">
              <w:t>e</w:t>
            </w:r>
            <w:r w:rsidR="00B023A0">
              <w:t>", cambiando su apariencia visual.</w:t>
            </w:r>
          </w:p>
        </w:tc>
      </w:tr>
      <w:tr w:rsidR="009507DC" w:rsidTr="334436E2" w14:paraId="000DE436" w14:textId="77777777">
        <w:tc>
          <w:tcPr>
            <w:tcW w:w="3209" w:type="dxa"/>
          </w:tcPr>
          <w:p w:rsidR="009507DC" w:rsidP="009507DC" w:rsidRDefault="009507DC" w14:paraId="23C93D3A" w14:textId="77341B44">
            <w:pPr>
              <w:pStyle w:val="Contenidodelatabla"/>
            </w:pPr>
            <w:r>
              <w:t>Ejecutar la simulación de la escena</w:t>
            </w:r>
          </w:p>
        </w:tc>
        <w:tc>
          <w:tcPr>
            <w:tcW w:w="3209" w:type="dxa"/>
          </w:tcPr>
          <w:p w:rsidR="009507DC" w:rsidP="009507DC" w:rsidRDefault="009507DC" w14:paraId="7A3E957C" w14:textId="38291929">
            <w:pPr>
              <w:pStyle w:val="Contenidodelatabla"/>
            </w:pPr>
            <w:r>
              <w:t>La simulación corre sin errores</w:t>
            </w:r>
          </w:p>
        </w:tc>
        <w:tc>
          <w:tcPr>
            <w:tcW w:w="3209" w:type="dxa"/>
          </w:tcPr>
          <w:p w:rsidR="009507DC" w:rsidP="009507DC" w:rsidRDefault="00B023A0" w14:paraId="4DF9B7D2" w14:textId="592A0AE4">
            <w:pPr>
              <w:pStyle w:val="Contenidodelatabla"/>
            </w:pPr>
            <w:r>
              <w:t>La escena corrió con una simulación de física básica sin errores.</w:t>
            </w:r>
          </w:p>
        </w:tc>
      </w:tr>
      <w:tr w:rsidR="009507DC" w:rsidTr="334436E2" w14:paraId="014F53E8" w14:textId="77777777">
        <w:tc>
          <w:tcPr>
            <w:tcW w:w="3209" w:type="dxa"/>
          </w:tcPr>
          <w:p w:rsidR="009507DC" w:rsidP="009507DC" w:rsidRDefault="009507DC" w14:paraId="2FF894D4" w14:textId="298AAC8E">
            <w:pPr>
              <w:pStyle w:val="Contenidodelatabla"/>
            </w:pPr>
            <w:r>
              <w:t>Configurar una luz en la escena</w:t>
            </w:r>
          </w:p>
        </w:tc>
        <w:tc>
          <w:tcPr>
            <w:tcW w:w="3209" w:type="dxa"/>
          </w:tcPr>
          <w:p w:rsidR="009507DC" w:rsidP="009507DC" w:rsidRDefault="009507DC" w14:paraId="6E725F1B" w14:textId="1648E19C">
            <w:pPr>
              <w:pStyle w:val="Contenidodelatabla"/>
            </w:pPr>
            <w:r>
              <w:t>La luz se configura y afecta a la escena</w:t>
            </w:r>
          </w:p>
        </w:tc>
        <w:tc>
          <w:tcPr>
            <w:tcW w:w="3209" w:type="dxa"/>
          </w:tcPr>
          <w:p w:rsidR="009507DC" w:rsidP="009507DC" w:rsidRDefault="00B023A0" w14:paraId="34B79156" w14:textId="43C314BA">
            <w:pPr>
              <w:pStyle w:val="Contenidodelatabla"/>
            </w:pPr>
            <w:r>
              <w:t>Se añadió una luz direccional que ilumina el objeto "Cub</w:t>
            </w:r>
            <w:r w:rsidR="2F17F232">
              <w:t>e</w:t>
            </w:r>
            <w:r>
              <w:t>", creando sombras adecuadas.</w:t>
            </w:r>
          </w:p>
        </w:tc>
      </w:tr>
      <w:tr w:rsidR="009507DC" w:rsidTr="334436E2" w14:paraId="42B723D5" w14:textId="77777777">
        <w:tc>
          <w:tcPr>
            <w:tcW w:w="3209" w:type="dxa"/>
          </w:tcPr>
          <w:p w:rsidR="009507DC" w:rsidP="009507DC" w:rsidRDefault="009507DC" w14:paraId="5B529F94" w14:textId="597583CD">
            <w:pPr>
              <w:pStyle w:val="Contenidodelatabla"/>
            </w:pPr>
            <w:r>
              <w:t>Aplicar un script a un objeto</w:t>
            </w:r>
          </w:p>
        </w:tc>
        <w:tc>
          <w:tcPr>
            <w:tcW w:w="3209" w:type="dxa"/>
          </w:tcPr>
          <w:p w:rsidR="009507DC" w:rsidP="009507DC" w:rsidRDefault="00B023A0" w14:paraId="0BC0E8BB" w14:textId="22993C4F">
            <w:pPr>
              <w:pStyle w:val="Contenidodelatabla"/>
            </w:pPr>
            <w:r>
              <w:t>El script se ejecuta correctamente.</w:t>
            </w:r>
          </w:p>
        </w:tc>
        <w:tc>
          <w:tcPr>
            <w:tcW w:w="3209" w:type="dxa"/>
          </w:tcPr>
          <w:p w:rsidR="009507DC" w:rsidP="009507DC" w:rsidRDefault="00B023A0" w14:paraId="02AD0576" w14:textId="3C1F40DE">
            <w:pPr>
              <w:pStyle w:val="Contenidodelatabla"/>
            </w:pPr>
            <w:r>
              <w:t>Se añadió un script para rotar el "Cub</w:t>
            </w:r>
            <w:r w:rsidR="7B253967">
              <w:t>e</w:t>
            </w:r>
            <w:r>
              <w:t>". El cubo rota continuamente en la escena.</w:t>
            </w:r>
          </w:p>
        </w:tc>
      </w:tr>
      <w:tr w:rsidR="00B023A0" w:rsidTr="334436E2" w14:paraId="243F4709" w14:textId="77777777">
        <w:tc>
          <w:tcPr>
            <w:tcW w:w="3209" w:type="dxa"/>
          </w:tcPr>
          <w:p w:rsidR="00B023A0" w:rsidP="00B023A0" w:rsidRDefault="00B023A0" w14:paraId="6EC1F92C" w14:textId="22FDC444">
            <w:pPr>
              <w:pStyle w:val="Contenidodelatabla"/>
            </w:pPr>
            <w:r>
              <w:t>Exportar el proyecto</w:t>
            </w:r>
          </w:p>
        </w:tc>
        <w:tc>
          <w:tcPr>
            <w:tcW w:w="3209" w:type="dxa"/>
          </w:tcPr>
          <w:p w:rsidR="00B023A0" w:rsidP="00B023A0" w:rsidRDefault="00B023A0" w14:paraId="22810685" w14:textId="05AFCFA7">
            <w:pPr>
              <w:pStyle w:val="Contenidodelatabla"/>
            </w:pPr>
            <w:r>
              <w:t>El proyecto se exporta sin errores.</w:t>
            </w:r>
          </w:p>
        </w:tc>
        <w:tc>
          <w:tcPr>
            <w:tcW w:w="3209" w:type="dxa"/>
          </w:tcPr>
          <w:p w:rsidR="00B023A0" w:rsidP="00B023A0" w:rsidRDefault="1DCEBE2E" w14:paraId="4AE3E7C5" w14:textId="41FD3618">
            <w:pPr>
              <w:pStyle w:val="Contenidodelatabla"/>
            </w:pPr>
            <w:r>
              <w:t>Se genera la build correctamente</w:t>
            </w:r>
            <w:r w:rsidR="00B023A0">
              <w:t>.</w:t>
            </w:r>
          </w:p>
        </w:tc>
      </w:tr>
      <w:tr w:rsidR="00B023A0" w:rsidTr="334436E2" w14:paraId="0555FA67" w14:textId="77777777">
        <w:tc>
          <w:tcPr>
            <w:tcW w:w="3209" w:type="dxa"/>
          </w:tcPr>
          <w:p w:rsidR="00B023A0" w:rsidP="00B023A0" w:rsidRDefault="00B023A0" w14:paraId="45AA0A00" w14:textId="57E266CB">
            <w:pPr>
              <w:pStyle w:val="Contenidodelatabla"/>
            </w:pPr>
            <w:r>
              <w:t>Guardar cambios en el proyecto</w:t>
            </w:r>
          </w:p>
        </w:tc>
        <w:tc>
          <w:tcPr>
            <w:tcW w:w="3209" w:type="dxa"/>
          </w:tcPr>
          <w:p w:rsidR="00B023A0" w:rsidP="00B023A0" w:rsidRDefault="00B023A0" w14:paraId="274E747F" w14:textId="64B408A0">
            <w:pPr>
              <w:pStyle w:val="Contenidodelatabla"/>
            </w:pPr>
            <w:r>
              <w:t>Los cambios se guardan sin problemas.</w:t>
            </w:r>
          </w:p>
        </w:tc>
        <w:tc>
          <w:tcPr>
            <w:tcW w:w="3209" w:type="dxa"/>
          </w:tcPr>
          <w:p w:rsidR="00B023A0" w:rsidP="00B023A0" w:rsidRDefault="059970D3" w14:paraId="07D80574" w14:textId="4E5184BD">
            <w:pPr>
              <w:pStyle w:val="Contenidodelatabla"/>
            </w:pPr>
            <w:r>
              <w:t>Desaparece el asterisco de que hay cambios sin guardar</w:t>
            </w:r>
            <w:r w:rsidR="00B023A0">
              <w:t>.</w:t>
            </w:r>
          </w:p>
        </w:tc>
      </w:tr>
      <w:tr w:rsidR="00B023A0" w:rsidTr="334436E2" w14:paraId="4F147CB4" w14:textId="77777777">
        <w:tc>
          <w:tcPr>
            <w:tcW w:w="3209" w:type="dxa"/>
          </w:tcPr>
          <w:p w:rsidR="00B023A0" w:rsidP="00B023A0" w:rsidRDefault="00B023A0" w14:paraId="65363B06" w14:textId="76664BA0">
            <w:pPr>
              <w:pStyle w:val="Contenidodelatabla"/>
            </w:pPr>
            <w:r>
              <w:t>Configuración de parámetros de renderizado</w:t>
            </w:r>
          </w:p>
        </w:tc>
        <w:tc>
          <w:tcPr>
            <w:tcW w:w="3209" w:type="dxa"/>
          </w:tcPr>
          <w:p w:rsidR="00B023A0" w:rsidP="00B023A0" w:rsidRDefault="00B023A0" w14:paraId="6C833769" w14:textId="7522201A">
            <w:pPr>
              <w:pStyle w:val="Contenidodelatabla"/>
            </w:pPr>
            <w:r>
              <w:t>Los parámetros se configuran y aplican correctamente.</w:t>
            </w:r>
          </w:p>
        </w:tc>
        <w:tc>
          <w:tcPr>
            <w:tcW w:w="3209" w:type="dxa"/>
          </w:tcPr>
          <w:p w:rsidR="00B023A0" w:rsidP="00B023A0" w:rsidRDefault="00B023A0" w14:paraId="00F19602" w14:textId="47ED21ED">
            <w:pPr>
              <w:pStyle w:val="Contenidodelatabla"/>
            </w:pPr>
            <w:r>
              <w:t>Parámetros de renderizado configurados para alta calidad con sombras y reflejos activados.</w:t>
            </w:r>
          </w:p>
        </w:tc>
      </w:tr>
      <w:tr w:rsidR="00B023A0" w:rsidTr="334436E2" w14:paraId="5FD2A41F" w14:textId="77777777">
        <w:tc>
          <w:tcPr>
            <w:tcW w:w="3209" w:type="dxa"/>
          </w:tcPr>
          <w:p w:rsidR="00B023A0" w:rsidP="00B023A0" w:rsidRDefault="00B023A0" w14:paraId="48B3F81A" w14:textId="332328E4">
            <w:pPr>
              <w:pStyle w:val="Contenidodelatabla"/>
            </w:pPr>
            <w:r>
              <w:t xml:space="preserve">Uso de herramientas de </w:t>
            </w:r>
            <w:r>
              <w:lastRenderedPageBreak/>
              <w:t xml:space="preserve">navegación </w:t>
            </w:r>
          </w:p>
        </w:tc>
        <w:tc>
          <w:tcPr>
            <w:tcW w:w="3209" w:type="dxa"/>
          </w:tcPr>
          <w:p w:rsidR="00B023A0" w:rsidP="00B023A0" w:rsidRDefault="00B023A0" w14:paraId="3B41CAFF" w14:textId="7B3A58A6">
            <w:pPr>
              <w:pStyle w:val="Contenidodelatabla"/>
            </w:pPr>
            <w:r>
              <w:lastRenderedPageBreak/>
              <w:t xml:space="preserve">Las herramientas funcionan </w:t>
            </w:r>
            <w:r>
              <w:lastRenderedPageBreak/>
              <w:t>correctamente.</w:t>
            </w:r>
          </w:p>
        </w:tc>
        <w:tc>
          <w:tcPr>
            <w:tcW w:w="3209" w:type="dxa"/>
          </w:tcPr>
          <w:p w:rsidR="00B023A0" w:rsidP="00B023A0" w:rsidRDefault="00B023A0" w14:paraId="66157266" w14:textId="72142462">
            <w:pPr>
              <w:pStyle w:val="Contenidodelatabla"/>
            </w:pPr>
            <w:r>
              <w:lastRenderedPageBreak/>
              <w:t xml:space="preserve">Herramientas de zoom, pan </w:t>
            </w:r>
            <w:r>
              <w:lastRenderedPageBreak/>
              <w:t>y órbita utilizadas sin problemas. La cámara se movió fluidamente por la escena.</w:t>
            </w:r>
          </w:p>
        </w:tc>
      </w:tr>
      <w:tr w:rsidR="00B023A0" w:rsidTr="334436E2" w14:paraId="11059178" w14:textId="77777777">
        <w:tc>
          <w:tcPr>
            <w:tcW w:w="3209" w:type="dxa"/>
          </w:tcPr>
          <w:p w:rsidR="00B023A0" w:rsidP="00B023A0" w:rsidRDefault="00B023A0" w14:paraId="60986E3F" w14:textId="28F4BE03">
            <w:pPr>
              <w:pStyle w:val="Contenidodelatabla"/>
            </w:pPr>
            <w:r>
              <w:lastRenderedPageBreak/>
              <w:t>Implementación de UI básica</w:t>
            </w:r>
          </w:p>
        </w:tc>
        <w:tc>
          <w:tcPr>
            <w:tcW w:w="3209" w:type="dxa"/>
          </w:tcPr>
          <w:p w:rsidR="00B023A0" w:rsidP="00B023A0" w:rsidRDefault="00B023A0" w14:paraId="52CA49F1" w14:textId="05441A79">
            <w:pPr>
              <w:pStyle w:val="Contenidodelatabla"/>
            </w:pPr>
            <w:r>
              <w:t>La interfaz de usuario se implementa y funciona.</w:t>
            </w:r>
          </w:p>
        </w:tc>
        <w:tc>
          <w:tcPr>
            <w:tcW w:w="3209" w:type="dxa"/>
          </w:tcPr>
          <w:p w:rsidR="00B023A0" w:rsidP="00B023A0" w:rsidRDefault="00B023A0" w14:paraId="35838156" w14:textId="6E1A54AA">
            <w:pPr>
              <w:pStyle w:val="Contenidodelatabla"/>
            </w:pPr>
            <w:r>
              <w:t>Se creó una interfaz básica con botones y menús funcionales.</w:t>
            </w:r>
          </w:p>
        </w:tc>
      </w:tr>
      <w:tr w:rsidR="00B023A0" w:rsidTr="334436E2" w14:paraId="504554A3" w14:textId="77777777">
        <w:tc>
          <w:tcPr>
            <w:tcW w:w="3209" w:type="dxa"/>
          </w:tcPr>
          <w:p w:rsidR="00B023A0" w:rsidP="00B023A0" w:rsidRDefault="00B023A0" w14:paraId="33336DDC" w14:textId="4F0F8DC1">
            <w:pPr>
              <w:pStyle w:val="Contenidodelatabla"/>
            </w:pPr>
            <w:r>
              <w:t>Añadir efectos de partículas</w:t>
            </w:r>
          </w:p>
        </w:tc>
        <w:tc>
          <w:tcPr>
            <w:tcW w:w="3209" w:type="dxa"/>
          </w:tcPr>
          <w:p w:rsidR="00B023A0" w:rsidP="00B023A0" w:rsidRDefault="00B023A0" w14:paraId="570A6F1B" w14:textId="4E2F0EA6">
            <w:pPr>
              <w:pStyle w:val="Contenidodelatabla"/>
            </w:pPr>
            <w:r>
              <w:t>Los efectos se visualizan correctamente.</w:t>
            </w:r>
          </w:p>
        </w:tc>
        <w:tc>
          <w:tcPr>
            <w:tcW w:w="3209" w:type="dxa"/>
          </w:tcPr>
          <w:p w:rsidR="00B023A0" w:rsidP="00B023A0" w:rsidRDefault="00B023A0" w14:paraId="46554503" w14:textId="51192EED">
            <w:pPr>
              <w:pStyle w:val="Contenidodelatabla"/>
            </w:pPr>
            <w:r>
              <w:t>Efecto de partículas de "Chispas" añadido a la escena, visualizándose correctamente.</w:t>
            </w:r>
          </w:p>
        </w:tc>
      </w:tr>
      <w:tr w:rsidR="00B023A0" w:rsidTr="334436E2" w14:paraId="5ECD4E6A" w14:textId="77777777">
        <w:tc>
          <w:tcPr>
            <w:tcW w:w="3209" w:type="dxa"/>
          </w:tcPr>
          <w:p w:rsidR="00B023A0" w:rsidP="00B023A0" w:rsidRDefault="00B023A0" w14:paraId="49C12EC6" w14:textId="73B51820">
            <w:pPr>
              <w:pStyle w:val="Contenidodelatabla"/>
            </w:pPr>
            <w:r>
              <w:t>Configuración de animaciones</w:t>
            </w:r>
          </w:p>
        </w:tc>
        <w:tc>
          <w:tcPr>
            <w:tcW w:w="3209" w:type="dxa"/>
          </w:tcPr>
          <w:p w:rsidR="00B023A0" w:rsidP="00B023A0" w:rsidRDefault="00B023A0" w14:paraId="132C48E2" w14:textId="6A09396D">
            <w:pPr>
              <w:pStyle w:val="Contenidodelatabla"/>
            </w:pPr>
            <w:r>
              <w:t>Las animaciones se configuran y reproducen adecuadamente.</w:t>
            </w:r>
          </w:p>
        </w:tc>
        <w:tc>
          <w:tcPr>
            <w:tcW w:w="3209" w:type="dxa"/>
          </w:tcPr>
          <w:p w:rsidR="00B023A0" w:rsidP="00B023A0" w:rsidRDefault="00B023A0" w14:paraId="6713CBA3" w14:textId="533B755B">
            <w:pPr>
              <w:pStyle w:val="Contenidodelatabla"/>
            </w:pPr>
            <w:r>
              <w:t>Animación de movimiento configurada para el objeto "Cub</w:t>
            </w:r>
            <w:r w:rsidR="5BF81643">
              <w:t>e</w:t>
            </w:r>
            <w:r>
              <w:t>".</w:t>
            </w:r>
          </w:p>
          <w:p w:rsidR="00B023A0" w:rsidP="00B023A0" w:rsidRDefault="00B023A0" w14:paraId="24F4CF9C" w14:textId="3C831316">
            <w:pPr>
              <w:pStyle w:val="Contenidodelatabla"/>
            </w:pPr>
            <w:r>
              <w:t>La animación se reproduce suavemente.</w:t>
            </w:r>
          </w:p>
        </w:tc>
      </w:tr>
      <w:tr w:rsidR="00B023A0" w:rsidTr="334436E2" w14:paraId="789CCA62" w14:textId="77777777">
        <w:tc>
          <w:tcPr>
            <w:tcW w:w="3209" w:type="dxa"/>
          </w:tcPr>
          <w:p w:rsidR="00B023A0" w:rsidP="00B023A0" w:rsidRDefault="00B023A0" w14:paraId="2D6F04D9" w14:textId="66CAE922">
            <w:pPr>
              <w:pStyle w:val="Contenidodelatabla"/>
            </w:pPr>
            <w:r>
              <w:t>Uso de prefabs</w:t>
            </w:r>
          </w:p>
        </w:tc>
        <w:tc>
          <w:tcPr>
            <w:tcW w:w="3209" w:type="dxa"/>
          </w:tcPr>
          <w:p w:rsidR="00B023A0" w:rsidP="00B023A0" w:rsidRDefault="00B023A0" w14:paraId="1719CA22" w14:textId="73E6DF0A">
            <w:pPr>
              <w:pStyle w:val="Contenidodelatabla"/>
            </w:pPr>
            <w:r>
              <w:t>Los prefabs se instancian correctamente.</w:t>
            </w:r>
          </w:p>
        </w:tc>
        <w:tc>
          <w:tcPr>
            <w:tcW w:w="3209" w:type="dxa"/>
          </w:tcPr>
          <w:p w:rsidR="00B023A0" w:rsidP="00B023A0" w:rsidRDefault="00B023A0" w14:paraId="536C30E6" w14:textId="6256D066">
            <w:pPr>
              <w:pStyle w:val="Contenidodelatabla"/>
            </w:pPr>
            <w:r>
              <w:t>Prefab de "Árbol" instanciado en la escena, con todas sus propiedades intactas.</w:t>
            </w:r>
          </w:p>
        </w:tc>
      </w:tr>
      <w:tr w:rsidR="00B023A0" w:rsidTr="334436E2" w14:paraId="271EE71A" w14:textId="77777777">
        <w:tc>
          <w:tcPr>
            <w:tcW w:w="3209" w:type="dxa"/>
          </w:tcPr>
          <w:p w:rsidR="00B023A0" w:rsidP="00B023A0" w:rsidRDefault="00F62C38" w14:paraId="63929B0E" w14:textId="028484B0">
            <w:pPr>
              <w:pStyle w:val="Contenidodelatabla"/>
            </w:pPr>
            <w:r>
              <w:t>Configiuración de audio</w:t>
            </w:r>
          </w:p>
        </w:tc>
        <w:tc>
          <w:tcPr>
            <w:tcW w:w="3209" w:type="dxa"/>
          </w:tcPr>
          <w:p w:rsidR="00B023A0" w:rsidP="00B023A0" w:rsidRDefault="00F62C38" w14:paraId="0A536419" w14:textId="03DCFF95">
            <w:pPr>
              <w:pStyle w:val="Contenidodelatabla"/>
            </w:pPr>
            <w:r>
              <w:t>El audio se configura y reproduce sin problemas.</w:t>
            </w:r>
          </w:p>
        </w:tc>
        <w:tc>
          <w:tcPr>
            <w:tcW w:w="3209" w:type="dxa"/>
          </w:tcPr>
          <w:p w:rsidR="00F62C38" w:rsidP="00F62C38" w:rsidRDefault="00F62C38" w14:paraId="1990ACB6" w14:textId="77777777">
            <w:pPr>
              <w:pStyle w:val="Contenidodelatabla"/>
            </w:pPr>
            <w:r>
              <w:t>Archivo de audio "Ambiente" añadido a la escena.</w:t>
            </w:r>
          </w:p>
          <w:p w:rsidR="00B023A0" w:rsidP="00F62C38" w:rsidRDefault="00F62C38" w14:paraId="3C33B7CC" w14:textId="5E3E89BF">
            <w:pPr>
              <w:pStyle w:val="Contenidodelatabla"/>
            </w:pPr>
            <w:r>
              <w:t>Reproducción verificada sin interrupciones.</w:t>
            </w:r>
          </w:p>
        </w:tc>
      </w:tr>
      <w:tr w:rsidR="00F62C38" w:rsidTr="334436E2" w14:paraId="5ED26F30" w14:textId="77777777">
        <w:tc>
          <w:tcPr>
            <w:tcW w:w="3209" w:type="dxa"/>
          </w:tcPr>
          <w:p w:rsidR="00F62C38" w:rsidP="00B023A0" w:rsidRDefault="00F62C38" w14:paraId="68A4C60D" w14:textId="19C2EABB">
            <w:pPr>
              <w:pStyle w:val="Contenidodelatabla"/>
            </w:pPr>
            <w:r>
              <w:t>Implementación de controles de usuario</w:t>
            </w:r>
          </w:p>
        </w:tc>
        <w:tc>
          <w:tcPr>
            <w:tcW w:w="3209" w:type="dxa"/>
          </w:tcPr>
          <w:p w:rsidR="00F62C38" w:rsidP="00B023A0" w:rsidRDefault="00F62C38" w14:paraId="144EC08F" w14:textId="4E44EF15">
            <w:pPr>
              <w:pStyle w:val="Contenidodelatabla"/>
            </w:pPr>
            <w:r>
              <w:t>Los controles responden como se espera.</w:t>
            </w:r>
          </w:p>
        </w:tc>
        <w:tc>
          <w:tcPr>
            <w:tcW w:w="3209" w:type="dxa"/>
          </w:tcPr>
          <w:p w:rsidR="00F62C38" w:rsidP="00F62C38" w:rsidRDefault="00F62C38" w14:paraId="2C3DEDA4" w14:textId="6BE0D842">
            <w:pPr>
              <w:pStyle w:val="Contenidodelatabla"/>
            </w:pPr>
            <w:r>
              <w:t>Se implementaron controles de teclado para mover el objeto "Cub</w:t>
            </w:r>
            <w:r w:rsidR="1BB01B0A">
              <w:t>e</w:t>
            </w:r>
            <w:r>
              <w:t>". Los controles responden adecuadamente a las entradas del usuario.</w:t>
            </w:r>
          </w:p>
        </w:tc>
      </w:tr>
    </w:tbl>
    <w:p w:rsidR="009507DC" w:rsidP="009507DC" w:rsidRDefault="009507DC" w14:paraId="284D82AF" w14:textId="77777777">
      <w:pPr>
        <w:pStyle w:val="Contenidodelatabla"/>
      </w:pPr>
    </w:p>
    <w:p w:rsidR="00F62C38" w:rsidP="00F62C38" w:rsidRDefault="009507DC" w14:paraId="2405B307" w14:textId="109CC30C">
      <w:pPr>
        <w:pStyle w:val="Ttulo3SP"/>
      </w:pPr>
      <w:bookmarkStart w:name="_Toc168930863" w:id="11"/>
      <w:r>
        <w:lastRenderedPageBreak/>
        <w:t>Pruebas de integración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F357B" w:rsidTr="004F357B" w14:paraId="69CCB0E0" w14:textId="77777777">
        <w:tc>
          <w:tcPr>
            <w:tcW w:w="3209" w:type="dxa"/>
            <w:shd w:val="clear" w:color="auto" w:fill="BFBFBF" w:themeFill="background1" w:themeFillShade="BF"/>
          </w:tcPr>
          <w:p w:rsidR="004F357B" w:rsidP="004F357B" w:rsidRDefault="004F357B" w14:paraId="23456E37" w14:textId="10BD9505">
            <w:pPr>
              <w:pStyle w:val="Contenidodelatabla"/>
            </w:pPr>
            <w:r>
              <w:t>Prueba realizada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:rsidR="004F357B" w:rsidP="004F357B" w:rsidRDefault="004F357B" w14:paraId="39A1E8BB" w14:textId="540AA167">
            <w:pPr>
              <w:pStyle w:val="Contenidodelatabla"/>
            </w:pPr>
            <w:r>
              <w:t>Resultado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:rsidR="004F357B" w:rsidP="004F357B" w:rsidRDefault="004F357B" w14:paraId="136A22FB" w14:textId="36DEDC49">
            <w:pPr>
              <w:pStyle w:val="Contenidodelatabla"/>
            </w:pPr>
            <w:r>
              <w:t>Confirmación</w:t>
            </w:r>
          </w:p>
        </w:tc>
      </w:tr>
      <w:tr w:rsidR="00F62C38" w:rsidTr="00F62C38" w14:paraId="00DB754D" w14:textId="77777777">
        <w:tc>
          <w:tcPr>
            <w:tcW w:w="3209" w:type="dxa"/>
          </w:tcPr>
          <w:p w:rsidR="00F62C38" w:rsidP="00F62C38" w:rsidRDefault="004F357B" w14:paraId="6CAA7C54" w14:textId="29A404A1">
            <w:pPr>
              <w:pStyle w:val="Contenidodelatabla"/>
            </w:pPr>
            <w:r>
              <w:t>Integración con base de datos</w:t>
            </w:r>
          </w:p>
        </w:tc>
        <w:tc>
          <w:tcPr>
            <w:tcW w:w="3209" w:type="dxa"/>
          </w:tcPr>
          <w:p w:rsidR="00F62C38" w:rsidP="00F62C38" w:rsidRDefault="004F357B" w14:paraId="6370A57D" w14:textId="2E4F3DBB">
            <w:pPr>
              <w:pStyle w:val="Contenidodelatabla"/>
            </w:pPr>
            <w:r>
              <w:t>Los datos se almacenan y recuperan correctamente.</w:t>
            </w:r>
          </w:p>
        </w:tc>
        <w:tc>
          <w:tcPr>
            <w:tcW w:w="3209" w:type="dxa"/>
          </w:tcPr>
          <w:p w:rsidR="004F357B" w:rsidP="004F357B" w:rsidRDefault="004F357B" w14:paraId="78BA7A9F" w14:textId="77777777">
            <w:pPr>
              <w:pStyle w:val="Contenidodelatabla"/>
            </w:pPr>
            <w:r>
              <w:t>Resultados de las consultas y actualizaciones:</w:t>
            </w:r>
          </w:p>
          <w:p w:rsidR="004F357B" w:rsidP="004F357B" w:rsidRDefault="004F357B" w14:paraId="24FF0C31" w14:textId="77777777">
            <w:pPr>
              <w:pStyle w:val="Contenidodelatabla"/>
              <w:numPr>
                <w:ilvl w:val="0"/>
                <w:numId w:val="69"/>
              </w:numPr>
            </w:pPr>
            <w:r>
              <w:t>Consulta de prueba realizada en 10 ms, recuperación de datos precisa.</w:t>
            </w:r>
          </w:p>
          <w:p w:rsidR="00F62C38" w:rsidP="004F357B" w:rsidRDefault="004F357B" w14:paraId="738999BA" w14:textId="678372F7">
            <w:pPr>
              <w:pStyle w:val="Contenidodelatabla"/>
              <w:numPr>
                <w:ilvl w:val="0"/>
                <w:numId w:val="69"/>
              </w:numPr>
            </w:pPr>
            <w:r>
              <w:t>Actualización de registro completada en 20 ms, confirmación de actualización exitosa.</w:t>
            </w:r>
          </w:p>
        </w:tc>
      </w:tr>
      <w:tr w:rsidR="00F62C38" w:rsidTr="00F62C38" w14:paraId="61F37E6B" w14:textId="77777777">
        <w:tc>
          <w:tcPr>
            <w:tcW w:w="3209" w:type="dxa"/>
          </w:tcPr>
          <w:p w:rsidR="00F62C38" w:rsidP="00F62C38" w:rsidRDefault="004F357B" w14:paraId="7E2FC0D8" w14:textId="517D993B">
            <w:pPr>
              <w:pStyle w:val="Contenidodelatabla"/>
            </w:pPr>
            <w:r>
              <w:t>Comunicación con servidores remotos</w:t>
            </w:r>
          </w:p>
        </w:tc>
        <w:tc>
          <w:tcPr>
            <w:tcW w:w="3209" w:type="dxa"/>
          </w:tcPr>
          <w:p w:rsidR="00F62C38" w:rsidP="00F62C38" w:rsidRDefault="004F357B" w14:paraId="09060F51" w14:textId="417936FC">
            <w:pPr>
              <w:pStyle w:val="Contenidodelatabla"/>
            </w:pPr>
            <w:r>
              <w:t>La comunicación es estable y sin errores.</w:t>
            </w:r>
          </w:p>
        </w:tc>
        <w:tc>
          <w:tcPr>
            <w:tcW w:w="3209" w:type="dxa"/>
          </w:tcPr>
          <w:p w:rsidR="004F357B" w:rsidP="004F357B" w:rsidRDefault="004F357B" w14:paraId="50405039" w14:textId="77777777">
            <w:pPr>
              <w:pStyle w:val="Contenidodelatabla"/>
            </w:pPr>
            <w:r>
              <w:t>Registros de las comunicaciones:</w:t>
            </w:r>
          </w:p>
          <w:p w:rsidR="004F357B" w:rsidP="004F357B" w:rsidRDefault="004F357B" w14:paraId="4E527A8A" w14:textId="7013F28E">
            <w:pPr>
              <w:pStyle w:val="Contenidodelatabla"/>
              <w:numPr>
                <w:ilvl w:val="0"/>
                <w:numId w:val="70"/>
              </w:numPr>
            </w:pPr>
            <w:r>
              <w:t>Petición HTTP enviada</w:t>
            </w:r>
          </w:p>
          <w:p w:rsidR="00F62C38" w:rsidP="004F357B" w:rsidRDefault="004F357B" w14:paraId="48864435" w14:textId="4D33E62F">
            <w:pPr>
              <w:pStyle w:val="Contenidodelatabla"/>
              <w:numPr>
                <w:ilvl w:val="0"/>
                <w:numId w:val="70"/>
              </w:numPr>
            </w:pPr>
            <w:r>
              <w:t>Respuesta recibida en 200 ms, sin errores de conexión.</w:t>
            </w:r>
          </w:p>
        </w:tc>
      </w:tr>
      <w:tr w:rsidR="00F62C38" w:rsidTr="00F62C38" w14:paraId="039A270D" w14:textId="77777777">
        <w:tc>
          <w:tcPr>
            <w:tcW w:w="3209" w:type="dxa"/>
          </w:tcPr>
          <w:p w:rsidR="00F62C38" w:rsidP="00F62C38" w:rsidRDefault="004F357B" w14:paraId="5545AE8E" w14:textId="6E4095EA">
            <w:pPr>
              <w:pStyle w:val="Contenidodelatabla"/>
            </w:pPr>
            <w:r>
              <w:t>Sincronización de datos entre dispositivos</w:t>
            </w:r>
          </w:p>
        </w:tc>
        <w:tc>
          <w:tcPr>
            <w:tcW w:w="3209" w:type="dxa"/>
          </w:tcPr>
          <w:p w:rsidR="00F62C38" w:rsidP="00F62C38" w:rsidRDefault="004F357B" w14:paraId="6D4655B3" w14:textId="6AD48BF0">
            <w:pPr>
              <w:pStyle w:val="Contenidodelatabla"/>
            </w:pPr>
            <w:r>
              <w:t>Los datos se sincronizan adecuadamente.</w:t>
            </w:r>
          </w:p>
        </w:tc>
        <w:tc>
          <w:tcPr>
            <w:tcW w:w="3209" w:type="dxa"/>
          </w:tcPr>
          <w:p w:rsidR="00F62C38" w:rsidP="00F62C38" w:rsidRDefault="004F357B" w14:paraId="3E52A53F" w14:textId="7821BD49">
            <w:pPr>
              <w:pStyle w:val="Contenidodelatabla"/>
            </w:pPr>
            <w:r>
              <w:t>Confirmación de datos sincronizados correctamente entre dispositivo A y B.</w:t>
            </w:r>
          </w:p>
        </w:tc>
      </w:tr>
      <w:tr w:rsidR="00F62C38" w:rsidTr="00F62C38" w14:paraId="3E1EB5B5" w14:textId="77777777">
        <w:tc>
          <w:tcPr>
            <w:tcW w:w="3209" w:type="dxa"/>
          </w:tcPr>
          <w:p w:rsidR="00F62C38" w:rsidP="00F62C38" w:rsidRDefault="004F357B" w14:paraId="4BD8C3F0" w14:textId="711F590D">
            <w:pPr>
              <w:pStyle w:val="Contenidodelatabla"/>
            </w:pPr>
            <w:r>
              <w:t>Autenticación de usuarios</w:t>
            </w:r>
          </w:p>
        </w:tc>
        <w:tc>
          <w:tcPr>
            <w:tcW w:w="3209" w:type="dxa"/>
          </w:tcPr>
          <w:p w:rsidR="00F62C38" w:rsidP="00F62C38" w:rsidRDefault="004F357B" w14:paraId="55E19A17" w14:textId="28472041">
            <w:pPr>
              <w:pStyle w:val="Contenidodelatabla"/>
            </w:pPr>
            <w:r>
              <w:t>Los usuarios se autentican correctamente.</w:t>
            </w:r>
          </w:p>
        </w:tc>
        <w:tc>
          <w:tcPr>
            <w:tcW w:w="3209" w:type="dxa"/>
          </w:tcPr>
          <w:p w:rsidR="00F62C38" w:rsidP="00F62C38" w:rsidRDefault="004F357B" w14:paraId="4AE13E45" w14:textId="284EAA74">
            <w:pPr>
              <w:pStyle w:val="Contenidodelatabla"/>
            </w:pPr>
            <w:r>
              <w:t>Autenticación completada en 50 ms, sin errores.</w:t>
            </w:r>
          </w:p>
        </w:tc>
      </w:tr>
      <w:tr w:rsidR="00F62C38" w:rsidTr="00F62C38" w14:paraId="59F18433" w14:textId="77777777">
        <w:tc>
          <w:tcPr>
            <w:tcW w:w="3209" w:type="dxa"/>
          </w:tcPr>
          <w:p w:rsidR="00F62C38" w:rsidP="00F62C38" w:rsidRDefault="004F357B" w14:paraId="3B2DB606" w14:textId="2E9212AF">
            <w:pPr>
              <w:pStyle w:val="Contenidodelatabla"/>
            </w:pPr>
            <w:r>
              <w:t>Interacción con una API</w:t>
            </w:r>
          </w:p>
        </w:tc>
        <w:tc>
          <w:tcPr>
            <w:tcW w:w="3209" w:type="dxa"/>
          </w:tcPr>
          <w:p w:rsidR="00F62C38" w:rsidP="00F62C38" w:rsidRDefault="004F357B" w14:paraId="63ACD2C7" w14:textId="24A0B519">
            <w:pPr>
              <w:pStyle w:val="Contenidodelatabla"/>
            </w:pPr>
            <w:r>
              <w:t>Las API responde correctamente.</w:t>
            </w:r>
          </w:p>
        </w:tc>
        <w:tc>
          <w:tcPr>
            <w:tcW w:w="3209" w:type="dxa"/>
          </w:tcPr>
          <w:p w:rsidR="00F62C38" w:rsidP="00F62C38" w:rsidRDefault="004F357B" w14:paraId="781F0AE2" w14:textId="5B051A04">
            <w:pPr>
              <w:pStyle w:val="Contenidodelatabla"/>
            </w:pPr>
            <w:r>
              <w:t>Respuesta recibida en 300 ms con datos correctos de pacientes</w:t>
            </w:r>
          </w:p>
        </w:tc>
      </w:tr>
      <w:tr w:rsidR="00F62C38" w:rsidTr="00F62C38" w14:paraId="15D57FC5" w14:textId="77777777">
        <w:tc>
          <w:tcPr>
            <w:tcW w:w="3209" w:type="dxa"/>
          </w:tcPr>
          <w:p w:rsidR="00F62C38" w:rsidP="00F62C38" w:rsidRDefault="004F357B" w14:paraId="21697B5C" w14:textId="6D3B32DF">
            <w:pPr>
              <w:pStyle w:val="Contenidodelatabla"/>
            </w:pPr>
            <w:r>
              <w:lastRenderedPageBreak/>
              <w:t>Uso de servicios en la nube</w:t>
            </w:r>
          </w:p>
        </w:tc>
        <w:tc>
          <w:tcPr>
            <w:tcW w:w="3209" w:type="dxa"/>
          </w:tcPr>
          <w:p w:rsidR="00F62C38" w:rsidP="00F62C38" w:rsidRDefault="004F357B" w14:paraId="66AE424D" w14:textId="41DC533F">
            <w:pPr>
              <w:pStyle w:val="Contenidodelatabla"/>
            </w:pPr>
            <w:r>
              <w:t>Los servicios en la nube funcionan sin problemas.</w:t>
            </w:r>
          </w:p>
        </w:tc>
        <w:tc>
          <w:tcPr>
            <w:tcW w:w="3209" w:type="dxa"/>
          </w:tcPr>
          <w:p w:rsidR="00F62C38" w:rsidP="00F62C38" w:rsidRDefault="004F357B" w14:paraId="4632618F" w14:textId="1CDBF12F">
            <w:pPr>
              <w:pStyle w:val="Contenidodelatabla"/>
            </w:pPr>
            <w:r>
              <w:t>Archivo subido y accesible en 5 segundos, sin errores.</w:t>
            </w:r>
          </w:p>
        </w:tc>
      </w:tr>
      <w:tr w:rsidR="00F62C38" w:rsidTr="00F62C38" w14:paraId="0E3A9FE4" w14:textId="77777777">
        <w:tc>
          <w:tcPr>
            <w:tcW w:w="3209" w:type="dxa"/>
          </w:tcPr>
          <w:p w:rsidR="00F62C38" w:rsidP="00F62C38" w:rsidRDefault="004F357B" w14:paraId="3A9373B8" w14:textId="6BE2300D">
            <w:pPr>
              <w:pStyle w:val="Contenidodelatabla"/>
            </w:pPr>
            <w:r>
              <w:t>Interacción con hardware externo</w:t>
            </w:r>
          </w:p>
        </w:tc>
        <w:tc>
          <w:tcPr>
            <w:tcW w:w="3209" w:type="dxa"/>
          </w:tcPr>
          <w:p w:rsidR="00F62C38" w:rsidP="00F62C38" w:rsidRDefault="004F357B" w14:paraId="45CB3ACD" w14:textId="7DAFFD29">
            <w:pPr>
              <w:pStyle w:val="Contenidodelatabla"/>
            </w:pPr>
            <w:r>
              <w:t>El hardware responde adecuadamente.</w:t>
            </w:r>
          </w:p>
        </w:tc>
        <w:tc>
          <w:tcPr>
            <w:tcW w:w="3209" w:type="dxa"/>
          </w:tcPr>
          <w:p w:rsidR="00F62C38" w:rsidP="00F62C38" w:rsidRDefault="004F357B" w14:paraId="209BA5F6" w14:textId="4580FEBD">
            <w:pPr>
              <w:pStyle w:val="Contenidodelatabla"/>
            </w:pPr>
            <w:r>
              <w:t>Lecturas de datos recibidas en 100 ms, sin errores de comunicación.</w:t>
            </w:r>
          </w:p>
        </w:tc>
      </w:tr>
      <w:tr w:rsidR="00F62C38" w:rsidTr="00F62C38" w14:paraId="7CCB6551" w14:textId="77777777">
        <w:tc>
          <w:tcPr>
            <w:tcW w:w="3209" w:type="dxa"/>
          </w:tcPr>
          <w:p w:rsidR="00F62C38" w:rsidP="00F62C38" w:rsidRDefault="004F357B" w14:paraId="2F91047B" w14:textId="24794ED1">
            <w:pPr>
              <w:pStyle w:val="Contenidodelatabla"/>
            </w:pPr>
            <w:r>
              <w:t>Sincronización de datos en tiempo real</w:t>
            </w:r>
          </w:p>
        </w:tc>
        <w:tc>
          <w:tcPr>
            <w:tcW w:w="3209" w:type="dxa"/>
          </w:tcPr>
          <w:p w:rsidR="00F62C38" w:rsidP="00F62C38" w:rsidRDefault="004F357B" w14:paraId="6965BD0B" w14:textId="2325CB9D">
            <w:pPr>
              <w:pStyle w:val="Contenidodelatabla"/>
            </w:pPr>
            <w:r>
              <w:t>La sincronización es rápida y sin errores.</w:t>
            </w:r>
          </w:p>
        </w:tc>
        <w:tc>
          <w:tcPr>
            <w:tcW w:w="3209" w:type="dxa"/>
          </w:tcPr>
          <w:p w:rsidR="00F62C38" w:rsidP="00F62C38" w:rsidRDefault="004F357B" w14:paraId="7F125171" w14:textId="0B346E12">
            <w:pPr>
              <w:pStyle w:val="Contenidodelatabla"/>
            </w:pPr>
            <w:r>
              <w:t>Confirmación de sincronización en tiempo real exitosa.</w:t>
            </w:r>
          </w:p>
        </w:tc>
      </w:tr>
      <w:tr w:rsidR="00F62C38" w:rsidTr="00F62C38" w14:paraId="7682ACB3" w14:textId="77777777">
        <w:tc>
          <w:tcPr>
            <w:tcW w:w="3209" w:type="dxa"/>
          </w:tcPr>
          <w:p w:rsidR="00F62C38" w:rsidP="00F62C38" w:rsidRDefault="004F357B" w14:paraId="3AAF4ADD" w14:textId="146B035E">
            <w:pPr>
              <w:pStyle w:val="Contenidodelatabla"/>
            </w:pPr>
            <w:r>
              <w:t>Gestión de sesiones de usuario</w:t>
            </w:r>
          </w:p>
        </w:tc>
        <w:tc>
          <w:tcPr>
            <w:tcW w:w="3209" w:type="dxa"/>
          </w:tcPr>
          <w:p w:rsidR="00F62C38" w:rsidP="00F62C38" w:rsidRDefault="004F357B" w14:paraId="71D7CC09" w14:textId="7BD235AF">
            <w:pPr>
              <w:pStyle w:val="Contenidodelatabla"/>
            </w:pPr>
            <w:r>
              <w:t>Las sesiones se gestionan correctamente.</w:t>
            </w:r>
          </w:p>
        </w:tc>
        <w:tc>
          <w:tcPr>
            <w:tcW w:w="3209" w:type="dxa"/>
          </w:tcPr>
          <w:p w:rsidR="004F357B" w:rsidP="004F357B" w:rsidRDefault="004F357B" w14:paraId="2F4F06E1" w14:textId="77777777">
            <w:pPr>
              <w:pStyle w:val="Contenidodelatabla"/>
            </w:pPr>
            <w:r>
              <w:t>Registros de inicio y cierre de sesión:</w:t>
            </w:r>
          </w:p>
          <w:p w:rsidR="004F357B" w:rsidP="004F357B" w:rsidRDefault="004F357B" w14:paraId="05C7C0DB" w14:textId="07B27425">
            <w:pPr>
              <w:pStyle w:val="Contenidodelatabla"/>
              <w:numPr>
                <w:ilvl w:val="0"/>
                <w:numId w:val="71"/>
              </w:numPr>
            </w:pPr>
            <w:r>
              <w:t>Inicio de sesión de usuario a las 12:00 PM.</w:t>
            </w:r>
          </w:p>
          <w:p w:rsidR="004F357B" w:rsidP="004F357B" w:rsidRDefault="004F357B" w14:paraId="5B3E403D" w14:textId="77777777">
            <w:pPr>
              <w:pStyle w:val="Contenidodelatabla"/>
              <w:numPr>
                <w:ilvl w:val="0"/>
                <w:numId w:val="71"/>
              </w:numPr>
            </w:pPr>
            <w:r>
              <w:t>Cierre de sesión realizado a las 12:30 PM.</w:t>
            </w:r>
          </w:p>
          <w:p w:rsidR="00F62C38" w:rsidP="004F357B" w:rsidRDefault="004F357B" w14:paraId="7EBB679B" w14:textId="7E334437">
            <w:pPr>
              <w:pStyle w:val="Contenidodelatabla"/>
              <w:numPr>
                <w:ilvl w:val="0"/>
                <w:numId w:val="71"/>
              </w:numPr>
            </w:pPr>
            <w:r>
              <w:t>Sesión gestionada sin problemas.</w:t>
            </w:r>
          </w:p>
        </w:tc>
      </w:tr>
      <w:tr w:rsidR="00F62C38" w:rsidTr="00F62C38" w14:paraId="77DD73B8" w14:textId="77777777">
        <w:tc>
          <w:tcPr>
            <w:tcW w:w="3209" w:type="dxa"/>
          </w:tcPr>
          <w:p w:rsidR="00F62C38" w:rsidP="00F62C38" w:rsidRDefault="005B12A2" w14:paraId="1958A12B" w14:textId="7750DA4F">
            <w:pPr>
              <w:pStyle w:val="Contenidodelatabla"/>
            </w:pPr>
            <w:r>
              <w:t>Integración con servicios de almacenamiento</w:t>
            </w:r>
          </w:p>
        </w:tc>
        <w:tc>
          <w:tcPr>
            <w:tcW w:w="3209" w:type="dxa"/>
          </w:tcPr>
          <w:p w:rsidR="00F62C38" w:rsidP="00F62C38" w:rsidRDefault="005B12A2" w14:paraId="782BA1F2" w14:textId="27C09DEE">
            <w:pPr>
              <w:pStyle w:val="Contenidodelatabla"/>
            </w:pPr>
            <w:r>
              <w:t>Los datos se almacenan y recuperan sin problemas.</w:t>
            </w:r>
          </w:p>
        </w:tc>
        <w:tc>
          <w:tcPr>
            <w:tcW w:w="3209" w:type="dxa"/>
          </w:tcPr>
          <w:p w:rsidR="005B12A2" w:rsidP="005B12A2" w:rsidRDefault="005B12A2" w14:paraId="4EB27393" w14:textId="238EDA7D">
            <w:pPr>
              <w:pStyle w:val="Contenidodelatabla"/>
            </w:pPr>
            <w:r>
              <w:t>Datos almacenados en la base de datos.</w:t>
            </w:r>
          </w:p>
          <w:p w:rsidR="00F62C38" w:rsidP="005B12A2" w:rsidRDefault="005B12A2" w14:paraId="3CF0AB03" w14:textId="2F08B3C8">
            <w:pPr>
              <w:pStyle w:val="Contenidodelatabla"/>
            </w:pPr>
            <w:r>
              <w:t>Recuperación de datos completada en 2 segundos, sin errores.</w:t>
            </w:r>
          </w:p>
        </w:tc>
      </w:tr>
      <w:tr w:rsidR="00F62C38" w:rsidTr="00F62C38" w14:paraId="27933FBF" w14:textId="77777777">
        <w:tc>
          <w:tcPr>
            <w:tcW w:w="3209" w:type="dxa"/>
          </w:tcPr>
          <w:p w:rsidR="00F62C38" w:rsidP="00F62C38" w:rsidRDefault="005B12A2" w14:paraId="652A8028" w14:textId="175EC756">
            <w:pPr>
              <w:pStyle w:val="Contenidodelatabla"/>
            </w:pPr>
            <w:r>
              <w:t>Monitoreo de aplicaciones</w:t>
            </w:r>
          </w:p>
        </w:tc>
        <w:tc>
          <w:tcPr>
            <w:tcW w:w="3209" w:type="dxa"/>
          </w:tcPr>
          <w:p w:rsidR="00F62C38" w:rsidP="00F62C38" w:rsidRDefault="005B12A2" w14:paraId="2A837704" w14:textId="5AE991FA">
            <w:pPr>
              <w:pStyle w:val="Contenidodelatabla"/>
            </w:pPr>
            <w:r>
              <w:t>El monitoreo se realiza sin interrupciones.</w:t>
            </w:r>
          </w:p>
        </w:tc>
        <w:tc>
          <w:tcPr>
            <w:tcW w:w="3209" w:type="dxa"/>
          </w:tcPr>
          <w:p w:rsidR="00F62C38" w:rsidP="00F62C38" w:rsidRDefault="005B12A2" w14:paraId="1079B14B" w14:textId="1A356D47">
            <w:pPr>
              <w:pStyle w:val="Contenidodelatabla"/>
            </w:pPr>
            <w:r>
              <w:t>Confirmación de datos de monitoreo recibidos continuamente sin interrupciones.</w:t>
            </w:r>
          </w:p>
        </w:tc>
      </w:tr>
    </w:tbl>
    <w:p w:rsidR="00F62C38" w:rsidP="00F62C38" w:rsidRDefault="00F62C38" w14:paraId="5DDAD8EF" w14:textId="77777777">
      <w:pPr>
        <w:pStyle w:val="Contenidodelatabla"/>
      </w:pPr>
    </w:p>
    <w:p w:rsidR="009507DC" w:rsidP="009507DC" w:rsidRDefault="009507DC" w14:paraId="2EBD599E" w14:textId="7FB5E57E">
      <w:pPr>
        <w:pStyle w:val="Ttulo3SP"/>
      </w:pPr>
      <w:bookmarkStart w:name="_Toc168930864" w:id="12"/>
      <w:r>
        <w:lastRenderedPageBreak/>
        <w:t>Pruebas de rendimiento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5B12A2" w:rsidTr="334436E2" w14:paraId="59F04D30" w14:textId="77777777">
        <w:tc>
          <w:tcPr>
            <w:tcW w:w="3209" w:type="dxa"/>
            <w:shd w:val="clear" w:color="auto" w:fill="BFBFBF" w:themeFill="background1" w:themeFillShade="BF"/>
          </w:tcPr>
          <w:p w:rsidR="005B12A2" w:rsidP="005B12A2" w:rsidRDefault="005B12A2" w14:paraId="47F2C6BF" w14:textId="13052BD1">
            <w:pPr>
              <w:pStyle w:val="Contenidodelatabla"/>
            </w:pPr>
            <w:r w:rsidRPr="00D820E4">
              <w:t>Prueba realizada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:rsidR="005B12A2" w:rsidP="005B12A2" w:rsidRDefault="005B12A2" w14:paraId="47BF5DC9" w14:textId="486EB57C">
            <w:pPr>
              <w:pStyle w:val="Contenidodelatabla"/>
            </w:pPr>
            <w:r w:rsidRPr="00D820E4">
              <w:t>Resultado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:rsidR="005B12A2" w:rsidP="005B12A2" w:rsidRDefault="005B12A2" w14:paraId="137DBE0A" w14:textId="5A35379A">
            <w:pPr>
              <w:pStyle w:val="Contenidodelatabla"/>
            </w:pPr>
            <w:r w:rsidRPr="00D820E4">
              <w:t>Confirmación</w:t>
            </w:r>
          </w:p>
        </w:tc>
      </w:tr>
      <w:tr w:rsidR="005B12A2" w:rsidTr="334436E2" w14:paraId="76518951" w14:textId="77777777">
        <w:tc>
          <w:tcPr>
            <w:tcW w:w="3209" w:type="dxa"/>
          </w:tcPr>
          <w:p w:rsidR="005B12A2" w:rsidP="005B12A2" w:rsidRDefault="003D6AC4" w14:paraId="72CE162E" w14:textId="39BF51EF">
            <w:pPr>
              <w:pStyle w:val="Contenidodelatabla"/>
            </w:pPr>
            <w:r>
              <w:t>Carga máxima de usuarios silmutáneos</w:t>
            </w:r>
          </w:p>
        </w:tc>
        <w:tc>
          <w:tcPr>
            <w:tcW w:w="3209" w:type="dxa"/>
          </w:tcPr>
          <w:p w:rsidR="005B12A2" w:rsidP="005B12A2" w:rsidRDefault="003D6AC4" w14:paraId="6735EA8E" w14:textId="4B0972C6">
            <w:pPr>
              <w:pStyle w:val="Contenidodelatabla"/>
            </w:pPr>
            <w:r>
              <w:t>La aplicación soporta la carga máxima sin degradación.</w:t>
            </w:r>
          </w:p>
        </w:tc>
        <w:tc>
          <w:tcPr>
            <w:tcW w:w="3209" w:type="dxa"/>
          </w:tcPr>
          <w:p w:rsidR="003D6AC4" w:rsidP="003D6AC4" w:rsidRDefault="003D6AC4" w14:paraId="736BF3EB" w14:textId="77777777">
            <w:pPr>
              <w:pStyle w:val="Contenidodelatabla"/>
            </w:pPr>
            <w:r>
              <w:t>Registros de tiempos de respuesta y utilización de recursos:</w:t>
            </w:r>
          </w:p>
          <w:p w:rsidR="003D6AC4" w:rsidP="003D6AC4" w:rsidRDefault="003D6AC4" w14:paraId="0F798146" w14:textId="517E86F5">
            <w:pPr>
              <w:pStyle w:val="Contenidodelatabla"/>
              <w:numPr>
                <w:ilvl w:val="0"/>
                <w:numId w:val="72"/>
              </w:numPr>
            </w:pPr>
            <w:r>
              <w:t>Número de usuarios simultáneos: 50</w:t>
            </w:r>
          </w:p>
          <w:p w:rsidR="003D6AC4" w:rsidP="003D6AC4" w:rsidRDefault="003D6AC4" w14:paraId="43611A7E" w14:textId="77777777">
            <w:pPr>
              <w:pStyle w:val="Contenidodelatabla"/>
              <w:numPr>
                <w:ilvl w:val="0"/>
                <w:numId w:val="72"/>
              </w:numPr>
            </w:pPr>
            <w:r>
              <w:t>Tiempo de respuesta promedio: 200 ms</w:t>
            </w:r>
          </w:p>
          <w:p w:rsidR="003D6AC4" w:rsidP="003D6AC4" w:rsidRDefault="003D6AC4" w14:paraId="7F423939" w14:textId="77777777">
            <w:pPr>
              <w:pStyle w:val="Contenidodelatabla"/>
              <w:numPr>
                <w:ilvl w:val="0"/>
                <w:numId w:val="72"/>
              </w:numPr>
            </w:pPr>
            <w:r>
              <w:t>Utilización de CPU: 70%</w:t>
            </w:r>
          </w:p>
          <w:p w:rsidR="005B12A2" w:rsidP="003D6AC4" w:rsidRDefault="003D6AC4" w14:paraId="1A742F91" w14:textId="2A9A3DAA">
            <w:pPr>
              <w:pStyle w:val="Contenidodelatabla"/>
              <w:numPr>
                <w:ilvl w:val="0"/>
                <w:numId w:val="72"/>
              </w:numPr>
            </w:pPr>
            <w:r>
              <w:t>Utilización de memoria: 65%</w:t>
            </w:r>
          </w:p>
        </w:tc>
      </w:tr>
      <w:tr w:rsidR="005B12A2" w:rsidTr="334436E2" w14:paraId="24F78DCD" w14:textId="77777777">
        <w:tc>
          <w:tcPr>
            <w:tcW w:w="3209" w:type="dxa"/>
          </w:tcPr>
          <w:p w:rsidR="005B12A2" w:rsidP="005B12A2" w:rsidRDefault="003D6AC4" w14:paraId="310DD8BF" w14:textId="5F496F6A">
            <w:pPr>
              <w:pStyle w:val="Contenidodelatabla"/>
            </w:pPr>
            <w:r>
              <w:t>Prueba de estrés</w:t>
            </w:r>
          </w:p>
        </w:tc>
        <w:tc>
          <w:tcPr>
            <w:tcW w:w="3209" w:type="dxa"/>
          </w:tcPr>
          <w:p w:rsidR="005B12A2" w:rsidP="003D6AC4" w:rsidRDefault="003D6AC4" w14:paraId="7B40D5A6" w14:textId="74871572">
            <w:r w:rsidRPr="003D6AC4">
              <w:t xml:space="preserve">El sistema se recupera adecuadamente tras el </w:t>
            </w:r>
            <w:r>
              <w:t>estrés.</w:t>
            </w:r>
          </w:p>
        </w:tc>
        <w:tc>
          <w:tcPr>
            <w:tcW w:w="3209" w:type="dxa"/>
          </w:tcPr>
          <w:p w:rsidR="003D6AC4" w:rsidP="003D6AC4" w:rsidRDefault="003D6AC4" w14:paraId="1FDDFCC6" w14:textId="55A5B9C2">
            <w:pPr>
              <w:pStyle w:val="Contenidodelatabla"/>
            </w:pPr>
            <w:r>
              <w:t xml:space="preserve">Resultados de pruebas de </w:t>
            </w:r>
            <w:r w:rsidR="00752B11">
              <w:t>e</w:t>
            </w:r>
            <w:r>
              <w:t>str</w:t>
            </w:r>
            <w:r w:rsidR="00752B11">
              <w:t>é</w:t>
            </w:r>
            <w:r>
              <w:t>s:</w:t>
            </w:r>
          </w:p>
          <w:p w:rsidR="003D6AC4" w:rsidP="003D6AC4" w:rsidRDefault="003D6AC4" w14:paraId="2236EA0F" w14:textId="33A10DED">
            <w:pPr>
              <w:pStyle w:val="Contenidodelatabla"/>
              <w:numPr>
                <w:ilvl w:val="0"/>
                <w:numId w:val="73"/>
              </w:numPr>
            </w:pPr>
            <w:r>
              <w:t>Aplicación sometida a 1000 solicitudes por minuto durante 10 minutos.</w:t>
            </w:r>
          </w:p>
          <w:p w:rsidR="005B12A2" w:rsidP="003D6AC4" w:rsidRDefault="003D6AC4" w14:paraId="01513F57" w14:textId="2FBE08C8">
            <w:pPr>
              <w:pStyle w:val="Contenidodelatabla"/>
              <w:numPr>
                <w:ilvl w:val="0"/>
                <w:numId w:val="73"/>
              </w:numPr>
            </w:pPr>
            <w:r>
              <w:t>Recuperación completa en 5 minutos con todos los servicios funcionando normalmente.</w:t>
            </w:r>
          </w:p>
        </w:tc>
      </w:tr>
      <w:tr w:rsidR="005B12A2" w:rsidTr="334436E2" w14:paraId="42F31AF6" w14:textId="77777777">
        <w:tc>
          <w:tcPr>
            <w:tcW w:w="3209" w:type="dxa"/>
          </w:tcPr>
          <w:p w:rsidR="005B12A2" w:rsidP="005B12A2" w:rsidRDefault="003D6AC4" w14:paraId="4807B6DB" w14:textId="62AF0B67">
            <w:pPr>
              <w:pStyle w:val="Contenidodelatabla"/>
            </w:pPr>
            <w:r>
              <w:t xml:space="preserve">Prueba de </w:t>
            </w:r>
            <w:r w:rsidR="004B78A7">
              <w:t>latencia</w:t>
            </w:r>
          </w:p>
        </w:tc>
        <w:tc>
          <w:tcPr>
            <w:tcW w:w="3209" w:type="dxa"/>
          </w:tcPr>
          <w:p w:rsidR="005B12A2" w:rsidP="005B12A2" w:rsidRDefault="004B78A7" w14:paraId="6AFEDC8A" w14:textId="1094BB29">
            <w:pPr>
              <w:pStyle w:val="Contenidodelatabla"/>
            </w:pPr>
            <w:r>
              <w:t>La latencia se mantiene dentro de límites aceptables.</w:t>
            </w:r>
          </w:p>
        </w:tc>
        <w:tc>
          <w:tcPr>
            <w:tcW w:w="3209" w:type="dxa"/>
          </w:tcPr>
          <w:p w:rsidR="004B78A7" w:rsidP="004B78A7" w:rsidRDefault="004B78A7" w14:paraId="40117B1F" w14:textId="77777777">
            <w:pPr>
              <w:pStyle w:val="Contenidodelatabla"/>
            </w:pPr>
            <w:r>
              <w:t>Resultados de pruebas de latencia:</w:t>
            </w:r>
          </w:p>
          <w:p w:rsidR="004B78A7" w:rsidP="004B78A7" w:rsidRDefault="004B78A7" w14:paraId="79AD2841" w14:textId="77777777">
            <w:pPr>
              <w:pStyle w:val="Contenidodelatabla"/>
              <w:numPr>
                <w:ilvl w:val="0"/>
                <w:numId w:val="74"/>
              </w:numPr>
            </w:pPr>
            <w:r>
              <w:t>Latencia promedio: 150 ms</w:t>
            </w:r>
          </w:p>
          <w:p w:rsidR="004B78A7" w:rsidP="004B78A7" w:rsidRDefault="004B78A7" w14:paraId="02EE3735" w14:textId="77777777">
            <w:pPr>
              <w:pStyle w:val="Contenidodelatabla"/>
              <w:numPr>
                <w:ilvl w:val="0"/>
                <w:numId w:val="74"/>
              </w:numPr>
            </w:pPr>
            <w:r>
              <w:lastRenderedPageBreak/>
              <w:t>Latencia máxima: 300 ms</w:t>
            </w:r>
          </w:p>
          <w:p w:rsidR="005B12A2" w:rsidP="004B78A7" w:rsidRDefault="004B78A7" w14:paraId="4E5F8EB8" w14:textId="07C8ADD2">
            <w:pPr>
              <w:pStyle w:val="Contenidodelatabla"/>
              <w:numPr>
                <w:ilvl w:val="0"/>
                <w:numId w:val="74"/>
              </w:numPr>
            </w:pPr>
            <w:r>
              <w:t>Pruebas realizadas bajo diferentes condiciones de red.</w:t>
            </w:r>
          </w:p>
        </w:tc>
      </w:tr>
      <w:tr w:rsidR="005B12A2" w:rsidTr="334436E2" w14:paraId="07BE7C21" w14:textId="77777777">
        <w:tc>
          <w:tcPr>
            <w:tcW w:w="3209" w:type="dxa"/>
          </w:tcPr>
          <w:p w:rsidR="005B12A2" w:rsidP="005B12A2" w:rsidRDefault="004B78A7" w14:paraId="035E1B59" w14:textId="738234CD">
            <w:pPr>
              <w:pStyle w:val="Contenidodelatabla"/>
            </w:pPr>
            <w:r>
              <w:lastRenderedPageBreak/>
              <w:t>Prueba de concurrencia</w:t>
            </w:r>
          </w:p>
        </w:tc>
        <w:tc>
          <w:tcPr>
            <w:tcW w:w="3209" w:type="dxa"/>
          </w:tcPr>
          <w:p w:rsidR="005B12A2" w:rsidP="005B12A2" w:rsidRDefault="004B78A7" w14:paraId="4C4BDFDA" w14:textId="5119FE09">
            <w:pPr>
              <w:pStyle w:val="Contenidodelatabla"/>
            </w:pPr>
            <w:r>
              <w:t>El sistema maneja múltiples solicitudes concurrentes.</w:t>
            </w:r>
          </w:p>
        </w:tc>
        <w:tc>
          <w:tcPr>
            <w:tcW w:w="3209" w:type="dxa"/>
          </w:tcPr>
          <w:p w:rsidR="004B78A7" w:rsidP="004B78A7" w:rsidRDefault="004B78A7" w14:paraId="5D17B067" w14:textId="77777777">
            <w:pPr>
              <w:pStyle w:val="Contenidodelatabla"/>
            </w:pPr>
            <w:r>
              <w:t>Resultados de pruebas de concurrencia:</w:t>
            </w:r>
          </w:p>
          <w:p w:rsidR="004B78A7" w:rsidP="004B78A7" w:rsidRDefault="004B78A7" w14:paraId="70D73FB3" w14:textId="68DA3D0B">
            <w:pPr>
              <w:pStyle w:val="Contenidodelatabla"/>
              <w:numPr>
                <w:ilvl w:val="0"/>
                <w:numId w:val="75"/>
              </w:numPr>
            </w:pPr>
            <w:r>
              <w:t>1,000 solicitudes concurrentes.</w:t>
            </w:r>
          </w:p>
          <w:p w:rsidR="005B12A2" w:rsidP="004B78A7" w:rsidRDefault="004B78A7" w14:paraId="15D782B8" w14:textId="0CB39F88">
            <w:pPr>
              <w:pStyle w:val="Contenidodelatabla"/>
              <w:numPr>
                <w:ilvl w:val="0"/>
                <w:numId w:val="75"/>
              </w:numPr>
            </w:pPr>
            <w:r>
              <w:t>Todas las solicitudes procesadas correctamente sin errores.</w:t>
            </w:r>
          </w:p>
        </w:tc>
      </w:tr>
      <w:tr w:rsidR="005B12A2" w:rsidTr="334436E2" w14:paraId="088CF2FC" w14:textId="77777777">
        <w:tc>
          <w:tcPr>
            <w:tcW w:w="3209" w:type="dxa"/>
          </w:tcPr>
          <w:p w:rsidR="005B12A2" w:rsidP="005B12A2" w:rsidRDefault="004B78A7" w14:paraId="31ACA2B4" w14:textId="35614322">
            <w:pPr>
              <w:pStyle w:val="Contenidodelatabla"/>
            </w:pPr>
            <w:r>
              <w:t>Prueba de uso de memoria</w:t>
            </w:r>
          </w:p>
        </w:tc>
        <w:tc>
          <w:tcPr>
            <w:tcW w:w="3209" w:type="dxa"/>
          </w:tcPr>
          <w:p w:rsidR="005B12A2" w:rsidP="005B12A2" w:rsidRDefault="004B78A7" w14:paraId="46EAAD61" w14:textId="480BFC88">
            <w:pPr>
              <w:pStyle w:val="Contenidodelatabla"/>
            </w:pPr>
            <w:r>
              <w:t>La aplicación maneja adecuadamente el uso de memoria.</w:t>
            </w:r>
          </w:p>
        </w:tc>
        <w:tc>
          <w:tcPr>
            <w:tcW w:w="3209" w:type="dxa"/>
          </w:tcPr>
          <w:p w:rsidR="004B78A7" w:rsidP="004B78A7" w:rsidRDefault="004B78A7" w14:paraId="2B5E3D2A" w14:textId="77777777">
            <w:pPr>
              <w:pStyle w:val="Contenidodelatabla"/>
            </w:pPr>
            <w:r>
              <w:t>Uso de memoria durante la prueba de carga: 65%</w:t>
            </w:r>
          </w:p>
          <w:p w:rsidR="005B12A2" w:rsidP="004B78A7" w:rsidRDefault="004B78A7" w14:paraId="340A41D9" w14:textId="595D337F">
            <w:pPr>
              <w:pStyle w:val="Contenidodelatabla"/>
            </w:pPr>
            <w:r>
              <w:t>Sin fugas de memoria detectadas.</w:t>
            </w:r>
          </w:p>
        </w:tc>
      </w:tr>
      <w:tr w:rsidR="005B12A2" w:rsidTr="334436E2" w14:paraId="3F4E6351" w14:textId="77777777">
        <w:tc>
          <w:tcPr>
            <w:tcW w:w="3209" w:type="dxa"/>
          </w:tcPr>
          <w:p w:rsidR="005B12A2" w:rsidP="005B12A2" w:rsidRDefault="004B78A7" w14:paraId="22525629" w14:textId="6FD8A6D0">
            <w:pPr>
              <w:pStyle w:val="Contenidodelatabla"/>
            </w:pPr>
            <w:r>
              <w:t>Pruebas de uso de cpu</w:t>
            </w:r>
          </w:p>
        </w:tc>
        <w:tc>
          <w:tcPr>
            <w:tcW w:w="3209" w:type="dxa"/>
          </w:tcPr>
          <w:p w:rsidR="005B12A2" w:rsidP="005B12A2" w:rsidRDefault="004B78A7" w14:paraId="4BC0279A" w14:textId="603F6FE9">
            <w:pPr>
              <w:pStyle w:val="Contenidodelatabla"/>
            </w:pPr>
            <w:r>
              <w:t>La aplicación maneja adecuadamente el uso de CPU.</w:t>
            </w:r>
          </w:p>
        </w:tc>
        <w:tc>
          <w:tcPr>
            <w:tcW w:w="3209" w:type="dxa"/>
          </w:tcPr>
          <w:p w:rsidR="005B12A2" w:rsidP="005B12A2" w:rsidRDefault="004B78A7" w14:paraId="25BC2E71" w14:textId="15A525D9">
            <w:pPr>
              <w:pStyle w:val="Contenidodelatabla"/>
            </w:pPr>
            <w:r w:rsidRPr="004B78A7">
              <w:t>Uso de CPU durante la prueba de carga: 75%</w:t>
            </w:r>
          </w:p>
        </w:tc>
      </w:tr>
      <w:tr w:rsidR="005B12A2" w:rsidTr="334436E2" w14:paraId="0BC20B0D" w14:textId="77777777">
        <w:tc>
          <w:tcPr>
            <w:tcW w:w="3209" w:type="dxa"/>
          </w:tcPr>
          <w:p w:rsidR="005B12A2" w:rsidP="005B12A2" w:rsidRDefault="004B78A7" w14:paraId="3D44F218" w14:textId="5687822E">
            <w:pPr>
              <w:pStyle w:val="Contenidodelatabla"/>
            </w:pPr>
            <w:r>
              <w:t>Pruebas de ancho de banda</w:t>
            </w:r>
          </w:p>
        </w:tc>
        <w:tc>
          <w:tcPr>
            <w:tcW w:w="3209" w:type="dxa"/>
          </w:tcPr>
          <w:p w:rsidR="005B12A2" w:rsidP="005B12A2" w:rsidRDefault="004B78A7" w14:paraId="19084A21" w14:textId="3024299A">
            <w:pPr>
              <w:pStyle w:val="Contenidodelatabla"/>
            </w:pPr>
            <w:r>
              <w:t>La aplicación funciona bien con diferentes anchos de banda.</w:t>
            </w:r>
          </w:p>
        </w:tc>
        <w:tc>
          <w:tcPr>
            <w:tcW w:w="3209" w:type="dxa"/>
          </w:tcPr>
          <w:p w:rsidR="004B78A7" w:rsidP="004B78A7" w:rsidRDefault="004B78A7" w14:paraId="65D919F0" w14:textId="77777777">
            <w:pPr>
              <w:pStyle w:val="Contenidodelatabla"/>
            </w:pPr>
            <w:r>
              <w:t>Ancho de banda utilizado: 10 Mbps, 50 Mbps, 100 Mbps.</w:t>
            </w:r>
          </w:p>
          <w:p w:rsidR="005B12A2" w:rsidP="004B78A7" w:rsidRDefault="004B78A7" w14:paraId="6E108B6F" w14:textId="54C4F59C">
            <w:pPr>
              <w:pStyle w:val="Contenidodelatabla"/>
            </w:pPr>
            <w:r>
              <w:t>Rendimiento estable</w:t>
            </w:r>
          </w:p>
        </w:tc>
      </w:tr>
      <w:tr w:rsidR="004B78A7" w:rsidTr="334436E2" w14:paraId="1E961EE1" w14:textId="77777777">
        <w:tc>
          <w:tcPr>
            <w:tcW w:w="3209" w:type="dxa"/>
          </w:tcPr>
          <w:p w:rsidR="004B78A7" w:rsidP="005B12A2" w:rsidRDefault="004B78A7" w14:paraId="5CAFE82A" w14:textId="15FCB152">
            <w:pPr>
              <w:pStyle w:val="Contenidodelatabla"/>
            </w:pPr>
            <w:r>
              <w:t>Prueba de respuesta en diferentes redes</w:t>
            </w:r>
          </w:p>
        </w:tc>
        <w:tc>
          <w:tcPr>
            <w:tcW w:w="3209" w:type="dxa"/>
          </w:tcPr>
          <w:p w:rsidR="004B78A7" w:rsidP="005B12A2" w:rsidRDefault="004B78A7" w14:paraId="636A6A19" w14:textId="2173F922">
            <w:pPr>
              <w:pStyle w:val="Contenidodelatabla"/>
            </w:pPr>
            <w:r>
              <w:t>La aplicación responde adecuadamente en diferentes redes.</w:t>
            </w:r>
          </w:p>
        </w:tc>
        <w:tc>
          <w:tcPr>
            <w:tcW w:w="3209" w:type="dxa"/>
          </w:tcPr>
          <w:p w:rsidR="004B78A7" w:rsidP="004B78A7" w:rsidRDefault="004B78A7" w14:paraId="2A30CEF6" w14:textId="77777777">
            <w:pPr>
              <w:pStyle w:val="Contenidodelatabla"/>
            </w:pPr>
            <w:r>
              <w:t>Resultados de pruebas en varias redes:</w:t>
            </w:r>
          </w:p>
          <w:p w:rsidR="004B78A7" w:rsidP="004B78A7" w:rsidRDefault="004B78A7" w14:paraId="2D806A84" w14:textId="77777777">
            <w:pPr>
              <w:pStyle w:val="Contenidodelatabla"/>
              <w:numPr>
                <w:ilvl w:val="0"/>
                <w:numId w:val="76"/>
              </w:numPr>
            </w:pPr>
            <w:r>
              <w:t>Redes probadas: 3G, 4G, 5G, Wi-Fi.</w:t>
            </w:r>
          </w:p>
          <w:p w:rsidR="004B78A7" w:rsidP="004B78A7" w:rsidRDefault="004B78A7" w14:paraId="328317CE" w14:textId="77777777">
            <w:pPr>
              <w:pStyle w:val="Contenidodelatabla"/>
              <w:numPr>
                <w:ilvl w:val="0"/>
                <w:numId w:val="76"/>
              </w:numPr>
            </w:pPr>
            <w:r>
              <w:t xml:space="preserve">Tiempo de respuesta </w:t>
            </w:r>
            <w:r>
              <w:lastRenderedPageBreak/>
              <w:t>promedio en 3G: 500 ms</w:t>
            </w:r>
          </w:p>
          <w:p w:rsidR="004B78A7" w:rsidP="004B78A7" w:rsidRDefault="004B78A7" w14:paraId="6A35091C" w14:textId="77777777">
            <w:pPr>
              <w:pStyle w:val="Contenidodelatabla"/>
              <w:numPr>
                <w:ilvl w:val="0"/>
                <w:numId w:val="76"/>
              </w:numPr>
            </w:pPr>
            <w:r>
              <w:t>Tiempo de respuesta promedio en 4G: 300 ms</w:t>
            </w:r>
          </w:p>
          <w:p w:rsidR="004B78A7" w:rsidP="004B78A7" w:rsidRDefault="004B78A7" w14:paraId="04752EEE" w14:textId="0FAB57C2">
            <w:pPr>
              <w:pStyle w:val="Contenidodelatabla"/>
              <w:numPr>
                <w:ilvl w:val="0"/>
                <w:numId w:val="76"/>
              </w:numPr>
            </w:pPr>
            <w:r>
              <w:t>Tiempo de respuesta promedio en 5G y Wi-Fi: 100 ms</w:t>
            </w:r>
          </w:p>
        </w:tc>
      </w:tr>
      <w:tr w:rsidR="004B78A7" w:rsidTr="334436E2" w14:paraId="57522C38" w14:textId="77777777">
        <w:tc>
          <w:tcPr>
            <w:tcW w:w="3209" w:type="dxa"/>
          </w:tcPr>
          <w:p w:rsidR="004B78A7" w:rsidP="005B12A2" w:rsidRDefault="004B78A7" w14:paraId="389B07E1" w14:textId="2A040835">
            <w:pPr>
              <w:pStyle w:val="Contenidodelatabla"/>
            </w:pPr>
            <w:r>
              <w:lastRenderedPageBreak/>
              <w:t>Pruebas de tiempo de carga</w:t>
            </w:r>
          </w:p>
        </w:tc>
        <w:tc>
          <w:tcPr>
            <w:tcW w:w="3209" w:type="dxa"/>
          </w:tcPr>
          <w:p w:rsidR="004B78A7" w:rsidP="005B12A2" w:rsidRDefault="004B78A7" w14:paraId="2E8A01C1" w14:textId="72B1EDAB">
            <w:pPr>
              <w:pStyle w:val="Contenidodelatabla"/>
            </w:pPr>
            <w:r>
              <w:t>Los tiempos de carga son aceptables.</w:t>
            </w:r>
          </w:p>
        </w:tc>
        <w:tc>
          <w:tcPr>
            <w:tcW w:w="3209" w:type="dxa"/>
          </w:tcPr>
          <w:p w:rsidR="004B78A7" w:rsidP="004B78A7" w:rsidRDefault="004B78A7" w14:paraId="7F7219BC" w14:textId="06CF71FF">
            <w:pPr>
              <w:pStyle w:val="Contenidodelatabla"/>
            </w:pPr>
            <w:r>
              <w:t>Tiempo de carga inicial: 3 segundos</w:t>
            </w:r>
          </w:p>
        </w:tc>
      </w:tr>
      <w:tr w:rsidR="004B78A7" w:rsidTr="334436E2" w14:paraId="5B96F6E6" w14:textId="77777777">
        <w:tc>
          <w:tcPr>
            <w:tcW w:w="3209" w:type="dxa"/>
          </w:tcPr>
          <w:p w:rsidR="004B78A7" w:rsidP="005B12A2" w:rsidRDefault="004B78A7" w14:paraId="1BB3AB9C" w14:textId="3D1FCE02">
            <w:pPr>
              <w:pStyle w:val="Contenidodelatabla"/>
            </w:pPr>
            <w:r>
              <w:t>Prueba de tiempo de ejecución de scripts</w:t>
            </w:r>
          </w:p>
        </w:tc>
        <w:tc>
          <w:tcPr>
            <w:tcW w:w="3209" w:type="dxa"/>
          </w:tcPr>
          <w:p w:rsidR="004B78A7" w:rsidP="005B12A2" w:rsidRDefault="004B78A7" w14:paraId="56CB3672" w14:textId="0C299D2E">
            <w:pPr>
              <w:pStyle w:val="Contenidodelatabla"/>
            </w:pPr>
            <w:r>
              <w:t>Los scripts se ejecutan dentro del tiempo esperado.</w:t>
            </w:r>
          </w:p>
        </w:tc>
        <w:tc>
          <w:tcPr>
            <w:tcW w:w="3209" w:type="dxa"/>
          </w:tcPr>
          <w:p w:rsidR="004B78A7" w:rsidP="004B78A7" w:rsidRDefault="004B78A7" w14:paraId="322BCDF8" w14:textId="77777777">
            <w:pPr>
              <w:pStyle w:val="Contenidodelatabla"/>
            </w:pPr>
            <w:r>
              <w:t>Registros de tiempos de ejecución de scripts:</w:t>
            </w:r>
          </w:p>
          <w:p w:rsidR="004B78A7" w:rsidP="004B78A7" w:rsidRDefault="004B78A7" w14:paraId="55896BA0" w14:textId="77777777">
            <w:pPr>
              <w:pStyle w:val="Contenidodelatabla"/>
              <w:numPr>
                <w:ilvl w:val="0"/>
                <w:numId w:val="77"/>
              </w:numPr>
            </w:pPr>
            <w:r>
              <w:t>Tiempo de ejecución promedio: 50 ms</w:t>
            </w:r>
          </w:p>
          <w:p w:rsidR="004B78A7" w:rsidP="004B78A7" w:rsidRDefault="004B78A7" w14:paraId="4CF484C9" w14:textId="13F2AC60">
            <w:pPr>
              <w:pStyle w:val="Contenidodelatabla"/>
              <w:numPr>
                <w:ilvl w:val="0"/>
                <w:numId w:val="77"/>
              </w:numPr>
            </w:pPr>
            <w:r>
              <w:t>Tiempo de ejecución máximo: 200 ms</w:t>
            </w:r>
          </w:p>
        </w:tc>
      </w:tr>
      <w:tr w:rsidR="004B78A7" w:rsidTr="334436E2" w14:paraId="29DA5C65" w14:textId="77777777">
        <w:tc>
          <w:tcPr>
            <w:tcW w:w="3209" w:type="dxa"/>
          </w:tcPr>
          <w:p w:rsidR="004B78A7" w:rsidP="005B12A2" w:rsidRDefault="4ED604BD" w14:paraId="7603B3A9" w14:textId="080281F3">
            <w:pPr>
              <w:pStyle w:val="Contenidodelatabla"/>
            </w:pPr>
            <w:r>
              <w:t>Prue</w:t>
            </w:r>
            <w:r w:rsidR="6FB47810">
              <w:t>b</w:t>
            </w:r>
            <w:r>
              <w:t>as de uso de recursos en segundo plano</w:t>
            </w:r>
          </w:p>
        </w:tc>
        <w:tc>
          <w:tcPr>
            <w:tcW w:w="3209" w:type="dxa"/>
          </w:tcPr>
          <w:p w:rsidR="004B78A7" w:rsidP="005B12A2" w:rsidRDefault="004B78A7" w14:paraId="07104193" w14:textId="60EAB75F">
            <w:pPr>
              <w:pStyle w:val="Contenidodelatabla"/>
            </w:pPr>
            <w:r>
              <w:t>La aplicación maneja bien los recursos en segundo plano.</w:t>
            </w:r>
          </w:p>
        </w:tc>
        <w:tc>
          <w:tcPr>
            <w:tcW w:w="3209" w:type="dxa"/>
          </w:tcPr>
          <w:p w:rsidR="004B78A7" w:rsidP="004B78A7" w:rsidRDefault="004B78A7" w14:paraId="0ABF5057" w14:textId="77777777">
            <w:pPr>
              <w:pStyle w:val="Contenidodelatabla"/>
            </w:pPr>
            <w:r>
              <w:t>Resultados de uso de recursos:</w:t>
            </w:r>
          </w:p>
          <w:p w:rsidR="004B78A7" w:rsidP="004B78A7" w:rsidRDefault="004B78A7" w14:paraId="6879DA7E" w14:textId="77777777">
            <w:pPr>
              <w:pStyle w:val="Contenidodelatabla"/>
              <w:numPr>
                <w:ilvl w:val="0"/>
                <w:numId w:val="78"/>
              </w:numPr>
            </w:pPr>
            <w:r>
              <w:t>Uso de CPU en segundo plano: 15%</w:t>
            </w:r>
          </w:p>
          <w:p w:rsidR="004B78A7" w:rsidP="004B78A7" w:rsidRDefault="004B78A7" w14:paraId="15B05C87" w14:textId="25BFF927">
            <w:pPr>
              <w:pStyle w:val="Contenidodelatabla"/>
              <w:numPr>
                <w:ilvl w:val="0"/>
                <w:numId w:val="78"/>
              </w:numPr>
            </w:pPr>
            <w:r>
              <w:t>Uso de memoria en segundo plano: 20%</w:t>
            </w:r>
          </w:p>
        </w:tc>
      </w:tr>
    </w:tbl>
    <w:p w:rsidR="005B12A2" w:rsidP="005B12A2" w:rsidRDefault="005B12A2" w14:paraId="0CEA9C9D" w14:textId="77777777">
      <w:pPr>
        <w:pStyle w:val="Contenidodelatabla"/>
      </w:pPr>
    </w:p>
    <w:p w:rsidR="009507DC" w:rsidP="009507DC" w:rsidRDefault="009507DC" w14:paraId="1E08BBCF" w14:textId="7FA7B845">
      <w:pPr>
        <w:pStyle w:val="Ttulo3SP"/>
      </w:pPr>
      <w:bookmarkStart w:name="_Toc168930865" w:id="13"/>
      <w:r>
        <w:t>Verificación de seguridad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B78A7" w:rsidTr="004B78A7" w14:paraId="7479E157" w14:textId="77777777">
        <w:tc>
          <w:tcPr>
            <w:tcW w:w="3209" w:type="dxa"/>
            <w:shd w:val="clear" w:color="auto" w:fill="BFBFBF" w:themeFill="background1" w:themeFillShade="BF"/>
          </w:tcPr>
          <w:p w:rsidR="004B78A7" w:rsidP="004B78A7" w:rsidRDefault="004B78A7" w14:paraId="3D376247" w14:textId="3389BF9D">
            <w:pPr>
              <w:pStyle w:val="Contenidodelatabla"/>
            </w:pPr>
            <w:r w:rsidRPr="00D820E4">
              <w:t>Prueba realizada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:rsidR="004B78A7" w:rsidP="004B78A7" w:rsidRDefault="004B78A7" w14:paraId="10C20700" w14:textId="4688AF32">
            <w:pPr>
              <w:pStyle w:val="Contenidodelatabla"/>
            </w:pPr>
            <w:r w:rsidRPr="00D820E4">
              <w:t>Resultado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:rsidR="004B78A7" w:rsidP="004B78A7" w:rsidRDefault="004B78A7" w14:paraId="7E93503B" w14:textId="04B5DDBF">
            <w:pPr>
              <w:pStyle w:val="Contenidodelatabla"/>
            </w:pPr>
            <w:r w:rsidRPr="00D820E4">
              <w:t>Confirmación</w:t>
            </w:r>
          </w:p>
        </w:tc>
      </w:tr>
      <w:tr w:rsidR="004B78A7" w:rsidTr="004B78A7" w14:paraId="16B925E0" w14:textId="77777777">
        <w:tc>
          <w:tcPr>
            <w:tcW w:w="3209" w:type="dxa"/>
          </w:tcPr>
          <w:p w:rsidR="004B78A7" w:rsidP="004B78A7" w:rsidRDefault="004B78A7" w14:paraId="02C6B4D4" w14:textId="23723AA8">
            <w:pPr>
              <w:pStyle w:val="Contenidodelatabla"/>
            </w:pPr>
            <w:r>
              <w:t>Prueba de acceso no autorizado</w:t>
            </w:r>
          </w:p>
        </w:tc>
        <w:tc>
          <w:tcPr>
            <w:tcW w:w="3209" w:type="dxa"/>
          </w:tcPr>
          <w:p w:rsidR="004B78A7" w:rsidP="004B78A7" w:rsidRDefault="004B78A7" w14:paraId="1C13E3FD" w14:textId="4A1C0FA5">
            <w:pPr>
              <w:pStyle w:val="Contenidodelatabla"/>
            </w:pPr>
            <w:r>
              <w:t>El sistema bloquea accesos no autorizados.</w:t>
            </w:r>
          </w:p>
        </w:tc>
        <w:tc>
          <w:tcPr>
            <w:tcW w:w="3209" w:type="dxa"/>
          </w:tcPr>
          <w:p w:rsidR="004B78A7" w:rsidP="004B78A7" w:rsidRDefault="004B78A7" w14:paraId="4D3B027B" w14:textId="77777777">
            <w:pPr>
              <w:pStyle w:val="Contenidodelatabla"/>
            </w:pPr>
            <w:r>
              <w:t>Registros de intentos de acceso y bloqueos:</w:t>
            </w:r>
          </w:p>
          <w:p w:rsidR="004B78A7" w:rsidP="004B78A7" w:rsidRDefault="004B78A7" w14:paraId="6BDB0092" w14:textId="77777777">
            <w:pPr>
              <w:pStyle w:val="Contenidodelatabla"/>
              <w:numPr>
                <w:ilvl w:val="0"/>
                <w:numId w:val="79"/>
              </w:numPr>
            </w:pPr>
            <w:r>
              <w:t xml:space="preserve">Intentos de acceso </w:t>
            </w:r>
            <w:r>
              <w:lastRenderedPageBreak/>
              <w:t>no autorizado: 5</w:t>
            </w:r>
          </w:p>
          <w:p w:rsidR="004B78A7" w:rsidP="004B78A7" w:rsidRDefault="004B78A7" w14:paraId="421E1284" w14:textId="4BB1E3B7">
            <w:pPr>
              <w:pStyle w:val="Contenidodelatabla"/>
              <w:numPr>
                <w:ilvl w:val="0"/>
                <w:numId w:val="79"/>
              </w:numPr>
            </w:pPr>
            <w:r>
              <w:t>Todos los intentos fueron bloqueados correctamente</w:t>
            </w:r>
          </w:p>
        </w:tc>
      </w:tr>
      <w:tr w:rsidR="004B78A7" w:rsidTr="004B78A7" w14:paraId="095D465B" w14:textId="77777777">
        <w:tc>
          <w:tcPr>
            <w:tcW w:w="3209" w:type="dxa"/>
          </w:tcPr>
          <w:p w:rsidR="004B78A7" w:rsidP="004B78A7" w:rsidRDefault="004B78A7" w14:paraId="57EEC6A2" w14:textId="4198E077">
            <w:pPr>
              <w:pStyle w:val="Contenidodelatabla"/>
            </w:pPr>
            <w:r>
              <w:lastRenderedPageBreak/>
              <w:t>Pruebas de inyección SQL</w:t>
            </w:r>
          </w:p>
        </w:tc>
        <w:tc>
          <w:tcPr>
            <w:tcW w:w="3209" w:type="dxa"/>
          </w:tcPr>
          <w:p w:rsidR="004B78A7" w:rsidP="004B78A7" w:rsidRDefault="004B78A7" w14:paraId="7E4720E5" w14:textId="3A180720">
            <w:pPr>
              <w:pStyle w:val="Contenidodelatabla"/>
            </w:pPr>
            <w:r>
              <w:t>El sistema es inmune a inyecciones SQL.</w:t>
            </w:r>
          </w:p>
        </w:tc>
        <w:tc>
          <w:tcPr>
            <w:tcW w:w="3209" w:type="dxa"/>
          </w:tcPr>
          <w:p w:rsidR="004B78A7" w:rsidP="004B78A7" w:rsidRDefault="004B78A7" w14:paraId="09C5EE8D" w14:textId="04E7E8CF">
            <w:pPr>
              <w:pStyle w:val="Contenidodelatabla"/>
            </w:pPr>
            <w:r>
              <w:t>No se logró realizar ninguna inyección SQL.</w:t>
            </w:r>
          </w:p>
        </w:tc>
      </w:tr>
      <w:tr w:rsidR="004B78A7" w:rsidTr="004B78A7" w14:paraId="45FB846F" w14:textId="77777777">
        <w:tc>
          <w:tcPr>
            <w:tcW w:w="3209" w:type="dxa"/>
          </w:tcPr>
          <w:p w:rsidR="004B78A7" w:rsidP="004B78A7" w:rsidRDefault="004B1A8B" w14:paraId="5A60CE33" w14:textId="703C84C3">
            <w:pPr>
              <w:pStyle w:val="Contenidodelatabla"/>
            </w:pPr>
            <w:r>
              <w:t>Pruebas de Cross-Site Scripting (XSS)</w:t>
            </w:r>
          </w:p>
        </w:tc>
        <w:tc>
          <w:tcPr>
            <w:tcW w:w="3209" w:type="dxa"/>
          </w:tcPr>
          <w:p w:rsidR="004B78A7" w:rsidP="004B78A7" w:rsidRDefault="004B1A8B" w14:paraId="4ED35CC2" w14:textId="276BC6CC">
            <w:pPr>
              <w:pStyle w:val="Contenidodelatabla"/>
            </w:pPr>
            <w:r>
              <w:t>No se encuentran vulnerabilidades XSS.</w:t>
            </w:r>
          </w:p>
        </w:tc>
        <w:tc>
          <w:tcPr>
            <w:tcW w:w="3209" w:type="dxa"/>
          </w:tcPr>
          <w:p w:rsidR="004B78A7" w:rsidP="004B1A8B" w:rsidRDefault="004B1A8B" w14:paraId="1D9A5D57" w14:textId="36468B17">
            <w:pPr>
              <w:pStyle w:val="Contenidodelatabla"/>
            </w:pPr>
            <w:r>
              <w:t>No se encontraron vulnerabilidades XSS.</w:t>
            </w:r>
          </w:p>
        </w:tc>
      </w:tr>
      <w:tr w:rsidR="004B78A7" w:rsidTr="004B78A7" w14:paraId="28ECB6E0" w14:textId="77777777">
        <w:tc>
          <w:tcPr>
            <w:tcW w:w="3209" w:type="dxa"/>
          </w:tcPr>
          <w:p w:rsidR="004B78A7" w:rsidP="004B78A7" w:rsidRDefault="004B1A8B" w14:paraId="5D146825" w14:textId="63210FEB">
            <w:pPr>
              <w:pStyle w:val="Contenidodelatabla"/>
            </w:pPr>
            <w:r>
              <w:t>Pruebas de control de acceso</w:t>
            </w:r>
          </w:p>
        </w:tc>
        <w:tc>
          <w:tcPr>
            <w:tcW w:w="3209" w:type="dxa"/>
          </w:tcPr>
          <w:p w:rsidR="004B78A7" w:rsidP="004B78A7" w:rsidRDefault="004B1A8B" w14:paraId="72EC3AC4" w14:textId="1D307648">
            <w:pPr>
              <w:pStyle w:val="Contenidodelatabla"/>
            </w:pPr>
            <w:r>
              <w:t>Los controles de acceso funcionan correctamente.</w:t>
            </w:r>
          </w:p>
        </w:tc>
        <w:tc>
          <w:tcPr>
            <w:tcW w:w="3209" w:type="dxa"/>
          </w:tcPr>
          <w:p w:rsidR="004B1A8B" w:rsidP="004B1A8B" w:rsidRDefault="004B1A8B" w14:paraId="4D389AF8" w14:textId="659A9F50">
            <w:pPr>
              <w:pStyle w:val="Contenidodelatabla"/>
            </w:pPr>
            <w:r>
              <w:t>Usuarios con diferentes roles probados.</w:t>
            </w:r>
          </w:p>
          <w:p w:rsidR="004B78A7" w:rsidP="004B1A8B" w:rsidRDefault="004B1A8B" w14:paraId="6B975D8C" w14:textId="0F9E0CDD">
            <w:pPr>
              <w:pStyle w:val="Contenidodelatabla"/>
            </w:pPr>
            <w:r>
              <w:t>Todos los accesos fueron controlados adecuadamente según los permisos.</w:t>
            </w:r>
          </w:p>
        </w:tc>
      </w:tr>
      <w:tr w:rsidR="004B78A7" w:rsidTr="004B78A7" w14:paraId="4B3B0F05" w14:textId="77777777">
        <w:tc>
          <w:tcPr>
            <w:tcW w:w="3209" w:type="dxa"/>
          </w:tcPr>
          <w:p w:rsidR="004B78A7" w:rsidP="004B78A7" w:rsidRDefault="004B1A8B" w14:paraId="1C308253" w14:textId="2084A8AD">
            <w:pPr>
              <w:pStyle w:val="Contenidodelatabla"/>
            </w:pPr>
            <w:r>
              <w:t>Pruebas de seguridad en la comunicación</w:t>
            </w:r>
          </w:p>
        </w:tc>
        <w:tc>
          <w:tcPr>
            <w:tcW w:w="3209" w:type="dxa"/>
          </w:tcPr>
          <w:p w:rsidR="004B78A7" w:rsidP="004B78A7" w:rsidRDefault="004B1A8B" w14:paraId="0C04608E" w14:textId="07628A75">
            <w:pPr>
              <w:pStyle w:val="Contenidodelatabla"/>
            </w:pPr>
            <w:r>
              <w:t>La comunicación está segura.</w:t>
            </w:r>
          </w:p>
        </w:tc>
        <w:tc>
          <w:tcPr>
            <w:tcW w:w="3209" w:type="dxa"/>
          </w:tcPr>
          <w:p w:rsidR="004B1A8B" w:rsidP="004B1A8B" w:rsidRDefault="004B1A8B" w14:paraId="10914E6C" w14:textId="77777777">
            <w:pPr>
              <w:pStyle w:val="Contenidodelatabla"/>
            </w:pPr>
            <w:r>
              <w:t>Resultados de pruebas de seguridad en la comunicación:</w:t>
            </w:r>
          </w:p>
          <w:p w:rsidR="004B1A8B" w:rsidP="004B1A8B" w:rsidRDefault="004B1A8B" w14:paraId="317A5063" w14:textId="31041B48">
            <w:pPr>
              <w:pStyle w:val="Contenidodelatabla"/>
              <w:numPr>
                <w:ilvl w:val="0"/>
                <w:numId w:val="80"/>
              </w:numPr>
            </w:pPr>
            <w:r>
              <w:t>Verificación de SSL/TLS realizada.</w:t>
            </w:r>
          </w:p>
          <w:p w:rsidR="004B78A7" w:rsidP="004B1A8B" w:rsidRDefault="004B1A8B" w14:paraId="1EF8D61E" w14:textId="3C6AC6EC">
            <w:pPr>
              <w:pStyle w:val="Contenidodelatabla"/>
              <w:numPr>
                <w:ilvl w:val="0"/>
                <w:numId w:val="80"/>
              </w:numPr>
            </w:pPr>
            <w:r>
              <w:t>Confirmación de comunicación segura sin vulnerabilidades.</w:t>
            </w:r>
          </w:p>
        </w:tc>
      </w:tr>
      <w:tr w:rsidR="004B78A7" w:rsidTr="004B78A7" w14:paraId="152142FF" w14:textId="77777777">
        <w:tc>
          <w:tcPr>
            <w:tcW w:w="3209" w:type="dxa"/>
          </w:tcPr>
          <w:p w:rsidR="004B78A7" w:rsidP="004B78A7" w:rsidRDefault="004B1A8B" w14:paraId="33BC0FA7" w14:textId="46ADFB22">
            <w:pPr>
              <w:pStyle w:val="Contenidodelatabla"/>
            </w:pPr>
            <w:r>
              <w:t>Prueba de integridad de datos</w:t>
            </w:r>
          </w:p>
        </w:tc>
        <w:tc>
          <w:tcPr>
            <w:tcW w:w="3209" w:type="dxa"/>
          </w:tcPr>
          <w:p w:rsidR="004B78A7" w:rsidP="004B78A7" w:rsidRDefault="004B1A8B" w14:paraId="50B15588" w14:textId="178EAC9D">
            <w:pPr>
              <w:pStyle w:val="Contenidodelatabla"/>
            </w:pPr>
            <w:r>
              <w:t>La integridad de los datos está garantizada.</w:t>
            </w:r>
          </w:p>
        </w:tc>
        <w:tc>
          <w:tcPr>
            <w:tcW w:w="3209" w:type="dxa"/>
          </w:tcPr>
          <w:p w:rsidR="004B78A7" w:rsidP="004B78A7" w:rsidRDefault="004B1A8B" w14:paraId="3E2B1068" w14:textId="0565C2F8">
            <w:pPr>
              <w:pStyle w:val="Contenidodelatabla"/>
            </w:pPr>
            <w:r>
              <w:t>Todos los datos permanecieron íntegros durante la prueba.</w:t>
            </w:r>
          </w:p>
        </w:tc>
      </w:tr>
      <w:tr w:rsidR="004B78A7" w:rsidTr="004B78A7" w14:paraId="16B81430" w14:textId="77777777">
        <w:tc>
          <w:tcPr>
            <w:tcW w:w="3209" w:type="dxa"/>
          </w:tcPr>
          <w:p w:rsidR="004B78A7" w:rsidP="004B78A7" w:rsidRDefault="004B1A8B" w14:paraId="3813E29D" w14:textId="43D3B3F7">
            <w:pPr>
              <w:pStyle w:val="Contenidodelatabla"/>
            </w:pPr>
            <w:r>
              <w:t>Prueba de seguridad de archivos</w:t>
            </w:r>
          </w:p>
        </w:tc>
        <w:tc>
          <w:tcPr>
            <w:tcW w:w="3209" w:type="dxa"/>
          </w:tcPr>
          <w:p w:rsidR="004B78A7" w:rsidP="004B78A7" w:rsidRDefault="004B1A8B" w14:paraId="6DE980CB" w14:textId="518EB9B7">
            <w:pPr>
              <w:pStyle w:val="Contenidodelatabla"/>
            </w:pPr>
            <w:r>
              <w:t>Los archivos están protegidos contra accesos no autorizados.</w:t>
            </w:r>
          </w:p>
        </w:tc>
        <w:tc>
          <w:tcPr>
            <w:tcW w:w="3209" w:type="dxa"/>
          </w:tcPr>
          <w:p w:rsidR="004B1A8B" w:rsidP="004B1A8B" w:rsidRDefault="004B1A8B" w14:paraId="4BE512E5" w14:textId="77777777">
            <w:pPr>
              <w:pStyle w:val="Contenidodelatabla"/>
            </w:pPr>
            <w:r>
              <w:t>Resultados de pruebas de seguridad de archivos:</w:t>
            </w:r>
          </w:p>
          <w:p w:rsidR="004B1A8B" w:rsidP="004B1A8B" w:rsidRDefault="004B1A8B" w14:paraId="2E12CA16" w14:textId="6FFCB8EA">
            <w:pPr>
              <w:pStyle w:val="Contenidodelatabla"/>
              <w:numPr>
                <w:ilvl w:val="0"/>
                <w:numId w:val="81"/>
              </w:numPr>
            </w:pPr>
            <w:r>
              <w:t xml:space="preserve">Accesos a archivos restringidos </w:t>
            </w:r>
            <w:r>
              <w:lastRenderedPageBreak/>
              <w:t>verificados.</w:t>
            </w:r>
          </w:p>
          <w:p w:rsidR="004B78A7" w:rsidP="004B1A8B" w:rsidRDefault="004B1A8B" w14:paraId="31FECAD5" w14:textId="21DF813D">
            <w:pPr>
              <w:pStyle w:val="Contenidodelatabla"/>
              <w:numPr>
                <w:ilvl w:val="0"/>
                <w:numId w:val="81"/>
              </w:numPr>
            </w:pPr>
            <w:r>
              <w:t>Todos los accesos no autorizados fueron bloqueados.</w:t>
            </w:r>
          </w:p>
        </w:tc>
      </w:tr>
      <w:tr w:rsidR="004B1A8B" w:rsidTr="004B78A7" w14:paraId="3255E7EC" w14:textId="77777777">
        <w:tc>
          <w:tcPr>
            <w:tcW w:w="3209" w:type="dxa"/>
          </w:tcPr>
          <w:p w:rsidR="004B1A8B" w:rsidP="004B78A7" w:rsidRDefault="004B1A8B" w14:paraId="2CF286F8" w14:textId="72908344">
            <w:pPr>
              <w:pStyle w:val="Contenidodelatabla"/>
            </w:pPr>
            <w:r>
              <w:lastRenderedPageBreak/>
              <w:t>Prueba de protección contra malware</w:t>
            </w:r>
          </w:p>
        </w:tc>
        <w:tc>
          <w:tcPr>
            <w:tcW w:w="3209" w:type="dxa"/>
          </w:tcPr>
          <w:p w:rsidR="004B1A8B" w:rsidP="004B78A7" w:rsidRDefault="004B1A8B" w14:paraId="6F30A4BE" w14:textId="0BAE4479">
            <w:pPr>
              <w:pStyle w:val="Contenidodelatabla"/>
            </w:pPr>
            <w:r>
              <w:t>El sistema está protegido contra malware.</w:t>
            </w:r>
          </w:p>
        </w:tc>
        <w:tc>
          <w:tcPr>
            <w:tcW w:w="3209" w:type="dxa"/>
          </w:tcPr>
          <w:p w:rsidR="004B1A8B" w:rsidP="004B1A8B" w:rsidRDefault="004B1A8B" w14:paraId="7E50821E" w14:textId="77777777">
            <w:pPr>
              <w:pStyle w:val="Contenidodelatabla"/>
            </w:pPr>
            <w:r>
              <w:t>Resultados de pruebas de malware:</w:t>
            </w:r>
          </w:p>
          <w:p w:rsidR="004B1A8B" w:rsidP="004B1A8B" w:rsidRDefault="004B1A8B" w14:paraId="719CB1FB" w14:textId="33829843">
            <w:pPr>
              <w:pStyle w:val="Contenidodelatabla"/>
              <w:numPr>
                <w:ilvl w:val="0"/>
                <w:numId w:val="82"/>
              </w:numPr>
            </w:pPr>
            <w:r>
              <w:t>Escaneo de malware realizado.</w:t>
            </w:r>
          </w:p>
          <w:p w:rsidR="004B1A8B" w:rsidP="004B1A8B" w:rsidRDefault="004B1A8B" w14:paraId="382D0642" w14:textId="2364D868">
            <w:pPr>
              <w:pStyle w:val="Contenidodelatabla"/>
              <w:numPr>
                <w:ilvl w:val="0"/>
                <w:numId w:val="82"/>
              </w:numPr>
            </w:pPr>
            <w:r>
              <w:t>Sistema libre de malware.</w:t>
            </w:r>
          </w:p>
        </w:tc>
      </w:tr>
      <w:tr w:rsidR="004B1A8B" w:rsidTr="004B78A7" w14:paraId="3616822E" w14:textId="77777777">
        <w:tc>
          <w:tcPr>
            <w:tcW w:w="3209" w:type="dxa"/>
          </w:tcPr>
          <w:p w:rsidR="004B1A8B" w:rsidP="004B78A7" w:rsidRDefault="004B1A8B" w14:paraId="36818C12" w14:textId="27805332">
            <w:pPr>
              <w:pStyle w:val="Contenidodelatabla"/>
            </w:pPr>
            <w:r>
              <w:t>Prueba de seguridad en redes</w:t>
            </w:r>
          </w:p>
        </w:tc>
        <w:tc>
          <w:tcPr>
            <w:tcW w:w="3209" w:type="dxa"/>
          </w:tcPr>
          <w:p w:rsidR="004B1A8B" w:rsidP="004B78A7" w:rsidRDefault="004B1A8B" w14:paraId="22E7525A" w14:textId="00CE923B">
            <w:pPr>
              <w:pStyle w:val="Contenidodelatabla"/>
            </w:pPr>
            <w:r>
              <w:t>La red es segura.</w:t>
            </w:r>
          </w:p>
        </w:tc>
        <w:tc>
          <w:tcPr>
            <w:tcW w:w="3209" w:type="dxa"/>
          </w:tcPr>
          <w:p w:rsidR="004B1A8B" w:rsidP="004B1A8B" w:rsidRDefault="004B1A8B" w14:paraId="1F4F08EF" w14:textId="6020A4D0">
            <w:pPr>
              <w:pStyle w:val="Contenidodelatabla"/>
            </w:pPr>
            <w:r>
              <w:t>Red sin vulnerabilidades y con tráfico seguro.</w:t>
            </w:r>
          </w:p>
        </w:tc>
      </w:tr>
      <w:tr w:rsidR="004B1A8B" w:rsidTr="004B78A7" w14:paraId="4341EE86" w14:textId="77777777">
        <w:tc>
          <w:tcPr>
            <w:tcW w:w="3209" w:type="dxa"/>
          </w:tcPr>
          <w:p w:rsidR="004B1A8B" w:rsidP="004B78A7" w:rsidRDefault="004B1A8B" w14:paraId="353CA1BA" w14:textId="5599D663">
            <w:pPr>
              <w:pStyle w:val="Contenidodelatabla"/>
            </w:pPr>
            <w:r>
              <w:t>Pruebas de seguridad de configuración</w:t>
            </w:r>
          </w:p>
        </w:tc>
        <w:tc>
          <w:tcPr>
            <w:tcW w:w="3209" w:type="dxa"/>
          </w:tcPr>
          <w:p w:rsidR="004B1A8B" w:rsidP="004B78A7" w:rsidRDefault="004B1A8B" w14:paraId="72152480" w14:textId="1A08D54E">
            <w:pPr>
              <w:pStyle w:val="Contenidodelatabla"/>
            </w:pPr>
            <w:r>
              <w:t>La configuración es segura.</w:t>
            </w:r>
          </w:p>
        </w:tc>
        <w:tc>
          <w:tcPr>
            <w:tcW w:w="3209" w:type="dxa"/>
          </w:tcPr>
          <w:p w:rsidR="004B1A8B" w:rsidP="004B1A8B" w:rsidRDefault="004B1A8B" w14:paraId="30262ABA" w14:textId="7572B15F">
            <w:pPr>
              <w:pStyle w:val="Contenidodelatabla"/>
            </w:pPr>
            <w:r>
              <w:t>Todas las configuraciones críticas protegidas adecuadamente.</w:t>
            </w:r>
          </w:p>
        </w:tc>
      </w:tr>
    </w:tbl>
    <w:p w:rsidR="004B78A7" w:rsidP="004B78A7" w:rsidRDefault="004B78A7" w14:paraId="65D74789" w14:textId="77777777">
      <w:pPr>
        <w:pStyle w:val="Contenidodelatabla"/>
      </w:pPr>
    </w:p>
    <w:p w:rsidR="00937EC3" w:rsidP="00937EC3" w:rsidRDefault="00937EC3" w14:paraId="3C3DEDCB" w14:textId="6E142E64">
      <w:pPr>
        <w:pStyle w:val="Titulo2SP"/>
      </w:pPr>
      <w:bookmarkStart w:name="_Toc168930866" w:id="14"/>
      <w:r>
        <w:t>Cualificación del funcionamiento (PQ)</w:t>
      </w:r>
      <w:bookmarkEnd w:id="14"/>
    </w:p>
    <w:p w:rsidR="004B1A8B" w:rsidP="004B1A8B" w:rsidRDefault="004B1A8B" w14:paraId="108B5480" w14:textId="0ED1F440">
      <w:pPr>
        <w:pStyle w:val="Ttulo3SP"/>
      </w:pPr>
      <w:bookmarkStart w:name="_Toc168930867" w:id="15"/>
      <w:r>
        <w:t>Pruebas de aceptación de usuario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B0BCC" w:rsidTr="004B0BCC" w14:paraId="315CFA26" w14:textId="77777777">
        <w:tc>
          <w:tcPr>
            <w:tcW w:w="3209" w:type="dxa"/>
            <w:shd w:val="clear" w:color="auto" w:fill="BFBFBF" w:themeFill="background1" w:themeFillShade="BF"/>
          </w:tcPr>
          <w:p w:rsidR="004B0BCC" w:rsidP="004B0BCC" w:rsidRDefault="004B0BCC" w14:paraId="1B9960F8" w14:textId="7BAF93FC">
            <w:pPr>
              <w:pStyle w:val="Contenidodelatabla"/>
            </w:pPr>
            <w:r>
              <w:t>Prueba realizada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:rsidR="004B0BCC" w:rsidP="004B0BCC" w:rsidRDefault="004B0BCC" w14:paraId="6629BC72" w14:textId="19CD27C1">
            <w:pPr>
              <w:pStyle w:val="Contenidodelatabla"/>
            </w:pPr>
            <w:r>
              <w:t>Resultado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:rsidR="004B0BCC" w:rsidP="004B0BCC" w:rsidRDefault="004B0BCC" w14:paraId="6A2F3DA6" w14:textId="6E7ADEAB">
            <w:pPr>
              <w:pStyle w:val="Contenidodelatabla"/>
            </w:pPr>
            <w:r>
              <w:t>Confirmación</w:t>
            </w:r>
          </w:p>
        </w:tc>
      </w:tr>
      <w:tr w:rsidR="004B0BCC" w:rsidTr="004B0BCC" w14:paraId="2E8FE930" w14:textId="77777777">
        <w:tc>
          <w:tcPr>
            <w:tcW w:w="3209" w:type="dxa"/>
          </w:tcPr>
          <w:p w:rsidR="004B0BCC" w:rsidP="004B0BCC" w:rsidRDefault="004B0BCC" w14:paraId="56F54C69" w14:textId="3ECEC5D3">
            <w:pPr>
              <w:pStyle w:val="Contenidodelatabla"/>
            </w:pPr>
            <w:r>
              <w:t>Configuración de parámetros personalizados</w:t>
            </w:r>
          </w:p>
        </w:tc>
        <w:tc>
          <w:tcPr>
            <w:tcW w:w="3209" w:type="dxa"/>
          </w:tcPr>
          <w:p w:rsidR="004B0BCC" w:rsidP="004B0BCC" w:rsidRDefault="004B0BCC" w14:paraId="1B81325C" w14:textId="3D1279B4">
            <w:pPr>
              <w:pStyle w:val="Contenidodelatabla"/>
            </w:pPr>
            <w:r>
              <w:t>Los usuarios configuran parámetros específicos para adaptarse a diferentes escenarios.</w:t>
            </w:r>
          </w:p>
        </w:tc>
        <w:tc>
          <w:tcPr>
            <w:tcW w:w="3209" w:type="dxa"/>
          </w:tcPr>
          <w:p w:rsidR="004B0BCC" w:rsidP="004B0BCC" w:rsidRDefault="004B0BCC" w14:paraId="7CCD4E2E" w14:textId="77777777">
            <w:pPr>
              <w:pStyle w:val="Contenidodelatabla"/>
            </w:pPr>
            <w:r>
              <w:t>Retroalimentación sobre la facilidad de configuración y funcionalidad de los parámetros:</w:t>
            </w:r>
          </w:p>
          <w:p w:rsidR="004B0BCC" w:rsidP="004B0BCC" w:rsidRDefault="004B0BCC" w14:paraId="6B3D36B7" w14:textId="77777777">
            <w:pPr>
              <w:pStyle w:val="Contenidodelatabla"/>
              <w:numPr>
                <w:ilvl w:val="0"/>
                <w:numId w:val="83"/>
              </w:numPr>
            </w:pPr>
            <w:r>
              <w:t xml:space="preserve">Usuario A: "Configurar los parámetros fue sencillo y se adaptaron bien a mis </w:t>
            </w:r>
            <w:r>
              <w:lastRenderedPageBreak/>
              <w:t>necesidades."</w:t>
            </w:r>
          </w:p>
          <w:p w:rsidR="004B0BCC" w:rsidP="004B0BCC" w:rsidRDefault="004B0BCC" w14:paraId="2668FC00" w14:textId="77777777">
            <w:pPr>
              <w:pStyle w:val="Contenidodelatabla"/>
              <w:numPr>
                <w:ilvl w:val="0"/>
                <w:numId w:val="83"/>
              </w:numPr>
            </w:pPr>
            <w:r>
              <w:t>Usuario B: "La personalización es efectiva, aunque algunas opciones podrían ser más visibles."</w:t>
            </w:r>
          </w:p>
          <w:p w:rsidR="004B0BCC" w:rsidP="004B0BCC" w:rsidRDefault="004B0BCC" w14:paraId="4675C192" w14:textId="249846AC">
            <w:pPr>
              <w:pStyle w:val="Contenidodelatabla"/>
              <w:numPr>
                <w:ilvl w:val="0"/>
                <w:numId w:val="83"/>
              </w:numPr>
            </w:pPr>
            <w:r>
              <w:t>Usuario C: "La funcionalidad es excelente, permite ajustar a diferentes escenarios fácilmente."</w:t>
            </w:r>
          </w:p>
        </w:tc>
      </w:tr>
      <w:tr w:rsidR="004B0BCC" w:rsidTr="004B0BCC" w14:paraId="03616AA2" w14:textId="77777777">
        <w:tc>
          <w:tcPr>
            <w:tcW w:w="3209" w:type="dxa"/>
          </w:tcPr>
          <w:p w:rsidR="004B0BCC" w:rsidP="004B0BCC" w:rsidRDefault="004B0BCC" w14:paraId="61F1A689" w14:textId="3A71F272">
            <w:pPr>
              <w:pStyle w:val="Contenidodelatabla"/>
            </w:pPr>
            <w:r>
              <w:lastRenderedPageBreak/>
              <w:t>Uso de herramientas de visualización</w:t>
            </w:r>
          </w:p>
        </w:tc>
        <w:tc>
          <w:tcPr>
            <w:tcW w:w="3209" w:type="dxa"/>
          </w:tcPr>
          <w:p w:rsidR="004B0BCC" w:rsidP="004B0BCC" w:rsidRDefault="004B0BCC" w14:paraId="0E8EB648" w14:textId="3FE4EFA8">
            <w:pPr>
              <w:pStyle w:val="Contenidodelatabla"/>
            </w:pPr>
            <w:r>
              <w:t>Los usuarios utilizan herramientas de visualización de datos para analizar patrones.</w:t>
            </w:r>
          </w:p>
        </w:tc>
        <w:tc>
          <w:tcPr>
            <w:tcW w:w="3209" w:type="dxa"/>
          </w:tcPr>
          <w:p w:rsidR="004B0BCC" w:rsidP="004B0BCC" w:rsidRDefault="004B0BCC" w14:paraId="4347A5D9" w14:textId="77777777">
            <w:pPr>
              <w:pStyle w:val="Contenidodelatabla"/>
            </w:pPr>
            <w:r>
              <w:t>Comentarios sobre la efectividad y facilidad de uso de las herramientas de visualización:</w:t>
            </w:r>
          </w:p>
          <w:p w:rsidR="004B0BCC" w:rsidP="004B0BCC" w:rsidRDefault="004B0BCC" w14:paraId="2EB23C7E" w14:textId="77777777">
            <w:pPr>
              <w:pStyle w:val="Contenidodelatabla"/>
              <w:numPr>
                <w:ilvl w:val="0"/>
                <w:numId w:val="84"/>
              </w:numPr>
            </w:pPr>
            <w:r>
              <w:t>Usuario A: "Las herramientas de visualización son muy efectivas y fáciles de usar."</w:t>
            </w:r>
          </w:p>
          <w:p w:rsidR="004B0BCC" w:rsidP="004B0BCC" w:rsidRDefault="004B0BCC" w14:paraId="06C76C44" w14:textId="77777777">
            <w:pPr>
              <w:pStyle w:val="Contenidodelatabla"/>
              <w:numPr>
                <w:ilvl w:val="0"/>
                <w:numId w:val="84"/>
              </w:numPr>
            </w:pPr>
            <w:r>
              <w:t>Usuario B: "Visualizar los datos fue sencillo, aunque podría mejorar la interacción."</w:t>
            </w:r>
          </w:p>
          <w:p w:rsidR="004B0BCC" w:rsidP="004B0BCC" w:rsidRDefault="004B0BCC" w14:paraId="13F399D6" w14:textId="2B9132EA">
            <w:pPr>
              <w:pStyle w:val="Contenidodelatabla"/>
              <w:numPr>
                <w:ilvl w:val="0"/>
                <w:numId w:val="84"/>
              </w:numPr>
            </w:pPr>
            <w:r>
              <w:t>Usuario C: "Excelente visualización, me ayudó a identificar patrones clave rápidamente."</w:t>
            </w:r>
          </w:p>
        </w:tc>
      </w:tr>
      <w:tr w:rsidR="004B0BCC" w:rsidTr="004B0BCC" w14:paraId="5CB3BC3A" w14:textId="77777777">
        <w:tc>
          <w:tcPr>
            <w:tcW w:w="3209" w:type="dxa"/>
          </w:tcPr>
          <w:p w:rsidR="004B0BCC" w:rsidP="004B0BCC" w:rsidRDefault="004B0BCC" w14:paraId="4B446BB1" w14:textId="0E402B92">
            <w:pPr>
              <w:pStyle w:val="Contenidodelatabla"/>
            </w:pPr>
            <w:r>
              <w:t xml:space="preserve">Los usuarios evalúan la </w:t>
            </w:r>
            <w:r>
              <w:lastRenderedPageBreak/>
              <w:t>navegación y usabilidad del software</w:t>
            </w:r>
          </w:p>
        </w:tc>
        <w:tc>
          <w:tcPr>
            <w:tcW w:w="3209" w:type="dxa"/>
          </w:tcPr>
          <w:p w:rsidR="004B0BCC" w:rsidP="004B0BCC" w:rsidRDefault="004B0BCC" w14:paraId="1AE450E7" w14:textId="34F51E13">
            <w:pPr>
              <w:pStyle w:val="Contenidodelatabla"/>
            </w:pPr>
            <w:r w:rsidRPr="004B0BCC">
              <w:lastRenderedPageBreak/>
              <w:t xml:space="preserve">Los usuarios evalúan la </w:t>
            </w:r>
            <w:r w:rsidRPr="004B0BCC">
              <w:lastRenderedPageBreak/>
              <w:t>navegación y usabilidad del software de Unity.</w:t>
            </w:r>
          </w:p>
        </w:tc>
        <w:tc>
          <w:tcPr>
            <w:tcW w:w="3209" w:type="dxa"/>
          </w:tcPr>
          <w:p w:rsidR="004B0BCC" w:rsidP="004B0BCC" w:rsidRDefault="004B0BCC" w14:paraId="01DBDCD2" w14:textId="77777777">
            <w:pPr>
              <w:pStyle w:val="Contenidodelatabla"/>
            </w:pPr>
            <w:r>
              <w:lastRenderedPageBreak/>
              <w:t xml:space="preserve">Feedback sobre la interfaz </w:t>
            </w:r>
            <w:r>
              <w:lastRenderedPageBreak/>
              <w:t>de usuario y facilidad de uso:</w:t>
            </w:r>
          </w:p>
          <w:p w:rsidR="004B0BCC" w:rsidP="004B0BCC" w:rsidRDefault="004B0BCC" w14:paraId="6AB319B6" w14:textId="77777777">
            <w:pPr>
              <w:pStyle w:val="Contenidodelatabla"/>
              <w:numPr>
                <w:ilvl w:val="0"/>
                <w:numId w:val="85"/>
              </w:numPr>
            </w:pPr>
            <w:r>
              <w:t>Usuario A: "La navegación es intuitiva y la usabilidad es alta."</w:t>
            </w:r>
          </w:p>
          <w:p w:rsidR="004B0BCC" w:rsidP="004B0BCC" w:rsidRDefault="004B0BCC" w14:paraId="73EE4883" w14:textId="77777777">
            <w:pPr>
              <w:pStyle w:val="Contenidodelatabla"/>
              <w:numPr>
                <w:ilvl w:val="0"/>
                <w:numId w:val="85"/>
              </w:numPr>
            </w:pPr>
            <w:r>
              <w:t>Usuario B: "Interfaz amigable, aunque algunos botones podrían estar mejor ubicados."</w:t>
            </w:r>
          </w:p>
          <w:p w:rsidR="004B0BCC" w:rsidP="004B0BCC" w:rsidRDefault="004B0BCC" w14:paraId="44005B1A" w14:textId="1760C1ED">
            <w:pPr>
              <w:pStyle w:val="Contenidodelatabla"/>
              <w:numPr>
                <w:ilvl w:val="0"/>
                <w:numId w:val="85"/>
              </w:numPr>
            </w:pPr>
            <w:r>
              <w:t>Usuario C: "Muy fácil de usar, la interfaz es clara y bien organizada."</w:t>
            </w:r>
          </w:p>
        </w:tc>
      </w:tr>
    </w:tbl>
    <w:p w:rsidR="004B0BCC" w:rsidP="004B0BCC" w:rsidRDefault="004B0BCC" w14:paraId="32567D86" w14:textId="77777777">
      <w:pPr>
        <w:pStyle w:val="Contenidodelatabla"/>
      </w:pPr>
    </w:p>
    <w:p w:rsidR="004B0BCC" w:rsidP="004B0BCC" w:rsidRDefault="004B1A8B" w14:paraId="5DE45468" w14:textId="525B269B">
      <w:pPr>
        <w:pStyle w:val="Ttulo3SP"/>
      </w:pPr>
      <w:bookmarkStart w:name="_Toc168930868" w:id="16"/>
      <w:r>
        <w:t>Pruebas de escenarios críticos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B0BCC" w:rsidTr="004B0BCC" w14:paraId="52DF12E0" w14:textId="77777777">
        <w:tc>
          <w:tcPr>
            <w:tcW w:w="3209" w:type="dxa"/>
            <w:shd w:val="clear" w:color="auto" w:fill="BFBFBF" w:themeFill="background1" w:themeFillShade="BF"/>
          </w:tcPr>
          <w:p w:rsidR="004B0BCC" w:rsidP="004B0BCC" w:rsidRDefault="004B0BCC" w14:paraId="520DFAB2" w14:textId="2C81D0D7">
            <w:pPr>
              <w:pStyle w:val="Contenidodelatabla"/>
            </w:pPr>
            <w:r>
              <w:t>Prueba realizada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:rsidR="004B0BCC" w:rsidP="004B0BCC" w:rsidRDefault="004B0BCC" w14:paraId="7D575760" w14:textId="0B35A28C">
            <w:pPr>
              <w:pStyle w:val="Contenidodelatabla"/>
            </w:pPr>
            <w:r>
              <w:t>Resultado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:rsidR="004B0BCC" w:rsidP="004B0BCC" w:rsidRDefault="004B0BCC" w14:paraId="1AC0007A" w14:textId="23A9918E">
            <w:pPr>
              <w:pStyle w:val="Contenidodelatabla"/>
            </w:pPr>
            <w:r>
              <w:t>Confirmación</w:t>
            </w:r>
          </w:p>
        </w:tc>
      </w:tr>
      <w:tr w:rsidR="004B0BCC" w:rsidTr="004B0BCC" w14:paraId="78B211E4" w14:textId="77777777">
        <w:tc>
          <w:tcPr>
            <w:tcW w:w="3209" w:type="dxa"/>
          </w:tcPr>
          <w:p w:rsidR="004B0BCC" w:rsidP="004B0BCC" w:rsidRDefault="004B0BCC" w14:paraId="52E3EAF3" w14:textId="2E0AA42F">
            <w:pPr>
              <w:pStyle w:val="Contenidodelatabla"/>
            </w:pPr>
            <w:r>
              <w:t>Recuperación de datos tras un fallo</w:t>
            </w:r>
          </w:p>
        </w:tc>
        <w:tc>
          <w:tcPr>
            <w:tcW w:w="3209" w:type="dxa"/>
          </w:tcPr>
          <w:p w:rsidR="004B0BCC" w:rsidP="004B0BCC" w:rsidRDefault="00DE61EA" w14:paraId="0CB94260" w14:textId="35B7545F">
            <w:pPr>
              <w:pStyle w:val="Contenidodelatabla"/>
            </w:pPr>
            <w:r>
              <w:t>Se simula</w:t>
            </w:r>
            <w:r w:rsidR="004B0BCC">
              <w:t xml:space="preserve"> un fallo del sistema y </w:t>
            </w:r>
            <w:r>
              <w:t>se verifica</w:t>
            </w:r>
            <w:r w:rsidR="004B0BCC">
              <w:t xml:space="preserve"> la recuperación de datos.</w:t>
            </w:r>
          </w:p>
        </w:tc>
        <w:tc>
          <w:tcPr>
            <w:tcW w:w="3209" w:type="dxa"/>
          </w:tcPr>
          <w:p w:rsidR="004B0BCC" w:rsidP="004B0BCC" w:rsidRDefault="004B0BCC" w14:paraId="3941DA97" w14:textId="77777777">
            <w:pPr>
              <w:pStyle w:val="Contenidodelatabla"/>
            </w:pPr>
            <w:r>
              <w:t>Tiempo de recuperación y precisión de los datos recuperados:</w:t>
            </w:r>
          </w:p>
          <w:p w:rsidR="004B0BCC" w:rsidP="004B0BCC" w:rsidRDefault="004B0BCC" w14:paraId="2E6B9C23" w14:textId="40E98232">
            <w:pPr>
              <w:pStyle w:val="Contenidodelatabla"/>
              <w:numPr>
                <w:ilvl w:val="0"/>
                <w:numId w:val="86"/>
              </w:numPr>
            </w:pPr>
            <w:r>
              <w:t>Simulación de fallo realizada.</w:t>
            </w:r>
          </w:p>
          <w:p w:rsidR="004B0BCC" w:rsidP="004B0BCC" w:rsidRDefault="004B0BCC" w14:paraId="7151B6EA" w14:textId="76E34601">
            <w:pPr>
              <w:pStyle w:val="Contenidodelatabla"/>
              <w:numPr>
                <w:ilvl w:val="0"/>
                <w:numId w:val="86"/>
              </w:numPr>
            </w:pPr>
            <w:r>
              <w:t>Recuperación de datos completada.</w:t>
            </w:r>
          </w:p>
          <w:p w:rsidR="004B0BCC" w:rsidP="004B0BCC" w:rsidRDefault="004B0BCC" w14:paraId="66E324CB" w14:textId="77777777">
            <w:pPr>
              <w:pStyle w:val="Contenidodelatabla"/>
              <w:numPr>
                <w:ilvl w:val="0"/>
                <w:numId w:val="86"/>
              </w:numPr>
            </w:pPr>
            <w:r>
              <w:t>Tiempo de recuperación: 5 minutos.</w:t>
            </w:r>
          </w:p>
          <w:p w:rsidR="004B0BCC" w:rsidP="004B0BCC" w:rsidRDefault="004B0BCC" w14:paraId="3A34050A" w14:textId="33076E44">
            <w:pPr>
              <w:pStyle w:val="Contenidodelatabla"/>
              <w:numPr>
                <w:ilvl w:val="0"/>
                <w:numId w:val="86"/>
              </w:numPr>
            </w:pPr>
            <w:r>
              <w:t xml:space="preserve">Todos los datos fueron recuperados </w:t>
            </w:r>
            <w:r>
              <w:lastRenderedPageBreak/>
              <w:t>con precisión y sin pérdida.</w:t>
            </w:r>
          </w:p>
        </w:tc>
      </w:tr>
      <w:tr w:rsidR="004B0BCC" w:rsidTr="004B0BCC" w14:paraId="1AF88D3C" w14:textId="77777777">
        <w:tc>
          <w:tcPr>
            <w:tcW w:w="3209" w:type="dxa"/>
          </w:tcPr>
          <w:p w:rsidR="004B0BCC" w:rsidP="004B0BCC" w:rsidRDefault="004B0BCC" w14:paraId="6265600C" w14:textId="0B2EC3C4">
            <w:pPr>
              <w:pStyle w:val="Contenidodelatabla"/>
            </w:pPr>
            <w:r>
              <w:lastRenderedPageBreak/>
              <w:t>Análisis en tiempo real</w:t>
            </w:r>
          </w:p>
        </w:tc>
        <w:tc>
          <w:tcPr>
            <w:tcW w:w="3209" w:type="dxa"/>
          </w:tcPr>
          <w:p w:rsidR="004B0BCC" w:rsidP="004B0BCC" w:rsidRDefault="00DE61EA" w14:paraId="66228EE3" w14:textId="1E65DA90">
            <w:pPr>
              <w:pStyle w:val="Contenidodelatabla"/>
            </w:pPr>
            <w:r>
              <w:t>Se evalua</w:t>
            </w:r>
            <w:r w:rsidR="004B0BCC">
              <w:t xml:space="preserve"> el análisis de datos en tiempo real durante operaciones críticas</w:t>
            </w:r>
          </w:p>
        </w:tc>
        <w:tc>
          <w:tcPr>
            <w:tcW w:w="3209" w:type="dxa"/>
          </w:tcPr>
          <w:p w:rsidR="0033088F" w:rsidP="0033088F" w:rsidRDefault="0033088F" w14:paraId="5182E069" w14:textId="77777777">
            <w:pPr>
              <w:pStyle w:val="Contenidodelatabla"/>
            </w:pPr>
            <w:r>
              <w:t>Desempeño y precisión del análisis en tiempo real:</w:t>
            </w:r>
          </w:p>
          <w:p w:rsidR="0033088F" w:rsidP="0033088F" w:rsidRDefault="0033088F" w14:paraId="7147BC8E" w14:textId="77777777">
            <w:pPr>
              <w:pStyle w:val="Contenidodelatabla"/>
              <w:numPr>
                <w:ilvl w:val="0"/>
                <w:numId w:val="87"/>
              </w:numPr>
            </w:pPr>
            <w:r>
              <w:t>Desempeño registrado: Tiempo de respuesta promedio de 50 ms.</w:t>
            </w:r>
          </w:p>
          <w:p w:rsidR="004B0BCC" w:rsidP="0033088F" w:rsidRDefault="0033088F" w14:paraId="56D09532" w14:textId="68197717">
            <w:pPr>
              <w:pStyle w:val="Contenidodelatabla"/>
              <w:numPr>
                <w:ilvl w:val="0"/>
                <w:numId w:val="87"/>
              </w:numPr>
            </w:pPr>
            <w:r>
              <w:t>Precisión del análisis: 99.5%</w:t>
            </w:r>
          </w:p>
        </w:tc>
      </w:tr>
      <w:tr w:rsidR="004B0BCC" w:rsidTr="004B0BCC" w14:paraId="5421A524" w14:textId="77777777">
        <w:tc>
          <w:tcPr>
            <w:tcW w:w="3209" w:type="dxa"/>
          </w:tcPr>
          <w:p w:rsidR="004B0BCC" w:rsidP="004B0BCC" w:rsidRDefault="0033088F" w14:paraId="4C4F0A1E" w14:textId="306FD8B6">
            <w:pPr>
              <w:pStyle w:val="Contenidodelatabla"/>
            </w:pPr>
            <w:r>
              <w:t>Escenarios de alta demanda</w:t>
            </w:r>
          </w:p>
        </w:tc>
        <w:tc>
          <w:tcPr>
            <w:tcW w:w="3209" w:type="dxa"/>
          </w:tcPr>
          <w:p w:rsidR="004B0BCC" w:rsidP="004B0BCC" w:rsidRDefault="00DE61EA" w14:paraId="0F43FA24" w14:textId="4F10D912">
            <w:pPr>
              <w:pStyle w:val="Contenidodelatabla"/>
            </w:pPr>
            <w:r>
              <w:t>Se simulan</w:t>
            </w:r>
            <w:r w:rsidR="0033088F">
              <w:t xml:space="preserve"> escenarios de alta demanda y evaluar el rendimiento del software.</w:t>
            </w:r>
          </w:p>
        </w:tc>
        <w:tc>
          <w:tcPr>
            <w:tcW w:w="3209" w:type="dxa"/>
          </w:tcPr>
          <w:p w:rsidR="0033088F" w:rsidP="0033088F" w:rsidRDefault="0033088F" w14:paraId="7234EF31" w14:textId="77777777">
            <w:pPr>
              <w:pStyle w:val="Contenidodelatabla"/>
            </w:pPr>
            <w:r>
              <w:t>Desempeño del software bajo alta demanda:</w:t>
            </w:r>
          </w:p>
          <w:p w:rsidR="0033088F" w:rsidP="0033088F" w:rsidRDefault="0033088F" w14:paraId="73C91BA4" w14:textId="3690652B">
            <w:pPr>
              <w:pStyle w:val="Contenidodelatabla"/>
              <w:numPr>
                <w:ilvl w:val="0"/>
                <w:numId w:val="88"/>
              </w:numPr>
            </w:pPr>
            <w:r>
              <w:t>Prueba realizada con alta carga de procesamiento</w:t>
            </w:r>
          </w:p>
          <w:p w:rsidR="0033088F" w:rsidP="0033088F" w:rsidRDefault="0033088F" w14:paraId="053651B3" w14:textId="77777777">
            <w:pPr>
              <w:pStyle w:val="Contenidodelatabla"/>
              <w:numPr>
                <w:ilvl w:val="0"/>
                <w:numId w:val="88"/>
              </w:numPr>
            </w:pPr>
            <w:r>
              <w:t>El software manejó la carga sin caídas de rendimiento significativas.</w:t>
            </w:r>
          </w:p>
          <w:p w:rsidR="004B0BCC" w:rsidP="0033088F" w:rsidRDefault="0033088F" w14:paraId="3DDFF75E" w14:textId="0FE901E4">
            <w:pPr>
              <w:pStyle w:val="Contenidodelatabla"/>
              <w:numPr>
                <w:ilvl w:val="0"/>
                <w:numId w:val="88"/>
              </w:numPr>
            </w:pPr>
            <w:r>
              <w:t>Tiempo de respuesta promedio: 200 ms.</w:t>
            </w:r>
          </w:p>
        </w:tc>
      </w:tr>
      <w:tr w:rsidR="004B0BCC" w:rsidTr="004B0BCC" w14:paraId="6CBB1377" w14:textId="77777777">
        <w:tc>
          <w:tcPr>
            <w:tcW w:w="3209" w:type="dxa"/>
          </w:tcPr>
          <w:p w:rsidR="004B0BCC" w:rsidP="004B0BCC" w:rsidRDefault="0033088F" w14:paraId="29C947AC" w14:textId="5EC0BB21">
            <w:pPr>
              <w:pStyle w:val="Contenidodelatabla"/>
            </w:pPr>
            <w:r>
              <w:t>Gestión de grandes volúmenes de datos</w:t>
            </w:r>
          </w:p>
        </w:tc>
        <w:tc>
          <w:tcPr>
            <w:tcW w:w="3209" w:type="dxa"/>
          </w:tcPr>
          <w:p w:rsidR="004B0BCC" w:rsidP="004B0BCC" w:rsidRDefault="00DE61EA" w14:paraId="29CF530C" w14:textId="19C7A8D5">
            <w:pPr>
              <w:pStyle w:val="Contenidodelatabla"/>
            </w:pPr>
            <w:r>
              <w:t>Se evalua</w:t>
            </w:r>
            <w:r w:rsidR="0033088F">
              <w:t xml:space="preserve"> la capacidad del software para gestionar y analizar grandes volúmenes de datos.</w:t>
            </w:r>
          </w:p>
        </w:tc>
        <w:tc>
          <w:tcPr>
            <w:tcW w:w="3209" w:type="dxa"/>
          </w:tcPr>
          <w:p w:rsidR="0033088F" w:rsidP="0033088F" w:rsidRDefault="0033088F" w14:paraId="4B18FDC3" w14:textId="77777777">
            <w:pPr>
              <w:pStyle w:val="Contenidodelatabla"/>
            </w:pPr>
            <w:r>
              <w:t>Desempeño y precisión en el análisis de grandes volúmenes de datos:</w:t>
            </w:r>
          </w:p>
          <w:p w:rsidR="0033088F" w:rsidP="0033088F" w:rsidRDefault="0033088F" w14:paraId="18CC044C" w14:textId="427B1D51">
            <w:pPr>
              <w:pStyle w:val="Contenidodelatabla"/>
              <w:numPr>
                <w:ilvl w:val="0"/>
                <w:numId w:val="89"/>
              </w:numPr>
            </w:pPr>
            <w:r>
              <w:t>Prueba realizada con 10 GB de datos.</w:t>
            </w:r>
          </w:p>
          <w:p w:rsidR="0033088F" w:rsidP="0033088F" w:rsidRDefault="0033088F" w14:paraId="65CDA502" w14:textId="77777777">
            <w:pPr>
              <w:pStyle w:val="Contenidodelatabla"/>
              <w:numPr>
                <w:ilvl w:val="0"/>
                <w:numId w:val="89"/>
              </w:numPr>
            </w:pPr>
            <w:r>
              <w:t xml:space="preserve">Desempeño registrado: Procesamiento completado en 30 </w:t>
            </w:r>
            <w:r>
              <w:lastRenderedPageBreak/>
              <w:t>minutos.</w:t>
            </w:r>
          </w:p>
          <w:p w:rsidR="004B0BCC" w:rsidP="0033088F" w:rsidRDefault="0033088F" w14:paraId="11B1CABB" w14:textId="1D402FEB">
            <w:pPr>
              <w:pStyle w:val="Contenidodelatabla"/>
              <w:numPr>
                <w:ilvl w:val="0"/>
                <w:numId w:val="89"/>
              </w:numPr>
            </w:pPr>
            <w:r>
              <w:t>Precisión del análisis: 98.7%</w:t>
            </w:r>
          </w:p>
        </w:tc>
      </w:tr>
    </w:tbl>
    <w:p w:rsidR="004B0BCC" w:rsidP="004B0BCC" w:rsidRDefault="004B0BCC" w14:paraId="22EF6485" w14:textId="77777777">
      <w:pPr>
        <w:pStyle w:val="Contenidodelatabla"/>
      </w:pPr>
    </w:p>
    <w:p w:rsidR="004B1A8B" w:rsidP="004B1A8B" w:rsidRDefault="004B1A8B" w14:paraId="34EDBB55" w14:textId="4A632E60">
      <w:pPr>
        <w:pStyle w:val="Ttulo3SP"/>
      </w:pPr>
      <w:bookmarkStart w:name="_Toc168930869" w:id="17"/>
      <w:r>
        <w:t>Evaluación de la documentación del usuario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4B0BCC" w:rsidTr="334436E2" w14:paraId="485EB379" w14:textId="77777777">
        <w:tc>
          <w:tcPr>
            <w:tcW w:w="3209" w:type="dxa"/>
            <w:shd w:val="clear" w:color="auto" w:fill="BFBFBF" w:themeFill="background1" w:themeFillShade="BF"/>
          </w:tcPr>
          <w:p w:rsidR="004B0BCC" w:rsidP="004B0BCC" w:rsidRDefault="004B0BCC" w14:paraId="73D9BC95" w14:textId="6F756663">
            <w:pPr>
              <w:pStyle w:val="Contenidodelatabla"/>
            </w:pPr>
            <w:r>
              <w:t>Prueba realizada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:rsidR="004B0BCC" w:rsidP="004B0BCC" w:rsidRDefault="004B0BCC" w14:paraId="0324885C" w14:textId="05E5E778">
            <w:pPr>
              <w:pStyle w:val="Contenidodelatabla"/>
            </w:pPr>
            <w:r>
              <w:t>Resultado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:rsidR="004B0BCC" w:rsidP="004B0BCC" w:rsidRDefault="004B0BCC" w14:paraId="2B8FD803" w14:textId="5FED91AD">
            <w:pPr>
              <w:pStyle w:val="Contenidodelatabla"/>
            </w:pPr>
            <w:r>
              <w:t>Confirmación</w:t>
            </w:r>
          </w:p>
        </w:tc>
      </w:tr>
      <w:tr w:rsidR="004B0BCC" w:rsidTr="334436E2" w14:paraId="27D1E026" w14:textId="77777777">
        <w:tc>
          <w:tcPr>
            <w:tcW w:w="3209" w:type="dxa"/>
          </w:tcPr>
          <w:p w:rsidR="004B0BCC" w:rsidP="004B0BCC" w:rsidRDefault="039A3E82" w14:paraId="74180544" w14:textId="4197ACCA">
            <w:pPr>
              <w:pStyle w:val="Contenidodelatabla"/>
            </w:pPr>
            <w:r>
              <w:t>Revisión manua</w:t>
            </w:r>
            <w:r w:rsidR="004CDBD9">
              <w:t>l</w:t>
            </w:r>
            <w:r>
              <w:t xml:space="preserve"> de usuario</w:t>
            </w:r>
          </w:p>
        </w:tc>
        <w:tc>
          <w:tcPr>
            <w:tcW w:w="3209" w:type="dxa"/>
          </w:tcPr>
          <w:p w:rsidR="004B0BCC" w:rsidP="004B0BCC" w:rsidRDefault="00DE61EA" w14:paraId="588EF983" w14:textId="2CC6A506">
            <w:pPr>
              <w:pStyle w:val="Contenidodelatabla"/>
            </w:pPr>
            <w:r>
              <w:t>Verificación de</w:t>
            </w:r>
            <w:r w:rsidR="0033088F">
              <w:t xml:space="preserve"> que el manual de usuario cubre todas las funcionalidades del software.</w:t>
            </w:r>
          </w:p>
        </w:tc>
        <w:tc>
          <w:tcPr>
            <w:tcW w:w="3209" w:type="dxa"/>
          </w:tcPr>
          <w:p w:rsidR="004B0BCC" w:rsidP="004B0BCC" w:rsidRDefault="0033088F" w14:paraId="00070184" w14:textId="483F622E">
            <w:pPr>
              <w:pStyle w:val="Contenidodelatabla"/>
            </w:pPr>
            <w:r>
              <w:t>Todas las funcionalidades principales están cubiertas.</w:t>
            </w:r>
          </w:p>
        </w:tc>
      </w:tr>
      <w:tr w:rsidR="004B0BCC" w:rsidTr="334436E2" w14:paraId="3640319C" w14:textId="77777777">
        <w:tc>
          <w:tcPr>
            <w:tcW w:w="3209" w:type="dxa"/>
          </w:tcPr>
          <w:p w:rsidR="004B0BCC" w:rsidP="004B0BCC" w:rsidRDefault="0033088F" w14:paraId="3990D850" w14:textId="3F6D9E6E">
            <w:pPr>
              <w:pStyle w:val="Contenidodelatabla"/>
            </w:pPr>
            <w:r>
              <w:t>Guía de configuración</w:t>
            </w:r>
          </w:p>
        </w:tc>
        <w:tc>
          <w:tcPr>
            <w:tcW w:w="3209" w:type="dxa"/>
          </w:tcPr>
          <w:p w:rsidR="004B0BCC" w:rsidP="004B0BCC" w:rsidRDefault="00DE61EA" w14:paraId="04C7599F" w14:textId="60DC42C2">
            <w:pPr>
              <w:pStyle w:val="Contenidodelatabla"/>
            </w:pPr>
            <w:r>
              <w:t>Se asegura</w:t>
            </w:r>
            <w:r w:rsidR="0033088F">
              <w:t xml:space="preserve"> que la guía de configuración es clara y completa.</w:t>
            </w:r>
          </w:p>
        </w:tc>
        <w:tc>
          <w:tcPr>
            <w:tcW w:w="3209" w:type="dxa"/>
          </w:tcPr>
          <w:p w:rsidR="004B0BCC" w:rsidP="0033088F" w:rsidRDefault="0033088F" w14:paraId="6EC5D318" w14:textId="117AC7F5">
            <w:pPr>
              <w:pStyle w:val="Contenidodelatabla"/>
            </w:pPr>
            <w:r>
              <w:t>La guía cubre todos los pasos necesarios para la configuración inicial.</w:t>
            </w:r>
          </w:p>
        </w:tc>
      </w:tr>
      <w:tr w:rsidR="004B0BCC" w:rsidTr="334436E2" w14:paraId="65FFC2E4" w14:textId="77777777">
        <w:tc>
          <w:tcPr>
            <w:tcW w:w="3209" w:type="dxa"/>
          </w:tcPr>
          <w:p w:rsidR="004B0BCC" w:rsidP="004B0BCC" w:rsidRDefault="0033088F" w14:paraId="57BC0B1B" w14:textId="6E1035E1">
            <w:pPr>
              <w:pStyle w:val="Contenidodelatabla"/>
            </w:pPr>
            <w:r>
              <w:t>Actualización de versiones</w:t>
            </w:r>
          </w:p>
        </w:tc>
        <w:tc>
          <w:tcPr>
            <w:tcW w:w="3209" w:type="dxa"/>
          </w:tcPr>
          <w:p w:rsidR="004B0BCC" w:rsidP="004B0BCC" w:rsidRDefault="00DE61EA" w14:paraId="6402F80D" w14:textId="1EC861D1">
            <w:pPr>
              <w:pStyle w:val="Contenidodelatabla"/>
            </w:pPr>
            <w:r>
              <w:t>Se verifica</w:t>
            </w:r>
            <w:r w:rsidR="0033088F">
              <w:t xml:space="preserve"> que la documentación está actualizada con la última versión del software.</w:t>
            </w:r>
          </w:p>
        </w:tc>
        <w:tc>
          <w:tcPr>
            <w:tcW w:w="3209" w:type="dxa"/>
          </w:tcPr>
          <w:p w:rsidR="004B0BCC" w:rsidP="004B0BCC" w:rsidRDefault="0033088F" w14:paraId="60F3047B" w14:textId="0967FDAB">
            <w:pPr>
              <w:pStyle w:val="Contenidodelatabla"/>
            </w:pPr>
            <w:r>
              <w:t>La documentación está completamente actualizada y refleja la última versión del software.</w:t>
            </w:r>
          </w:p>
        </w:tc>
      </w:tr>
      <w:tr w:rsidR="004B0BCC" w:rsidTr="334436E2" w14:paraId="621EA476" w14:textId="77777777">
        <w:tc>
          <w:tcPr>
            <w:tcW w:w="3209" w:type="dxa"/>
          </w:tcPr>
          <w:p w:rsidR="004B0BCC" w:rsidP="004B0BCC" w:rsidRDefault="0033088F" w14:paraId="1FE4875C" w14:textId="545AE710">
            <w:pPr>
              <w:pStyle w:val="Contenidodelatabla"/>
            </w:pPr>
            <w:r>
              <w:t>Guía de solución de problemas</w:t>
            </w:r>
          </w:p>
        </w:tc>
        <w:tc>
          <w:tcPr>
            <w:tcW w:w="3209" w:type="dxa"/>
          </w:tcPr>
          <w:p w:rsidR="004B0BCC" w:rsidP="004B0BCC" w:rsidRDefault="00DE61EA" w14:paraId="1D29A8CB" w14:textId="7B5EBC8E">
            <w:pPr>
              <w:pStyle w:val="Contenidodelatabla"/>
            </w:pPr>
            <w:r>
              <w:t xml:space="preserve">Se evalua </w:t>
            </w:r>
            <w:r w:rsidR="0033088F">
              <w:t>la guía de solución de problemas para asegurarse de que cubre posibles incidencias.</w:t>
            </w:r>
          </w:p>
        </w:tc>
        <w:tc>
          <w:tcPr>
            <w:tcW w:w="3209" w:type="dxa"/>
          </w:tcPr>
          <w:p w:rsidR="004B0BCC" w:rsidP="004B0BCC" w:rsidRDefault="0033088F" w14:paraId="623D3B73" w14:textId="5BE6E47A">
            <w:pPr>
              <w:pStyle w:val="Contenidodelatabla"/>
            </w:pPr>
            <w:r>
              <w:t>La guía cubre una amplia gama de problemas comunes y sus soluciones.</w:t>
            </w:r>
          </w:p>
        </w:tc>
      </w:tr>
      <w:tr w:rsidR="004B0BCC" w:rsidTr="334436E2" w14:paraId="365FB184" w14:textId="77777777">
        <w:tc>
          <w:tcPr>
            <w:tcW w:w="3209" w:type="dxa"/>
          </w:tcPr>
          <w:p w:rsidR="004B0BCC" w:rsidP="004B0BCC" w:rsidRDefault="0033088F" w14:paraId="4C981C1B" w14:textId="441B5F0F">
            <w:pPr>
              <w:pStyle w:val="Contenidodelatabla"/>
            </w:pPr>
            <w:r>
              <w:t>Guía de buenas prácticas</w:t>
            </w:r>
          </w:p>
        </w:tc>
        <w:tc>
          <w:tcPr>
            <w:tcW w:w="3209" w:type="dxa"/>
          </w:tcPr>
          <w:p w:rsidR="004B0BCC" w:rsidP="004B0BCC" w:rsidRDefault="00DE61EA" w14:paraId="027B1E77" w14:textId="2B44111C">
            <w:pPr>
              <w:pStyle w:val="Contenidodelatabla"/>
            </w:pPr>
            <w:r>
              <w:t>Se verifica</w:t>
            </w:r>
            <w:r w:rsidR="0033088F">
              <w:t xml:space="preserve"> que la guía de buenas prácticas está completa y es comprensible.</w:t>
            </w:r>
          </w:p>
        </w:tc>
        <w:tc>
          <w:tcPr>
            <w:tcW w:w="3209" w:type="dxa"/>
          </w:tcPr>
          <w:p w:rsidR="004B0BCC" w:rsidP="004B0BCC" w:rsidRDefault="0033088F" w14:paraId="484C68DD" w14:textId="7BA0D8F0">
            <w:pPr>
              <w:pStyle w:val="Contenidodelatabla"/>
            </w:pPr>
            <w:r>
              <w:t>La guía es comprensible y cubre todas las mejores prácticas recomendadas.</w:t>
            </w:r>
          </w:p>
        </w:tc>
      </w:tr>
      <w:tr w:rsidR="004B0BCC" w:rsidTr="334436E2" w14:paraId="06CD2A1F" w14:textId="77777777">
        <w:tc>
          <w:tcPr>
            <w:tcW w:w="3209" w:type="dxa"/>
          </w:tcPr>
          <w:p w:rsidR="004B0BCC" w:rsidP="004B0BCC" w:rsidRDefault="0033088F" w14:paraId="1029ED86" w14:textId="00BE3014">
            <w:pPr>
              <w:pStyle w:val="Contenidodelatabla"/>
            </w:pPr>
            <w:r>
              <w:t>Tutoriales en video</w:t>
            </w:r>
          </w:p>
        </w:tc>
        <w:tc>
          <w:tcPr>
            <w:tcW w:w="3209" w:type="dxa"/>
          </w:tcPr>
          <w:p w:rsidR="004B0BCC" w:rsidP="004B0BCC" w:rsidRDefault="00DE61EA" w14:paraId="3389D59E" w14:textId="2AB99D1A">
            <w:pPr>
              <w:pStyle w:val="Contenidodelatabla"/>
            </w:pPr>
            <w:r>
              <w:t>Se asegura</w:t>
            </w:r>
            <w:r w:rsidR="0033088F">
              <w:t xml:space="preserve"> que los tutoriales en video son claros y educativos.</w:t>
            </w:r>
          </w:p>
        </w:tc>
        <w:tc>
          <w:tcPr>
            <w:tcW w:w="3209" w:type="dxa"/>
          </w:tcPr>
          <w:p w:rsidR="004B0BCC" w:rsidP="004B0BCC" w:rsidRDefault="0033088F" w14:paraId="49D4E11E" w14:textId="3AB78428">
            <w:pPr>
              <w:pStyle w:val="Contenidodelatabla"/>
            </w:pPr>
            <w:r>
              <w:t>Los tutoriales son claros y bien estructurados.</w:t>
            </w:r>
          </w:p>
        </w:tc>
      </w:tr>
      <w:tr w:rsidR="004B0BCC" w:rsidTr="334436E2" w14:paraId="0A86ED5E" w14:textId="77777777">
        <w:tc>
          <w:tcPr>
            <w:tcW w:w="3209" w:type="dxa"/>
          </w:tcPr>
          <w:p w:rsidR="004B0BCC" w:rsidP="004B0BCC" w:rsidRDefault="0033088F" w14:paraId="07D5A229" w14:textId="4E4A08D4">
            <w:pPr>
              <w:pStyle w:val="Contenidodelatabla"/>
            </w:pPr>
            <w:r>
              <w:lastRenderedPageBreak/>
              <w:t>Documentación de API</w:t>
            </w:r>
          </w:p>
        </w:tc>
        <w:tc>
          <w:tcPr>
            <w:tcW w:w="3209" w:type="dxa"/>
          </w:tcPr>
          <w:p w:rsidR="004B0BCC" w:rsidP="004B0BCC" w:rsidRDefault="00DE61EA" w14:paraId="29BAA988" w14:textId="12214F95">
            <w:pPr>
              <w:pStyle w:val="Contenidodelatabla"/>
            </w:pPr>
            <w:r>
              <w:t>Se revisa que</w:t>
            </w:r>
            <w:r w:rsidR="0033088F">
              <w:t xml:space="preserve"> la documentación de las API para asegurarse de que es completa y precisa.</w:t>
            </w:r>
          </w:p>
        </w:tc>
        <w:tc>
          <w:tcPr>
            <w:tcW w:w="3209" w:type="dxa"/>
          </w:tcPr>
          <w:p w:rsidR="004B0BCC" w:rsidP="004B0BCC" w:rsidRDefault="0033088F" w14:paraId="79068771" w14:textId="7C4B588F">
            <w:pPr>
              <w:pStyle w:val="Contenidodelatabla"/>
            </w:pPr>
            <w:r>
              <w:t>La documentación es completa y precisa, cubriendo todos los endpoints y ejemplos de uso.</w:t>
            </w:r>
          </w:p>
        </w:tc>
      </w:tr>
    </w:tbl>
    <w:p w:rsidR="007D688D" w:rsidP="007D688D" w:rsidRDefault="007D688D" w14:paraId="23C1909B" w14:textId="77777777">
      <w:pPr>
        <w:pStyle w:val="Contenidodelatabla"/>
      </w:pPr>
    </w:p>
    <w:p w:rsidR="00891FF7" w:rsidP="00891FF7" w:rsidRDefault="00891FF7" w14:paraId="4470E794" w14:textId="0C0CFC7F">
      <w:pPr>
        <w:pStyle w:val="Titulo1SP"/>
      </w:pPr>
      <w:bookmarkStart w:name="_Toc168930870" w:id="18"/>
      <w:r>
        <w:t>Resultados y conclusiones</w:t>
      </w:r>
      <w:bookmarkEnd w:id="18"/>
    </w:p>
    <w:p w:rsidR="003B15EA" w:rsidP="003B15EA" w:rsidRDefault="003B15EA" w14:paraId="04C19659" w14:textId="7BB82EA1">
      <w:pPr>
        <w:pStyle w:val="Contenidodelatabla"/>
        <w:jc w:val="both"/>
      </w:pPr>
      <w:r>
        <w:t>Después de realizar exhaustivas pruebas de instalación (IQ), operación (OQ) y funcionamiento (PQ), se concluye que el entorno de desarrollo Unity cumple con los estándares requeridos para el diseño y desarrollo de software en Spika Tech. Los resultados obtenidos en cada fase de la validación indican lo siguiente:</w:t>
      </w:r>
    </w:p>
    <w:p w:rsidR="003B15EA" w:rsidP="003B15EA" w:rsidRDefault="003B15EA" w14:paraId="640152DE" w14:textId="62B2809F">
      <w:pPr>
        <w:pStyle w:val="Contenidodelatabla"/>
        <w:numPr>
          <w:ilvl w:val="0"/>
          <w:numId w:val="90"/>
        </w:numPr>
        <w:jc w:val="both"/>
      </w:pPr>
      <w:r>
        <w:t>Instalación Exitosa: La instalación del software Unity se llevó a cabo sin incidentes, cumpliendo con los requisitos de hardware y software establecidos. Todos los archivos se instalaron correctamente y su integridad fue verificada.</w:t>
      </w:r>
    </w:p>
    <w:p w:rsidR="003B15EA" w:rsidP="003B15EA" w:rsidRDefault="003B15EA" w14:paraId="02EFF22B" w14:textId="69C7F2AA">
      <w:pPr>
        <w:pStyle w:val="Contenidodelatabla"/>
        <w:numPr>
          <w:ilvl w:val="0"/>
          <w:numId w:val="90"/>
        </w:numPr>
        <w:jc w:val="both"/>
      </w:pPr>
      <w:r>
        <w:t>Operación Satisfactoria: Las pruebas de funcionalidad básica, integración, rendimiento y seguridad muestran que Unity opera correctamente bajo diversas condiciones. No se encontraron errores significativos y todas las funcionalidades principales respondieron según lo esperado.</w:t>
      </w:r>
    </w:p>
    <w:p w:rsidR="003B15EA" w:rsidP="003B15EA" w:rsidRDefault="003B15EA" w14:paraId="4A7B04CA" w14:textId="2B7605C4">
      <w:pPr>
        <w:pStyle w:val="Contenidodelatabla"/>
        <w:numPr>
          <w:ilvl w:val="0"/>
          <w:numId w:val="90"/>
        </w:numPr>
        <w:jc w:val="both"/>
      </w:pPr>
      <w:r>
        <w:t>Funcionamiento Adecuado: Las pruebas de aceptación de usuario y escenarios críticos validan que el entorno es adecuado para el desarrollo de aplicaciones de visualización y análisis de señales cardíacas. Los usuarios encontraron el software intuitivo y eficaz para sus propósitos.</w:t>
      </w:r>
    </w:p>
    <w:p w:rsidR="00332B3E" w:rsidP="008C40FB" w:rsidRDefault="003B15EA" w14:paraId="059AAFA5" w14:textId="583DEC52">
      <w:pPr>
        <w:pStyle w:val="Contenidodelatabla"/>
        <w:jc w:val="both"/>
      </w:pPr>
      <w:r>
        <w:t>En base a los datos recopilados, se aprueba el uso de Unity para el diseño y desarrollo de software en Spika Tech, garantizando que cumple con los criterios de funcionalidad, confiabilidad y seguridad necesarios.</w:t>
      </w:r>
    </w:p>
    <w:p w:rsidRPr="006A3881" w:rsidR="00DE61EA" w:rsidP="00332B3E" w:rsidRDefault="00DE61EA" w14:paraId="6CF1AE88" w14:textId="77777777">
      <w:pPr>
        <w:pStyle w:val="Contenidodelatabla"/>
        <w:ind w:left="720"/>
        <w:jc w:val="both"/>
      </w:pPr>
    </w:p>
    <w:p w:rsidRPr="008C40FB" w:rsidR="00866EEC" w:rsidP="008C40FB" w:rsidRDefault="00866EEC" w14:paraId="5AF81CD8" w14:textId="34B2B488">
      <w:pPr>
        <w:pStyle w:val="Titulo1SP"/>
        <w:rPr>
          <w:b w:val="0"/>
        </w:rPr>
      </w:pPr>
      <w:bookmarkStart w:name="_Toc168930871" w:id="19"/>
      <w:r w:rsidRPr="00D05241">
        <w:t>Historico de versiones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4722"/>
        <w:gridCol w:w="3209"/>
      </w:tblGrid>
      <w:tr w:rsidR="00866EEC" w:rsidTr="00D05241" w14:paraId="1B2C5ED9" w14:textId="77777777">
        <w:tc>
          <w:tcPr>
            <w:tcW w:w="1696" w:type="dxa"/>
            <w:shd w:val="clear" w:color="auto" w:fill="D9D9D9" w:themeFill="background1" w:themeFillShade="D9"/>
          </w:tcPr>
          <w:p w:rsidRPr="00D05241" w:rsidR="00866EEC" w:rsidP="00BB688E" w:rsidRDefault="00866EEC" w14:paraId="7EA181BF" w14:textId="4EFAE500">
            <w:pPr>
              <w:jc w:val="center"/>
              <w:rPr>
                <w:b/>
                <w:sz w:val="20"/>
              </w:rPr>
            </w:pPr>
            <w:r w:rsidRPr="00D05241">
              <w:rPr>
                <w:b/>
                <w:sz w:val="20"/>
              </w:rPr>
              <w:t>VERSION</w:t>
            </w:r>
          </w:p>
        </w:tc>
        <w:tc>
          <w:tcPr>
            <w:tcW w:w="4722" w:type="dxa"/>
            <w:shd w:val="clear" w:color="auto" w:fill="D9D9D9" w:themeFill="background1" w:themeFillShade="D9"/>
          </w:tcPr>
          <w:p w:rsidRPr="00D05241" w:rsidR="00866EEC" w:rsidP="00BB688E" w:rsidRDefault="00866EEC" w14:paraId="14FB7805" w14:textId="2CFDE609">
            <w:pPr>
              <w:jc w:val="center"/>
              <w:rPr>
                <w:b/>
                <w:sz w:val="20"/>
              </w:rPr>
            </w:pPr>
            <w:r w:rsidRPr="00D05241">
              <w:rPr>
                <w:b/>
                <w:sz w:val="20"/>
              </w:rPr>
              <w:t>MOTIVO DEL CAMBIO</w:t>
            </w:r>
          </w:p>
        </w:tc>
        <w:tc>
          <w:tcPr>
            <w:tcW w:w="3209" w:type="dxa"/>
            <w:shd w:val="clear" w:color="auto" w:fill="D9D9D9" w:themeFill="background1" w:themeFillShade="D9"/>
          </w:tcPr>
          <w:p w:rsidRPr="00D05241" w:rsidR="00866EEC" w:rsidP="00BB688E" w:rsidRDefault="00866EEC" w14:paraId="0E382692" w14:textId="1AD74EC0">
            <w:pPr>
              <w:jc w:val="center"/>
              <w:rPr>
                <w:b/>
                <w:sz w:val="20"/>
              </w:rPr>
            </w:pPr>
            <w:r w:rsidRPr="00D05241">
              <w:rPr>
                <w:b/>
                <w:sz w:val="20"/>
              </w:rPr>
              <w:t>FECHA</w:t>
            </w:r>
          </w:p>
        </w:tc>
      </w:tr>
      <w:tr w:rsidR="00866EEC" w:rsidTr="00D05241" w14:paraId="222AF2B1" w14:textId="77777777">
        <w:tc>
          <w:tcPr>
            <w:tcW w:w="1696" w:type="dxa"/>
          </w:tcPr>
          <w:p w:rsidRPr="00D05241" w:rsidR="00866EEC" w:rsidP="00BB688E" w:rsidRDefault="00866EEC" w14:paraId="7007AF5C" w14:textId="29F34266">
            <w:pPr>
              <w:jc w:val="center"/>
              <w:rPr>
                <w:sz w:val="20"/>
              </w:rPr>
            </w:pPr>
            <w:r w:rsidRPr="00D05241">
              <w:rPr>
                <w:sz w:val="20"/>
              </w:rPr>
              <w:t>01</w:t>
            </w:r>
          </w:p>
        </w:tc>
        <w:tc>
          <w:tcPr>
            <w:tcW w:w="4722" w:type="dxa"/>
          </w:tcPr>
          <w:p w:rsidRPr="00D05241" w:rsidR="00866EEC" w:rsidP="00BB688E" w:rsidRDefault="00866EEC" w14:paraId="71DF543B" w14:textId="17E6A283">
            <w:pPr>
              <w:jc w:val="center"/>
              <w:rPr>
                <w:sz w:val="20"/>
              </w:rPr>
            </w:pPr>
            <w:r w:rsidRPr="00D05241">
              <w:rPr>
                <w:sz w:val="20"/>
              </w:rPr>
              <w:t>Edicion inicial</w:t>
            </w:r>
          </w:p>
        </w:tc>
        <w:tc>
          <w:tcPr>
            <w:tcW w:w="3209" w:type="dxa"/>
          </w:tcPr>
          <w:p w:rsidRPr="00D05241" w:rsidR="00866EEC" w:rsidP="00BB688E" w:rsidRDefault="00A7521F" w14:paraId="1FAF465C" w14:textId="7AC4F430">
            <w:pPr>
              <w:jc w:val="center"/>
              <w:rPr>
                <w:sz w:val="20"/>
              </w:rPr>
            </w:pPr>
            <w:r>
              <w:rPr>
                <w:sz w:val="20"/>
              </w:rPr>
              <w:t>Junio</w:t>
            </w:r>
            <w:r w:rsidRPr="00D05241" w:rsidR="00866EEC">
              <w:rPr>
                <w:sz w:val="20"/>
              </w:rPr>
              <w:t xml:space="preserve"> 2024</w:t>
            </w:r>
          </w:p>
        </w:tc>
      </w:tr>
    </w:tbl>
    <w:p w:rsidRPr="005B7C26" w:rsidR="003A3608" w:rsidP="008C40FB" w:rsidRDefault="003A3608" w14:paraId="0BA95B93" w14:textId="101C9A0A">
      <w:pPr>
        <w:rPr>
          <w:rFonts w:ascii="Open Sans" w:hAnsi="Open Sans"/>
          <w:b/>
          <w:sz w:val="20"/>
        </w:rPr>
      </w:pPr>
    </w:p>
    <w:sectPr w:rsidRPr="005B7C26" w:rsidR="003A3608" w:rsidSect="00F469CB">
      <w:headerReference w:type="default" r:id="rId12"/>
      <w:footerReference w:type="default" r:id="rId13"/>
      <w:pgSz w:w="11906" w:h="16838" w:orient="portrait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3550C" w:rsidRDefault="0023550C" w14:paraId="07601F43" w14:textId="77777777">
      <w:pPr>
        <w:spacing w:after="0" w:line="240" w:lineRule="auto"/>
      </w:pPr>
      <w:r>
        <w:separator/>
      </w:r>
    </w:p>
  </w:endnote>
  <w:endnote w:type="continuationSeparator" w:id="0">
    <w:p w:rsidR="0023550C" w:rsidRDefault="0023550C" w14:paraId="374AC76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charset w:val="00"/>
    <w:family w:val="auto"/>
    <w:pitch w:val="variable"/>
    <w:sig w:usb0="A00000FF" w:usb1="4000204B" w:usb2="000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201726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46A1B" w:rsidRDefault="00A46A1B" w14:paraId="63B1E228" w14:textId="7DF73DD8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46A1B" w:rsidRDefault="00A46A1B" w14:paraId="02B22215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3550C" w:rsidRDefault="0023550C" w14:paraId="00F2A031" w14:textId="77777777">
      <w:pPr>
        <w:spacing w:after="0" w:line="240" w:lineRule="auto"/>
      </w:pPr>
      <w:r>
        <w:separator/>
      </w:r>
    </w:p>
  </w:footnote>
  <w:footnote w:type="continuationSeparator" w:id="0">
    <w:p w:rsidR="0023550C" w:rsidRDefault="0023550C" w14:paraId="2AEBA59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tbl>
    <w:tblPr>
      <w:tblStyle w:val="TableNormal"/>
      <w:tblpPr w:leftFromText="141" w:rightFromText="141" w:vertAnchor="text" w:tblpX="-434" w:tblpY="1"/>
      <w:tblOverlap w:val="never"/>
      <w:tblW w:w="9490" w:type="dxa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1E0" w:firstRow="1" w:lastRow="1" w:firstColumn="1" w:lastColumn="1" w:noHBand="0" w:noVBand="0"/>
    </w:tblPr>
    <w:tblGrid>
      <w:gridCol w:w="2544"/>
      <w:gridCol w:w="4252"/>
      <w:gridCol w:w="2694"/>
    </w:tblGrid>
    <w:tr w:rsidRPr="00F80D9A" w:rsidR="00891FF7" w:rsidTr="00A00AEA" w14:paraId="43E3F93D" w14:textId="77777777">
      <w:trPr>
        <w:trHeight w:val="354"/>
      </w:trPr>
      <w:tc>
        <w:tcPr>
          <w:tcW w:w="2544" w:type="dxa"/>
          <w:vMerge w:val="restart"/>
          <w:tcBorders>
            <w:left w:val="single" w:color="000000" w:sz="6" w:space="0"/>
          </w:tcBorders>
        </w:tcPr>
        <w:p w:rsidRPr="00F80D9A" w:rsidR="00891FF7" w:rsidP="00CF2B5E" w:rsidRDefault="00891FF7" w14:paraId="481CE304" w14:textId="77777777">
          <w:pPr>
            <w:pStyle w:val="TableParagraph"/>
            <w:ind w:right="-65"/>
            <w:jc w:val="center"/>
            <w:rPr>
              <w:rFonts w:ascii="Epilogue" w:hAnsi="Epilogue"/>
              <w:sz w:val="20"/>
            </w:rPr>
          </w:pPr>
          <w:r w:rsidRPr="007D6B57">
            <w:rPr>
              <w:rFonts w:ascii="Roboto Light" w:hAnsi="Roboto Light" w:cs="Arial"/>
              <w:noProof/>
              <w:sz w:val="20"/>
              <w:lang w:val="es-ES" w:eastAsia="es-ES" w:bidi="ar-SA"/>
            </w:rPr>
            <w:drawing>
              <wp:inline distT="0" distB="0" distL="0" distR="0" wp14:anchorId="02A05CAB" wp14:editId="5D0FCEBB">
                <wp:extent cx="1427480" cy="560070"/>
                <wp:effectExtent l="0" t="0" r="0" b="8890"/>
                <wp:docPr id="33" name="Imagen 33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n 33" descr="Icono&#10;&#10;Descripción generada automáticament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vMerge w:val="restart"/>
          <w:vAlign w:val="center"/>
        </w:tcPr>
        <w:p w:rsidRPr="005415C5" w:rsidR="00891FF7" w:rsidP="00A00AEA" w:rsidRDefault="001D7894" w14:paraId="173DDDA2" w14:textId="01FD31F6">
          <w:pPr>
            <w:pStyle w:val="TableParagraph"/>
            <w:spacing w:before="63"/>
            <w:jc w:val="center"/>
            <w:rPr>
              <w:rFonts w:ascii="Roboto Light" w:hAnsi="Roboto Light" w:cs="Arial"/>
              <w:b/>
              <w:szCs w:val="24"/>
            </w:rPr>
          </w:pPr>
          <w:r>
            <w:rPr>
              <w:rFonts w:ascii="Roboto Light" w:hAnsi="Roboto Light" w:cs="Arial"/>
              <w:b/>
              <w:szCs w:val="24"/>
            </w:rPr>
            <w:t>Informe</w:t>
          </w:r>
          <w:r w:rsidR="00891FF7">
            <w:rPr>
              <w:rFonts w:ascii="Roboto Light" w:hAnsi="Roboto Light" w:cs="Arial"/>
              <w:b/>
              <w:szCs w:val="24"/>
            </w:rPr>
            <w:t xml:space="preserve"> de validación software</w:t>
          </w:r>
        </w:p>
      </w:tc>
      <w:tc>
        <w:tcPr>
          <w:tcW w:w="2694" w:type="dxa"/>
        </w:tcPr>
        <w:p w:rsidRPr="005415C5" w:rsidR="00891FF7" w:rsidP="00CF2B5E" w:rsidRDefault="00891FF7" w14:paraId="3B6C46C6" w14:textId="3A227857">
          <w:pPr>
            <w:pStyle w:val="TableParagraph"/>
            <w:tabs>
              <w:tab w:val="left" w:pos="1476"/>
            </w:tabs>
            <w:spacing w:before="25"/>
            <w:ind w:left="105"/>
            <w:jc w:val="center"/>
            <w:rPr>
              <w:rFonts w:ascii="Roboto Light" w:hAnsi="Roboto Light" w:cs="Arial"/>
              <w:b/>
              <w:szCs w:val="24"/>
            </w:rPr>
          </w:pPr>
          <w:r w:rsidRPr="005415C5">
            <w:rPr>
              <w:rFonts w:ascii="Roboto Light" w:hAnsi="Roboto Light" w:cs="Arial"/>
              <w:b/>
              <w:szCs w:val="24"/>
            </w:rPr>
            <w:t>VERSIÓN:</w:t>
          </w:r>
          <w:r w:rsidRPr="005415C5">
            <w:rPr>
              <w:rFonts w:ascii="Roboto Light" w:hAnsi="Roboto Light" w:cs="Arial"/>
              <w:b/>
              <w:szCs w:val="24"/>
            </w:rPr>
            <w:tab/>
          </w:r>
          <w:r>
            <w:rPr>
              <w:rFonts w:ascii="Roboto Light" w:hAnsi="Roboto Light" w:cs="Arial"/>
              <w:b/>
              <w:color w:val="5B9BD5" w:themeColor="accent1"/>
              <w:szCs w:val="24"/>
            </w:rPr>
            <w:t>01</w:t>
          </w:r>
        </w:p>
      </w:tc>
    </w:tr>
    <w:tr w:rsidRPr="00F80D9A" w:rsidR="00891FF7" w:rsidTr="000C41EF" w14:paraId="36B0FF4A" w14:textId="77777777">
      <w:trPr>
        <w:trHeight w:val="353"/>
      </w:trPr>
      <w:tc>
        <w:tcPr>
          <w:tcW w:w="2544" w:type="dxa"/>
          <w:vMerge/>
          <w:tcBorders>
            <w:left w:val="single" w:color="000000" w:sz="6" w:space="0"/>
          </w:tcBorders>
        </w:tcPr>
        <w:p w:rsidRPr="007D6B57" w:rsidR="00891FF7" w:rsidP="00CF2B5E" w:rsidRDefault="00891FF7" w14:paraId="163AA35F" w14:textId="77777777">
          <w:pPr>
            <w:pStyle w:val="TableParagraph"/>
            <w:ind w:right="-65"/>
            <w:jc w:val="center"/>
            <w:rPr>
              <w:rFonts w:ascii="Roboto Light" w:hAnsi="Roboto Light" w:cs="Arial"/>
              <w:noProof/>
              <w:sz w:val="20"/>
              <w:lang w:val="es-ES" w:eastAsia="es-ES" w:bidi="ar-SA"/>
            </w:rPr>
          </w:pPr>
        </w:p>
      </w:tc>
      <w:tc>
        <w:tcPr>
          <w:tcW w:w="4252" w:type="dxa"/>
          <w:vMerge/>
        </w:tcPr>
        <w:p w:rsidR="00891FF7" w:rsidP="00CF2B5E" w:rsidRDefault="00891FF7" w14:paraId="629A300D" w14:textId="77777777">
          <w:pPr>
            <w:pStyle w:val="TableParagraph"/>
            <w:spacing w:before="63"/>
            <w:rPr>
              <w:rFonts w:ascii="Roboto Light" w:hAnsi="Roboto Light" w:cs="Arial"/>
              <w:b/>
              <w:szCs w:val="24"/>
            </w:rPr>
          </w:pPr>
        </w:p>
      </w:tc>
      <w:tc>
        <w:tcPr>
          <w:tcW w:w="2694" w:type="dxa"/>
        </w:tcPr>
        <w:p w:rsidRPr="005415C5" w:rsidR="00891FF7" w:rsidP="00CF2B5E" w:rsidRDefault="00891FF7" w14:paraId="503259EF" w14:textId="6CE68EBF">
          <w:pPr>
            <w:pStyle w:val="TableParagraph"/>
            <w:tabs>
              <w:tab w:val="left" w:pos="1476"/>
            </w:tabs>
            <w:spacing w:before="25"/>
            <w:ind w:left="105"/>
            <w:jc w:val="center"/>
            <w:rPr>
              <w:rFonts w:ascii="Roboto Light" w:hAnsi="Roboto Light" w:cs="Arial"/>
              <w:b/>
              <w:szCs w:val="24"/>
            </w:rPr>
          </w:pPr>
          <w:r>
            <w:rPr>
              <w:rFonts w:ascii="Roboto Light" w:hAnsi="Roboto Light" w:cs="Arial"/>
              <w:b/>
              <w:szCs w:val="24"/>
            </w:rPr>
            <w:t>CÓDIGO: PV-01/24.01</w:t>
          </w:r>
        </w:p>
      </w:tc>
    </w:tr>
    <w:tr w:rsidRPr="00F80D9A" w:rsidR="00891FF7" w:rsidTr="00CE0086" w14:paraId="71591C52" w14:textId="77777777">
      <w:trPr>
        <w:trHeight w:val="70"/>
      </w:trPr>
      <w:tc>
        <w:tcPr>
          <w:tcW w:w="2544" w:type="dxa"/>
          <w:vMerge/>
          <w:tcBorders>
            <w:left w:val="single" w:color="000000" w:sz="6" w:space="0"/>
          </w:tcBorders>
        </w:tcPr>
        <w:p w:rsidRPr="00F80D9A" w:rsidR="00891FF7" w:rsidP="00CF2B5E" w:rsidRDefault="00891FF7" w14:paraId="7878628D" w14:textId="77777777">
          <w:pPr>
            <w:rPr>
              <w:rFonts w:ascii="Epilogue" w:hAnsi="Epilogue"/>
              <w:sz w:val="2"/>
              <w:szCs w:val="2"/>
            </w:rPr>
          </w:pPr>
        </w:p>
      </w:tc>
      <w:tc>
        <w:tcPr>
          <w:tcW w:w="6946" w:type="dxa"/>
          <w:gridSpan w:val="2"/>
        </w:tcPr>
        <w:p w:rsidRPr="005415C5" w:rsidR="00891FF7" w:rsidP="00A00AEA" w:rsidRDefault="00891FF7" w14:paraId="1AD826E7" w14:textId="47512EDF">
          <w:pPr>
            <w:pStyle w:val="TableParagraph"/>
            <w:spacing w:before="102"/>
            <w:ind w:left="105"/>
            <w:jc w:val="center"/>
            <w:rPr>
              <w:rFonts w:ascii="Roboto Light" w:hAnsi="Roboto Light" w:cs="Arial"/>
              <w:b/>
              <w:szCs w:val="24"/>
            </w:rPr>
          </w:pPr>
          <w:r w:rsidRPr="005415C5">
            <w:rPr>
              <w:rFonts w:ascii="Roboto Light" w:hAnsi="Roboto Light" w:cs="Arial"/>
              <w:b/>
              <w:szCs w:val="24"/>
              <w:lang w:val="es-ES"/>
            </w:rPr>
            <w:t xml:space="preserve">Página </w: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begin"/>
          </w:r>
          <w:r w:rsidRPr="005415C5">
            <w:rPr>
              <w:rFonts w:ascii="Roboto Light" w:hAnsi="Roboto Light" w:cs="Arial"/>
              <w:b/>
              <w:bCs/>
              <w:szCs w:val="24"/>
            </w:rPr>
            <w:instrText>PAGE  \* Arabic  \* MERGEFORMAT</w:instrTex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separate"/>
          </w:r>
          <w:r w:rsidRPr="00E62B69">
            <w:rPr>
              <w:rFonts w:ascii="Roboto Light" w:hAnsi="Roboto Light" w:cs="Arial"/>
              <w:b/>
              <w:bCs/>
              <w:noProof/>
              <w:szCs w:val="24"/>
              <w:lang w:val="es-ES"/>
            </w:rPr>
            <w:t>5</w: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end"/>
          </w:r>
          <w:r w:rsidRPr="005415C5">
            <w:rPr>
              <w:rFonts w:ascii="Roboto Light" w:hAnsi="Roboto Light" w:cs="Arial"/>
              <w:b/>
              <w:szCs w:val="24"/>
              <w:lang w:val="es-ES"/>
            </w:rPr>
            <w:t xml:space="preserve"> de </w: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begin"/>
          </w:r>
          <w:r w:rsidRPr="005415C5">
            <w:rPr>
              <w:rFonts w:ascii="Roboto Light" w:hAnsi="Roboto Light" w:cs="Arial"/>
              <w:b/>
              <w:bCs/>
              <w:szCs w:val="24"/>
            </w:rPr>
            <w:instrText>NUMPAGES  \* Arabic  \* MERGEFORMAT</w:instrTex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separate"/>
          </w:r>
          <w:r w:rsidRPr="00E62B69">
            <w:rPr>
              <w:rFonts w:ascii="Roboto Light" w:hAnsi="Roboto Light" w:cs="Arial"/>
              <w:b/>
              <w:bCs/>
              <w:noProof/>
              <w:szCs w:val="24"/>
              <w:lang w:val="es-ES"/>
            </w:rPr>
            <w:t>7</w:t>
          </w:r>
          <w:r w:rsidRPr="005415C5">
            <w:rPr>
              <w:rFonts w:ascii="Roboto Light" w:hAnsi="Roboto Light" w:cs="Arial"/>
              <w:b/>
              <w:bCs/>
              <w:szCs w:val="24"/>
            </w:rPr>
            <w:fldChar w:fldCharType="end"/>
          </w:r>
        </w:p>
      </w:tc>
    </w:tr>
  </w:tbl>
  <w:p w:rsidR="00CF2B5E" w:rsidRDefault="00CF2B5E" w14:paraId="5FB9FA61" w14:textId="77777777">
    <w:pPr>
      <w:pStyle w:val="Encabezado"/>
    </w:pPr>
  </w:p>
  <w:p w:rsidR="00CF2B5E" w:rsidRDefault="00CF2B5E" w14:paraId="5D2469C2" w14:textId="77777777">
    <w:pPr>
      <w:pStyle w:val="Encabezado"/>
    </w:pPr>
  </w:p>
  <w:p w:rsidR="00CF2B5E" w:rsidRDefault="00CF2B5E" w14:paraId="0FFDB97E" w14:textId="77777777">
    <w:pPr>
      <w:pStyle w:val="Encabezado"/>
    </w:pPr>
  </w:p>
  <w:p w:rsidR="00CF2B5E" w:rsidRDefault="00CF2B5E" w14:paraId="0DF439D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1107F7C"/>
    <w:multiLevelType w:val="hybridMultilevel"/>
    <w:tmpl w:val="8598B0B0"/>
    <w:lvl w:ilvl="0" w:tplc="2B5A8C42">
      <w:start w:val="3"/>
      <w:numFmt w:val="bullet"/>
      <w:lvlText w:val="-"/>
      <w:lvlJc w:val="left"/>
      <w:pPr>
        <w:ind w:left="720" w:hanging="360"/>
      </w:pPr>
      <w:rPr>
        <w:rFonts w:hint="default" w:ascii="Roboto Light" w:hAnsi="Roboto Light" w:cs="Open Sans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07514C39"/>
    <w:multiLevelType w:val="hybridMultilevel"/>
    <w:tmpl w:val="B320889E"/>
    <w:lvl w:ilvl="0" w:tplc="0C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08BC575F"/>
    <w:multiLevelType w:val="hybridMultilevel"/>
    <w:tmpl w:val="506EFD94"/>
    <w:lvl w:ilvl="0" w:tplc="0C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09CF6ECA"/>
    <w:multiLevelType w:val="multilevel"/>
    <w:tmpl w:val="34449C3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Times New Roman" w:hAnsi="Times New Roman" w:cs="Times New Roman"/>
        <w:b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8" w15:restartNumberingAfterBreak="0">
    <w:nsid w:val="0A854AB8"/>
    <w:multiLevelType w:val="multilevel"/>
    <w:tmpl w:val="4D16AB74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Epilogue" w:hAnsi="Epilogue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9" w15:restartNumberingAfterBreak="0">
    <w:nsid w:val="0C4D1E1F"/>
    <w:multiLevelType w:val="hybridMultilevel"/>
    <w:tmpl w:val="8700798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CD03E4E"/>
    <w:multiLevelType w:val="hybridMultilevel"/>
    <w:tmpl w:val="D194D58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D7C7903"/>
    <w:multiLevelType w:val="hybridMultilevel"/>
    <w:tmpl w:val="2D3CDCE2"/>
    <w:lvl w:ilvl="0" w:tplc="0C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3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1ACA78F5"/>
    <w:multiLevelType w:val="hybridMultilevel"/>
    <w:tmpl w:val="50E0141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AFB46FA"/>
    <w:multiLevelType w:val="multilevel"/>
    <w:tmpl w:val="2DD46D3E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1B6240D3"/>
    <w:multiLevelType w:val="hybridMultilevel"/>
    <w:tmpl w:val="2A56AF6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CD9572D"/>
    <w:multiLevelType w:val="multilevel"/>
    <w:tmpl w:val="36CE09A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210E5E9D"/>
    <w:multiLevelType w:val="hybridMultilevel"/>
    <w:tmpl w:val="E76A7F54"/>
    <w:lvl w:ilvl="0" w:tplc="924E5852">
      <w:numFmt w:val="bullet"/>
      <w:lvlText w:val="-"/>
      <w:lvlJc w:val="left"/>
      <w:pPr>
        <w:ind w:left="720" w:hanging="360"/>
      </w:pPr>
      <w:rPr>
        <w:rFonts w:hint="default" w:ascii="Roboto Light" w:hAnsi="Roboto Light" w:cs="Open Sans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197476C"/>
    <w:multiLevelType w:val="hybridMultilevel"/>
    <w:tmpl w:val="5C989E2A"/>
    <w:lvl w:ilvl="0" w:tplc="0C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2" w15:restartNumberingAfterBreak="0">
    <w:nsid w:val="21FC00AD"/>
    <w:multiLevelType w:val="hybridMultilevel"/>
    <w:tmpl w:val="296C5E9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65370FE"/>
    <w:multiLevelType w:val="hybridMultilevel"/>
    <w:tmpl w:val="9DCE7D58"/>
    <w:lvl w:ilvl="0" w:tplc="04C08E88">
      <w:start w:val="1"/>
      <w:numFmt w:val="bullet"/>
      <w:lvlText w:val="-"/>
      <w:lvlJc w:val="left"/>
      <w:pPr>
        <w:ind w:left="720" w:hanging="360"/>
      </w:pPr>
      <w:rPr>
        <w:rFonts w:hint="default" w:ascii="Roboto Light" w:hAnsi="Roboto Light" w:cs="Open Sans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723357C"/>
    <w:multiLevelType w:val="multilevel"/>
    <w:tmpl w:val="1754488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276A3B62"/>
    <w:multiLevelType w:val="hybridMultilevel"/>
    <w:tmpl w:val="ABA6891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7" w15:restartNumberingAfterBreak="0">
    <w:nsid w:val="28CD7EDD"/>
    <w:multiLevelType w:val="hybridMultilevel"/>
    <w:tmpl w:val="5A0C12A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2A930A94"/>
    <w:multiLevelType w:val="hybridMultilevel"/>
    <w:tmpl w:val="EF18111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C377579"/>
    <w:multiLevelType w:val="hybridMultilevel"/>
    <w:tmpl w:val="509E4F64"/>
    <w:lvl w:ilvl="0" w:tplc="0C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2CBC6471"/>
    <w:multiLevelType w:val="multilevel"/>
    <w:tmpl w:val="F3688B26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  <w:u w:val="none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2D182DC1"/>
    <w:multiLevelType w:val="hybridMultilevel"/>
    <w:tmpl w:val="11229D1A"/>
    <w:lvl w:ilvl="0" w:tplc="8DB03AE6">
      <w:numFmt w:val="bullet"/>
      <w:lvlText w:val="-"/>
      <w:lvlJc w:val="left"/>
      <w:pPr>
        <w:ind w:left="720" w:hanging="360"/>
      </w:pPr>
      <w:rPr>
        <w:rFonts w:hint="default" w:ascii="Roboto Light" w:hAnsi="Roboto Light" w:cs="Open Sans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33" w15:restartNumberingAfterBreak="0">
    <w:nsid w:val="2E0F41CE"/>
    <w:multiLevelType w:val="hybridMultilevel"/>
    <w:tmpl w:val="5AD6605A"/>
    <w:lvl w:ilvl="0" w:tplc="0C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4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5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354A2431"/>
    <w:multiLevelType w:val="hybridMultilevel"/>
    <w:tmpl w:val="30569F0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35F23F01"/>
    <w:multiLevelType w:val="hybridMultilevel"/>
    <w:tmpl w:val="884A0F3C"/>
    <w:lvl w:ilvl="0" w:tplc="2B5A8C42">
      <w:start w:val="4"/>
      <w:numFmt w:val="bullet"/>
      <w:lvlText w:val="-"/>
      <w:lvlJc w:val="left"/>
      <w:pPr>
        <w:ind w:left="1080" w:hanging="360"/>
      </w:pPr>
      <w:rPr>
        <w:rFonts w:hint="default" w:ascii="Roboto Light" w:hAnsi="Roboto Light" w:cs="Open Sans" w:eastAsiaTheme="minorHAns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36C55F12"/>
    <w:multiLevelType w:val="hybridMultilevel"/>
    <w:tmpl w:val="0D0E544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371E2A5C"/>
    <w:multiLevelType w:val="hybridMultilevel"/>
    <w:tmpl w:val="0606601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38F84B2E"/>
    <w:multiLevelType w:val="multilevel"/>
    <w:tmpl w:val="E8326E1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3" w15:restartNumberingAfterBreak="0">
    <w:nsid w:val="3B5F75FA"/>
    <w:multiLevelType w:val="hybridMultilevel"/>
    <w:tmpl w:val="03AAED1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41BE65F2"/>
    <w:multiLevelType w:val="hybridMultilevel"/>
    <w:tmpl w:val="6D1C29F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41FA5344"/>
    <w:multiLevelType w:val="hybridMultilevel"/>
    <w:tmpl w:val="3F0AF500"/>
    <w:lvl w:ilvl="0" w:tplc="1B340160">
      <w:numFmt w:val="bullet"/>
      <w:lvlText w:val="-"/>
      <w:lvlJc w:val="left"/>
      <w:pPr>
        <w:ind w:left="720" w:hanging="360"/>
      </w:pPr>
      <w:rPr>
        <w:rFonts w:hint="default" w:ascii="Roboto Light" w:hAnsi="Roboto Light" w:cs="Open Sans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426E3D55"/>
    <w:multiLevelType w:val="hybridMultilevel"/>
    <w:tmpl w:val="DE7CC714"/>
    <w:lvl w:ilvl="0" w:tplc="924E5852">
      <w:numFmt w:val="bullet"/>
      <w:lvlText w:val="-"/>
      <w:lvlJc w:val="left"/>
      <w:pPr>
        <w:ind w:left="720" w:hanging="360"/>
      </w:pPr>
      <w:rPr>
        <w:rFonts w:hint="default" w:ascii="Roboto Light" w:hAnsi="Roboto Light" w:cs="Open Sans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42F610A2"/>
    <w:multiLevelType w:val="hybridMultilevel"/>
    <w:tmpl w:val="900228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4786388"/>
    <w:multiLevelType w:val="hybridMultilevel"/>
    <w:tmpl w:val="38B25DD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45076976"/>
    <w:multiLevelType w:val="hybridMultilevel"/>
    <w:tmpl w:val="5ABEA27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45FD4F2F"/>
    <w:multiLevelType w:val="hybridMultilevel"/>
    <w:tmpl w:val="0C92AAC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48BF12C2"/>
    <w:multiLevelType w:val="multilevel"/>
    <w:tmpl w:val="BAF009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3" w15:restartNumberingAfterBreak="0">
    <w:nsid w:val="497A2326"/>
    <w:multiLevelType w:val="hybridMultilevel"/>
    <w:tmpl w:val="6504DD8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49947628"/>
    <w:multiLevelType w:val="hybridMultilevel"/>
    <w:tmpl w:val="366AD5C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4A6C531A"/>
    <w:multiLevelType w:val="hybridMultilevel"/>
    <w:tmpl w:val="81DAF81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4D660B2B"/>
    <w:multiLevelType w:val="hybridMultilevel"/>
    <w:tmpl w:val="5194F428"/>
    <w:lvl w:ilvl="0" w:tplc="0C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7" w15:restartNumberingAfterBreak="0">
    <w:nsid w:val="4F832297"/>
    <w:multiLevelType w:val="hybridMultilevel"/>
    <w:tmpl w:val="7178A4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502150D1"/>
    <w:multiLevelType w:val="hybridMultilevel"/>
    <w:tmpl w:val="59E2B6D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50A92BC6"/>
    <w:multiLevelType w:val="hybridMultilevel"/>
    <w:tmpl w:val="0AA488B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52542E95"/>
    <w:multiLevelType w:val="hybridMultilevel"/>
    <w:tmpl w:val="73CA806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574F4C96"/>
    <w:multiLevelType w:val="hybridMultilevel"/>
    <w:tmpl w:val="6DD4D148"/>
    <w:lvl w:ilvl="0" w:tplc="620CCBA8">
      <w:numFmt w:val="bullet"/>
      <w:lvlText w:val="-"/>
      <w:lvlJc w:val="left"/>
      <w:pPr>
        <w:ind w:left="720" w:hanging="360"/>
      </w:pPr>
      <w:rPr>
        <w:rFonts w:hint="default" w:ascii="Roboto Light" w:hAnsi="Roboto Light" w:cs="Open Sans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590155BE"/>
    <w:multiLevelType w:val="hybridMultilevel"/>
    <w:tmpl w:val="4D2C179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65" w15:restartNumberingAfterBreak="0">
    <w:nsid w:val="5A0F48F2"/>
    <w:multiLevelType w:val="hybridMultilevel"/>
    <w:tmpl w:val="6CFA561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5B162BA8"/>
    <w:multiLevelType w:val="hybridMultilevel"/>
    <w:tmpl w:val="4A16BE6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5C0F7D52"/>
    <w:multiLevelType w:val="hybridMultilevel"/>
    <w:tmpl w:val="1486CA5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5C711E9A"/>
    <w:multiLevelType w:val="hybridMultilevel"/>
    <w:tmpl w:val="82347538"/>
    <w:lvl w:ilvl="0" w:tplc="0C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69" w15:restartNumberingAfterBreak="0">
    <w:nsid w:val="5DF9608C"/>
    <w:multiLevelType w:val="hybridMultilevel"/>
    <w:tmpl w:val="F3CC8BF0"/>
    <w:lvl w:ilvl="0" w:tplc="05E0CE54">
      <w:start w:val="4"/>
      <w:numFmt w:val="bullet"/>
      <w:lvlText w:val="-"/>
      <w:lvlJc w:val="left"/>
      <w:pPr>
        <w:ind w:left="720" w:hanging="360"/>
      </w:pPr>
      <w:rPr>
        <w:rFonts w:hint="default" w:ascii="Roboto Light" w:hAnsi="Roboto Light" w:eastAsiaTheme="majorEastAsia" w:cstheme="majorBidi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5E8B558F"/>
    <w:multiLevelType w:val="multilevel"/>
    <w:tmpl w:val="078844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1" w15:restartNumberingAfterBreak="0">
    <w:nsid w:val="5EDE46E3"/>
    <w:multiLevelType w:val="hybridMultilevel"/>
    <w:tmpl w:val="681EE41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3" w15:restartNumberingAfterBreak="0">
    <w:nsid w:val="64AC6194"/>
    <w:multiLevelType w:val="multilevel"/>
    <w:tmpl w:val="604258F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4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75" w15:restartNumberingAfterBreak="0">
    <w:nsid w:val="67062FA4"/>
    <w:multiLevelType w:val="hybridMultilevel"/>
    <w:tmpl w:val="CBF4DA3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6B5B572D"/>
    <w:multiLevelType w:val="hybridMultilevel"/>
    <w:tmpl w:val="D396C6D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6C3756E1"/>
    <w:multiLevelType w:val="multilevel"/>
    <w:tmpl w:val="70BEC70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78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9" w15:restartNumberingAfterBreak="0">
    <w:nsid w:val="6D2E5581"/>
    <w:multiLevelType w:val="hybridMultilevel"/>
    <w:tmpl w:val="54B2995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0" w15:restartNumberingAfterBreak="0">
    <w:nsid w:val="6DAE0184"/>
    <w:multiLevelType w:val="hybridMultilevel"/>
    <w:tmpl w:val="5734D6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DD5468B"/>
    <w:multiLevelType w:val="hybridMultilevel"/>
    <w:tmpl w:val="FD22CFD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2" w15:restartNumberingAfterBreak="0">
    <w:nsid w:val="6E057F3C"/>
    <w:multiLevelType w:val="hybridMultilevel"/>
    <w:tmpl w:val="E74A7E06"/>
    <w:lvl w:ilvl="0" w:tplc="0C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3" w15:restartNumberingAfterBreak="0">
    <w:nsid w:val="721D15D4"/>
    <w:multiLevelType w:val="multilevel"/>
    <w:tmpl w:val="28F47D7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4" w15:restartNumberingAfterBreak="0">
    <w:nsid w:val="732A6192"/>
    <w:multiLevelType w:val="hybridMultilevel"/>
    <w:tmpl w:val="49A4A54E"/>
    <w:lvl w:ilvl="0" w:tplc="0C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85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6" w15:restartNumberingAfterBreak="0">
    <w:nsid w:val="74BD392E"/>
    <w:multiLevelType w:val="hybridMultilevel"/>
    <w:tmpl w:val="8EDCEF7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75836F79"/>
    <w:multiLevelType w:val="hybridMultilevel"/>
    <w:tmpl w:val="914220BC"/>
    <w:lvl w:ilvl="0" w:tplc="0C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88" w15:restartNumberingAfterBreak="0">
    <w:nsid w:val="76236776"/>
    <w:multiLevelType w:val="hybridMultilevel"/>
    <w:tmpl w:val="5D2E0DAA"/>
    <w:lvl w:ilvl="0" w:tplc="2B5A8C42">
      <w:start w:val="4"/>
      <w:numFmt w:val="bullet"/>
      <w:lvlText w:val="-"/>
      <w:lvlJc w:val="left"/>
      <w:pPr>
        <w:ind w:left="720" w:hanging="360"/>
      </w:pPr>
      <w:rPr>
        <w:rFonts w:hint="default" w:ascii="Roboto Light" w:hAnsi="Roboto Light" w:cs="Open Sans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9" w15:restartNumberingAfterBreak="0">
    <w:nsid w:val="78B622E5"/>
    <w:multiLevelType w:val="hybridMultilevel"/>
    <w:tmpl w:val="CB30AC78"/>
    <w:lvl w:ilvl="0" w:tplc="05E0CE54">
      <w:start w:val="4"/>
      <w:numFmt w:val="bullet"/>
      <w:lvlText w:val="-"/>
      <w:lvlJc w:val="left"/>
      <w:pPr>
        <w:ind w:left="720" w:hanging="360"/>
      </w:pPr>
      <w:rPr>
        <w:rFonts w:hint="default" w:ascii="Roboto Light" w:hAnsi="Roboto Light" w:eastAsiaTheme="majorEastAsia" w:cstheme="majorBidi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0" w15:restartNumberingAfterBreak="0">
    <w:nsid w:val="79157F50"/>
    <w:multiLevelType w:val="hybridMultilevel"/>
    <w:tmpl w:val="6332CC20"/>
    <w:lvl w:ilvl="0" w:tplc="DE586CCC">
      <w:numFmt w:val="bullet"/>
      <w:lvlText w:val="-"/>
      <w:lvlJc w:val="left"/>
      <w:pPr>
        <w:ind w:left="720" w:hanging="360"/>
      </w:pPr>
      <w:rPr>
        <w:rFonts w:hint="default" w:ascii="Roboto Light" w:hAnsi="Roboto Light" w:cs="Open Sans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2" w15:restartNumberingAfterBreak="0">
    <w:nsid w:val="7CC275F5"/>
    <w:multiLevelType w:val="hybridMultilevel"/>
    <w:tmpl w:val="011022B6"/>
    <w:lvl w:ilvl="0" w:tplc="0C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3" w15:restartNumberingAfterBreak="0">
    <w:nsid w:val="7CED63D7"/>
    <w:multiLevelType w:val="hybridMultilevel"/>
    <w:tmpl w:val="E3B4297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42628075">
    <w:abstractNumId w:val="18"/>
  </w:num>
  <w:num w:numId="2" w16cid:durableId="206457112">
    <w:abstractNumId w:val="16"/>
  </w:num>
  <w:num w:numId="3" w16cid:durableId="1290741616">
    <w:abstractNumId w:val="42"/>
  </w:num>
  <w:num w:numId="4" w16cid:durableId="1109855090">
    <w:abstractNumId w:val="70"/>
  </w:num>
  <w:num w:numId="5" w16cid:durableId="1464234850">
    <w:abstractNumId w:val="72"/>
  </w:num>
  <w:num w:numId="6" w16cid:durableId="1221137432">
    <w:abstractNumId w:val="77"/>
  </w:num>
  <w:num w:numId="7" w16cid:durableId="258414328">
    <w:abstractNumId w:val="8"/>
  </w:num>
  <w:num w:numId="8" w16cid:durableId="1019043789">
    <w:abstractNumId w:val="7"/>
  </w:num>
  <w:num w:numId="9" w16cid:durableId="182718023">
    <w:abstractNumId w:val="83"/>
  </w:num>
  <w:num w:numId="10" w16cid:durableId="100999153">
    <w:abstractNumId w:val="24"/>
  </w:num>
  <w:num w:numId="11" w16cid:durableId="663822819">
    <w:abstractNumId w:val="73"/>
  </w:num>
  <w:num w:numId="12" w16cid:durableId="1051879575">
    <w:abstractNumId w:val="52"/>
  </w:num>
  <w:num w:numId="13" w16cid:durableId="1799444937">
    <w:abstractNumId w:val="44"/>
  </w:num>
  <w:num w:numId="14" w16cid:durableId="1770811262">
    <w:abstractNumId w:val="78"/>
  </w:num>
  <w:num w:numId="15" w16cid:durableId="1444299967">
    <w:abstractNumId w:val="14"/>
  </w:num>
  <w:num w:numId="16" w16cid:durableId="636303073">
    <w:abstractNumId w:val="85"/>
  </w:num>
  <w:num w:numId="17" w16cid:durableId="599409892">
    <w:abstractNumId w:val="36"/>
  </w:num>
  <w:num w:numId="18" w16cid:durableId="706369559">
    <w:abstractNumId w:val="26"/>
  </w:num>
  <w:num w:numId="19" w16cid:durableId="1106537962">
    <w:abstractNumId w:val="64"/>
  </w:num>
  <w:num w:numId="20" w16cid:durableId="1630936199">
    <w:abstractNumId w:val="35"/>
  </w:num>
  <w:num w:numId="21" w16cid:durableId="245968111">
    <w:abstractNumId w:val="58"/>
  </w:num>
  <w:num w:numId="22" w16cid:durableId="451443415">
    <w:abstractNumId w:val="10"/>
  </w:num>
  <w:num w:numId="23" w16cid:durableId="1577783349">
    <w:abstractNumId w:val="74"/>
  </w:num>
  <w:num w:numId="24" w16cid:durableId="1011762006">
    <w:abstractNumId w:val="34"/>
  </w:num>
  <w:num w:numId="25" w16cid:durableId="2027442977">
    <w:abstractNumId w:val="37"/>
  </w:num>
  <w:num w:numId="26" w16cid:durableId="1730306615">
    <w:abstractNumId w:val="91"/>
  </w:num>
  <w:num w:numId="27" w16cid:durableId="1955745675">
    <w:abstractNumId w:val="30"/>
  </w:num>
  <w:num w:numId="28" w16cid:durableId="962467010">
    <w:abstractNumId w:val="13"/>
  </w:num>
  <w:num w:numId="29" w16cid:durableId="2085181778">
    <w:abstractNumId w:val="1"/>
  </w:num>
  <w:num w:numId="30" w16cid:durableId="1661888912">
    <w:abstractNumId w:val="19"/>
  </w:num>
  <w:num w:numId="31" w16cid:durableId="1928535156">
    <w:abstractNumId w:val="6"/>
  </w:num>
  <w:num w:numId="32" w16cid:durableId="1199053252">
    <w:abstractNumId w:val="3"/>
  </w:num>
  <w:num w:numId="33" w16cid:durableId="113671900">
    <w:abstractNumId w:val="0"/>
  </w:num>
  <w:num w:numId="34" w16cid:durableId="661087365">
    <w:abstractNumId w:val="32"/>
  </w:num>
  <w:num w:numId="35" w16cid:durableId="914244674">
    <w:abstractNumId w:val="69"/>
  </w:num>
  <w:num w:numId="36" w16cid:durableId="803083577">
    <w:abstractNumId w:val="89"/>
  </w:num>
  <w:num w:numId="37" w16cid:durableId="770736066">
    <w:abstractNumId w:val="30"/>
  </w:num>
  <w:num w:numId="38" w16cid:durableId="56242492">
    <w:abstractNumId w:val="30"/>
  </w:num>
  <w:num w:numId="39" w16cid:durableId="1612281183">
    <w:abstractNumId w:val="30"/>
  </w:num>
  <w:num w:numId="40" w16cid:durableId="903564754">
    <w:abstractNumId w:val="30"/>
  </w:num>
  <w:num w:numId="41" w16cid:durableId="210120989">
    <w:abstractNumId w:val="30"/>
  </w:num>
  <w:num w:numId="42" w16cid:durableId="2086416802">
    <w:abstractNumId w:val="47"/>
  </w:num>
  <w:num w:numId="43" w16cid:durableId="355891058">
    <w:abstractNumId w:val="20"/>
  </w:num>
  <w:num w:numId="44" w16cid:durableId="1643386829">
    <w:abstractNumId w:val="25"/>
  </w:num>
  <w:num w:numId="45" w16cid:durableId="496772324">
    <w:abstractNumId w:val="76"/>
  </w:num>
  <w:num w:numId="46" w16cid:durableId="2014988331">
    <w:abstractNumId w:val="60"/>
  </w:num>
  <w:num w:numId="47" w16cid:durableId="1627733487">
    <w:abstractNumId w:val="80"/>
  </w:num>
  <w:num w:numId="48" w16cid:durableId="4720659">
    <w:abstractNumId w:val="23"/>
  </w:num>
  <w:num w:numId="49" w16cid:durableId="1618945124">
    <w:abstractNumId w:val="48"/>
  </w:num>
  <w:num w:numId="50" w16cid:durableId="321473564">
    <w:abstractNumId w:val="66"/>
  </w:num>
  <w:num w:numId="51" w16cid:durableId="829834684">
    <w:abstractNumId w:val="82"/>
  </w:num>
  <w:num w:numId="52" w16cid:durableId="943078243">
    <w:abstractNumId w:val="12"/>
  </w:num>
  <w:num w:numId="53" w16cid:durableId="1235311603">
    <w:abstractNumId w:val="56"/>
  </w:num>
  <w:num w:numId="54" w16cid:durableId="1659456396">
    <w:abstractNumId w:val="4"/>
  </w:num>
  <w:num w:numId="55" w16cid:durableId="1595743670">
    <w:abstractNumId w:val="5"/>
  </w:num>
  <w:num w:numId="56" w16cid:durableId="1343238141">
    <w:abstractNumId w:val="29"/>
  </w:num>
  <w:num w:numId="57" w16cid:durableId="480925174">
    <w:abstractNumId w:val="88"/>
  </w:num>
  <w:num w:numId="58" w16cid:durableId="443690838">
    <w:abstractNumId w:val="39"/>
  </w:num>
  <w:num w:numId="59" w16cid:durableId="1763262187">
    <w:abstractNumId w:val="92"/>
  </w:num>
  <w:num w:numId="60" w16cid:durableId="1560704649">
    <w:abstractNumId w:val="84"/>
  </w:num>
  <w:num w:numId="61" w16cid:durableId="1388842098">
    <w:abstractNumId w:val="21"/>
  </w:num>
  <w:num w:numId="62" w16cid:durableId="1934510162">
    <w:abstractNumId w:val="57"/>
  </w:num>
  <w:num w:numId="63" w16cid:durableId="1457866291">
    <w:abstractNumId w:val="68"/>
  </w:num>
  <w:num w:numId="64" w16cid:durableId="381634580">
    <w:abstractNumId w:val="87"/>
  </w:num>
  <w:num w:numId="65" w16cid:durableId="639845211">
    <w:abstractNumId w:val="33"/>
  </w:num>
  <w:num w:numId="66" w16cid:durableId="1433434918">
    <w:abstractNumId w:val="2"/>
  </w:num>
  <w:num w:numId="67" w16cid:durableId="2085057411">
    <w:abstractNumId w:val="79"/>
  </w:num>
  <w:num w:numId="68" w16cid:durableId="860632819">
    <w:abstractNumId w:val="31"/>
  </w:num>
  <w:num w:numId="69" w16cid:durableId="1182888849">
    <w:abstractNumId w:val="53"/>
  </w:num>
  <w:num w:numId="70" w16cid:durableId="447043924">
    <w:abstractNumId w:val="45"/>
  </w:num>
  <w:num w:numId="71" w16cid:durableId="671643120">
    <w:abstractNumId w:val="50"/>
  </w:num>
  <w:num w:numId="72" w16cid:durableId="1358963531">
    <w:abstractNumId w:val="15"/>
  </w:num>
  <w:num w:numId="73" w16cid:durableId="1861237576">
    <w:abstractNumId w:val="9"/>
  </w:num>
  <w:num w:numId="74" w16cid:durableId="39327090">
    <w:abstractNumId w:val="71"/>
  </w:num>
  <w:num w:numId="75" w16cid:durableId="845172651">
    <w:abstractNumId w:val="28"/>
  </w:num>
  <w:num w:numId="76" w16cid:durableId="949824682">
    <w:abstractNumId w:val="38"/>
  </w:num>
  <w:num w:numId="77" w16cid:durableId="2060283064">
    <w:abstractNumId w:val="17"/>
  </w:num>
  <w:num w:numId="78" w16cid:durableId="780691078">
    <w:abstractNumId w:val="93"/>
  </w:num>
  <w:num w:numId="79" w16cid:durableId="1577395228">
    <w:abstractNumId w:val="11"/>
  </w:num>
  <w:num w:numId="80" w16cid:durableId="6248738">
    <w:abstractNumId w:val="51"/>
  </w:num>
  <w:num w:numId="81" w16cid:durableId="156191137">
    <w:abstractNumId w:val="86"/>
  </w:num>
  <w:num w:numId="82" w16cid:durableId="429009901">
    <w:abstractNumId w:val="67"/>
  </w:num>
  <w:num w:numId="83" w16cid:durableId="340544258">
    <w:abstractNumId w:val="63"/>
  </w:num>
  <w:num w:numId="84" w16cid:durableId="1611549319">
    <w:abstractNumId w:val="65"/>
  </w:num>
  <w:num w:numId="85" w16cid:durableId="437455592">
    <w:abstractNumId w:val="27"/>
  </w:num>
  <w:num w:numId="86" w16cid:durableId="1554121586">
    <w:abstractNumId w:val="55"/>
  </w:num>
  <w:num w:numId="87" w16cid:durableId="1465196951">
    <w:abstractNumId w:val="61"/>
  </w:num>
  <w:num w:numId="88" w16cid:durableId="1002395399">
    <w:abstractNumId w:val="75"/>
  </w:num>
  <w:num w:numId="89" w16cid:durableId="307057400">
    <w:abstractNumId w:val="40"/>
  </w:num>
  <w:num w:numId="90" w16cid:durableId="2133087422">
    <w:abstractNumId w:val="59"/>
  </w:num>
  <w:num w:numId="91" w16cid:durableId="262538268">
    <w:abstractNumId w:val="49"/>
  </w:num>
  <w:num w:numId="92" w16cid:durableId="1985965924">
    <w:abstractNumId w:val="46"/>
  </w:num>
  <w:num w:numId="93" w16cid:durableId="1494030940">
    <w:abstractNumId w:val="43"/>
  </w:num>
  <w:num w:numId="94" w16cid:durableId="214777288">
    <w:abstractNumId w:val="81"/>
  </w:num>
  <w:num w:numId="95" w16cid:durableId="1331636065">
    <w:abstractNumId w:val="90"/>
  </w:num>
  <w:num w:numId="96" w16cid:durableId="1048988866">
    <w:abstractNumId w:val="41"/>
  </w:num>
  <w:num w:numId="97" w16cid:durableId="1619288619">
    <w:abstractNumId w:val="54"/>
  </w:num>
  <w:num w:numId="98" w16cid:durableId="1937134117">
    <w:abstractNumId w:val="22"/>
  </w:num>
  <w:num w:numId="99" w16cid:durableId="1819759859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linkStyles/>
  <w:trackRevisions w:val="false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216"/>
    <w:rsid w:val="000339C8"/>
    <w:rsid w:val="00044202"/>
    <w:rsid w:val="00060F08"/>
    <w:rsid w:val="0006600E"/>
    <w:rsid w:val="000A44E9"/>
    <w:rsid w:val="000C4A99"/>
    <w:rsid w:val="000D5E4B"/>
    <w:rsid w:val="000E0B57"/>
    <w:rsid w:val="000E5B9A"/>
    <w:rsid w:val="001271FB"/>
    <w:rsid w:val="001501B5"/>
    <w:rsid w:val="00171373"/>
    <w:rsid w:val="00172157"/>
    <w:rsid w:val="001973F1"/>
    <w:rsid w:val="00197B06"/>
    <w:rsid w:val="001A09A3"/>
    <w:rsid w:val="001C6058"/>
    <w:rsid w:val="001D7894"/>
    <w:rsid w:val="00216132"/>
    <w:rsid w:val="002310A2"/>
    <w:rsid w:val="0023550C"/>
    <w:rsid w:val="00241633"/>
    <w:rsid w:val="00265EE7"/>
    <w:rsid w:val="00294948"/>
    <w:rsid w:val="002E3731"/>
    <w:rsid w:val="002F45E9"/>
    <w:rsid w:val="00301642"/>
    <w:rsid w:val="00310339"/>
    <w:rsid w:val="00313580"/>
    <w:rsid w:val="003226A0"/>
    <w:rsid w:val="0033088F"/>
    <w:rsid w:val="00332B3E"/>
    <w:rsid w:val="003470E0"/>
    <w:rsid w:val="00361C61"/>
    <w:rsid w:val="00364458"/>
    <w:rsid w:val="00366188"/>
    <w:rsid w:val="00373676"/>
    <w:rsid w:val="003A3608"/>
    <w:rsid w:val="003B15EA"/>
    <w:rsid w:val="003B739A"/>
    <w:rsid w:val="003D6AC4"/>
    <w:rsid w:val="004B0BCC"/>
    <w:rsid w:val="004B1A8B"/>
    <w:rsid w:val="004B446F"/>
    <w:rsid w:val="004B78A7"/>
    <w:rsid w:val="004C0329"/>
    <w:rsid w:val="004CDBD9"/>
    <w:rsid w:val="004D4CAC"/>
    <w:rsid w:val="004F357B"/>
    <w:rsid w:val="004F5C4C"/>
    <w:rsid w:val="0051104F"/>
    <w:rsid w:val="005173FC"/>
    <w:rsid w:val="00534F8F"/>
    <w:rsid w:val="00547C14"/>
    <w:rsid w:val="0055625F"/>
    <w:rsid w:val="0056497E"/>
    <w:rsid w:val="00572BBB"/>
    <w:rsid w:val="005B12A2"/>
    <w:rsid w:val="005B7C26"/>
    <w:rsid w:val="00614529"/>
    <w:rsid w:val="00663AC4"/>
    <w:rsid w:val="0068402E"/>
    <w:rsid w:val="00696D0F"/>
    <w:rsid w:val="006A3881"/>
    <w:rsid w:val="006B3C8F"/>
    <w:rsid w:val="006F7DAC"/>
    <w:rsid w:val="00752B11"/>
    <w:rsid w:val="00753035"/>
    <w:rsid w:val="00771ED9"/>
    <w:rsid w:val="00774780"/>
    <w:rsid w:val="00775674"/>
    <w:rsid w:val="00780EA7"/>
    <w:rsid w:val="007A07C2"/>
    <w:rsid w:val="007D688D"/>
    <w:rsid w:val="008022B1"/>
    <w:rsid w:val="008310B3"/>
    <w:rsid w:val="008577DD"/>
    <w:rsid w:val="00866EEC"/>
    <w:rsid w:val="0089060C"/>
    <w:rsid w:val="00891FF7"/>
    <w:rsid w:val="008A53D8"/>
    <w:rsid w:val="008C40FB"/>
    <w:rsid w:val="0090374D"/>
    <w:rsid w:val="00913F08"/>
    <w:rsid w:val="00923F44"/>
    <w:rsid w:val="00937EC3"/>
    <w:rsid w:val="00943F18"/>
    <w:rsid w:val="00945241"/>
    <w:rsid w:val="009507DC"/>
    <w:rsid w:val="009532A8"/>
    <w:rsid w:val="009539FB"/>
    <w:rsid w:val="00953AFF"/>
    <w:rsid w:val="009560CD"/>
    <w:rsid w:val="00960B1E"/>
    <w:rsid w:val="00987805"/>
    <w:rsid w:val="0099648F"/>
    <w:rsid w:val="00997A62"/>
    <w:rsid w:val="009A486C"/>
    <w:rsid w:val="009B0E60"/>
    <w:rsid w:val="009E3E53"/>
    <w:rsid w:val="009F6592"/>
    <w:rsid w:val="00A00AEA"/>
    <w:rsid w:val="00A07CFB"/>
    <w:rsid w:val="00A16873"/>
    <w:rsid w:val="00A2724B"/>
    <w:rsid w:val="00A46A1B"/>
    <w:rsid w:val="00A50346"/>
    <w:rsid w:val="00A7521F"/>
    <w:rsid w:val="00A93216"/>
    <w:rsid w:val="00AB7FA4"/>
    <w:rsid w:val="00AD4C50"/>
    <w:rsid w:val="00AE69A1"/>
    <w:rsid w:val="00B023A0"/>
    <w:rsid w:val="00B029A0"/>
    <w:rsid w:val="00B04D06"/>
    <w:rsid w:val="00B31A5D"/>
    <w:rsid w:val="00B63FF5"/>
    <w:rsid w:val="00B8505C"/>
    <w:rsid w:val="00BA03B0"/>
    <w:rsid w:val="00BA262F"/>
    <w:rsid w:val="00BB688E"/>
    <w:rsid w:val="00BB6FF1"/>
    <w:rsid w:val="00BC14B9"/>
    <w:rsid w:val="00BE16CF"/>
    <w:rsid w:val="00BE25B1"/>
    <w:rsid w:val="00C218B7"/>
    <w:rsid w:val="00C30E84"/>
    <w:rsid w:val="00C55C54"/>
    <w:rsid w:val="00C81534"/>
    <w:rsid w:val="00C924AF"/>
    <w:rsid w:val="00CC36B0"/>
    <w:rsid w:val="00CE7004"/>
    <w:rsid w:val="00CF2B5E"/>
    <w:rsid w:val="00D05241"/>
    <w:rsid w:val="00D238F2"/>
    <w:rsid w:val="00D2447A"/>
    <w:rsid w:val="00D349A7"/>
    <w:rsid w:val="00D5557E"/>
    <w:rsid w:val="00D81739"/>
    <w:rsid w:val="00D92811"/>
    <w:rsid w:val="00DC4AA8"/>
    <w:rsid w:val="00DE61EA"/>
    <w:rsid w:val="00E63A10"/>
    <w:rsid w:val="00E93025"/>
    <w:rsid w:val="00EB71E8"/>
    <w:rsid w:val="00EC5FB0"/>
    <w:rsid w:val="00F469CB"/>
    <w:rsid w:val="00F46A6A"/>
    <w:rsid w:val="00F51805"/>
    <w:rsid w:val="00F62C38"/>
    <w:rsid w:val="00F92764"/>
    <w:rsid w:val="00FB7256"/>
    <w:rsid w:val="00FD5A11"/>
    <w:rsid w:val="039A3E82"/>
    <w:rsid w:val="059970D3"/>
    <w:rsid w:val="1BB01B0A"/>
    <w:rsid w:val="1DCEBE2E"/>
    <w:rsid w:val="2A16D775"/>
    <w:rsid w:val="2A25B44C"/>
    <w:rsid w:val="2E13D766"/>
    <w:rsid w:val="2E8AEF73"/>
    <w:rsid w:val="2F17F232"/>
    <w:rsid w:val="334436E2"/>
    <w:rsid w:val="38049491"/>
    <w:rsid w:val="3A185647"/>
    <w:rsid w:val="3C188A32"/>
    <w:rsid w:val="3D7B1B8C"/>
    <w:rsid w:val="411EB64B"/>
    <w:rsid w:val="458B0E38"/>
    <w:rsid w:val="4ED604BD"/>
    <w:rsid w:val="51EE31D5"/>
    <w:rsid w:val="5594ACE8"/>
    <w:rsid w:val="5646D141"/>
    <w:rsid w:val="57CC0D12"/>
    <w:rsid w:val="5BF81643"/>
    <w:rsid w:val="60C0322C"/>
    <w:rsid w:val="60D8F696"/>
    <w:rsid w:val="6422B7D0"/>
    <w:rsid w:val="6B2976E5"/>
    <w:rsid w:val="6E1D64D6"/>
    <w:rsid w:val="6FB47810"/>
    <w:rsid w:val="722F611C"/>
    <w:rsid w:val="73CDCDE1"/>
    <w:rsid w:val="7781A2E6"/>
    <w:rsid w:val="7856DE6B"/>
    <w:rsid w:val="7B25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A95A5C"/>
  <w15:docId w15:val="{7C1F4937-F193-4F0C-A77F-4EB05035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5303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C6058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C6058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C6058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C6058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1C6058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1C6058"/>
    <w:rPr>
      <w:rFonts w:ascii="Roboto Light" w:hAnsi="Roboto Light" w:eastAsiaTheme="majorEastAsia" w:cstheme="majorBidi"/>
      <w:b/>
      <w:sz w:val="28"/>
      <w:szCs w:val="32"/>
      <w:lang w:val="hsb-DE"/>
    </w:rPr>
  </w:style>
  <w:style w:type="character" w:styleId="Titulo1Car0" w:customStyle="1">
    <w:name w:val="Titulo_1 Car"/>
    <w:basedOn w:val="Fuentedeprrafopredeter"/>
    <w:link w:val="Titulo10"/>
    <w:qFormat/>
    <w:rsid w:val="001C6058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1C6058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1C6058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1C6058"/>
  </w:style>
  <w:style w:type="character" w:styleId="Nmerodepgina">
    <w:name w:val="page number"/>
    <w:basedOn w:val="Fuentedeprrafopredeter"/>
    <w:qFormat/>
    <w:rsid w:val="001C6058"/>
  </w:style>
  <w:style w:type="character" w:styleId="Hipervnculo">
    <w:name w:val="Hyperlink"/>
    <w:basedOn w:val="Fuentedeprrafopredeter"/>
    <w:uiPriority w:val="99"/>
    <w:unhideWhenUsed/>
    <w:rsid w:val="001C6058"/>
    <w:rPr>
      <w:color w:val="0563C1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1C6058"/>
    <w:rPr>
      <w:rFonts w:ascii="Roboto Light" w:hAnsi="Roboto Light" w:eastAsiaTheme="majorEastAsia" w:cstheme="majorBidi"/>
      <w:b/>
      <w:sz w:val="24"/>
      <w:szCs w:val="26"/>
      <w:lang w:val="hsb-DE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1C6058"/>
    <w:rPr>
      <w:rFonts w:ascii="Roboto Light" w:hAnsi="Roboto Light" w:eastAsiaTheme="majorEastAsia" w:cstheme="majorBidi"/>
      <w:b/>
      <w:sz w:val="24"/>
      <w:szCs w:val="24"/>
      <w:lang w:val="hsb-DE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1C6058"/>
    <w:rPr>
      <w:rFonts w:ascii="Roboto Light" w:hAnsi="Roboto Light" w:eastAsiaTheme="majorEastAsia" w:cstheme="majorBidi"/>
      <w:iCs/>
      <w:sz w:val="24"/>
      <w:szCs w:val="20"/>
      <w:u w:val="single"/>
      <w:lang w:val="hsb-DE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1C6058"/>
    <w:rPr>
      <w:rFonts w:ascii="Arial" w:hAnsi="Arial" w:eastAsia="Times New Roman" w:cs="Times New Roman"/>
      <w:szCs w:val="20"/>
      <w:lang w:val="de-DE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1C6058"/>
    <w:rPr>
      <w:rFonts w:ascii="Segoe UI" w:hAnsi="Segoe UI" w:cs="Segoe UI"/>
      <w:sz w:val="18"/>
      <w:szCs w:val="18"/>
    </w:rPr>
  </w:style>
  <w:style w:type="character" w:styleId="Enlacedelndice" w:customStyle="1">
    <w:name w:val="Enlace del índice"/>
    <w:qFormat/>
    <w:rsid w:val="001C6058"/>
  </w:style>
  <w:style w:type="paragraph" w:styleId="Ttulo">
    <w:name w:val="Title"/>
    <w:basedOn w:val="Normal"/>
    <w:next w:val="Textoindependiente"/>
    <w:rsid w:val="001C6058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C6058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paragraph" w:styleId="Lista">
    <w:name w:val="List"/>
    <w:basedOn w:val="Textoindependiente"/>
    <w:rsid w:val="001C6058"/>
    <w:rPr>
      <w:rFonts w:cs="Lucida Sans"/>
    </w:rPr>
  </w:style>
  <w:style w:type="paragraph" w:styleId="Descripcin">
    <w:name w:val="caption"/>
    <w:basedOn w:val="Normal"/>
    <w:qFormat/>
    <w:rsid w:val="001C6058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1C6058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1C6058"/>
    <w:pPr>
      <w:numPr>
        <w:numId w:val="13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1C6058"/>
    <w:pPr>
      <w:numPr>
        <w:numId w:val="16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C6058"/>
  </w:style>
  <w:style w:type="paragraph" w:styleId="TtuloTDC">
    <w:name w:val="TOC Heading"/>
    <w:basedOn w:val="Ttulo1"/>
    <w:next w:val="Normal"/>
    <w:uiPriority w:val="39"/>
    <w:unhideWhenUsed/>
    <w:qFormat/>
    <w:rsid w:val="001C6058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C6058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05241"/>
    <w:pPr>
      <w:tabs>
        <w:tab w:val="left" w:pos="440"/>
        <w:tab w:val="right" w:leader="dot" w:pos="9627"/>
      </w:tabs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C6058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1C6058"/>
  </w:style>
  <w:style w:type="paragraph" w:styleId="Titulo2" w:customStyle="1">
    <w:name w:val="Titulo2"/>
    <w:basedOn w:val="Normal"/>
    <w:next w:val="Normal"/>
    <w:link w:val="Titulo2Car"/>
    <w:qFormat/>
    <w:rsid w:val="001C6058"/>
    <w:pPr>
      <w:numPr>
        <w:numId w:val="17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C6058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1C6058"/>
    <w:pPr>
      <w:numPr>
        <w:numId w:val="14"/>
      </w:numPr>
      <w:tabs>
        <w:tab w:val="clear" w:pos="0"/>
        <w:tab w:val="num" w:pos="360"/>
      </w:tabs>
      <w:ind w:left="0" w:firstLine="0"/>
    </w:pPr>
    <w:rPr>
      <w:b/>
    </w:rPr>
  </w:style>
  <w:style w:type="paragraph" w:styleId="Cabeceraypie" w:customStyle="1">
    <w:name w:val="Cabecera y pie"/>
    <w:basedOn w:val="Normal"/>
    <w:qFormat/>
    <w:rsid w:val="001C6058"/>
  </w:style>
  <w:style w:type="paragraph" w:styleId="Encabezado">
    <w:name w:val="header"/>
    <w:basedOn w:val="Normal"/>
    <w:link w:val="EncabezadoCar"/>
    <w:unhideWhenUsed/>
    <w:rsid w:val="001C6058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C6058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Vorspannberschrift" w:customStyle="1">
    <w:name w:val="Vorspann_Überschrift"/>
    <w:basedOn w:val="Normal"/>
    <w:next w:val="Normal"/>
    <w:rsid w:val="001C6058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C6058"/>
    <w:pPr>
      <w:numPr>
        <w:numId w:val="34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C6058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C6058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styleId="TableParagraph" w:customStyle="1">
    <w:name w:val="Table Paragraph"/>
    <w:basedOn w:val="Normal"/>
    <w:uiPriority w:val="1"/>
    <w:qFormat/>
    <w:rsid w:val="001C6058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paragraph" w:styleId="Contenidodelmarco" w:customStyle="1">
    <w:name w:val="Contenido del marco"/>
    <w:basedOn w:val="Normal"/>
    <w:qFormat/>
    <w:rsid w:val="001C6058"/>
  </w:style>
  <w:style w:type="paragraph" w:styleId="Contenidodelatabla" w:customStyle="1">
    <w:name w:val="Contenido de la tabla"/>
    <w:basedOn w:val="Normal"/>
    <w:qFormat/>
    <w:rsid w:val="001C6058"/>
    <w:pPr>
      <w:widowControl w:val="0"/>
      <w:suppressLineNumbers/>
      <w:jc w:val="left"/>
    </w:pPr>
  </w:style>
  <w:style w:type="paragraph" w:styleId="Ttulodelatabla" w:customStyle="1">
    <w:name w:val="Título de la tabla"/>
    <w:basedOn w:val="Contenidodelatabla"/>
    <w:qFormat/>
    <w:rsid w:val="001C6058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C6058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1C6058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1C6058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1C6058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Revisin">
    <w:name w:val="Revision"/>
    <w:hidden/>
    <w:uiPriority w:val="99"/>
    <w:semiHidden/>
    <w:rsid w:val="00B8505C"/>
    <w:pPr>
      <w:suppressAutoHyphens w:val="0"/>
    </w:pPr>
    <w:rPr>
      <w:rFonts w:ascii="Arial" w:hAnsi="Arial"/>
    </w:rPr>
  </w:style>
  <w:style w:type="character" w:styleId="Refdecomentario">
    <w:name w:val="annotation reference"/>
    <w:basedOn w:val="Fuentedeprrafopredeter"/>
    <w:uiPriority w:val="99"/>
    <w:semiHidden/>
    <w:unhideWhenUsed/>
    <w:rsid w:val="00B850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8505C"/>
    <w:pPr>
      <w:spacing w:line="240" w:lineRule="auto"/>
    </w:pPr>
    <w:rPr>
      <w:sz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B8505C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505C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B8505C"/>
    <w:rPr>
      <w:rFonts w:ascii="Arial" w:hAnsi="Arial"/>
      <w:b/>
      <w:bCs/>
      <w:sz w:val="20"/>
      <w:szCs w:val="20"/>
    </w:rPr>
  </w:style>
  <w:style w:type="paragraph" w:styleId="Listavietas1" w:customStyle="1">
    <w:name w:val="Lista viñetas 1"/>
    <w:basedOn w:val="Prrafodelista"/>
    <w:link w:val="Listavietas1Car"/>
    <w:qFormat/>
    <w:rsid w:val="001C6058"/>
    <w:pPr>
      <w:numPr>
        <w:numId w:val="28"/>
      </w:numPr>
      <w:tabs>
        <w:tab w:val="clear" w:pos="926"/>
        <w:tab w:val="num" w:pos="709"/>
      </w:tabs>
      <w:ind w:left="709" w:hanging="567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1C6058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C6058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1C6058"/>
    <w:rPr>
      <w:rFonts w:ascii="Arial" w:hAnsi="Arial"/>
    </w:rPr>
  </w:style>
  <w:style w:type="paragraph" w:styleId="paragraph" w:customStyle="1">
    <w:name w:val="paragraph"/>
    <w:basedOn w:val="Normal"/>
    <w:rsid w:val="001C6058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1C6058"/>
  </w:style>
  <w:style w:type="character" w:styleId="eop" w:customStyle="1">
    <w:name w:val="eop"/>
    <w:basedOn w:val="Fuentedeprrafopredeter"/>
    <w:rsid w:val="001C6058"/>
  </w:style>
  <w:style w:type="paragraph" w:styleId="TituloportadaSP" w:customStyle="1">
    <w:name w:val="Titulo portada SP"/>
    <w:basedOn w:val="Normal"/>
    <w:link w:val="TituloportadaSPCar"/>
    <w:qFormat/>
    <w:rsid w:val="001C6058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1C6058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styleId="Titulo1SP" w:customStyle="1">
    <w:name w:val="Titulo 1 SP"/>
    <w:basedOn w:val="Ttulo1"/>
    <w:qFormat/>
    <w:rsid w:val="001C6058"/>
    <w:pPr>
      <w:numPr>
        <w:numId w:val="27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1C6058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1C6058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C6058"/>
    <w:pPr>
      <w:numPr>
        <w:numId w:val="29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1C6058"/>
    <w:pPr>
      <w:numPr>
        <w:numId w:val="32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1C6058"/>
    <w:rPr>
      <w:rFonts w:ascii="Roboto Light" w:hAnsi="Roboto Light" w:cs="Open Sans"/>
      <w:sz w:val="24"/>
      <w:szCs w:val="20"/>
      <w:lang w:val="hsb-DE"/>
    </w:rPr>
  </w:style>
  <w:style w:type="character" w:styleId="Listavietas2Car" w:customStyle="1">
    <w:name w:val="Lista viñetas 2 Car"/>
    <w:basedOn w:val="Fuentedeprrafopredeter"/>
    <w:link w:val="Listavietas2"/>
    <w:rsid w:val="001C6058"/>
    <w:rPr>
      <w:rFonts w:ascii="Roboto Light" w:hAnsi="Roboto Light" w:cs="Open Sans"/>
      <w:sz w:val="24"/>
      <w:szCs w:val="20"/>
      <w:lang w:val="hsb-DE"/>
    </w:rPr>
  </w:style>
  <w:style w:type="character" w:styleId="Listavietas1Car" w:customStyle="1">
    <w:name w:val="Lista viñetas 1 Car"/>
    <w:basedOn w:val="PrrafodelistaCar"/>
    <w:link w:val="Listavietas1"/>
    <w:rsid w:val="001C6058"/>
    <w:rPr>
      <w:rFonts w:ascii="Roboto Light" w:hAnsi="Roboto Light" w:cs="Open Sans"/>
      <w:sz w:val="24"/>
      <w:szCs w:val="20"/>
      <w:lang w:val="hsb-DE"/>
    </w:rPr>
  </w:style>
  <w:style w:type="character" w:styleId="Mencinsinresolver">
    <w:name w:val="Unresolved Mention"/>
    <w:basedOn w:val="Fuentedeprrafopredeter"/>
    <w:uiPriority w:val="99"/>
    <w:semiHidden/>
    <w:unhideWhenUsed/>
    <w:rsid w:val="004B4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8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6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48805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3653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938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122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891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494132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878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701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376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239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6237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132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8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ty.com/es/download" TargetMode="External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unity3d.com/es/2021.1/Manual/system-requirements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unity.com/es/releases/editor/whats-new/2021.3.1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nity.com/es/onboardingsuccess/unity-pro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50BB7BEC-F0FB-49A5-8E54-4F24BA26E1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D30865-6023-4EAB-8DF2-AD3AE98A54CF}"/>
</file>

<file path=customXml/itemProps3.xml><?xml version="1.0" encoding="utf-8"?>
<ds:datastoreItem xmlns:ds="http://schemas.openxmlformats.org/officeDocument/2006/customXml" ds:itemID="{69531134-38DE-4899-904B-A60DFE0D4CA0}"/>
</file>

<file path=customXml/itemProps4.xml><?xml version="1.0" encoding="utf-8"?>
<ds:datastoreItem xmlns:ds="http://schemas.openxmlformats.org/officeDocument/2006/customXml" ds:itemID="{282827D9-D5E3-4AAE-8938-B94FE3E038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10</cp:revision>
  <cp:lastPrinted>2020-07-16T08:34:00Z</cp:lastPrinted>
  <dcterms:created xsi:type="dcterms:W3CDTF">2024-06-11T08:35:00Z</dcterms:created>
  <dcterms:modified xsi:type="dcterms:W3CDTF">2024-06-12T13:51:46Z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