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2CEA59" w14:textId="0BA5F5D4" w:rsidR="001E2084" w:rsidRPr="005405EA" w:rsidRDefault="001E2084" w:rsidP="001E2084">
      <w:pPr>
        <w:jc w:val="right"/>
        <w:rPr>
          <w:b/>
          <w:szCs w:val="24"/>
        </w:rPr>
      </w:pPr>
      <w:r w:rsidRPr="005405EA">
        <w:rPr>
          <w:b/>
          <w:szCs w:val="24"/>
        </w:rPr>
        <w:t xml:space="preserve">ANEXO </w:t>
      </w:r>
      <w:r w:rsidR="008F40E8">
        <w:rPr>
          <w:b/>
          <w:szCs w:val="24"/>
        </w:rPr>
        <w:t>2</w:t>
      </w:r>
      <w:r w:rsidRPr="005405EA">
        <w:rPr>
          <w:b/>
          <w:szCs w:val="24"/>
        </w:rPr>
        <w:t xml:space="preserve">/01 </w:t>
      </w:r>
    </w:p>
    <w:p w14:paraId="6E2740C8" w14:textId="64DEDEB1" w:rsidR="001E2084" w:rsidRPr="005405EA" w:rsidRDefault="00B80585" w:rsidP="006E47E1">
      <w:pPr>
        <w:pStyle w:val="Titulo1SP"/>
        <w:numPr>
          <w:ilvl w:val="0"/>
          <w:numId w:val="0"/>
        </w:numPr>
        <w:ind w:left="360"/>
      </w:pPr>
      <w:r>
        <w:t>VERIFICACIÓN DEL DISEÑO</w:t>
      </w:r>
    </w:p>
    <w:tbl>
      <w:tblPr>
        <w:tblStyle w:val="Tablaconcuadrcula"/>
        <w:tblW w:w="14578" w:type="dxa"/>
        <w:jc w:val="center"/>
        <w:tblBorders>
          <w:top w:val="single" w:sz="18" w:space="0" w:color="4460AA"/>
          <w:left w:val="single" w:sz="18" w:space="0" w:color="4460AA"/>
          <w:bottom w:val="single" w:sz="18" w:space="0" w:color="4460AA"/>
          <w:right w:val="single" w:sz="18" w:space="0" w:color="4460AA"/>
          <w:insideH w:val="single" w:sz="2" w:space="0" w:color="4460AA"/>
          <w:insideV w:val="single" w:sz="2" w:space="0" w:color="4460AA"/>
        </w:tblBorders>
        <w:tblLook w:val="04A0" w:firstRow="1" w:lastRow="0" w:firstColumn="1" w:lastColumn="0" w:noHBand="0" w:noVBand="1"/>
      </w:tblPr>
      <w:tblGrid>
        <w:gridCol w:w="1112"/>
        <w:gridCol w:w="1752"/>
        <w:gridCol w:w="3075"/>
        <w:gridCol w:w="3747"/>
        <w:gridCol w:w="1945"/>
        <w:gridCol w:w="1391"/>
        <w:gridCol w:w="1556"/>
      </w:tblGrid>
      <w:tr w:rsidR="002C027E" w:rsidRPr="005405EA" w14:paraId="193AED8B" w14:textId="77777777" w:rsidTr="00EA6BD0">
        <w:trPr>
          <w:trHeight w:val="453"/>
          <w:jc w:val="center"/>
        </w:trPr>
        <w:tc>
          <w:tcPr>
            <w:tcW w:w="1119" w:type="dxa"/>
            <w:shd w:val="clear" w:color="auto" w:fill="9D9D9D" w:themeFill="accent4"/>
            <w:vAlign w:val="center"/>
          </w:tcPr>
          <w:p w14:paraId="35A0E8C3" w14:textId="65402054" w:rsidR="00390F03" w:rsidRPr="00AA7C02" w:rsidRDefault="00390F03" w:rsidP="00E7214D">
            <w:pPr>
              <w:pStyle w:val="Contenidodelatabla"/>
              <w:jc w:val="center"/>
              <w:rPr>
                <w:lang w:val="es-ES"/>
              </w:rPr>
            </w:pPr>
            <w:r>
              <w:rPr>
                <w:lang w:val="es-ES"/>
              </w:rPr>
              <w:t>Código</w:t>
            </w:r>
          </w:p>
        </w:tc>
        <w:tc>
          <w:tcPr>
            <w:tcW w:w="1552" w:type="dxa"/>
            <w:shd w:val="clear" w:color="auto" w:fill="9D9D9D" w:themeFill="accent4"/>
            <w:vAlign w:val="center"/>
          </w:tcPr>
          <w:p w14:paraId="661861B9" w14:textId="47EB5EE4" w:rsidR="00390F03" w:rsidRPr="00AA7C02" w:rsidRDefault="00390F03" w:rsidP="00E7214D">
            <w:pPr>
              <w:pStyle w:val="Contenidodelatabla"/>
              <w:jc w:val="center"/>
              <w:rPr>
                <w:lang w:val="es-ES"/>
              </w:rPr>
            </w:pPr>
            <w:r>
              <w:rPr>
                <w:lang w:val="es-ES"/>
              </w:rPr>
              <w:t>Requerimiento de usuario</w:t>
            </w:r>
          </w:p>
        </w:tc>
        <w:tc>
          <w:tcPr>
            <w:tcW w:w="3118" w:type="dxa"/>
            <w:shd w:val="clear" w:color="auto" w:fill="9D9D9D" w:themeFill="accent4"/>
            <w:vAlign w:val="center"/>
          </w:tcPr>
          <w:p w14:paraId="0B1F1754" w14:textId="77777777" w:rsidR="00390F03" w:rsidRPr="00AA7C02" w:rsidRDefault="00390F03" w:rsidP="00E7214D">
            <w:pPr>
              <w:pStyle w:val="Contenidodelatabla"/>
              <w:jc w:val="center"/>
              <w:rPr>
                <w:lang w:val="es-ES"/>
              </w:rPr>
            </w:pPr>
            <w:bookmarkStart w:id="0" w:name="_Toc157006461"/>
            <w:r w:rsidRPr="00AA7C02">
              <w:rPr>
                <w:lang w:val="es-ES"/>
              </w:rPr>
              <w:t>Acciones Propuestas</w:t>
            </w:r>
            <w:bookmarkEnd w:id="0"/>
          </w:p>
        </w:tc>
        <w:tc>
          <w:tcPr>
            <w:tcW w:w="3827" w:type="dxa"/>
            <w:shd w:val="clear" w:color="auto" w:fill="9D9D9D" w:themeFill="accent4"/>
            <w:vAlign w:val="center"/>
          </w:tcPr>
          <w:p w14:paraId="64C9212B" w14:textId="6AE6FDD1" w:rsidR="00390F03" w:rsidRPr="00AA7C02" w:rsidRDefault="00390F03" w:rsidP="00E7214D">
            <w:pPr>
              <w:pStyle w:val="Contenidodelatabla"/>
              <w:jc w:val="center"/>
              <w:rPr>
                <w:lang w:val="es-ES"/>
              </w:rPr>
            </w:pPr>
            <w:r>
              <w:rPr>
                <w:lang w:val="es-ES"/>
              </w:rPr>
              <w:t>Acción realizada</w:t>
            </w:r>
          </w:p>
        </w:tc>
        <w:tc>
          <w:tcPr>
            <w:tcW w:w="1985" w:type="dxa"/>
            <w:shd w:val="clear" w:color="auto" w:fill="9D9D9D" w:themeFill="accent4"/>
            <w:vAlign w:val="center"/>
          </w:tcPr>
          <w:p w14:paraId="42CEBA0C" w14:textId="66318930" w:rsidR="00390F03" w:rsidRPr="00AA7C02" w:rsidRDefault="00390F03" w:rsidP="00E7214D">
            <w:pPr>
              <w:pStyle w:val="Contenidodelatabla"/>
              <w:jc w:val="center"/>
              <w:rPr>
                <w:lang w:val="es-ES"/>
              </w:rPr>
            </w:pPr>
            <w:r>
              <w:rPr>
                <w:lang w:val="es-ES"/>
              </w:rPr>
              <w:t>Persona que verifica y aprueba</w:t>
            </w:r>
          </w:p>
        </w:tc>
        <w:tc>
          <w:tcPr>
            <w:tcW w:w="1417" w:type="dxa"/>
            <w:shd w:val="clear" w:color="auto" w:fill="9D9D9D" w:themeFill="accent4"/>
            <w:vAlign w:val="center"/>
          </w:tcPr>
          <w:p w14:paraId="1E8FD7CE" w14:textId="29A882B5" w:rsidR="00390F03" w:rsidRDefault="00390F03" w:rsidP="00E7214D">
            <w:pPr>
              <w:pStyle w:val="Contenidodelatabla"/>
              <w:jc w:val="center"/>
              <w:rPr>
                <w:lang w:val="es-ES"/>
              </w:rPr>
            </w:pPr>
            <w:r>
              <w:rPr>
                <w:lang w:val="es-ES"/>
              </w:rPr>
              <w:t>Firma</w:t>
            </w:r>
          </w:p>
        </w:tc>
        <w:tc>
          <w:tcPr>
            <w:tcW w:w="1560" w:type="dxa"/>
            <w:shd w:val="clear" w:color="auto" w:fill="9D9D9D" w:themeFill="accent4"/>
            <w:vAlign w:val="center"/>
          </w:tcPr>
          <w:p w14:paraId="0FC4319C" w14:textId="5D38A242" w:rsidR="00390F03" w:rsidRPr="00AA7C02" w:rsidRDefault="00390F03" w:rsidP="00E7214D">
            <w:pPr>
              <w:pStyle w:val="Contenidodelatabla"/>
              <w:jc w:val="center"/>
              <w:rPr>
                <w:lang w:val="es-ES"/>
              </w:rPr>
            </w:pPr>
            <w:r>
              <w:rPr>
                <w:lang w:val="es-ES"/>
              </w:rPr>
              <w:t>Fecha</w:t>
            </w:r>
          </w:p>
        </w:tc>
      </w:tr>
      <w:tr w:rsidR="002C027E" w:rsidRPr="005405EA" w14:paraId="3A05AAAA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381B26FA" w14:textId="45676B72" w:rsidR="00390F03" w:rsidRDefault="00390F03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DOR-</w:t>
            </w:r>
            <w:r w:rsidR="00D51CE5">
              <w:rPr>
                <w:color w:val="4E4E4E" w:themeColor="accent4" w:themeShade="80"/>
                <w:lang w:val="es-ES"/>
              </w:rPr>
              <w:t>01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25113C5E" w14:textId="790E63E4" w:rsidR="00390F03" w:rsidRPr="00606253" w:rsidRDefault="00390F03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VRC-01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96F5FED" w14:textId="36E088B2" w:rsidR="00390F03" w:rsidRPr="00606253" w:rsidRDefault="00390F03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Crear un sistema de autentificación única de usuarios</w:t>
            </w:r>
          </w:p>
        </w:tc>
        <w:tc>
          <w:tcPr>
            <w:tcW w:w="3827" w:type="dxa"/>
          </w:tcPr>
          <w:p w14:paraId="0E5693DA" w14:textId="06216AD5" w:rsidR="00390F03" w:rsidRDefault="00276541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 xml:space="preserve">Se ha creado un </w:t>
            </w:r>
            <w:r w:rsidR="00F95490">
              <w:rPr>
                <w:color w:val="4E4E4E" w:themeColor="accent4" w:themeShade="80"/>
                <w:lang w:val="es-ES"/>
              </w:rPr>
              <w:t>sistema de autentificación de usuarios basada en un correo electrónico y una contraseña</w:t>
            </w:r>
            <w:r w:rsidR="005145CD">
              <w:rPr>
                <w:color w:val="4E4E4E" w:themeColor="accent4" w:themeShade="80"/>
                <w:lang w:val="es-ES"/>
              </w:rPr>
              <w:t xml:space="preserve"> dentro de la aplicación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0BFAF90" w14:textId="675FFEA0" w:rsidR="00390F03" w:rsidRPr="00606253" w:rsidRDefault="00514ACC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Javier Vico</w:t>
            </w:r>
          </w:p>
        </w:tc>
        <w:tc>
          <w:tcPr>
            <w:tcW w:w="1417" w:type="dxa"/>
          </w:tcPr>
          <w:p w14:paraId="0CD615A2" w14:textId="77777777" w:rsidR="00390F03" w:rsidRDefault="00390F03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24BEDE16" w14:textId="61E43A3F" w:rsidR="00390F03" w:rsidRPr="00606253" w:rsidRDefault="00E315E6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07/02/2023</w:t>
            </w:r>
          </w:p>
        </w:tc>
      </w:tr>
      <w:tr w:rsidR="002C027E" w:rsidRPr="005405EA" w14:paraId="04D14AD1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1A50AD6D" w14:textId="667B7ED5" w:rsidR="005145CD" w:rsidRDefault="005145CD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</w:t>
            </w:r>
            <w:r w:rsidR="00D51CE5">
              <w:rPr>
                <w:color w:val="4E4E4E" w:themeColor="accent4" w:themeShade="80"/>
                <w:lang w:val="es-ES"/>
              </w:rPr>
              <w:t>-0</w:t>
            </w:r>
            <w:r>
              <w:rPr>
                <w:color w:val="4E4E4E" w:themeColor="accent4" w:themeShade="80"/>
                <w:lang w:val="es-ES"/>
              </w:rPr>
              <w:t>2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241A007F" w14:textId="45043D3B" w:rsidR="005145CD" w:rsidRDefault="005145CD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VRC-01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491D012" w14:textId="3EEF655E" w:rsidR="005145CD" w:rsidRDefault="005145CD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Crear un sistema de autentificación única de usuarios</w:t>
            </w:r>
          </w:p>
        </w:tc>
        <w:tc>
          <w:tcPr>
            <w:tcW w:w="3827" w:type="dxa"/>
          </w:tcPr>
          <w:p w14:paraId="38E80467" w14:textId="23FED192" w:rsidR="005145CD" w:rsidRDefault="005145CD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Se ha desarrollado una API que gestiona el acceso de los usuarios mediante el uso de un correo electrónico y la contraseña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7FDB04C" w14:textId="557C80FB" w:rsidR="005145CD" w:rsidRDefault="00CA77C3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Carlos Rodrigo</w:t>
            </w:r>
          </w:p>
        </w:tc>
        <w:tc>
          <w:tcPr>
            <w:tcW w:w="1417" w:type="dxa"/>
          </w:tcPr>
          <w:p w14:paraId="1A611506" w14:textId="77777777" w:rsidR="005145CD" w:rsidRDefault="005145CD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1970509D" w14:textId="411F3473" w:rsidR="005145CD" w:rsidRDefault="00E315E6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07/02/2023</w:t>
            </w:r>
          </w:p>
        </w:tc>
      </w:tr>
      <w:tr w:rsidR="002C027E" w:rsidRPr="005405EA" w14:paraId="58FAAA8F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656459CF" w14:textId="2CFCD179" w:rsidR="00390F03" w:rsidRDefault="00390F03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DOR-</w:t>
            </w:r>
            <w:r w:rsidR="003C2140">
              <w:rPr>
                <w:color w:val="4E4E4E" w:themeColor="accent4" w:themeShade="80"/>
                <w:lang w:val="es-ES"/>
              </w:rPr>
              <w:t>03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114D1B0C" w14:textId="04B3161F" w:rsidR="00390F03" w:rsidRPr="00606253" w:rsidRDefault="00390F03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VRC-02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DD578A3" w14:textId="57DF6BE8" w:rsidR="00390F03" w:rsidRPr="00606253" w:rsidRDefault="00390F03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 w:rsidRPr="0C38A382">
              <w:rPr>
                <w:color w:val="4E4E4E" w:themeColor="accent4" w:themeShade="80"/>
                <w:lang w:val="es-ES"/>
              </w:rPr>
              <w:t xml:space="preserve">Crear un espacio para el uso de la herramienta </w:t>
            </w:r>
            <w:r w:rsidR="6D1C53C0" w:rsidRPr="0C38A382">
              <w:rPr>
                <w:color w:val="4E4E4E" w:themeColor="accent4" w:themeShade="80"/>
                <w:lang w:val="es-ES"/>
              </w:rPr>
              <w:t xml:space="preserve">de </w:t>
            </w:r>
            <w:r w:rsidR="6D1C53C0" w:rsidRPr="0C38A382">
              <w:rPr>
                <w:color w:val="4E4E4E" w:themeColor="accent4" w:themeShade="80"/>
                <w:lang w:val="es-ES"/>
              </w:rPr>
              <w:lastRenderedPageBreak/>
              <w:t>forma individual</w:t>
            </w:r>
          </w:p>
        </w:tc>
        <w:tc>
          <w:tcPr>
            <w:tcW w:w="3827" w:type="dxa"/>
          </w:tcPr>
          <w:p w14:paraId="0EF0F65A" w14:textId="4821F74B" w:rsidR="00390F03" w:rsidRDefault="00276541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 w:rsidRPr="0C38A382">
              <w:rPr>
                <w:color w:val="4E4E4E" w:themeColor="accent4" w:themeShade="80"/>
                <w:lang w:val="es-ES"/>
              </w:rPr>
              <w:lastRenderedPageBreak/>
              <w:t xml:space="preserve">Se ha creado una ramificación del código que permite ejecutar toda la herramienta </w:t>
            </w:r>
            <w:r w:rsidR="025E9F32" w:rsidRPr="0C38A382">
              <w:rPr>
                <w:color w:val="4E4E4E" w:themeColor="accent4" w:themeShade="80"/>
                <w:lang w:val="es-ES"/>
              </w:rPr>
              <w:t xml:space="preserve">para un solo </w:t>
            </w:r>
            <w:r w:rsidR="025E9F32" w:rsidRPr="0C38A382">
              <w:rPr>
                <w:color w:val="4E4E4E" w:themeColor="accent4" w:themeShade="80"/>
                <w:lang w:val="es-ES"/>
              </w:rPr>
              <w:lastRenderedPageBreak/>
              <w:t>usuario en local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181EC3E" w14:textId="615A2D4C" w:rsidR="00390F03" w:rsidRPr="00606253" w:rsidRDefault="00514ACC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lastRenderedPageBreak/>
              <w:t>Javier Vico</w:t>
            </w:r>
          </w:p>
        </w:tc>
        <w:tc>
          <w:tcPr>
            <w:tcW w:w="1417" w:type="dxa"/>
          </w:tcPr>
          <w:p w14:paraId="40F0FA8D" w14:textId="77777777" w:rsidR="00390F03" w:rsidRDefault="00390F03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3050D6FF" w14:textId="031AB552" w:rsidR="00390F03" w:rsidRPr="00606253" w:rsidRDefault="007B040C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29/03/2023</w:t>
            </w:r>
          </w:p>
        </w:tc>
      </w:tr>
      <w:tr w:rsidR="002C027E" w:rsidRPr="005405EA" w14:paraId="3D5C960E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16F025CA" w14:textId="7539BA43" w:rsidR="00390F03" w:rsidRDefault="00390F03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DOR-</w:t>
            </w:r>
            <w:r w:rsidR="003C2140">
              <w:rPr>
                <w:color w:val="4E4E4E" w:themeColor="accent4" w:themeShade="80"/>
                <w:lang w:val="es-ES"/>
              </w:rPr>
              <w:t>04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673F42A8" w14:textId="55D63D07" w:rsidR="00390F03" w:rsidRPr="00606253" w:rsidRDefault="00390F03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VRC-03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4494302" w14:textId="75CA7E89" w:rsidR="00390F03" w:rsidRPr="00606253" w:rsidRDefault="00390F03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Crear un sistema que permita conectar a varios usuarios en tiempo real dentro de la herramienta desde diferentes dispositivos</w:t>
            </w:r>
          </w:p>
        </w:tc>
        <w:tc>
          <w:tcPr>
            <w:tcW w:w="3827" w:type="dxa"/>
          </w:tcPr>
          <w:p w14:paraId="01358348" w14:textId="5E99A318" w:rsidR="00390F03" w:rsidRDefault="00276541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Se ha creado una ramificación del código que crea una sala a la que se pueden conectar diferentes dispositivos que dispongan de la herramienta de visualización y permiso por parte del creador de la sala para poder unirse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99C5A34" w14:textId="6048994D" w:rsidR="00390F03" w:rsidRPr="00606253" w:rsidRDefault="00514ACC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Daniel Cámara</w:t>
            </w:r>
          </w:p>
        </w:tc>
        <w:tc>
          <w:tcPr>
            <w:tcW w:w="1417" w:type="dxa"/>
          </w:tcPr>
          <w:p w14:paraId="6C2DBEF7" w14:textId="77777777" w:rsidR="00390F03" w:rsidRDefault="00390F03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6E3D3DE3" w14:textId="2CD173A4" w:rsidR="00390F03" w:rsidRPr="00606253" w:rsidRDefault="00207D29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11/04/2023</w:t>
            </w:r>
          </w:p>
        </w:tc>
      </w:tr>
      <w:tr w:rsidR="002C027E" w:rsidRPr="005405EA" w14:paraId="3EF84C02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4407A821" w14:textId="4CC3D0B1" w:rsidR="00390F03" w:rsidRDefault="00390F03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DOR-</w:t>
            </w:r>
            <w:r w:rsidR="003C2140">
              <w:rPr>
                <w:color w:val="4E4E4E" w:themeColor="accent4" w:themeShade="80"/>
                <w:lang w:val="es-ES"/>
              </w:rPr>
              <w:t>05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585208C6" w14:textId="15E66D9C" w:rsidR="00390F03" w:rsidRPr="00606253" w:rsidRDefault="00390F03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VRC-04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9B66FB9" w14:textId="3E6406E1" w:rsidR="00390F03" w:rsidRPr="00606253" w:rsidRDefault="00390F03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Elaborar un protocolo de comunicación online que permita a los usuarios comunicarse con otros usuarios de la misma sala</w:t>
            </w:r>
          </w:p>
        </w:tc>
        <w:tc>
          <w:tcPr>
            <w:tcW w:w="3827" w:type="dxa"/>
          </w:tcPr>
          <w:p w14:paraId="20F09CC9" w14:textId="4712B685" w:rsidR="00390F03" w:rsidRDefault="00276541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 w:rsidRPr="0C38A382">
              <w:rPr>
                <w:color w:val="4E4E4E" w:themeColor="accent4" w:themeShade="80"/>
                <w:lang w:val="es-ES"/>
              </w:rPr>
              <w:t>Se ha creado un sistema de comunicación que permite a los diferentes usuarios de las salas online comunicarse entre ellos en tiempo real</w:t>
            </w:r>
            <w:r w:rsidR="6C9C7909" w:rsidRPr="0C38A382">
              <w:rPr>
                <w:color w:val="4E4E4E" w:themeColor="accent4" w:themeShade="80"/>
                <w:lang w:val="es-ES"/>
              </w:rPr>
              <w:t xml:space="preserve"> mediante voz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6E8D51C" w14:textId="1C6B9606" w:rsidR="00390F03" w:rsidRPr="00606253" w:rsidRDefault="00514ACC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Javier Vico</w:t>
            </w:r>
          </w:p>
        </w:tc>
        <w:tc>
          <w:tcPr>
            <w:tcW w:w="1417" w:type="dxa"/>
          </w:tcPr>
          <w:p w14:paraId="60206604" w14:textId="77777777" w:rsidR="00390F03" w:rsidRDefault="00390F03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3D448942" w14:textId="7C4EAD6F" w:rsidR="00390F03" w:rsidRPr="00606253" w:rsidRDefault="00207D29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08/05/2023</w:t>
            </w:r>
          </w:p>
        </w:tc>
      </w:tr>
      <w:tr w:rsidR="002C027E" w:rsidRPr="005405EA" w14:paraId="71CCF606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7B9CD708" w14:textId="563F0EA3" w:rsidR="00390F03" w:rsidRDefault="00390F03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</w:t>
            </w:r>
            <w:r w:rsidR="00131337">
              <w:rPr>
                <w:color w:val="4E4E4E" w:themeColor="accent4" w:themeShade="80"/>
                <w:lang w:val="es-ES"/>
              </w:rPr>
              <w:t>-</w:t>
            </w:r>
            <w:r w:rsidR="003C2140">
              <w:rPr>
                <w:color w:val="4E4E4E" w:themeColor="accent4" w:themeShade="80"/>
                <w:lang w:val="es-ES"/>
              </w:rPr>
              <w:t>06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2452765F" w14:textId="74C9C523" w:rsidR="00390F03" w:rsidRPr="00606253" w:rsidRDefault="00390F03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VRC-05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68069E64" w14:textId="24CEE79D" w:rsidR="00390F03" w:rsidRPr="00606253" w:rsidRDefault="00390F03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Desarrollar un protocolo de comunicación online en tiempo real para el paso de información entre usuarios</w:t>
            </w:r>
          </w:p>
        </w:tc>
        <w:tc>
          <w:tcPr>
            <w:tcW w:w="3827" w:type="dxa"/>
          </w:tcPr>
          <w:p w14:paraId="3BD63E71" w14:textId="33F0EE40" w:rsidR="00390F03" w:rsidRDefault="00276541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Se ha creado un sistema de comunicación que permite a los diferentes usuarios de las salas online compartir información entre ellos en tiempo real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0F761B4" w14:textId="11C1E8D9" w:rsidR="00390F03" w:rsidRPr="00606253" w:rsidRDefault="00514ACC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Daniel Cámara</w:t>
            </w:r>
          </w:p>
        </w:tc>
        <w:tc>
          <w:tcPr>
            <w:tcW w:w="1417" w:type="dxa"/>
          </w:tcPr>
          <w:p w14:paraId="71DB5197" w14:textId="77777777" w:rsidR="00390F03" w:rsidRDefault="00390F03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0D6C2E81" w14:textId="3A08A894" w:rsidR="00390F03" w:rsidRPr="00606253" w:rsidRDefault="00207D29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22/05/2023</w:t>
            </w:r>
          </w:p>
        </w:tc>
      </w:tr>
      <w:tr w:rsidR="002C027E" w:rsidRPr="005405EA" w14:paraId="5B4386D4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4CF056D0" w14:textId="3A17EFEF" w:rsidR="00390F03" w:rsidRDefault="00390F03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lastRenderedPageBreak/>
              <w:t>DOR-</w:t>
            </w:r>
            <w:r w:rsidR="003C2140">
              <w:rPr>
                <w:color w:val="4E4E4E" w:themeColor="accent4" w:themeShade="80"/>
                <w:lang w:val="es-ES"/>
              </w:rPr>
              <w:t>07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6C76434F" w14:textId="4AF24FE8" w:rsidR="00390F03" w:rsidRPr="00606253" w:rsidRDefault="00390F03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VRC-06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6E658B4" w14:textId="746B54BB" w:rsidR="00390F03" w:rsidRPr="00606253" w:rsidRDefault="00390F03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Crear una llamada a la base de datos con los datos identificativos de cada usuario para poder obtener una lista con todos los casos pertenecientes al usuario correspondiente</w:t>
            </w:r>
          </w:p>
        </w:tc>
        <w:tc>
          <w:tcPr>
            <w:tcW w:w="3827" w:type="dxa"/>
          </w:tcPr>
          <w:p w14:paraId="4B3FC065" w14:textId="6726205E" w:rsidR="00390F03" w:rsidRDefault="00ED2D55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 xml:space="preserve">Se ha desarrollado una interfaz en la aplicación que permite hacer una llamada a la API para obtener un resultado de casos </w:t>
            </w:r>
            <w:r w:rsidR="005E3F36">
              <w:rPr>
                <w:color w:val="4E4E4E" w:themeColor="accent4" w:themeShade="80"/>
                <w:lang w:val="es-ES"/>
              </w:rPr>
              <w:t>en forma de lista.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DE5B7AD" w14:textId="690CE4B5" w:rsidR="00390F03" w:rsidRPr="00606253" w:rsidRDefault="00514ACC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Javier Vico</w:t>
            </w:r>
          </w:p>
        </w:tc>
        <w:tc>
          <w:tcPr>
            <w:tcW w:w="1417" w:type="dxa"/>
          </w:tcPr>
          <w:p w14:paraId="7D42A582" w14:textId="77777777" w:rsidR="00390F03" w:rsidRDefault="00390F03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10C429DD" w14:textId="0B5C4CFB" w:rsidR="00390F03" w:rsidRPr="00606253" w:rsidRDefault="00D35084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05/06/2023</w:t>
            </w:r>
          </w:p>
        </w:tc>
      </w:tr>
      <w:tr w:rsidR="002C027E" w:rsidRPr="005405EA" w14:paraId="223F7499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506EC3AC" w14:textId="1CA07D08" w:rsidR="00131337" w:rsidRDefault="003C2140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DOR-08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4455833D" w14:textId="7798D47F" w:rsidR="00131337" w:rsidRDefault="007376A2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VRC-06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F9893BA" w14:textId="5774C32B" w:rsidR="00131337" w:rsidRDefault="007376A2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Crear una llamada a la base de datos con los datos identificativos de cada usuario para poder obtener una lista con todos los casos pertenecientes al usuario correspondiente</w:t>
            </w:r>
          </w:p>
        </w:tc>
        <w:tc>
          <w:tcPr>
            <w:tcW w:w="3827" w:type="dxa"/>
          </w:tcPr>
          <w:p w14:paraId="3B6814DF" w14:textId="1D30D7B1" w:rsidR="00131337" w:rsidRDefault="005E3F36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 xml:space="preserve">Se ha desarrollado una API conectada con la base de datos en la que se </w:t>
            </w:r>
            <w:r w:rsidR="00CE3F4E">
              <w:rPr>
                <w:color w:val="4E4E4E" w:themeColor="accent4" w:themeShade="80"/>
                <w:lang w:val="es-ES"/>
              </w:rPr>
              <w:t>almacenan</w:t>
            </w:r>
            <w:r>
              <w:rPr>
                <w:color w:val="4E4E4E" w:themeColor="accent4" w:themeShade="80"/>
                <w:lang w:val="es-ES"/>
              </w:rPr>
              <w:t xml:space="preserve"> todos los casos para poder listarlos cuando se realiza la petición desde la </w:t>
            </w:r>
            <w:r w:rsidR="00CE3F4E">
              <w:rPr>
                <w:color w:val="4E4E4E" w:themeColor="accent4" w:themeShade="80"/>
                <w:lang w:val="es-ES"/>
              </w:rPr>
              <w:t>aplicación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2F581BC" w14:textId="52B11DB5" w:rsidR="00131337" w:rsidRDefault="005E3F36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Carlos Rodrigo</w:t>
            </w:r>
          </w:p>
        </w:tc>
        <w:tc>
          <w:tcPr>
            <w:tcW w:w="1417" w:type="dxa"/>
          </w:tcPr>
          <w:p w14:paraId="3F7ED127" w14:textId="77777777" w:rsidR="00131337" w:rsidRDefault="00131337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7F2AA66C" w14:textId="6EEE885D" w:rsidR="00131337" w:rsidRDefault="00D35084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05/06/2023</w:t>
            </w:r>
          </w:p>
        </w:tc>
      </w:tr>
      <w:tr w:rsidR="002C027E" w:rsidRPr="005405EA" w14:paraId="21C8DE21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2153BE41" w14:textId="6D46C12A" w:rsidR="00CE3F4E" w:rsidRDefault="003C2140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DOR-09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24B67957" w14:textId="31DB7EC7" w:rsidR="00CE3F4E" w:rsidRDefault="00CE3F4E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VRC-06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759BB27" w14:textId="0D11D2C4" w:rsidR="00CE3F4E" w:rsidRDefault="00CE3F4E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 xml:space="preserve">Crear una llamada a la base de datos con los datos identificativos de cada usuario para poder </w:t>
            </w:r>
            <w:r>
              <w:rPr>
                <w:color w:val="4E4E4E" w:themeColor="accent4" w:themeShade="80"/>
                <w:lang w:val="es-ES"/>
              </w:rPr>
              <w:lastRenderedPageBreak/>
              <w:t>obtener una lista con todos los casos pertenecientes al usuario correspondiente</w:t>
            </w:r>
          </w:p>
        </w:tc>
        <w:tc>
          <w:tcPr>
            <w:tcW w:w="3827" w:type="dxa"/>
          </w:tcPr>
          <w:p w14:paraId="186D71A8" w14:textId="48AE9CA2" w:rsidR="00CE3F4E" w:rsidRDefault="00CE3F4E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lastRenderedPageBreak/>
              <w:t xml:space="preserve">Se ha diseñado un algoritmo de aprendizaje profundo que es capaz de filtrar las señales recogidas mediante el dispositivo </w:t>
            </w:r>
            <w:r>
              <w:rPr>
                <w:color w:val="4E4E4E" w:themeColor="accent4" w:themeShade="80"/>
                <w:lang w:val="es-ES"/>
              </w:rPr>
              <w:lastRenderedPageBreak/>
              <w:t>de adquisición de datos para su correcta visualización.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9ADED22" w14:textId="3521B997" w:rsidR="00CE3F4E" w:rsidRDefault="00DB2696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lastRenderedPageBreak/>
              <w:t>Vicente Gallego</w:t>
            </w:r>
          </w:p>
        </w:tc>
        <w:tc>
          <w:tcPr>
            <w:tcW w:w="1417" w:type="dxa"/>
          </w:tcPr>
          <w:p w14:paraId="606F068B" w14:textId="77777777" w:rsidR="00CE3F4E" w:rsidRDefault="00CE3F4E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1E5AF07E" w14:textId="482BDA9D" w:rsidR="00CE3F4E" w:rsidRDefault="00D35084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05/06/2023</w:t>
            </w:r>
          </w:p>
        </w:tc>
      </w:tr>
      <w:tr w:rsidR="002C027E" w:rsidRPr="005405EA" w14:paraId="56F15753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087090E8" w14:textId="51557059" w:rsidR="00390F03" w:rsidRDefault="00390F03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DOR-</w:t>
            </w:r>
            <w:r w:rsidR="00450322">
              <w:rPr>
                <w:color w:val="4E4E4E" w:themeColor="accent4" w:themeShade="80"/>
                <w:lang w:val="es-ES"/>
              </w:rPr>
              <w:t>10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49F0491A" w14:textId="3B3F5A1B" w:rsidR="00390F03" w:rsidRDefault="00390F03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VRC-07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56E49864" w14:textId="50312AE1" w:rsidR="00390F03" w:rsidRPr="00606253" w:rsidRDefault="00390F03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Crear una serie de filtros para poder buscar de forma óptima entre la lista de casos obtenida anteriormente</w:t>
            </w:r>
          </w:p>
        </w:tc>
        <w:tc>
          <w:tcPr>
            <w:tcW w:w="3827" w:type="dxa"/>
          </w:tcPr>
          <w:p w14:paraId="0136C272" w14:textId="48CEC188" w:rsidR="00390F03" w:rsidRDefault="00276541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 xml:space="preserve">Se ha creado un sistema de filtros en la aplicación de visualización en la que se incluyen diferentes parámetros que seleccionan exactamente los casos que el usuario quiere visualizar 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AB7070D" w14:textId="657A7808" w:rsidR="00390F03" w:rsidRPr="00606253" w:rsidRDefault="00514ACC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Daniel Cámara</w:t>
            </w:r>
          </w:p>
        </w:tc>
        <w:tc>
          <w:tcPr>
            <w:tcW w:w="1417" w:type="dxa"/>
          </w:tcPr>
          <w:p w14:paraId="71A69A64" w14:textId="77777777" w:rsidR="00390F03" w:rsidRDefault="00390F03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7A964593" w14:textId="70847B2F" w:rsidR="00390F03" w:rsidRPr="00606253" w:rsidRDefault="00D35084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26/06/2023</w:t>
            </w:r>
          </w:p>
        </w:tc>
      </w:tr>
      <w:tr w:rsidR="002C027E" w:rsidRPr="005405EA" w14:paraId="02EDD00F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263D2652" w14:textId="0615C76C" w:rsidR="00DB2696" w:rsidRDefault="00450322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DOR-11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12F3E379" w14:textId="3B8E9096" w:rsidR="00DB2696" w:rsidRDefault="00DB2696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VRC-07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16A4E9B" w14:textId="15D5E210" w:rsidR="00DB2696" w:rsidRDefault="00EE68A1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Crear una serie de filtros para poder buscar de forma óptima entre la lista de casos obtenida anteriormente</w:t>
            </w:r>
          </w:p>
        </w:tc>
        <w:tc>
          <w:tcPr>
            <w:tcW w:w="3827" w:type="dxa"/>
          </w:tcPr>
          <w:p w14:paraId="56566C3F" w14:textId="04AD9CFA" w:rsidR="00DB2696" w:rsidRDefault="00EE68A1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 xml:space="preserve">Se ha desarrollado una API conectada con la base de datos en la que se almacenan todos los casos para poder listarlos </w:t>
            </w:r>
            <w:r w:rsidR="0044788A">
              <w:rPr>
                <w:color w:val="4E4E4E" w:themeColor="accent4" w:themeShade="80"/>
                <w:lang w:val="es-ES"/>
              </w:rPr>
              <w:t>en función de los filtros seleccionados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C8381DB" w14:textId="6724632B" w:rsidR="00DB2696" w:rsidRDefault="00EE68A1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Carlos Rodrigo</w:t>
            </w:r>
          </w:p>
        </w:tc>
        <w:tc>
          <w:tcPr>
            <w:tcW w:w="1417" w:type="dxa"/>
          </w:tcPr>
          <w:p w14:paraId="6C1987A5" w14:textId="77777777" w:rsidR="00DB2696" w:rsidRDefault="00DB2696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2A75C405" w14:textId="55675278" w:rsidR="00DB2696" w:rsidRDefault="00D35084" w:rsidP="00606253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26/06/2023</w:t>
            </w:r>
          </w:p>
        </w:tc>
      </w:tr>
      <w:tr w:rsidR="002C027E" w:rsidRPr="005405EA" w14:paraId="50C4189C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3449F20D" w14:textId="12C07615" w:rsidR="00276541" w:rsidRDefault="00276541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DOR-</w:t>
            </w:r>
            <w:r w:rsidR="00450322">
              <w:rPr>
                <w:color w:val="4E4E4E" w:themeColor="accent4" w:themeShade="80"/>
                <w:lang w:val="es-ES"/>
              </w:rPr>
              <w:t>12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3FD8FDE4" w14:textId="6173D89D" w:rsidR="00276541" w:rsidRDefault="00276541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VRC-08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CB86DC5" w14:textId="30579EA9" w:rsidR="00276541" w:rsidRPr="00606253" w:rsidRDefault="00276541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 xml:space="preserve">Crear acción de llamada a la base de datos que </w:t>
            </w:r>
            <w:r>
              <w:rPr>
                <w:color w:val="4E4E4E" w:themeColor="accent4" w:themeShade="80"/>
                <w:lang w:val="es-ES"/>
              </w:rPr>
              <w:lastRenderedPageBreak/>
              <w:t>devuelva el fichero descargable con la información que se va a visualizar</w:t>
            </w:r>
          </w:p>
        </w:tc>
        <w:tc>
          <w:tcPr>
            <w:tcW w:w="3827" w:type="dxa"/>
          </w:tcPr>
          <w:p w14:paraId="3EB69C01" w14:textId="1597A83D" w:rsidR="00C1596C" w:rsidRDefault="00C1596C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lastRenderedPageBreak/>
              <w:t xml:space="preserve">Se ha desarrollado una interfaz en la aplicación que permite la </w:t>
            </w:r>
            <w:r>
              <w:rPr>
                <w:color w:val="4E4E4E" w:themeColor="accent4" w:themeShade="80"/>
                <w:lang w:val="es-ES"/>
              </w:rPr>
              <w:lastRenderedPageBreak/>
              <w:t>descarga de los casos de la nube</w:t>
            </w:r>
          </w:p>
          <w:p w14:paraId="7EA704FB" w14:textId="761DE660" w:rsidR="00276541" w:rsidRDefault="00276541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1A57E3A8" w14:textId="5499F5A4" w:rsidR="00276541" w:rsidRPr="00606253" w:rsidRDefault="00514ACC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lastRenderedPageBreak/>
              <w:t>Javier Vico</w:t>
            </w:r>
          </w:p>
        </w:tc>
        <w:tc>
          <w:tcPr>
            <w:tcW w:w="1417" w:type="dxa"/>
          </w:tcPr>
          <w:p w14:paraId="3AB97133" w14:textId="77777777" w:rsidR="00276541" w:rsidRDefault="00276541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38C55A45" w14:textId="3AC572D0" w:rsidR="00276541" w:rsidRPr="00606253" w:rsidRDefault="00E05FBA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10/07/2023</w:t>
            </w:r>
          </w:p>
        </w:tc>
      </w:tr>
      <w:tr w:rsidR="002C027E" w:rsidRPr="005405EA" w14:paraId="710662F9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247089AC" w14:textId="1D0F5907" w:rsidR="00C1596C" w:rsidRDefault="00450322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DOR-13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0C5E3F6A" w14:textId="4C97DA4B" w:rsidR="00C1596C" w:rsidRDefault="000151F5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VRC-08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6B37444" w14:textId="70E36E6D" w:rsidR="00C1596C" w:rsidRDefault="000151F5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Crear acción de llamada a la base de datos que devuelva el fichero descargable con la información que se va a visualizar</w:t>
            </w:r>
          </w:p>
        </w:tc>
        <w:tc>
          <w:tcPr>
            <w:tcW w:w="3827" w:type="dxa"/>
          </w:tcPr>
          <w:p w14:paraId="7D80155D" w14:textId="36F75230" w:rsidR="00C1596C" w:rsidRDefault="000151F5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Se ha desarrollado un sistema dentro de la API que permite la descarga de los casos desde la nube, proporcionando a la aplicación un enlace de descarga temporal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5C0879F" w14:textId="4B604A30" w:rsidR="00C1596C" w:rsidRDefault="000151F5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Carlos Rodrigo</w:t>
            </w:r>
          </w:p>
        </w:tc>
        <w:tc>
          <w:tcPr>
            <w:tcW w:w="1417" w:type="dxa"/>
          </w:tcPr>
          <w:p w14:paraId="361FBBE6" w14:textId="77777777" w:rsidR="00C1596C" w:rsidRDefault="00C1596C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7A7837EC" w14:textId="5322B4AB" w:rsidR="00C1596C" w:rsidRDefault="00E05FBA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10/07/2023</w:t>
            </w:r>
          </w:p>
        </w:tc>
      </w:tr>
      <w:tr w:rsidR="009D17C3" w:rsidRPr="005405EA" w14:paraId="0506637F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35F18FAB" w14:textId="17C3DD02" w:rsidR="009D17C3" w:rsidRDefault="00450322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DOR-14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0F21592F" w14:textId="4586C2FA" w:rsidR="009D17C3" w:rsidRDefault="009D17C3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VRC-09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D670D2F" w14:textId="79737D55" w:rsidR="009D17C3" w:rsidRDefault="009D17C3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Desarrollar una herramienta en la que se pueda visualizar el corazón y el torso de cada sesión grabada</w:t>
            </w:r>
          </w:p>
        </w:tc>
        <w:tc>
          <w:tcPr>
            <w:tcW w:w="3827" w:type="dxa"/>
          </w:tcPr>
          <w:p w14:paraId="457184E3" w14:textId="1D0D0DB5" w:rsidR="009D17C3" w:rsidRDefault="009D17C3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 xml:space="preserve">Se ha desarrollado un algoritmo que resuelve el problema inverso, para con </w:t>
            </w:r>
            <w:r w:rsidR="00AE00CD">
              <w:rPr>
                <w:color w:val="4E4E4E" w:themeColor="accent4" w:themeShade="80"/>
                <w:lang w:val="es-ES"/>
              </w:rPr>
              <w:t>los</w:t>
            </w:r>
            <w:r>
              <w:rPr>
                <w:color w:val="4E4E4E" w:themeColor="accent4" w:themeShade="80"/>
                <w:lang w:val="es-ES"/>
              </w:rPr>
              <w:t xml:space="preserve"> parámetros </w:t>
            </w:r>
            <w:r w:rsidR="00835CEE">
              <w:rPr>
                <w:color w:val="4E4E4E" w:themeColor="accent4" w:themeShade="80"/>
                <w:lang w:val="es-ES"/>
              </w:rPr>
              <w:t>proporcionados, generar una reconstrucción del corazón y torso del paciente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F03D6E0" w14:textId="75EBC251" w:rsidR="009D17C3" w:rsidRDefault="00835CEE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Vicente Gallego</w:t>
            </w:r>
          </w:p>
        </w:tc>
        <w:tc>
          <w:tcPr>
            <w:tcW w:w="1417" w:type="dxa"/>
          </w:tcPr>
          <w:p w14:paraId="4157241F" w14:textId="77777777" w:rsidR="009D17C3" w:rsidRDefault="009D17C3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47117D72" w14:textId="1471AA65" w:rsidR="009D17C3" w:rsidRDefault="00E05FBA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30/08/2023</w:t>
            </w:r>
          </w:p>
        </w:tc>
      </w:tr>
      <w:tr w:rsidR="002C027E" w:rsidRPr="005405EA" w14:paraId="4BAC2496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54783003" w14:textId="027A24AC" w:rsidR="00276541" w:rsidRDefault="00276541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DOR-</w:t>
            </w:r>
            <w:r w:rsidR="00450322">
              <w:rPr>
                <w:color w:val="4E4E4E" w:themeColor="accent4" w:themeShade="80"/>
                <w:lang w:val="es-ES"/>
              </w:rPr>
              <w:t>15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639E69A6" w14:textId="13D7AF99" w:rsidR="00276541" w:rsidRDefault="00276541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VRC-09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4341583" w14:textId="7F4FB820" w:rsidR="00276541" w:rsidRPr="00606253" w:rsidRDefault="00276541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 xml:space="preserve">Desarrollar una herramienta en la que se pueda visualizar el corazón </w:t>
            </w:r>
            <w:r>
              <w:rPr>
                <w:color w:val="4E4E4E" w:themeColor="accent4" w:themeShade="80"/>
                <w:lang w:val="es-ES"/>
              </w:rPr>
              <w:lastRenderedPageBreak/>
              <w:t>y el torso de cada sesión grabada</w:t>
            </w:r>
          </w:p>
        </w:tc>
        <w:tc>
          <w:tcPr>
            <w:tcW w:w="3827" w:type="dxa"/>
          </w:tcPr>
          <w:p w14:paraId="3CB8CF9B" w14:textId="44193846" w:rsidR="00276541" w:rsidRDefault="00276541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lastRenderedPageBreak/>
              <w:t xml:space="preserve">Se ha desarrollado una herramienta que permite descargar los datos de cada </w:t>
            </w:r>
            <w:r>
              <w:rPr>
                <w:color w:val="4E4E4E" w:themeColor="accent4" w:themeShade="80"/>
                <w:lang w:val="es-ES"/>
              </w:rPr>
              <w:lastRenderedPageBreak/>
              <w:t>sesión grabada, generar un torso y un corazón a partir de los datos grabados y visualizarlos en tres dimensiones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D29FCF6" w14:textId="266D6BBD" w:rsidR="00276541" w:rsidRPr="00606253" w:rsidRDefault="00514ACC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lastRenderedPageBreak/>
              <w:t>Daniel Cámara</w:t>
            </w:r>
          </w:p>
        </w:tc>
        <w:tc>
          <w:tcPr>
            <w:tcW w:w="1417" w:type="dxa"/>
          </w:tcPr>
          <w:p w14:paraId="4D8F9A9B" w14:textId="77777777" w:rsidR="00276541" w:rsidRDefault="00276541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3EDA2FF3" w14:textId="2FE0BB50" w:rsidR="00276541" w:rsidRPr="00606253" w:rsidRDefault="00E05FBA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30/08/2023</w:t>
            </w:r>
          </w:p>
        </w:tc>
      </w:tr>
      <w:tr w:rsidR="00A703C2" w:rsidRPr="005405EA" w14:paraId="74B3A69A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262B864F" w14:textId="1C379FB4" w:rsidR="00A703C2" w:rsidRDefault="00450322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DOR-16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6ECC3FAA" w14:textId="0094455E" w:rsidR="00A703C2" w:rsidRDefault="00A703C2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VRC-10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CB35B17" w14:textId="6BF7EF19" w:rsidR="00A703C2" w:rsidRDefault="00A703C2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Desarrollar la herramienta de visualización para poder ver la representación del voltaje en cada punto del corazón</w:t>
            </w:r>
          </w:p>
        </w:tc>
        <w:tc>
          <w:tcPr>
            <w:tcW w:w="3827" w:type="dxa"/>
          </w:tcPr>
          <w:p w14:paraId="77BA3E6B" w14:textId="59AD9EDD" w:rsidR="00A703C2" w:rsidRDefault="00A703C2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Se ha desarrolla</w:t>
            </w:r>
            <w:r w:rsidR="00B65F54">
              <w:rPr>
                <w:color w:val="4E4E4E" w:themeColor="accent4" w:themeShade="80"/>
                <w:lang w:val="es-ES"/>
              </w:rPr>
              <w:t>do un algoritmo que permite identificar, a partir de los datos adquiridos, el voltaje exacto de cada punto del corazón a lo largo del tiempo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EF9907F" w14:textId="5C5C07A4" w:rsidR="00A703C2" w:rsidRDefault="002C5B1E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Vicente Gallego</w:t>
            </w:r>
          </w:p>
        </w:tc>
        <w:tc>
          <w:tcPr>
            <w:tcW w:w="1417" w:type="dxa"/>
          </w:tcPr>
          <w:p w14:paraId="07293B45" w14:textId="77777777" w:rsidR="00A703C2" w:rsidRDefault="00A703C2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53D38574" w14:textId="6F6E5FEB" w:rsidR="00A703C2" w:rsidRPr="00606253" w:rsidRDefault="00D272D2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26/09/2023</w:t>
            </w:r>
          </w:p>
        </w:tc>
      </w:tr>
      <w:tr w:rsidR="002C027E" w:rsidRPr="005405EA" w14:paraId="78A464F6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45FB298E" w14:textId="39DD1364" w:rsidR="00276541" w:rsidRDefault="00276541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DOR-</w:t>
            </w:r>
            <w:r w:rsidR="00450322">
              <w:rPr>
                <w:color w:val="4E4E4E" w:themeColor="accent4" w:themeShade="80"/>
                <w:lang w:val="es-ES"/>
              </w:rPr>
              <w:t>17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0EF75761" w14:textId="21D6BC1B" w:rsidR="00276541" w:rsidRDefault="00276541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VRC-10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423E2658" w14:textId="54761B84" w:rsidR="00276541" w:rsidRPr="00606253" w:rsidRDefault="00276541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Desarrollar la herramienta de visualización para poder ver la representación del voltaje en cada punto del corazón</w:t>
            </w:r>
          </w:p>
        </w:tc>
        <w:tc>
          <w:tcPr>
            <w:tcW w:w="3827" w:type="dxa"/>
          </w:tcPr>
          <w:p w14:paraId="5F55C285" w14:textId="7E1C842B" w:rsidR="00276541" w:rsidRDefault="00276541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 w:rsidRPr="0C38A382">
              <w:rPr>
                <w:color w:val="4E4E4E" w:themeColor="accent4" w:themeShade="80"/>
                <w:lang w:val="es-ES"/>
              </w:rPr>
              <w:t>Se ha desarrollado una herramienta que permite visualizar el voltaje recogido en cada punto del corazón mediante la adquisición previa de datos</w:t>
            </w:r>
            <w:r w:rsidR="36E06493" w:rsidRPr="0C38A382">
              <w:rPr>
                <w:color w:val="4E4E4E" w:themeColor="accent4" w:themeShade="80"/>
                <w:lang w:val="es-ES"/>
              </w:rPr>
              <w:t xml:space="preserve"> a lo largo del tiempo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551D5B5" w14:textId="0D8DF299" w:rsidR="00276541" w:rsidRPr="00606253" w:rsidRDefault="00514ACC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Javier Vico</w:t>
            </w:r>
          </w:p>
        </w:tc>
        <w:tc>
          <w:tcPr>
            <w:tcW w:w="1417" w:type="dxa"/>
          </w:tcPr>
          <w:p w14:paraId="250A5549" w14:textId="77777777" w:rsidR="00276541" w:rsidRDefault="00276541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0F80757F" w14:textId="5565E716" w:rsidR="00276541" w:rsidRPr="00606253" w:rsidRDefault="00D272D2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26/09/2023</w:t>
            </w:r>
          </w:p>
        </w:tc>
      </w:tr>
      <w:tr w:rsidR="002C5B1E" w:rsidRPr="005405EA" w14:paraId="080A66B0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2E7F9C07" w14:textId="5E1AD6AB" w:rsidR="002C5B1E" w:rsidRDefault="00450322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DOR-18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7091960D" w14:textId="6D11BEC0" w:rsidR="002C5B1E" w:rsidRDefault="002C5B1E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VRC-11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C3664F0" w14:textId="6284AA48" w:rsidR="002C5B1E" w:rsidRDefault="00867EBB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 xml:space="preserve">Desarrollar la herramienta de visualización para poder ver la representación de la señal en cada punto </w:t>
            </w:r>
            <w:r>
              <w:rPr>
                <w:color w:val="4E4E4E" w:themeColor="accent4" w:themeShade="80"/>
                <w:lang w:val="es-ES"/>
              </w:rPr>
              <w:lastRenderedPageBreak/>
              <w:t>del corazón</w:t>
            </w:r>
          </w:p>
        </w:tc>
        <w:tc>
          <w:tcPr>
            <w:tcW w:w="3827" w:type="dxa"/>
          </w:tcPr>
          <w:p w14:paraId="6DCB1A89" w14:textId="3C8EA26B" w:rsidR="002C5B1E" w:rsidRPr="0C38A382" w:rsidRDefault="00770755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lastRenderedPageBreak/>
              <w:t xml:space="preserve">Se ha desarrollado un algoritmo que permite identificar, a partir de los datos adquiridos, </w:t>
            </w:r>
            <w:r w:rsidR="00867EBB">
              <w:rPr>
                <w:color w:val="4E4E4E" w:themeColor="accent4" w:themeShade="80"/>
                <w:lang w:val="es-ES"/>
              </w:rPr>
              <w:t>la señal cardíaca</w:t>
            </w:r>
            <w:r>
              <w:rPr>
                <w:color w:val="4E4E4E" w:themeColor="accent4" w:themeShade="80"/>
                <w:lang w:val="es-ES"/>
              </w:rPr>
              <w:t xml:space="preserve"> exact</w:t>
            </w:r>
            <w:r w:rsidR="00867EBB">
              <w:rPr>
                <w:color w:val="4E4E4E" w:themeColor="accent4" w:themeShade="80"/>
                <w:lang w:val="es-ES"/>
              </w:rPr>
              <w:t>a</w:t>
            </w:r>
            <w:r>
              <w:rPr>
                <w:color w:val="4E4E4E" w:themeColor="accent4" w:themeShade="80"/>
                <w:lang w:val="es-ES"/>
              </w:rPr>
              <w:t xml:space="preserve"> de cada punto </w:t>
            </w:r>
            <w:r>
              <w:rPr>
                <w:color w:val="4E4E4E" w:themeColor="accent4" w:themeShade="80"/>
                <w:lang w:val="es-ES"/>
              </w:rPr>
              <w:lastRenderedPageBreak/>
              <w:t>del corazón a lo largo del tiempo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3C5E153" w14:textId="0699B73F" w:rsidR="002C5B1E" w:rsidRDefault="002C5B1E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lastRenderedPageBreak/>
              <w:t>Vicente Gallego</w:t>
            </w:r>
          </w:p>
        </w:tc>
        <w:tc>
          <w:tcPr>
            <w:tcW w:w="1417" w:type="dxa"/>
          </w:tcPr>
          <w:p w14:paraId="7961E1D3" w14:textId="77777777" w:rsidR="002C5B1E" w:rsidRDefault="002C5B1E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3B215017" w14:textId="1B75F448" w:rsidR="002C5B1E" w:rsidRPr="00606253" w:rsidRDefault="00F22F82" w:rsidP="00276541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17/10/2023</w:t>
            </w:r>
          </w:p>
        </w:tc>
      </w:tr>
      <w:tr w:rsidR="002C027E" w:rsidRPr="005405EA" w14:paraId="02D2E873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7EDB6A04" w14:textId="0AA7B040" w:rsidR="00674CFA" w:rsidRDefault="00674CFA" w:rsidP="00674CFA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DOR-</w:t>
            </w:r>
            <w:r w:rsidR="00450322">
              <w:rPr>
                <w:color w:val="4E4E4E" w:themeColor="accent4" w:themeShade="80"/>
                <w:lang w:val="es-ES"/>
              </w:rPr>
              <w:t>19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35BED279" w14:textId="4F760CF1" w:rsidR="00674CFA" w:rsidRDefault="00674CFA" w:rsidP="00674CFA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VRC-11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518E2924" w14:textId="0AB58D05" w:rsidR="00674CFA" w:rsidRPr="00606253" w:rsidRDefault="00674CFA" w:rsidP="00674CFA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Desarrollar la herramienta de visualización para poder ver la representación de la señal en cada punto del corazón</w:t>
            </w:r>
          </w:p>
        </w:tc>
        <w:tc>
          <w:tcPr>
            <w:tcW w:w="3827" w:type="dxa"/>
          </w:tcPr>
          <w:p w14:paraId="3FE6BFEA" w14:textId="7A47F7AE" w:rsidR="00674CFA" w:rsidRDefault="00674CFA" w:rsidP="00674CFA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Se ha desarrollado una herramienta que permite visualizar la señal cardíaca recogida en cada punto del corazón mediante la adquisición previa de datos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5CD3034" w14:textId="61AE0C6A" w:rsidR="00674CFA" w:rsidRPr="00606253" w:rsidRDefault="00514ACC" w:rsidP="00674CFA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Daniel Cámara</w:t>
            </w:r>
          </w:p>
        </w:tc>
        <w:tc>
          <w:tcPr>
            <w:tcW w:w="1417" w:type="dxa"/>
          </w:tcPr>
          <w:p w14:paraId="1920568C" w14:textId="77777777" w:rsidR="00674CFA" w:rsidRDefault="00674CFA" w:rsidP="00674CFA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3BBF2AD6" w14:textId="7C2F244B" w:rsidR="00674CFA" w:rsidRPr="00606253" w:rsidRDefault="00F22F82" w:rsidP="00674CFA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17/10/2023</w:t>
            </w:r>
          </w:p>
        </w:tc>
      </w:tr>
      <w:tr w:rsidR="002C027E" w:rsidRPr="005405EA" w14:paraId="6EEEF457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1F46C55F" w14:textId="3CAB79AC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DOR-</w:t>
            </w:r>
            <w:r w:rsidR="00450322">
              <w:rPr>
                <w:color w:val="4E4E4E" w:themeColor="accent4" w:themeShade="80"/>
                <w:lang w:val="es-ES"/>
              </w:rPr>
              <w:t>20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2F870618" w14:textId="427F0DF2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VRC-12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5C429691" w14:textId="699478C3" w:rsidR="00A52244" w:rsidRPr="00606253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Crear un panel dentro de la pantalla de la herramienta que permita ver diferentes señales cardíacas</w:t>
            </w:r>
          </w:p>
        </w:tc>
        <w:tc>
          <w:tcPr>
            <w:tcW w:w="3827" w:type="dxa"/>
          </w:tcPr>
          <w:p w14:paraId="1FB7188F" w14:textId="74F7FCF5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Se ha creado un elemento dentro de la herramienta que permite visualizar 10 señales cardíacas obtenidas al mismo tiempo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1972480" w14:textId="074AA285" w:rsidR="00A52244" w:rsidRPr="00606253" w:rsidRDefault="00514ACC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Javier Vico</w:t>
            </w:r>
          </w:p>
        </w:tc>
        <w:tc>
          <w:tcPr>
            <w:tcW w:w="1417" w:type="dxa"/>
          </w:tcPr>
          <w:p w14:paraId="3D9D87CA" w14:textId="77777777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1E600497" w14:textId="670D8051" w:rsidR="00A52244" w:rsidRPr="00606253" w:rsidRDefault="00206F10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06/11/2023</w:t>
            </w:r>
          </w:p>
        </w:tc>
      </w:tr>
      <w:tr w:rsidR="002C027E" w:rsidRPr="005405EA" w14:paraId="3FD66AA9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65478233" w14:textId="5730203C" w:rsidR="00A37E0A" w:rsidRDefault="00450322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DOR-21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035AC88E" w14:textId="240F648A" w:rsidR="00A37E0A" w:rsidRDefault="00A37E0A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VRC-12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4CCCA3E3" w14:textId="14DD5B32" w:rsidR="00A37E0A" w:rsidRDefault="00A37E0A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Crear un panel dentro de la pantalla de la herramienta que permita ver diferentes señales cardíacas</w:t>
            </w:r>
          </w:p>
        </w:tc>
        <w:tc>
          <w:tcPr>
            <w:tcW w:w="3827" w:type="dxa"/>
          </w:tcPr>
          <w:p w14:paraId="61B80D0F" w14:textId="5BD75D2C" w:rsidR="00A37E0A" w:rsidRDefault="00867EBB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 xml:space="preserve">Se ha </w:t>
            </w:r>
            <w:r w:rsidR="00753584">
              <w:rPr>
                <w:color w:val="4E4E4E" w:themeColor="accent4" w:themeShade="80"/>
                <w:lang w:val="es-ES"/>
              </w:rPr>
              <w:t>desarrollado</w:t>
            </w:r>
            <w:r>
              <w:rPr>
                <w:color w:val="4E4E4E" w:themeColor="accent4" w:themeShade="80"/>
                <w:lang w:val="es-ES"/>
              </w:rPr>
              <w:t xml:space="preserve"> un </w:t>
            </w:r>
            <w:r w:rsidR="00753584">
              <w:rPr>
                <w:color w:val="4E4E4E" w:themeColor="accent4" w:themeShade="80"/>
                <w:lang w:val="es-ES"/>
              </w:rPr>
              <w:t>algoritmo</w:t>
            </w:r>
            <w:r>
              <w:rPr>
                <w:color w:val="4E4E4E" w:themeColor="accent4" w:themeShade="80"/>
                <w:lang w:val="es-ES"/>
              </w:rPr>
              <w:t xml:space="preserve"> que permite </w:t>
            </w:r>
            <w:r w:rsidR="00753584">
              <w:rPr>
                <w:color w:val="4E4E4E" w:themeColor="accent4" w:themeShade="80"/>
                <w:lang w:val="es-ES"/>
              </w:rPr>
              <w:t>recopilar todas las señales cardíacas adquiridas para procesarlas y mostrarlas en la aplicación de visualización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CD9F13B" w14:textId="771125D8" w:rsidR="00A37E0A" w:rsidRDefault="00A37E0A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Vicente Gallego</w:t>
            </w:r>
          </w:p>
        </w:tc>
        <w:tc>
          <w:tcPr>
            <w:tcW w:w="1417" w:type="dxa"/>
          </w:tcPr>
          <w:p w14:paraId="00085D26" w14:textId="77777777" w:rsidR="00A37E0A" w:rsidRDefault="00A37E0A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5BEA1FE5" w14:textId="402BE08E" w:rsidR="00A37E0A" w:rsidRDefault="00206F10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06/11/2023</w:t>
            </w:r>
          </w:p>
        </w:tc>
      </w:tr>
      <w:tr w:rsidR="002C027E" w:rsidRPr="005405EA" w14:paraId="261F2DD1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402EB0C7" w14:textId="0F3BD94D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DOR-</w:t>
            </w:r>
            <w:r w:rsidR="00450322">
              <w:rPr>
                <w:color w:val="4E4E4E" w:themeColor="accent4" w:themeShade="80"/>
                <w:lang w:val="es-ES"/>
              </w:rPr>
              <w:t>22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19D8F5E3" w14:textId="790E99C9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VRC-13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E110146" w14:textId="6AF6053F" w:rsidR="00A52244" w:rsidRPr="00606253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 w:rsidRPr="0C38A382">
              <w:rPr>
                <w:color w:val="4E4E4E" w:themeColor="accent4" w:themeShade="80"/>
                <w:lang w:val="es-ES"/>
              </w:rPr>
              <w:t xml:space="preserve">Crear una serie de controladores dentro de la herramienta que permita </w:t>
            </w:r>
            <w:r w:rsidRPr="0C38A382">
              <w:rPr>
                <w:color w:val="4E4E4E" w:themeColor="accent4" w:themeShade="80"/>
                <w:lang w:val="es-ES"/>
              </w:rPr>
              <w:lastRenderedPageBreak/>
              <w:t>modificar la representación de la información</w:t>
            </w:r>
          </w:p>
        </w:tc>
        <w:tc>
          <w:tcPr>
            <w:tcW w:w="3827" w:type="dxa"/>
          </w:tcPr>
          <w:p w14:paraId="05CE5AA6" w14:textId="400DAD0C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 w:rsidRPr="0C38A382">
              <w:rPr>
                <w:color w:val="4E4E4E" w:themeColor="accent4" w:themeShade="80"/>
                <w:lang w:val="es-ES"/>
              </w:rPr>
              <w:lastRenderedPageBreak/>
              <w:t xml:space="preserve">Se ha creado una serie de controladores dentro de la herramienta que permite </w:t>
            </w:r>
            <w:r w:rsidRPr="0C38A382">
              <w:rPr>
                <w:color w:val="4E4E4E" w:themeColor="accent4" w:themeShade="80"/>
                <w:lang w:val="es-ES"/>
              </w:rPr>
              <w:lastRenderedPageBreak/>
              <w:t>modificar la información representada del corazón generado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D6AB611" w14:textId="62D555F7" w:rsidR="00A52244" w:rsidRPr="00606253" w:rsidRDefault="00514ACC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lastRenderedPageBreak/>
              <w:t>Javier Vico</w:t>
            </w:r>
          </w:p>
        </w:tc>
        <w:tc>
          <w:tcPr>
            <w:tcW w:w="1417" w:type="dxa"/>
          </w:tcPr>
          <w:p w14:paraId="45B6A9C2" w14:textId="77777777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61D789A2" w14:textId="557B293A" w:rsidR="00A52244" w:rsidRPr="00606253" w:rsidRDefault="00206F10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05/12/2023</w:t>
            </w:r>
          </w:p>
        </w:tc>
      </w:tr>
      <w:tr w:rsidR="002C027E" w:rsidRPr="005405EA" w14:paraId="091B32B3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7870FB86" w14:textId="17B99CA0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DOR-</w:t>
            </w:r>
            <w:r w:rsidR="00450322">
              <w:rPr>
                <w:color w:val="4E4E4E" w:themeColor="accent4" w:themeShade="80"/>
                <w:lang w:val="es-ES"/>
              </w:rPr>
              <w:t>23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7F4D1248" w14:textId="5A408667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VRC-14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41DE86B9" w14:textId="44964E4A" w:rsidR="00A52244" w:rsidRPr="00606253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Crear un controlador que permita modificar morfológicamente el corazón simulando un latido real</w:t>
            </w:r>
          </w:p>
        </w:tc>
        <w:tc>
          <w:tcPr>
            <w:tcW w:w="3827" w:type="dxa"/>
          </w:tcPr>
          <w:p w14:paraId="19701773" w14:textId="313B8EE1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 w:rsidRPr="0C38A382">
              <w:rPr>
                <w:color w:val="4E4E4E" w:themeColor="accent4" w:themeShade="80"/>
                <w:lang w:val="es-ES"/>
              </w:rPr>
              <w:t xml:space="preserve">Se ha creado un botón dentro de la herramienta que permite activar y desactivar la deformación morfológica </w:t>
            </w:r>
            <w:r>
              <w:rPr>
                <w:color w:val="4E4E4E" w:themeColor="accent4" w:themeShade="80"/>
                <w:lang w:val="es-ES"/>
              </w:rPr>
              <w:t>d</w:t>
            </w:r>
            <w:r w:rsidRPr="0C38A382">
              <w:rPr>
                <w:color w:val="4E4E4E" w:themeColor="accent4" w:themeShade="80"/>
                <w:lang w:val="es-ES"/>
              </w:rPr>
              <w:t>el corazón generado para simular un latido real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0E34D90" w14:textId="64A8E045" w:rsidR="00A52244" w:rsidRPr="00606253" w:rsidRDefault="00514ACC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Daniel Cámara</w:t>
            </w:r>
          </w:p>
        </w:tc>
        <w:tc>
          <w:tcPr>
            <w:tcW w:w="1417" w:type="dxa"/>
          </w:tcPr>
          <w:p w14:paraId="631504DE" w14:textId="77777777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7B23456E" w14:textId="46B46C23" w:rsidR="00A52244" w:rsidRPr="00606253" w:rsidRDefault="005E1680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18/12/2023</w:t>
            </w:r>
          </w:p>
        </w:tc>
      </w:tr>
      <w:tr w:rsidR="002C027E" w:rsidRPr="005405EA" w14:paraId="34787B5C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1EFDFD8A" w14:textId="77AFE7BC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DOR-</w:t>
            </w:r>
            <w:r w:rsidR="00450322">
              <w:rPr>
                <w:color w:val="4E4E4E" w:themeColor="accent4" w:themeShade="80"/>
                <w:lang w:val="es-ES"/>
              </w:rPr>
              <w:t>24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4CD74427" w14:textId="216E4947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VRC-15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687805F" w14:textId="04035A60" w:rsidR="00A52244" w:rsidRPr="00606253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Crear un controlador que permita cambiar entre diferentes mapas de visualización</w:t>
            </w:r>
          </w:p>
        </w:tc>
        <w:tc>
          <w:tcPr>
            <w:tcW w:w="3827" w:type="dxa"/>
          </w:tcPr>
          <w:p w14:paraId="4DD43E97" w14:textId="1BA3C397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 xml:space="preserve">Se ha creado un botón </w:t>
            </w:r>
            <w:r w:rsidR="002C027E">
              <w:rPr>
                <w:color w:val="4E4E4E" w:themeColor="accent4" w:themeShade="80"/>
                <w:lang w:val="es-ES"/>
              </w:rPr>
              <w:t>con el que interactuar</w:t>
            </w:r>
            <w:r>
              <w:rPr>
                <w:color w:val="4E4E4E" w:themeColor="accent4" w:themeShade="80"/>
                <w:lang w:val="es-ES"/>
              </w:rPr>
              <w:t xml:space="preserve"> que permite cambiar el corazón y el torso visualizados desde un mapa para visualizarlo de formas diferentes 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754965B" w14:textId="031F5763" w:rsidR="00A52244" w:rsidRPr="00606253" w:rsidRDefault="00514ACC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Javier Vico</w:t>
            </w:r>
          </w:p>
        </w:tc>
        <w:tc>
          <w:tcPr>
            <w:tcW w:w="1417" w:type="dxa"/>
          </w:tcPr>
          <w:p w14:paraId="22DEE802" w14:textId="77777777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5318CC5E" w14:textId="796B4BC3" w:rsidR="00A52244" w:rsidRPr="00606253" w:rsidRDefault="00767902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10/01/2024</w:t>
            </w:r>
          </w:p>
        </w:tc>
      </w:tr>
      <w:tr w:rsidR="009D4F1D" w:rsidRPr="005405EA" w14:paraId="349965FC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17F480D4" w14:textId="41450949" w:rsidR="009D4F1D" w:rsidRDefault="009D4F1D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DOR-</w:t>
            </w:r>
            <w:r w:rsidR="00450322">
              <w:rPr>
                <w:color w:val="4E4E4E" w:themeColor="accent4" w:themeShade="80"/>
                <w:lang w:val="es-ES"/>
              </w:rPr>
              <w:t>25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19FEF546" w14:textId="65B4F24C" w:rsidR="009D4F1D" w:rsidRDefault="009D4F1D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</w:t>
            </w:r>
            <w:r w:rsidR="00FA0514">
              <w:rPr>
                <w:color w:val="4E4E4E" w:themeColor="accent4" w:themeShade="80"/>
                <w:lang w:val="es-ES"/>
              </w:rPr>
              <w:t>15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65143101" w14:textId="65FEDA76" w:rsidR="009D4F1D" w:rsidRDefault="00FA051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Crear un controlador que permita cambiar entre diferentes mapas de visualización</w:t>
            </w:r>
          </w:p>
        </w:tc>
        <w:tc>
          <w:tcPr>
            <w:tcW w:w="3827" w:type="dxa"/>
          </w:tcPr>
          <w:p w14:paraId="52A8E481" w14:textId="3DACB899" w:rsidR="009D4F1D" w:rsidRDefault="00FA051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Se ha desarrollado un algoritmo que permite al corazón y torsos</w:t>
            </w:r>
            <w:r w:rsidR="00C4777F">
              <w:rPr>
                <w:color w:val="4E4E4E" w:themeColor="accent4" w:themeShade="80"/>
                <w:lang w:val="es-ES"/>
              </w:rPr>
              <w:t xml:space="preserve"> generados, agregarles diferentes mapas de visualización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4530D58" w14:textId="439223AC" w:rsidR="009D4F1D" w:rsidRDefault="00C4777F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Vicente Gallego</w:t>
            </w:r>
          </w:p>
        </w:tc>
        <w:tc>
          <w:tcPr>
            <w:tcW w:w="1417" w:type="dxa"/>
          </w:tcPr>
          <w:p w14:paraId="7133B2B2" w14:textId="77777777" w:rsidR="009D4F1D" w:rsidRDefault="009D4F1D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675B4CAD" w14:textId="6834E833" w:rsidR="009D4F1D" w:rsidRPr="00606253" w:rsidRDefault="00767902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10/01/2024</w:t>
            </w:r>
          </w:p>
        </w:tc>
      </w:tr>
      <w:tr w:rsidR="002C027E" w:rsidRPr="005405EA" w14:paraId="5D5DB2CB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09601782" w14:textId="6AF292CE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lastRenderedPageBreak/>
              <w:t>DOR-</w:t>
            </w:r>
            <w:r w:rsidR="00450322">
              <w:rPr>
                <w:color w:val="4E4E4E" w:themeColor="accent4" w:themeShade="80"/>
                <w:lang w:val="es-ES"/>
              </w:rPr>
              <w:t>26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447C63C0" w14:textId="10F45B52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VRC-16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F7A4692" w14:textId="4D15E192" w:rsidR="00A52244" w:rsidRPr="00606253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Crear un controlador móvil que permita medir el tiempo transcurrido en las señales cardíacas</w:t>
            </w:r>
          </w:p>
        </w:tc>
        <w:tc>
          <w:tcPr>
            <w:tcW w:w="3827" w:type="dxa"/>
          </w:tcPr>
          <w:p w14:paraId="49E50618" w14:textId="4A7CDB51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 w:rsidRPr="0C38A382">
              <w:rPr>
                <w:color w:val="4E4E4E" w:themeColor="accent4" w:themeShade="80"/>
                <w:lang w:val="es-ES"/>
              </w:rPr>
              <w:t>Se ha creado un medidor dentro de la herramienta que permite medir el tiempo transcurrido en las señales cardíacas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0F21E17" w14:textId="0EDBA99E" w:rsidR="00A52244" w:rsidRPr="00606253" w:rsidRDefault="00514ACC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Javier Vico</w:t>
            </w:r>
          </w:p>
        </w:tc>
        <w:tc>
          <w:tcPr>
            <w:tcW w:w="1417" w:type="dxa"/>
          </w:tcPr>
          <w:p w14:paraId="6C32C9D9" w14:textId="77777777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53792408" w14:textId="7A03A25E" w:rsidR="00A52244" w:rsidRPr="00606253" w:rsidRDefault="009B70A8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22/01/2024</w:t>
            </w:r>
          </w:p>
        </w:tc>
      </w:tr>
      <w:tr w:rsidR="002C027E" w:rsidRPr="005405EA" w14:paraId="2A6EF009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334A6DDD" w14:textId="7571832E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DOR-</w:t>
            </w:r>
            <w:r w:rsidR="00450322">
              <w:rPr>
                <w:color w:val="4E4E4E" w:themeColor="accent4" w:themeShade="80"/>
                <w:lang w:val="es-ES"/>
              </w:rPr>
              <w:t>27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6D2DB845" w14:textId="46728AFA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VRC-17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9731040" w14:textId="55A99910" w:rsidR="00A52244" w:rsidRPr="00606253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Crear dos controladores que permitan ampliar la visualización de las señales cardíacas</w:t>
            </w:r>
          </w:p>
        </w:tc>
        <w:tc>
          <w:tcPr>
            <w:tcW w:w="3827" w:type="dxa"/>
          </w:tcPr>
          <w:p w14:paraId="77C582E8" w14:textId="23EC6465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 w:rsidRPr="0C38A382">
              <w:rPr>
                <w:color w:val="4E4E4E" w:themeColor="accent4" w:themeShade="80"/>
                <w:lang w:val="es-ES"/>
              </w:rPr>
              <w:t>Se ha creado un controlador dentro de la herramienta que permite aumentar la amplitud de las señales cardíacas visualizadas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E432032" w14:textId="7F4B1D5B" w:rsidR="00A52244" w:rsidRPr="00606253" w:rsidRDefault="00514ACC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Daniel Cámara</w:t>
            </w:r>
          </w:p>
        </w:tc>
        <w:tc>
          <w:tcPr>
            <w:tcW w:w="1417" w:type="dxa"/>
          </w:tcPr>
          <w:p w14:paraId="211C80C0" w14:textId="77777777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3036F9CD" w14:textId="3A057122" w:rsidR="00A52244" w:rsidRPr="00606253" w:rsidRDefault="009B70A8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29/01/2024</w:t>
            </w:r>
          </w:p>
        </w:tc>
      </w:tr>
      <w:tr w:rsidR="002C027E" w:rsidRPr="005405EA" w14:paraId="7933E98F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596BDF90" w14:textId="21DFC262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DOR-</w:t>
            </w:r>
            <w:r w:rsidR="00450322">
              <w:rPr>
                <w:color w:val="4E4E4E" w:themeColor="accent4" w:themeShade="80"/>
                <w:lang w:val="es-ES"/>
              </w:rPr>
              <w:t>28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7DC9DBB9" w14:textId="49659758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VRC-18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022BD01" w14:textId="39D7D1C6" w:rsidR="00A52244" w:rsidRPr="00606253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Crear un reproductor dentro de la herramienta que permita controlar el tiempo</w:t>
            </w:r>
          </w:p>
        </w:tc>
        <w:tc>
          <w:tcPr>
            <w:tcW w:w="3827" w:type="dxa"/>
          </w:tcPr>
          <w:p w14:paraId="6C6DA37B" w14:textId="2CC08419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 w:rsidRPr="0C38A382">
              <w:rPr>
                <w:color w:val="4E4E4E" w:themeColor="accent4" w:themeShade="80"/>
                <w:lang w:val="es-ES"/>
              </w:rPr>
              <w:t xml:space="preserve">Se ha creado una serie de botones </w:t>
            </w:r>
            <w:r w:rsidR="002C027E">
              <w:rPr>
                <w:color w:val="4E4E4E" w:themeColor="accent4" w:themeShade="80"/>
                <w:lang w:val="es-ES"/>
              </w:rPr>
              <w:t>con los que interactuar</w:t>
            </w:r>
            <w:r w:rsidRPr="0C38A382">
              <w:rPr>
                <w:color w:val="4E4E4E" w:themeColor="accent4" w:themeShade="80"/>
                <w:lang w:val="es-ES"/>
              </w:rPr>
              <w:t xml:space="preserve"> que permite</w:t>
            </w:r>
            <w:r w:rsidR="002C027E">
              <w:rPr>
                <w:color w:val="4E4E4E" w:themeColor="accent4" w:themeShade="80"/>
                <w:lang w:val="es-ES"/>
              </w:rPr>
              <w:t>n</w:t>
            </w:r>
            <w:r w:rsidRPr="0C38A382">
              <w:rPr>
                <w:color w:val="4E4E4E" w:themeColor="accent4" w:themeShade="80"/>
                <w:lang w:val="es-ES"/>
              </w:rPr>
              <w:t xml:space="preserve"> controlar el tiempo de reproducción de la animación del corazón generado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FB99772" w14:textId="10EFB4DC" w:rsidR="00A52244" w:rsidRPr="00606253" w:rsidRDefault="00514ACC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Javier Vico</w:t>
            </w:r>
          </w:p>
        </w:tc>
        <w:tc>
          <w:tcPr>
            <w:tcW w:w="1417" w:type="dxa"/>
          </w:tcPr>
          <w:p w14:paraId="2BCBEE6F" w14:textId="77777777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4DF3C036" w14:textId="20524A9E" w:rsidR="00A52244" w:rsidRPr="00606253" w:rsidRDefault="009B70A8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29/01/2024</w:t>
            </w:r>
          </w:p>
        </w:tc>
      </w:tr>
      <w:tr w:rsidR="002C027E" w:rsidRPr="005405EA" w14:paraId="110F0A5D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4DA8120E" w14:textId="10D714D3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DOR-</w:t>
            </w:r>
            <w:r w:rsidR="00450322">
              <w:rPr>
                <w:color w:val="4E4E4E" w:themeColor="accent4" w:themeShade="80"/>
                <w:lang w:val="es-ES"/>
              </w:rPr>
              <w:t>29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24892C86" w14:textId="1A6C73ED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VRC-19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06D1B14" w14:textId="3431FD0F" w:rsidR="00A52244" w:rsidRPr="00606253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Crear una animación que permita introducir el corazón generado del paciente dentro del torso generado</w:t>
            </w:r>
          </w:p>
        </w:tc>
        <w:tc>
          <w:tcPr>
            <w:tcW w:w="3827" w:type="dxa"/>
          </w:tcPr>
          <w:p w14:paraId="4D1DEC75" w14:textId="05F005FA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 xml:space="preserve">Se ha creado un botón interactuable que inicia una animación en la que el corazón generado se introduce en la posición exacta dentro del torso </w:t>
            </w:r>
            <w:r>
              <w:rPr>
                <w:color w:val="4E4E4E" w:themeColor="accent4" w:themeShade="80"/>
                <w:lang w:val="es-ES"/>
              </w:rPr>
              <w:lastRenderedPageBreak/>
              <w:t>para representar la ubicación del corazón de la persona correspondiente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4B4A184" w14:textId="17D5F13E" w:rsidR="00A52244" w:rsidRPr="00606253" w:rsidRDefault="00514ACC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lastRenderedPageBreak/>
              <w:t>Javier Vico</w:t>
            </w:r>
          </w:p>
        </w:tc>
        <w:tc>
          <w:tcPr>
            <w:tcW w:w="1417" w:type="dxa"/>
          </w:tcPr>
          <w:p w14:paraId="54BAF855" w14:textId="77777777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70A4F0DC" w14:textId="7FF32EB7" w:rsidR="00A52244" w:rsidRPr="00606253" w:rsidRDefault="00D14E62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14/02/2024</w:t>
            </w:r>
          </w:p>
        </w:tc>
      </w:tr>
      <w:tr w:rsidR="00C4777F" w:rsidRPr="005405EA" w14:paraId="7998A57C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2B7AAAFD" w14:textId="0595E5C6" w:rsidR="00C4777F" w:rsidRDefault="00450322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DOR-30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1BFE6D40" w14:textId="34944F70" w:rsidR="00C4777F" w:rsidRDefault="00BB3982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VRC-19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AB1F2B7" w14:textId="623E45BD" w:rsidR="00C4777F" w:rsidRDefault="00BB3982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Crear una animación que permita introducir el corazón generado del paciente dentro del torso generado</w:t>
            </w:r>
          </w:p>
        </w:tc>
        <w:tc>
          <w:tcPr>
            <w:tcW w:w="3827" w:type="dxa"/>
          </w:tcPr>
          <w:p w14:paraId="67B90E60" w14:textId="109B10CF" w:rsidR="00C4777F" w:rsidRDefault="00BB3982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Se ha mejorado el algoritmo de generación del corazón y el torso para la obtención exacta de la posición y rotación del corazón dentro del torso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169660C" w14:textId="57EBBD8F" w:rsidR="00C4777F" w:rsidRDefault="00BB3982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Vicente Gallego</w:t>
            </w:r>
          </w:p>
        </w:tc>
        <w:tc>
          <w:tcPr>
            <w:tcW w:w="1417" w:type="dxa"/>
          </w:tcPr>
          <w:p w14:paraId="037CA6CA" w14:textId="77777777" w:rsidR="00C4777F" w:rsidRDefault="00C4777F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60175159" w14:textId="218D6BFE" w:rsidR="00C4777F" w:rsidRPr="00606253" w:rsidRDefault="00D14E62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14/02/2024</w:t>
            </w:r>
          </w:p>
        </w:tc>
      </w:tr>
      <w:tr w:rsidR="002C027E" w:rsidRPr="005405EA" w14:paraId="677E5BEF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23DE80DE" w14:textId="29C769B1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DOR-</w:t>
            </w:r>
            <w:r w:rsidR="00450322">
              <w:rPr>
                <w:color w:val="4E4E4E" w:themeColor="accent4" w:themeShade="80"/>
                <w:lang w:val="es-ES"/>
              </w:rPr>
              <w:t>31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17612FB9" w14:textId="43C97D73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VRC-20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7858FBA" w14:textId="10A17EE4" w:rsidR="00A52244" w:rsidRPr="00606253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Desarrollar un sistema de elección de electrodos dentro del torso para seleccionar la señal obtenida por cada electrodo específico</w:t>
            </w:r>
          </w:p>
        </w:tc>
        <w:tc>
          <w:tcPr>
            <w:tcW w:w="3827" w:type="dxa"/>
          </w:tcPr>
          <w:p w14:paraId="30080087" w14:textId="068A7223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Se ha creado un sistema de puntos correspondientes a cada electrodo del sistema de adquisición de datos colocados sobre el torso generado que permite interactuar con cada punto para iluminar y seleccionar la señal cardíaca que corresponde al electrodo de cada punto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9E79E79" w14:textId="67241247" w:rsidR="00A52244" w:rsidRPr="00606253" w:rsidRDefault="00514ACC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Daniel Cámara</w:t>
            </w:r>
          </w:p>
        </w:tc>
        <w:tc>
          <w:tcPr>
            <w:tcW w:w="1417" w:type="dxa"/>
          </w:tcPr>
          <w:p w14:paraId="57BF18F6" w14:textId="77777777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55B761DF" w14:textId="0BFB926A" w:rsidR="00A52244" w:rsidRPr="00606253" w:rsidRDefault="00D14E62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26/02/2024</w:t>
            </w:r>
          </w:p>
        </w:tc>
      </w:tr>
      <w:tr w:rsidR="00815BE9" w:rsidRPr="005405EA" w14:paraId="1013AD4A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0518B7BA" w14:textId="301D056F" w:rsidR="00815BE9" w:rsidRDefault="00450322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DOR-32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204D10E5" w14:textId="5639AA9A" w:rsidR="00815BE9" w:rsidRDefault="00815BE9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VRC-20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478DEF1E" w14:textId="2132FF7A" w:rsidR="00815BE9" w:rsidRDefault="00815BE9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 xml:space="preserve">Desarrollar un sistema de </w:t>
            </w:r>
            <w:r>
              <w:rPr>
                <w:color w:val="4E4E4E" w:themeColor="accent4" w:themeShade="80"/>
                <w:lang w:val="es-ES"/>
              </w:rPr>
              <w:lastRenderedPageBreak/>
              <w:t>elección de electrodos dentro del torso para seleccionar la señal obtenida por cada electrodo específico</w:t>
            </w:r>
          </w:p>
        </w:tc>
        <w:tc>
          <w:tcPr>
            <w:tcW w:w="3827" w:type="dxa"/>
          </w:tcPr>
          <w:p w14:paraId="2B1B2824" w14:textId="0B0A3352" w:rsidR="00815BE9" w:rsidRDefault="00815BE9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lastRenderedPageBreak/>
              <w:t xml:space="preserve">Se ha desarrollado un algoritmo </w:t>
            </w:r>
            <w:r>
              <w:rPr>
                <w:color w:val="4E4E4E" w:themeColor="accent4" w:themeShade="80"/>
                <w:lang w:val="es-ES"/>
              </w:rPr>
              <w:lastRenderedPageBreak/>
              <w:t xml:space="preserve">que procesa todas las señales cardíacas obtenidas y produce una tabla en la que se ubica la posición el electrodo que ha recogido cada señal y el índice </w:t>
            </w:r>
            <w:r w:rsidR="00AE00CD">
              <w:rPr>
                <w:color w:val="4E4E4E" w:themeColor="accent4" w:themeShade="80"/>
                <w:lang w:val="es-ES"/>
              </w:rPr>
              <w:t>de este</w:t>
            </w:r>
            <w:r>
              <w:rPr>
                <w:color w:val="4E4E4E" w:themeColor="accent4" w:themeShade="80"/>
                <w:lang w:val="es-ES"/>
              </w:rPr>
              <w:t xml:space="preserve"> 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BDFC98A" w14:textId="4BAC1EA1" w:rsidR="00815BE9" w:rsidRDefault="00815BE9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lastRenderedPageBreak/>
              <w:t>Vicente Gallego</w:t>
            </w:r>
          </w:p>
        </w:tc>
        <w:tc>
          <w:tcPr>
            <w:tcW w:w="1417" w:type="dxa"/>
          </w:tcPr>
          <w:p w14:paraId="63439284" w14:textId="77777777" w:rsidR="00815BE9" w:rsidRDefault="00815BE9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3258B48F" w14:textId="3E71989C" w:rsidR="00815BE9" w:rsidRPr="00606253" w:rsidRDefault="00D14E62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26/02/2024</w:t>
            </w:r>
          </w:p>
        </w:tc>
      </w:tr>
      <w:tr w:rsidR="002C027E" w:rsidRPr="005405EA" w14:paraId="5CF640D3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3D2305A6" w14:textId="430A1D2C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DOR-</w:t>
            </w:r>
            <w:r w:rsidR="00450322">
              <w:rPr>
                <w:color w:val="4E4E4E" w:themeColor="accent4" w:themeShade="80"/>
                <w:lang w:val="es-ES"/>
              </w:rPr>
              <w:t>33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0AC810AF" w14:textId="2A028131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VRC-21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58068742" w14:textId="1FD0C9D5" w:rsidR="00A52244" w:rsidRPr="00606253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 w:rsidRPr="6D73543A">
              <w:rPr>
                <w:color w:val="4E4E4E" w:themeColor="accent4" w:themeShade="80"/>
                <w:lang w:val="es-ES"/>
              </w:rPr>
              <w:t>Desarrollar un sistema que permita la visualización del corazón generado del paciente en una pantalla holográfica externa de la herramienta</w:t>
            </w:r>
          </w:p>
        </w:tc>
        <w:tc>
          <w:tcPr>
            <w:tcW w:w="3827" w:type="dxa"/>
          </w:tcPr>
          <w:p w14:paraId="7DE8CE78" w14:textId="1E8DB6BD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 xml:space="preserve">Se ha desarrollado una herramienta externa con una pantalla que permite la visualización del corazón generado de forma holográfica en tres dimensiones 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D7FDAF4" w14:textId="197534DB" w:rsidR="00A52244" w:rsidRPr="00606253" w:rsidRDefault="00514ACC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Daniel Cámara</w:t>
            </w:r>
          </w:p>
        </w:tc>
        <w:tc>
          <w:tcPr>
            <w:tcW w:w="1417" w:type="dxa"/>
          </w:tcPr>
          <w:p w14:paraId="431527A1" w14:textId="77777777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7CFF6C4C" w14:textId="19183892" w:rsidR="00A52244" w:rsidRPr="00606253" w:rsidRDefault="001C7315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12/03/2024</w:t>
            </w:r>
          </w:p>
        </w:tc>
      </w:tr>
      <w:tr w:rsidR="002C027E" w:rsidRPr="005405EA" w14:paraId="369A9103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27847CC3" w14:textId="11620212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DOR-</w:t>
            </w:r>
            <w:r w:rsidR="00450322">
              <w:rPr>
                <w:color w:val="4E4E4E" w:themeColor="accent4" w:themeShade="80"/>
                <w:lang w:val="es-ES"/>
              </w:rPr>
              <w:t>34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13401EA5" w14:textId="039C8AC6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VRC-22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5DE7C471" w14:textId="4AF454B2" w:rsidR="00A52244" w:rsidRPr="00606253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 w:rsidRPr="6D73543A">
              <w:rPr>
                <w:color w:val="4E4E4E" w:themeColor="accent4" w:themeShade="80"/>
                <w:lang w:val="es-ES"/>
              </w:rPr>
              <w:t>Adaptar la cámara para que pueda verse desde unas gafas de realidad virtual.</w:t>
            </w:r>
          </w:p>
        </w:tc>
        <w:tc>
          <w:tcPr>
            <w:tcW w:w="3827" w:type="dxa"/>
          </w:tcPr>
          <w:p w14:paraId="7A2A0C79" w14:textId="2AE806CC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Se ha adaptado la cámara que se usa para la visualización de la escena en la herramienta para que pueda ser cargada y visualizada en unas gafas de realizad virtual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F681C49" w14:textId="53212A4F" w:rsidR="00A52244" w:rsidRPr="00606253" w:rsidRDefault="00514ACC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Daniel Cámara</w:t>
            </w:r>
          </w:p>
        </w:tc>
        <w:tc>
          <w:tcPr>
            <w:tcW w:w="1417" w:type="dxa"/>
          </w:tcPr>
          <w:p w14:paraId="5458F83A" w14:textId="77777777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7811F24F" w14:textId="5AFDCD4E" w:rsidR="00A52244" w:rsidRPr="00606253" w:rsidRDefault="001C7315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19/03/2024</w:t>
            </w:r>
          </w:p>
        </w:tc>
      </w:tr>
      <w:tr w:rsidR="00A9626D" w:rsidRPr="005405EA" w14:paraId="749A2686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06D404D9" w14:textId="14EBEC3E" w:rsidR="00A9626D" w:rsidRDefault="00450322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DOR-35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0ECAB933" w14:textId="5C85ED6A" w:rsidR="00A9626D" w:rsidRDefault="00F659CF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VRC-23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22F8E21" w14:textId="549C7FC1" w:rsidR="00A9626D" w:rsidRPr="6D73543A" w:rsidRDefault="00A9626D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 xml:space="preserve">Crear un sistema de </w:t>
            </w:r>
            <w:r>
              <w:rPr>
                <w:color w:val="4E4E4E" w:themeColor="accent4" w:themeShade="80"/>
                <w:lang w:val="es-ES"/>
              </w:rPr>
              <w:lastRenderedPageBreak/>
              <w:t>almacenamiento en la base de datos de toda la configuración del espacio de trabajo de cada usuario</w:t>
            </w:r>
          </w:p>
        </w:tc>
        <w:tc>
          <w:tcPr>
            <w:tcW w:w="3827" w:type="dxa"/>
          </w:tcPr>
          <w:p w14:paraId="456C4F18" w14:textId="71D0CBD8" w:rsidR="00A9626D" w:rsidRDefault="00A9626D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lastRenderedPageBreak/>
              <w:t xml:space="preserve">Se ha desarrollado una API que </w:t>
            </w:r>
            <w:r>
              <w:rPr>
                <w:color w:val="4E4E4E" w:themeColor="accent4" w:themeShade="80"/>
                <w:lang w:val="es-ES"/>
              </w:rPr>
              <w:lastRenderedPageBreak/>
              <w:t xml:space="preserve">permite gestionar </w:t>
            </w:r>
            <w:r w:rsidR="003C2140">
              <w:rPr>
                <w:color w:val="4E4E4E" w:themeColor="accent4" w:themeShade="80"/>
                <w:lang w:val="es-ES"/>
              </w:rPr>
              <w:t>todas las peticiones desde la aplicación para guardar la información correspondiente en la base de datos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7233404" w14:textId="63D50C9D" w:rsidR="00A9626D" w:rsidRDefault="00A9626D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lastRenderedPageBreak/>
              <w:t>Carlos Rodrigo</w:t>
            </w:r>
          </w:p>
        </w:tc>
        <w:tc>
          <w:tcPr>
            <w:tcW w:w="1417" w:type="dxa"/>
          </w:tcPr>
          <w:p w14:paraId="4C8F77A9" w14:textId="77777777" w:rsidR="00A9626D" w:rsidRDefault="00A9626D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36EE720D" w14:textId="3964CDFA" w:rsidR="00A9626D" w:rsidRPr="00606253" w:rsidRDefault="001C7315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27/03/2024</w:t>
            </w:r>
          </w:p>
        </w:tc>
      </w:tr>
      <w:tr w:rsidR="002C027E" w:rsidRPr="005405EA" w14:paraId="5028A2DB" w14:textId="77777777" w:rsidTr="00EA6BD0">
        <w:trPr>
          <w:trHeight w:val="453"/>
          <w:jc w:val="center"/>
        </w:trPr>
        <w:tc>
          <w:tcPr>
            <w:tcW w:w="1119" w:type="dxa"/>
            <w:vAlign w:val="center"/>
          </w:tcPr>
          <w:p w14:paraId="0FF24A50" w14:textId="67BCFB10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DOR-</w:t>
            </w:r>
            <w:r w:rsidR="00450322">
              <w:rPr>
                <w:color w:val="4E4E4E" w:themeColor="accent4" w:themeShade="80"/>
                <w:lang w:val="es-ES"/>
              </w:rPr>
              <w:t>36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3FC11DED" w14:textId="20B30C79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VRC-23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6D31DB83" w14:textId="1180595C" w:rsidR="00A52244" w:rsidRPr="00606253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Crear un sistema de almacenamiento en la base de datos de toda la configuración del espacio de trabajo de cada usuario</w:t>
            </w:r>
          </w:p>
        </w:tc>
        <w:tc>
          <w:tcPr>
            <w:tcW w:w="3827" w:type="dxa"/>
          </w:tcPr>
          <w:p w14:paraId="7FA3CD53" w14:textId="265E68D7" w:rsidR="00A52244" w:rsidRDefault="003C2140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 xml:space="preserve">Se ha desarrollado una interfaz en la </w:t>
            </w:r>
            <w:r w:rsidR="00A52244">
              <w:rPr>
                <w:color w:val="4E4E4E" w:themeColor="accent4" w:themeShade="80"/>
                <w:lang w:val="es-ES"/>
              </w:rPr>
              <w:t xml:space="preserve">herramienta de visualización para gestionar </w:t>
            </w:r>
            <w:r>
              <w:rPr>
                <w:color w:val="4E4E4E" w:themeColor="accent4" w:themeShade="80"/>
                <w:lang w:val="es-ES"/>
              </w:rPr>
              <w:t>las peticiones del usuario de almacenar su espacio de trabajo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CBF2B66" w14:textId="7CF24CE2" w:rsidR="00A52244" w:rsidRPr="00606253" w:rsidRDefault="00514ACC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Javier Vico</w:t>
            </w:r>
          </w:p>
        </w:tc>
        <w:tc>
          <w:tcPr>
            <w:tcW w:w="1417" w:type="dxa"/>
          </w:tcPr>
          <w:p w14:paraId="141E6594" w14:textId="77777777" w:rsidR="00A52244" w:rsidRDefault="00A52244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3CF0B6CE" w14:textId="1C3B8BE0" w:rsidR="00A52244" w:rsidRPr="00606253" w:rsidRDefault="001C7315" w:rsidP="00A52244">
            <w:pPr>
              <w:pStyle w:val="Contenidodelatabla"/>
              <w:rPr>
                <w:color w:val="4E4E4E" w:themeColor="accent4" w:themeShade="80"/>
                <w:lang w:val="es-ES"/>
              </w:rPr>
            </w:pPr>
            <w:r>
              <w:rPr>
                <w:color w:val="4E4E4E" w:themeColor="accent4" w:themeShade="80"/>
                <w:lang w:val="es-ES"/>
              </w:rPr>
              <w:t>27/03/2024</w:t>
            </w:r>
          </w:p>
        </w:tc>
      </w:tr>
    </w:tbl>
    <w:p w14:paraId="7A3AD248" w14:textId="77777777" w:rsidR="001E2084" w:rsidRPr="00FB5551" w:rsidRDefault="001E2084" w:rsidP="00FB5551">
      <w:pPr>
        <w:rPr>
          <w:b/>
          <w:szCs w:val="24"/>
        </w:rPr>
      </w:pPr>
    </w:p>
    <w:sectPr w:rsidR="001E2084" w:rsidRPr="00FB5551" w:rsidSect="006B2ECC">
      <w:headerReference w:type="default" r:id="rId8"/>
      <w:footerReference w:type="default" r:id="rId9"/>
      <w:pgSz w:w="16838" w:h="11906" w:orient="landscape"/>
      <w:pgMar w:top="1418" w:right="1134" w:bottom="851" w:left="1559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2016F6" w14:textId="77777777" w:rsidR="0079051F" w:rsidRDefault="0079051F">
      <w:pPr>
        <w:spacing w:after="0" w:line="240" w:lineRule="auto"/>
      </w:pPr>
      <w:r>
        <w:separator/>
      </w:r>
    </w:p>
  </w:endnote>
  <w:endnote w:type="continuationSeparator" w:id="0">
    <w:p w14:paraId="15B7C430" w14:textId="77777777" w:rsidR="0079051F" w:rsidRDefault="007905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charset w:val="00"/>
    <w:family w:val="auto"/>
    <w:pitch w:val="variable"/>
    <w:sig w:usb0="A00000FF" w:usb1="4000204B" w:usb2="000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5384146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465C54C" w14:textId="5F14FA13" w:rsidR="009E2541" w:rsidRDefault="009E2541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65A0856" w14:textId="77777777" w:rsidR="009E2541" w:rsidRDefault="009E25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3D1C6C" w14:textId="77777777" w:rsidR="0079051F" w:rsidRDefault="0079051F">
      <w:pPr>
        <w:spacing w:after="0" w:line="240" w:lineRule="auto"/>
      </w:pPr>
      <w:r>
        <w:separator/>
      </w:r>
    </w:p>
  </w:footnote>
  <w:footnote w:type="continuationSeparator" w:id="0">
    <w:p w14:paraId="49BC1810" w14:textId="77777777" w:rsidR="0079051F" w:rsidRDefault="007905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3956"/>
      <w:gridCol w:w="5827"/>
      <w:gridCol w:w="5203"/>
    </w:tblGrid>
    <w:tr w:rsidR="0026726D" w:rsidRPr="001C0EDF" w14:paraId="65E8B5F3" w14:textId="77777777" w:rsidTr="00744FB9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1FECE7F5" w14:textId="77777777" w:rsidR="0026726D" w:rsidRPr="001C0EDF" w:rsidRDefault="0026726D" w:rsidP="0026726D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val="es-ES" w:eastAsia="es-ES"/>
            </w:rPr>
            <w:drawing>
              <wp:inline distT="0" distB="0" distL="0" distR="0" wp14:anchorId="6D34C308" wp14:editId="225F2C3C">
                <wp:extent cx="1427480" cy="560070"/>
                <wp:effectExtent l="0" t="0" r="0" b="8890"/>
                <wp:docPr id="217521579" name="Imagen 217521579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7521579" name="Imagen 217521579" descr="Icono&#10;&#10;Descripción generada automáticament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5E8B57E0" w14:textId="77777777" w:rsidR="0026726D" w:rsidRPr="0071356F" w:rsidRDefault="0026726D" w:rsidP="0026726D">
          <w:pPr>
            <w:pStyle w:val="Contenidodelatabla"/>
            <w:rPr>
              <w:szCs w:val="24"/>
            </w:rPr>
          </w:pPr>
          <w:r>
            <w:rPr>
              <w:szCs w:val="24"/>
            </w:rPr>
            <w:t>DISEÑO Y DESARROLLO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2B71D38" w14:textId="7918C130" w:rsidR="0026726D" w:rsidRPr="0071356F" w:rsidRDefault="0026726D" w:rsidP="0026726D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026.0</w:t>
          </w:r>
          <w:r w:rsidR="00F95490">
            <w:rPr>
              <w:szCs w:val="24"/>
            </w:rPr>
            <w:t>3</w:t>
          </w:r>
        </w:p>
      </w:tc>
    </w:tr>
    <w:tr w:rsidR="0026726D" w:rsidRPr="001C0EDF" w14:paraId="6C615633" w14:textId="77777777" w:rsidTr="00744FB9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B99057E" w14:textId="77777777" w:rsidR="0026726D" w:rsidRPr="001C0EDF" w:rsidRDefault="0026726D" w:rsidP="0026726D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287480ED" w14:textId="77777777" w:rsidR="0026726D" w:rsidRPr="0071356F" w:rsidRDefault="0026726D" w:rsidP="0026726D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882C8E2" w14:textId="64FAF3A1" w:rsidR="0026726D" w:rsidRPr="0071356F" w:rsidRDefault="0026726D" w:rsidP="0026726D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F95490">
            <w:rPr>
              <w:szCs w:val="24"/>
            </w:rPr>
            <w:t>1</w:t>
          </w:r>
          <w:r w:rsidR="00EA6BD0">
            <w:rPr>
              <w:szCs w:val="24"/>
            </w:rPr>
            <w:t>4</w:t>
          </w:r>
          <w:r w:rsidR="00F95490">
            <w:rPr>
              <w:szCs w:val="24"/>
            </w:rPr>
            <w:t>/06/2024</w:t>
          </w:r>
        </w:p>
      </w:tc>
    </w:tr>
  </w:tbl>
  <w:p w14:paraId="7E961933" w14:textId="77777777" w:rsidR="001471B1" w:rsidRDefault="001471B1">
    <w:pPr>
      <w:rPr>
        <w:rFonts w:cs="Arial"/>
        <w:b/>
        <w:color w:val="0070C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ABE5D48"/>
    <w:multiLevelType w:val="hybridMultilevel"/>
    <w:tmpl w:val="F28A31C2"/>
    <w:lvl w:ilvl="0" w:tplc="5E7662C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BC6A40"/>
    <w:multiLevelType w:val="hybridMultilevel"/>
    <w:tmpl w:val="CDB4127C"/>
    <w:lvl w:ilvl="0" w:tplc="CB5AF60C">
      <w:numFmt w:val="bullet"/>
      <w:pStyle w:val="Listaguiones"/>
      <w:lvlText w:val="-"/>
      <w:lvlJc w:val="left"/>
      <w:pPr>
        <w:tabs>
          <w:tab w:val="num" w:pos="624"/>
        </w:tabs>
        <w:ind w:left="624" w:hanging="340"/>
      </w:pPr>
      <w:rPr>
        <w:rFonts w:ascii="Lucida Sans Unicode" w:eastAsia="Times New Roman" w:hAnsi="Lucida Sans Unicode" w:hint="default"/>
        <w:color w:val="auto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0E421CA7"/>
    <w:multiLevelType w:val="hybridMultilevel"/>
    <w:tmpl w:val="41826878"/>
    <w:lvl w:ilvl="0" w:tplc="54E8C1F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2" w15:restartNumberingAfterBreak="0">
    <w:nsid w:val="28783760"/>
    <w:multiLevelType w:val="hybridMultilevel"/>
    <w:tmpl w:val="B41E73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987125"/>
    <w:multiLevelType w:val="hybridMultilevel"/>
    <w:tmpl w:val="B41E73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6F5233"/>
    <w:multiLevelType w:val="hybridMultilevel"/>
    <w:tmpl w:val="B41E73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7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9" w15:restartNumberingAfterBreak="0">
    <w:nsid w:val="32CB4260"/>
    <w:multiLevelType w:val="hybridMultilevel"/>
    <w:tmpl w:val="9EE0631C"/>
    <w:lvl w:ilvl="0" w:tplc="A4E21D9E">
      <w:start w:val="8"/>
      <w:numFmt w:val="bullet"/>
      <w:lvlText w:val="-"/>
      <w:lvlJc w:val="left"/>
      <w:pPr>
        <w:ind w:left="720" w:hanging="360"/>
      </w:pPr>
      <w:rPr>
        <w:rFonts w:ascii="Nirmala UI Semilight" w:eastAsiaTheme="minorHAnsi" w:hAnsi="Nirmala UI Semilight" w:cs="Nirmala UI Semi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3F8C2F7A"/>
    <w:multiLevelType w:val="multilevel"/>
    <w:tmpl w:val="EBC8E59E"/>
    <w:lvl w:ilvl="0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08" w:hanging="7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4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9" w:hanging="1800"/>
      </w:pPr>
      <w:rPr>
        <w:rFonts w:hint="default"/>
      </w:rPr>
    </w:lvl>
  </w:abstractNum>
  <w:abstractNum w:abstractNumId="24" w15:restartNumberingAfterBreak="0">
    <w:nsid w:val="43445B1B"/>
    <w:multiLevelType w:val="hybridMultilevel"/>
    <w:tmpl w:val="B41E73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6A6FC8"/>
    <w:multiLevelType w:val="hybridMultilevel"/>
    <w:tmpl w:val="03A4081C"/>
    <w:lvl w:ilvl="0" w:tplc="E84C655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8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1" w15:restartNumberingAfterBreak="0">
    <w:nsid w:val="6D7D2C19"/>
    <w:multiLevelType w:val="hybridMultilevel"/>
    <w:tmpl w:val="58461168"/>
    <w:lvl w:ilvl="0" w:tplc="47CE38F4">
      <w:start w:val="7"/>
      <w:numFmt w:val="bullet"/>
      <w:lvlText w:val="-"/>
      <w:lvlJc w:val="left"/>
      <w:pPr>
        <w:ind w:left="1069" w:hanging="360"/>
      </w:pPr>
      <w:rPr>
        <w:rFonts w:ascii="Nirmala UI Semilight" w:eastAsiaTheme="minorEastAsia" w:hAnsi="Nirmala UI Semilight" w:cs="Nirmala UI Semilight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71B92705"/>
    <w:multiLevelType w:val="hybridMultilevel"/>
    <w:tmpl w:val="BD587CF6"/>
    <w:lvl w:ilvl="0" w:tplc="0D68A496"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="Open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4" w15:restartNumberingAfterBreak="0">
    <w:nsid w:val="79644A88"/>
    <w:multiLevelType w:val="hybridMultilevel"/>
    <w:tmpl w:val="D5828848"/>
    <w:lvl w:ilvl="0" w:tplc="9168DCA2">
      <w:start w:val="17"/>
      <w:numFmt w:val="bullet"/>
      <w:lvlText w:val="-"/>
      <w:lvlJc w:val="left"/>
      <w:pPr>
        <w:ind w:left="720" w:hanging="360"/>
      </w:pPr>
      <w:rPr>
        <w:rFonts w:ascii="Nirmala UI Semilight" w:eastAsiaTheme="majorEastAsia" w:hAnsi="Nirmala UI Semilight" w:cs="Nirmala UI Semi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4D40CC"/>
    <w:multiLevelType w:val="hybridMultilevel"/>
    <w:tmpl w:val="7F4AC906"/>
    <w:lvl w:ilvl="0" w:tplc="982677C2">
      <w:start w:val="1"/>
      <w:numFmt w:val="decimal"/>
      <w:lvlText w:val="%1."/>
      <w:lvlJc w:val="left"/>
      <w:pPr>
        <w:ind w:left="720" w:hanging="360"/>
      </w:pPr>
      <w:rPr>
        <w:b/>
        <w:bCs w:val="0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053AE5"/>
    <w:multiLevelType w:val="hybridMultilevel"/>
    <w:tmpl w:val="42FE98D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B217289"/>
    <w:multiLevelType w:val="hybridMultilevel"/>
    <w:tmpl w:val="B41E73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55360F"/>
    <w:multiLevelType w:val="hybridMultilevel"/>
    <w:tmpl w:val="2572F492"/>
    <w:lvl w:ilvl="0" w:tplc="C0448F54"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="Open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C396642"/>
    <w:multiLevelType w:val="hybridMultilevel"/>
    <w:tmpl w:val="40F0A2D4"/>
    <w:lvl w:ilvl="0" w:tplc="9718E6C8"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="Open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51926">
    <w:abstractNumId w:val="22"/>
  </w:num>
  <w:num w:numId="2" w16cid:durableId="826093761">
    <w:abstractNumId w:val="30"/>
  </w:num>
  <w:num w:numId="3" w16cid:durableId="2102338810">
    <w:abstractNumId w:val="9"/>
  </w:num>
  <w:num w:numId="4" w16cid:durableId="1445225409">
    <w:abstractNumId w:val="33"/>
  </w:num>
  <w:num w:numId="5" w16cid:durableId="1348025038">
    <w:abstractNumId w:val="20"/>
  </w:num>
  <w:num w:numId="6" w16cid:durableId="991718915">
    <w:abstractNumId w:val="11"/>
  </w:num>
  <w:num w:numId="7" w16cid:durableId="1019938363">
    <w:abstractNumId w:val="27"/>
  </w:num>
  <w:num w:numId="8" w16cid:durableId="1302465509">
    <w:abstractNumId w:val="18"/>
  </w:num>
  <w:num w:numId="9" w16cid:durableId="441612713">
    <w:abstractNumId w:val="31"/>
  </w:num>
  <w:num w:numId="10" w16cid:durableId="67268329">
    <w:abstractNumId w:val="36"/>
  </w:num>
  <w:num w:numId="11" w16cid:durableId="1836073433">
    <w:abstractNumId w:val="23"/>
  </w:num>
  <w:num w:numId="12" w16cid:durableId="1800955538">
    <w:abstractNumId w:val="26"/>
  </w:num>
  <w:num w:numId="13" w16cid:durableId="2098747638">
    <w:abstractNumId w:val="5"/>
  </w:num>
  <w:num w:numId="14" w16cid:durableId="509836940">
    <w:abstractNumId w:val="34"/>
  </w:num>
  <w:num w:numId="15" w16cid:durableId="1357534324">
    <w:abstractNumId w:val="19"/>
  </w:num>
  <w:num w:numId="16" w16cid:durableId="1994871055">
    <w:abstractNumId w:val="7"/>
  </w:num>
  <w:num w:numId="17" w16cid:durableId="150946113">
    <w:abstractNumId w:val="4"/>
  </w:num>
  <w:num w:numId="18" w16cid:durableId="118185103">
    <w:abstractNumId w:val="14"/>
  </w:num>
  <w:num w:numId="19" w16cid:durableId="1377585208">
    <w:abstractNumId w:val="13"/>
  </w:num>
  <w:num w:numId="20" w16cid:durableId="132800397">
    <w:abstractNumId w:val="37"/>
  </w:num>
  <w:num w:numId="21" w16cid:durableId="391006254">
    <w:abstractNumId w:val="12"/>
  </w:num>
  <w:num w:numId="22" w16cid:durableId="679308677">
    <w:abstractNumId w:val="24"/>
  </w:num>
  <w:num w:numId="23" w16cid:durableId="1988822609">
    <w:abstractNumId w:val="25"/>
  </w:num>
  <w:num w:numId="24" w16cid:durableId="1735084750">
    <w:abstractNumId w:val="6"/>
  </w:num>
  <w:num w:numId="25" w16cid:durableId="1869683367">
    <w:abstractNumId w:val="29"/>
  </w:num>
  <w:num w:numId="26" w16cid:durableId="664089626">
    <w:abstractNumId w:val="17"/>
  </w:num>
  <w:num w:numId="27" w16cid:durableId="475875742">
    <w:abstractNumId w:val="21"/>
  </w:num>
  <w:num w:numId="28" w16cid:durableId="1869903656">
    <w:abstractNumId w:val="39"/>
  </w:num>
  <w:num w:numId="29" w16cid:durableId="1717123792">
    <w:abstractNumId w:val="15"/>
  </w:num>
  <w:num w:numId="30" w16cid:durableId="414325321">
    <w:abstractNumId w:val="8"/>
  </w:num>
  <w:num w:numId="31" w16cid:durableId="852380861">
    <w:abstractNumId w:val="1"/>
  </w:num>
  <w:num w:numId="32" w16cid:durableId="1389837133">
    <w:abstractNumId w:val="10"/>
  </w:num>
  <w:num w:numId="33" w16cid:durableId="1595161530">
    <w:abstractNumId w:val="3"/>
  </w:num>
  <w:num w:numId="34" w16cid:durableId="603541093">
    <w:abstractNumId w:val="2"/>
  </w:num>
  <w:num w:numId="35" w16cid:durableId="1166676021">
    <w:abstractNumId w:val="0"/>
  </w:num>
  <w:num w:numId="36" w16cid:durableId="1166244510">
    <w:abstractNumId w:val="16"/>
  </w:num>
  <w:num w:numId="37" w16cid:durableId="492529975">
    <w:abstractNumId w:val="28"/>
  </w:num>
  <w:num w:numId="38" w16cid:durableId="1134057890">
    <w:abstractNumId w:val="35"/>
  </w:num>
  <w:num w:numId="39" w16cid:durableId="1637419313">
    <w:abstractNumId w:val="38"/>
  </w:num>
  <w:num w:numId="40" w16cid:durableId="713769635">
    <w:abstractNumId w:val="40"/>
  </w:num>
  <w:num w:numId="41" w16cid:durableId="99622979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FF5"/>
    <w:rsid w:val="00004283"/>
    <w:rsid w:val="00006FF5"/>
    <w:rsid w:val="000151F5"/>
    <w:rsid w:val="00022994"/>
    <w:rsid w:val="00024FCC"/>
    <w:rsid w:val="00025B91"/>
    <w:rsid w:val="00034BD7"/>
    <w:rsid w:val="000427EE"/>
    <w:rsid w:val="00046774"/>
    <w:rsid w:val="000A4375"/>
    <w:rsid w:val="000B0F9B"/>
    <w:rsid w:val="000C69AE"/>
    <w:rsid w:val="000D062A"/>
    <w:rsid w:val="000D3016"/>
    <w:rsid w:val="000D4D41"/>
    <w:rsid w:val="000D5F9E"/>
    <w:rsid w:val="000D6DAD"/>
    <w:rsid w:val="000E167A"/>
    <w:rsid w:val="000E1B81"/>
    <w:rsid w:val="000F4F63"/>
    <w:rsid w:val="00103622"/>
    <w:rsid w:val="0011413F"/>
    <w:rsid w:val="00120F10"/>
    <w:rsid w:val="00131337"/>
    <w:rsid w:val="001471B1"/>
    <w:rsid w:val="00152123"/>
    <w:rsid w:val="00173874"/>
    <w:rsid w:val="00174526"/>
    <w:rsid w:val="001A6A6C"/>
    <w:rsid w:val="001C0EDF"/>
    <w:rsid w:val="001C4D91"/>
    <w:rsid w:val="001C7315"/>
    <w:rsid w:val="001C7B9F"/>
    <w:rsid w:val="001E2084"/>
    <w:rsid w:val="001F1D1B"/>
    <w:rsid w:val="00202014"/>
    <w:rsid w:val="002066BF"/>
    <w:rsid w:val="00206F10"/>
    <w:rsid w:val="00207D29"/>
    <w:rsid w:val="00223792"/>
    <w:rsid w:val="002249A0"/>
    <w:rsid w:val="0023177E"/>
    <w:rsid w:val="002438F1"/>
    <w:rsid w:val="0026726D"/>
    <w:rsid w:val="0027062F"/>
    <w:rsid w:val="00276541"/>
    <w:rsid w:val="00285CE2"/>
    <w:rsid w:val="00297966"/>
    <w:rsid w:val="002A180D"/>
    <w:rsid w:val="002C027E"/>
    <w:rsid w:val="002C47AA"/>
    <w:rsid w:val="002C5B1E"/>
    <w:rsid w:val="002D6365"/>
    <w:rsid w:val="002E00E6"/>
    <w:rsid w:val="002E1665"/>
    <w:rsid w:val="002F2167"/>
    <w:rsid w:val="00321C5D"/>
    <w:rsid w:val="0032356B"/>
    <w:rsid w:val="00330718"/>
    <w:rsid w:val="0033474F"/>
    <w:rsid w:val="00344126"/>
    <w:rsid w:val="0035629B"/>
    <w:rsid w:val="00371C31"/>
    <w:rsid w:val="003737EF"/>
    <w:rsid w:val="00374AAB"/>
    <w:rsid w:val="00380243"/>
    <w:rsid w:val="00380A14"/>
    <w:rsid w:val="00390F03"/>
    <w:rsid w:val="003A59CD"/>
    <w:rsid w:val="003B0A43"/>
    <w:rsid w:val="003B32C6"/>
    <w:rsid w:val="003C2140"/>
    <w:rsid w:val="003C373E"/>
    <w:rsid w:val="003E4FCF"/>
    <w:rsid w:val="003F32F3"/>
    <w:rsid w:val="003F4877"/>
    <w:rsid w:val="004030F8"/>
    <w:rsid w:val="00406F6E"/>
    <w:rsid w:val="004073B9"/>
    <w:rsid w:val="00414B26"/>
    <w:rsid w:val="00415270"/>
    <w:rsid w:val="00421D77"/>
    <w:rsid w:val="00441FF0"/>
    <w:rsid w:val="0044788A"/>
    <w:rsid w:val="00450322"/>
    <w:rsid w:val="00474B73"/>
    <w:rsid w:val="0047525B"/>
    <w:rsid w:val="00484D13"/>
    <w:rsid w:val="004940E3"/>
    <w:rsid w:val="004943D5"/>
    <w:rsid w:val="004958C7"/>
    <w:rsid w:val="00496581"/>
    <w:rsid w:val="004A38D7"/>
    <w:rsid w:val="004B19BD"/>
    <w:rsid w:val="004B4714"/>
    <w:rsid w:val="005145CD"/>
    <w:rsid w:val="00514ACC"/>
    <w:rsid w:val="005405EA"/>
    <w:rsid w:val="00554FE4"/>
    <w:rsid w:val="005669C3"/>
    <w:rsid w:val="00576ADF"/>
    <w:rsid w:val="00593C5B"/>
    <w:rsid w:val="00597856"/>
    <w:rsid w:val="005B6E33"/>
    <w:rsid w:val="005E1680"/>
    <w:rsid w:val="005E3F36"/>
    <w:rsid w:val="005F449E"/>
    <w:rsid w:val="00606253"/>
    <w:rsid w:val="00616CD7"/>
    <w:rsid w:val="006201CA"/>
    <w:rsid w:val="00622EB1"/>
    <w:rsid w:val="0066263A"/>
    <w:rsid w:val="00674CFA"/>
    <w:rsid w:val="00680B7B"/>
    <w:rsid w:val="00691A97"/>
    <w:rsid w:val="006B2ECC"/>
    <w:rsid w:val="006B65ED"/>
    <w:rsid w:val="006C73BE"/>
    <w:rsid w:val="006E47E1"/>
    <w:rsid w:val="006F571E"/>
    <w:rsid w:val="006F6FA8"/>
    <w:rsid w:val="00704520"/>
    <w:rsid w:val="00716162"/>
    <w:rsid w:val="007316F2"/>
    <w:rsid w:val="007376A2"/>
    <w:rsid w:val="007409B6"/>
    <w:rsid w:val="00753584"/>
    <w:rsid w:val="0076560F"/>
    <w:rsid w:val="00767531"/>
    <w:rsid w:val="00767902"/>
    <w:rsid w:val="00770755"/>
    <w:rsid w:val="00770D66"/>
    <w:rsid w:val="00775C3F"/>
    <w:rsid w:val="0079051F"/>
    <w:rsid w:val="0079222A"/>
    <w:rsid w:val="00792759"/>
    <w:rsid w:val="007A3030"/>
    <w:rsid w:val="007B040C"/>
    <w:rsid w:val="007B1D09"/>
    <w:rsid w:val="007B1D0E"/>
    <w:rsid w:val="007F1713"/>
    <w:rsid w:val="007F3FEC"/>
    <w:rsid w:val="00815BE9"/>
    <w:rsid w:val="008252A4"/>
    <w:rsid w:val="00834C7C"/>
    <w:rsid w:val="00835CEE"/>
    <w:rsid w:val="0085070D"/>
    <w:rsid w:val="00867EBB"/>
    <w:rsid w:val="00876B05"/>
    <w:rsid w:val="0089463F"/>
    <w:rsid w:val="00894E88"/>
    <w:rsid w:val="008D425D"/>
    <w:rsid w:val="008D6DE1"/>
    <w:rsid w:val="008E764E"/>
    <w:rsid w:val="008E7D67"/>
    <w:rsid w:val="008F0F57"/>
    <w:rsid w:val="008F11FE"/>
    <w:rsid w:val="008F40E8"/>
    <w:rsid w:val="00901316"/>
    <w:rsid w:val="00914D3C"/>
    <w:rsid w:val="009268B1"/>
    <w:rsid w:val="00935388"/>
    <w:rsid w:val="00937E84"/>
    <w:rsid w:val="0094683E"/>
    <w:rsid w:val="00954878"/>
    <w:rsid w:val="009569FF"/>
    <w:rsid w:val="00957062"/>
    <w:rsid w:val="00984BF6"/>
    <w:rsid w:val="009943BE"/>
    <w:rsid w:val="009B02E6"/>
    <w:rsid w:val="009B086F"/>
    <w:rsid w:val="009B08B1"/>
    <w:rsid w:val="009B70A8"/>
    <w:rsid w:val="009D0A2F"/>
    <w:rsid w:val="009D17C3"/>
    <w:rsid w:val="009D4F1D"/>
    <w:rsid w:val="009D5A90"/>
    <w:rsid w:val="009E1A9D"/>
    <w:rsid w:val="009E2541"/>
    <w:rsid w:val="009E2F21"/>
    <w:rsid w:val="009F7C9F"/>
    <w:rsid w:val="00A06C01"/>
    <w:rsid w:val="00A07F93"/>
    <w:rsid w:val="00A222A1"/>
    <w:rsid w:val="00A35F20"/>
    <w:rsid w:val="00A377B9"/>
    <w:rsid w:val="00A37E0A"/>
    <w:rsid w:val="00A503EF"/>
    <w:rsid w:val="00A52244"/>
    <w:rsid w:val="00A63201"/>
    <w:rsid w:val="00A703C2"/>
    <w:rsid w:val="00A72681"/>
    <w:rsid w:val="00A82FE3"/>
    <w:rsid w:val="00A848D5"/>
    <w:rsid w:val="00A9626D"/>
    <w:rsid w:val="00AA2B19"/>
    <w:rsid w:val="00AA76D6"/>
    <w:rsid w:val="00AA7A3C"/>
    <w:rsid w:val="00AA7C02"/>
    <w:rsid w:val="00AD2381"/>
    <w:rsid w:val="00AE00CD"/>
    <w:rsid w:val="00AF6802"/>
    <w:rsid w:val="00B02F56"/>
    <w:rsid w:val="00B05F98"/>
    <w:rsid w:val="00B07648"/>
    <w:rsid w:val="00B27896"/>
    <w:rsid w:val="00B35A90"/>
    <w:rsid w:val="00B434CE"/>
    <w:rsid w:val="00B5005A"/>
    <w:rsid w:val="00B529D0"/>
    <w:rsid w:val="00B54903"/>
    <w:rsid w:val="00B55226"/>
    <w:rsid w:val="00B655D5"/>
    <w:rsid w:val="00B65F54"/>
    <w:rsid w:val="00B66F75"/>
    <w:rsid w:val="00B7448C"/>
    <w:rsid w:val="00B80585"/>
    <w:rsid w:val="00B80D97"/>
    <w:rsid w:val="00B824C0"/>
    <w:rsid w:val="00B86B04"/>
    <w:rsid w:val="00B949DD"/>
    <w:rsid w:val="00B9755D"/>
    <w:rsid w:val="00BA4D19"/>
    <w:rsid w:val="00BA532A"/>
    <w:rsid w:val="00BB004B"/>
    <w:rsid w:val="00BB0AFD"/>
    <w:rsid w:val="00BB3982"/>
    <w:rsid w:val="00BC28D7"/>
    <w:rsid w:val="00BD0C0E"/>
    <w:rsid w:val="00BE5304"/>
    <w:rsid w:val="00BF5FB7"/>
    <w:rsid w:val="00C00BB6"/>
    <w:rsid w:val="00C1596C"/>
    <w:rsid w:val="00C4777F"/>
    <w:rsid w:val="00C66791"/>
    <w:rsid w:val="00C66C86"/>
    <w:rsid w:val="00C77A95"/>
    <w:rsid w:val="00C82AAA"/>
    <w:rsid w:val="00C95CA9"/>
    <w:rsid w:val="00C96B87"/>
    <w:rsid w:val="00CA313B"/>
    <w:rsid w:val="00CA77C3"/>
    <w:rsid w:val="00CB4C38"/>
    <w:rsid w:val="00CC36B0"/>
    <w:rsid w:val="00CD55F4"/>
    <w:rsid w:val="00CE3F4E"/>
    <w:rsid w:val="00CE557F"/>
    <w:rsid w:val="00CE74F0"/>
    <w:rsid w:val="00CF02B1"/>
    <w:rsid w:val="00CF6262"/>
    <w:rsid w:val="00D0792E"/>
    <w:rsid w:val="00D14670"/>
    <w:rsid w:val="00D14E62"/>
    <w:rsid w:val="00D272D2"/>
    <w:rsid w:val="00D319BC"/>
    <w:rsid w:val="00D3444D"/>
    <w:rsid w:val="00D35084"/>
    <w:rsid w:val="00D51CE5"/>
    <w:rsid w:val="00D52A4D"/>
    <w:rsid w:val="00D52CB5"/>
    <w:rsid w:val="00D53EC1"/>
    <w:rsid w:val="00D55093"/>
    <w:rsid w:val="00D56733"/>
    <w:rsid w:val="00D65278"/>
    <w:rsid w:val="00D7302D"/>
    <w:rsid w:val="00D80EF2"/>
    <w:rsid w:val="00D83F44"/>
    <w:rsid w:val="00D87BED"/>
    <w:rsid w:val="00D94E4A"/>
    <w:rsid w:val="00D950D1"/>
    <w:rsid w:val="00DB2696"/>
    <w:rsid w:val="00DB2CD3"/>
    <w:rsid w:val="00DB3468"/>
    <w:rsid w:val="00DB3EBC"/>
    <w:rsid w:val="00DD74FE"/>
    <w:rsid w:val="00DE5C3C"/>
    <w:rsid w:val="00DF45EE"/>
    <w:rsid w:val="00DF581A"/>
    <w:rsid w:val="00DF60CD"/>
    <w:rsid w:val="00DF6866"/>
    <w:rsid w:val="00E05FBA"/>
    <w:rsid w:val="00E06D08"/>
    <w:rsid w:val="00E1535C"/>
    <w:rsid w:val="00E2218C"/>
    <w:rsid w:val="00E315E6"/>
    <w:rsid w:val="00E458E7"/>
    <w:rsid w:val="00E547B8"/>
    <w:rsid w:val="00E6717C"/>
    <w:rsid w:val="00E72F23"/>
    <w:rsid w:val="00E73CA3"/>
    <w:rsid w:val="00E76CE3"/>
    <w:rsid w:val="00E868A3"/>
    <w:rsid w:val="00E87493"/>
    <w:rsid w:val="00EA6BD0"/>
    <w:rsid w:val="00EB1BFC"/>
    <w:rsid w:val="00EB4843"/>
    <w:rsid w:val="00EB6C77"/>
    <w:rsid w:val="00EC589E"/>
    <w:rsid w:val="00EC73DA"/>
    <w:rsid w:val="00ED0072"/>
    <w:rsid w:val="00ED2D55"/>
    <w:rsid w:val="00ED30B6"/>
    <w:rsid w:val="00ED3211"/>
    <w:rsid w:val="00ED3332"/>
    <w:rsid w:val="00EE68A1"/>
    <w:rsid w:val="00F001AB"/>
    <w:rsid w:val="00F03FB9"/>
    <w:rsid w:val="00F12AAA"/>
    <w:rsid w:val="00F20CE7"/>
    <w:rsid w:val="00F22F82"/>
    <w:rsid w:val="00F2309D"/>
    <w:rsid w:val="00F35BBE"/>
    <w:rsid w:val="00F36AEA"/>
    <w:rsid w:val="00F41DEF"/>
    <w:rsid w:val="00F4561B"/>
    <w:rsid w:val="00F659CF"/>
    <w:rsid w:val="00F84111"/>
    <w:rsid w:val="00F856A5"/>
    <w:rsid w:val="00F86688"/>
    <w:rsid w:val="00F95490"/>
    <w:rsid w:val="00FA0514"/>
    <w:rsid w:val="00FA1C45"/>
    <w:rsid w:val="00FB5551"/>
    <w:rsid w:val="00FC527C"/>
    <w:rsid w:val="00FC5E72"/>
    <w:rsid w:val="00FC5E7F"/>
    <w:rsid w:val="00FD251A"/>
    <w:rsid w:val="025E9F32"/>
    <w:rsid w:val="0A807A4C"/>
    <w:rsid w:val="0C38A382"/>
    <w:rsid w:val="185C562D"/>
    <w:rsid w:val="278A96ED"/>
    <w:rsid w:val="32A7377E"/>
    <w:rsid w:val="36E06493"/>
    <w:rsid w:val="3DEA3121"/>
    <w:rsid w:val="3FBA026F"/>
    <w:rsid w:val="41D6E55F"/>
    <w:rsid w:val="46EC2BA4"/>
    <w:rsid w:val="47A8F08B"/>
    <w:rsid w:val="4D85B448"/>
    <w:rsid w:val="4EA22ED3"/>
    <w:rsid w:val="54373BA8"/>
    <w:rsid w:val="568C88EA"/>
    <w:rsid w:val="5DE31E73"/>
    <w:rsid w:val="6108311F"/>
    <w:rsid w:val="6C9C7909"/>
    <w:rsid w:val="6D1C53C0"/>
    <w:rsid w:val="6D73543A"/>
    <w:rsid w:val="715AEFF0"/>
    <w:rsid w:val="71D8F32B"/>
    <w:rsid w:val="7577840F"/>
    <w:rsid w:val="77067606"/>
    <w:rsid w:val="7866AE2E"/>
    <w:rsid w:val="7F0D1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AA1B26"/>
  <w15:docId w15:val="{2C4A30B0-20CD-4D07-AC5A-642F6183C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26D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3F4877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3F4877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3F4877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3F4877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3F4877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3F4877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3F4877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3F4877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3F4877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3F4877"/>
  </w:style>
  <w:style w:type="character" w:styleId="Nmerodepgina">
    <w:name w:val="page number"/>
    <w:basedOn w:val="Fuentedeprrafopredeter"/>
    <w:qFormat/>
    <w:rsid w:val="003F4877"/>
  </w:style>
  <w:style w:type="character" w:styleId="Hipervnculo">
    <w:name w:val="Hyperlink"/>
    <w:basedOn w:val="Fuentedeprrafopredeter"/>
    <w:uiPriority w:val="99"/>
    <w:unhideWhenUsed/>
    <w:rsid w:val="003F4877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3F4877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3F4877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3F4877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3F4877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3F4877"/>
    <w:rPr>
      <w:rFonts w:ascii="Segoe UI" w:hAnsi="Segoe UI" w:cs="Segoe UI"/>
      <w:sz w:val="18"/>
      <w:szCs w:val="18"/>
    </w:rPr>
  </w:style>
  <w:style w:type="character" w:customStyle="1" w:styleId="Enlacedelndice">
    <w:name w:val="Enlace del índice"/>
    <w:qFormat/>
    <w:rsid w:val="003F4877"/>
  </w:style>
  <w:style w:type="paragraph" w:styleId="Ttulo">
    <w:name w:val="Title"/>
    <w:basedOn w:val="Normal"/>
    <w:next w:val="Textoindependiente"/>
    <w:link w:val="TtuloCar"/>
    <w:rsid w:val="003F4877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3F4877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3F4877"/>
    <w:rPr>
      <w:rFonts w:cs="Lucida Sans"/>
    </w:rPr>
  </w:style>
  <w:style w:type="paragraph" w:styleId="Descripcin">
    <w:name w:val="caption"/>
    <w:basedOn w:val="Normal"/>
    <w:qFormat/>
    <w:rsid w:val="003F4877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3F4877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3F4877"/>
    <w:pPr>
      <w:numPr>
        <w:numId w:val="1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3F4877"/>
    <w:pPr>
      <w:numPr>
        <w:numId w:val="4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3F4877"/>
  </w:style>
  <w:style w:type="paragraph" w:styleId="TtuloTDC">
    <w:name w:val="TOC Heading"/>
    <w:basedOn w:val="Ttulo1"/>
    <w:next w:val="Normal"/>
    <w:uiPriority w:val="39"/>
    <w:unhideWhenUsed/>
    <w:qFormat/>
    <w:rsid w:val="003F4877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3F4877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82AAA"/>
    <w:pPr>
      <w:tabs>
        <w:tab w:val="left" w:pos="440"/>
        <w:tab w:val="right" w:leader="dot" w:pos="9627"/>
      </w:tabs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3F4877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3F4877"/>
  </w:style>
  <w:style w:type="paragraph" w:customStyle="1" w:styleId="Titulo2">
    <w:name w:val="Titulo2"/>
    <w:basedOn w:val="Normal"/>
    <w:next w:val="Normal"/>
    <w:link w:val="Titulo2Car"/>
    <w:qFormat/>
    <w:rsid w:val="003F4877"/>
    <w:pPr>
      <w:numPr>
        <w:numId w:val="5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3F4877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3F4877"/>
    <w:pPr>
      <w:numPr>
        <w:numId w:val="2"/>
      </w:numPr>
    </w:pPr>
    <w:rPr>
      <w:b/>
    </w:rPr>
  </w:style>
  <w:style w:type="paragraph" w:customStyle="1" w:styleId="Cabeceraypie">
    <w:name w:val="Cabecera y pie"/>
    <w:basedOn w:val="Normal"/>
    <w:qFormat/>
    <w:rsid w:val="003F4877"/>
  </w:style>
  <w:style w:type="paragraph" w:styleId="Encabezado">
    <w:name w:val="header"/>
    <w:basedOn w:val="Normal"/>
    <w:link w:val="EncabezadoCar"/>
    <w:unhideWhenUsed/>
    <w:rsid w:val="003F4877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F4877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3F4877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3F4877"/>
    <w:pPr>
      <w:numPr>
        <w:numId w:val="36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3F4877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3F4877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3F4877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customStyle="1" w:styleId="Contenidodelmarco">
    <w:name w:val="Contenido del marco"/>
    <w:basedOn w:val="Normal"/>
    <w:qFormat/>
    <w:rsid w:val="003F4877"/>
  </w:style>
  <w:style w:type="paragraph" w:customStyle="1" w:styleId="Contenidodelatabla">
    <w:name w:val="Contenido de la tabla"/>
    <w:basedOn w:val="Normal"/>
    <w:qFormat/>
    <w:rsid w:val="003F4877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3F4877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3F4877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F4877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Car">
    <w:name w:val="Título Car"/>
    <w:basedOn w:val="Fuentedeprrafopredeter"/>
    <w:link w:val="Ttulo"/>
    <w:rsid w:val="007F1713"/>
    <w:rPr>
      <w:rFonts w:ascii="Liberation Sans" w:eastAsia="Microsoft YaHei" w:hAnsi="Liberation Sans" w:cs="Lucida Sans"/>
      <w:sz w:val="28"/>
      <w:szCs w:val="28"/>
      <w:lang w:val="hsb-DE"/>
    </w:rPr>
  </w:style>
  <w:style w:type="paragraph" w:customStyle="1" w:styleId="Listaguiones">
    <w:name w:val="Lista (guiones)"/>
    <w:basedOn w:val="Normal"/>
    <w:rsid w:val="007F1713"/>
    <w:pPr>
      <w:numPr>
        <w:numId w:val="13"/>
      </w:numPr>
      <w:suppressAutoHyphens w:val="0"/>
      <w:spacing w:before="60" w:after="60" w:line="288" w:lineRule="auto"/>
    </w:pPr>
    <w:rPr>
      <w:rFonts w:eastAsia="Times New Roman" w:cs="Times New Roman"/>
      <w:lang w:val="es-ES_tradnl"/>
    </w:rPr>
  </w:style>
  <w:style w:type="table" w:styleId="Tablaconcuadrcula1clara-nfasis4">
    <w:name w:val="Grid Table 1 Light Accent 4"/>
    <w:basedOn w:val="Tablanormal"/>
    <w:uiPriority w:val="46"/>
    <w:rsid w:val="00914D3C"/>
    <w:pPr>
      <w:suppressAutoHyphens w:val="0"/>
    </w:pPr>
    <w:tblPr>
      <w:tblStyleRowBandSize w:val="1"/>
      <w:tblStyleColBandSize w:val="1"/>
      <w:tblBorders>
        <w:top w:val="single" w:sz="4" w:space="0" w:color="D7D7D7" w:themeColor="accent4" w:themeTint="66"/>
        <w:left w:val="single" w:sz="4" w:space="0" w:color="D7D7D7" w:themeColor="accent4" w:themeTint="66"/>
        <w:bottom w:val="single" w:sz="4" w:space="0" w:color="D7D7D7" w:themeColor="accent4" w:themeTint="66"/>
        <w:right w:val="single" w:sz="4" w:space="0" w:color="D7D7D7" w:themeColor="accent4" w:themeTint="66"/>
        <w:insideH w:val="single" w:sz="4" w:space="0" w:color="D7D7D7" w:themeColor="accent4" w:themeTint="66"/>
        <w:insideV w:val="single" w:sz="4" w:space="0" w:color="D7D7D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4C4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4C4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3F4877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F4877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avietas1">
    <w:name w:val="Lista viñetas 1"/>
    <w:basedOn w:val="Prrafodelista"/>
    <w:link w:val="Listavietas1Car"/>
    <w:qFormat/>
    <w:rsid w:val="003F4877"/>
    <w:pPr>
      <w:numPr>
        <w:numId w:val="30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3F4877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3F4877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3F4877"/>
    <w:rPr>
      <w:rFonts w:ascii="Arial" w:hAnsi="Arial"/>
    </w:rPr>
  </w:style>
  <w:style w:type="paragraph" w:customStyle="1" w:styleId="paragraph">
    <w:name w:val="paragraph"/>
    <w:basedOn w:val="Normal"/>
    <w:rsid w:val="003F4877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3F4877"/>
  </w:style>
  <w:style w:type="character" w:customStyle="1" w:styleId="eop">
    <w:name w:val="eop"/>
    <w:basedOn w:val="Fuentedeprrafopredeter"/>
    <w:rsid w:val="003F4877"/>
  </w:style>
  <w:style w:type="paragraph" w:customStyle="1" w:styleId="TituloportadaSP">
    <w:name w:val="Titulo portada SP"/>
    <w:basedOn w:val="Normal"/>
    <w:link w:val="TituloportadaSPCar"/>
    <w:qFormat/>
    <w:rsid w:val="003F4877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3F4877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3F4877"/>
    <w:pPr>
      <w:numPr>
        <w:numId w:val="29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3F4877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3F4877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3F4877"/>
    <w:pPr>
      <w:numPr>
        <w:numId w:val="31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3F4877"/>
    <w:pPr>
      <w:numPr>
        <w:numId w:val="34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3F4877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3F4877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3F4877"/>
    <w:rPr>
      <w:rFonts w:ascii="Roboto Light" w:hAnsi="Roboto Light" w:cs="Open Sans"/>
      <w:sz w:val="24"/>
      <w:szCs w:val="20"/>
      <w:lang w:val="hsb-D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F686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B1BFC"/>
    <w:rPr>
      <w:color w:val="727272" w:themeColor="followedHyperlink"/>
      <w:u w:val="single"/>
    </w:rPr>
  </w:style>
  <w:style w:type="paragraph" w:styleId="Revisin">
    <w:name w:val="Revision"/>
    <w:hidden/>
    <w:uiPriority w:val="99"/>
    <w:semiHidden/>
    <w:rsid w:val="00BE5304"/>
    <w:pPr>
      <w:suppressAutoHyphens w:val="0"/>
    </w:pPr>
    <w:rPr>
      <w:rFonts w:ascii="Roboto Light" w:hAnsi="Roboto Light" w:cs="Open Sans"/>
      <w:sz w:val="24"/>
      <w:szCs w:val="20"/>
      <w:lang w:val="hsb-DE"/>
    </w:rPr>
  </w:style>
  <w:style w:type="character" w:styleId="Textoennegrita">
    <w:name w:val="Strong"/>
    <w:basedOn w:val="Fuentedeprrafopredeter"/>
    <w:uiPriority w:val="22"/>
    <w:qFormat/>
    <w:rsid w:val="00606253"/>
    <w:rPr>
      <w:b/>
      <w:bCs/>
    </w:rPr>
  </w:style>
  <w:style w:type="character" w:customStyle="1" w:styleId="ui-provider">
    <w:name w:val="ui-provider"/>
    <w:basedOn w:val="Fuentedeprrafopredeter"/>
    <w:rsid w:val="00D550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33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VRCardio_Quality_Assurance\Procedures\Fuente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E5CCC00B-2C91-4B41-BC1D-C4ED74BB16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54DE9E4-3EB6-41D4-81F7-2452F17F0BA7}"/>
</file>

<file path=customXml/itemProps3.xml><?xml version="1.0" encoding="utf-8"?>
<ds:datastoreItem xmlns:ds="http://schemas.openxmlformats.org/officeDocument/2006/customXml" ds:itemID="{9D7B7553-BCD1-42A8-A07A-333C8761406F}"/>
</file>

<file path=customXml/itemProps4.xml><?xml version="1.0" encoding="utf-8"?>
<ds:datastoreItem xmlns:ds="http://schemas.openxmlformats.org/officeDocument/2006/customXml" ds:itemID="{7A0BBF6D-28FB-497D-9214-E56A9B782B15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90</TotalTime>
  <Pages>1</Pages>
  <Words>1718</Words>
  <Characters>9452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60</cp:revision>
  <cp:lastPrinted>2024-06-14T07:46:00Z</cp:lastPrinted>
  <dcterms:created xsi:type="dcterms:W3CDTF">2024-06-10T19:37:00Z</dcterms:created>
  <dcterms:modified xsi:type="dcterms:W3CDTF">2024-06-14T08:09:00Z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