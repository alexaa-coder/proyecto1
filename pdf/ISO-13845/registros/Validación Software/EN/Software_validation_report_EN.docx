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5A5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0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1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2" w14:textId="77777777" w:rsidR="00044202" w:rsidRPr="0068402E" w:rsidRDefault="00044202">
      <w:pPr>
        <w:rPr>
          <w:rFonts w:ascii="Open Sans" w:hAnsi="Open Sans"/>
          <w:sz w:val="20"/>
        </w:rPr>
      </w:pPr>
    </w:p>
    <w:p w14:paraId="0BA95A63" w14:textId="77777777" w:rsidR="00044202" w:rsidRPr="0068402E" w:rsidRDefault="00044202" w:rsidP="0068402E">
      <w:pPr>
        <w:tabs>
          <w:tab w:val="left" w:pos="2172"/>
        </w:tabs>
        <w:rPr>
          <w:rFonts w:ascii="Open Sans" w:hAnsi="Open Sans"/>
          <w:sz w:val="20"/>
        </w:rPr>
      </w:pPr>
    </w:p>
    <w:p w14:paraId="0BA95A64" w14:textId="1928752D" w:rsidR="00FD5A11" w:rsidRDefault="0056497E" w:rsidP="00216132">
      <w:pPr>
        <w:pStyle w:val="TituloportadaSP"/>
      </w:pPr>
      <w:r>
        <w:t>SOFTWARE VALIDATION REPORT</w:t>
      </w:r>
    </w:p>
    <w:p w14:paraId="4F2EFD08" w14:textId="77777777" w:rsidR="00197B06" w:rsidRPr="0071356F" w:rsidRDefault="00197B06" w:rsidP="00216132">
      <w:pPr>
        <w:pStyle w:val="TituloportadaSP"/>
        <w:rPr>
          <w:color w:val="00B0F0"/>
        </w:rPr>
      </w:pPr>
    </w:p>
    <w:p w14:paraId="0BA95A65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6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7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8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FD5A11" w:rsidRPr="0071356F" w14:paraId="0BA95A6D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69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Function:</w:t>
            </w:r>
          </w:p>
        </w:tc>
        <w:tc>
          <w:tcPr>
            <w:tcW w:w="2598" w:type="dxa"/>
            <w:shd w:val="clear" w:color="auto" w:fill="4D868E"/>
          </w:tcPr>
          <w:p w14:paraId="0BA95A6A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Prepared by:</w:t>
            </w:r>
          </w:p>
        </w:tc>
        <w:tc>
          <w:tcPr>
            <w:tcW w:w="2596" w:type="dxa"/>
            <w:shd w:val="clear" w:color="auto" w:fill="4D868E"/>
          </w:tcPr>
          <w:p w14:paraId="0BA95A6B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Reviewed by:</w:t>
            </w:r>
          </w:p>
        </w:tc>
        <w:tc>
          <w:tcPr>
            <w:tcW w:w="2597" w:type="dxa"/>
            <w:shd w:val="clear" w:color="auto" w:fill="4D868E"/>
          </w:tcPr>
          <w:p w14:paraId="0BA95A6C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Approved by:</w:t>
            </w:r>
          </w:p>
        </w:tc>
      </w:tr>
      <w:tr w:rsidR="00FD5A11" w:rsidRPr="0071356F" w14:paraId="0BA95A72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6E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Department:</w:t>
            </w:r>
          </w:p>
        </w:tc>
        <w:tc>
          <w:tcPr>
            <w:tcW w:w="2598" w:type="dxa"/>
          </w:tcPr>
          <w:p w14:paraId="0BA95A6F" w14:textId="4A23705F" w:rsidR="00FD5A11" w:rsidRPr="0071356F" w:rsidRDefault="2E13D766" w:rsidP="6422B7D0">
            <w:pPr>
              <w:pStyle w:val="Piedepgina"/>
              <w:widowControl w:val="0"/>
            </w:pPr>
            <w:r w:rsidRPr="6422B7D0">
              <w:rPr>
                <w:rFonts w:ascii="Roboto Light" w:hAnsi="Roboto Light" w:cs="Open Sans"/>
              </w:rPr>
              <w:t>Development</w:t>
            </w:r>
          </w:p>
        </w:tc>
        <w:tc>
          <w:tcPr>
            <w:tcW w:w="2596" w:type="dxa"/>
          </w:tcPr>
          <w:p w14:paraId="0BA95A70" w14:textId="482C43B4" w:rsidR="00FD5A11" w:rsidRPr="0071356F" w:rsidRDefault="0030420E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Development</w:t>
            </w:r>
          </w:p>
        </w:tc>
        <w:tc>
          <w:tcPr>
            <w:tcW w:w="2597" w:type="dxa"/>
          </w:tcPr>
          <w:p w14:paraId="0BA95A71" w14:textId="105F8666" w:rsidR="00FD5A11" w:rsidRPr="0071356F" w:rsidRDefault="00572BBB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Quality Assurance</w:t>
            </w:r>
          </w:p>
        </w:tc>
      </w:tr>
      <w:tr w:rsidR="00FD5A11" w:rsidRPr="0071356F" w14:paraId="0BA95A77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73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Name:</w:t>
            </w:r>
          </w:p>
        </w:tc>
        <w:tc>
          <w:tcPr>
            <w:tcW w:w="2598" w:type="dxa"/>
          </w:tcPr>
          <w:p w14:paraId="0BA95A74" w14:textId="6C03DF62" w:rsidR="00FD5A11" w:rsidRPr="0071356F" w:rsidRDefault="003055BD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Daniel Cámara</w:t>
            </w:r>
          </w:p>
        </w:tc>
        <w:tc>
          <w:tcPr>
            <w:tcW w:w="2596" w:type="dxa"/>
          </w:tcPr>
          <w:p w14:paraId="0BA95A75" w14:textId="0064AF3C" w:rsidR="00FD5A11" w:rsidRPr="0071356F" w:rsidRDefault="0030420E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Javier Vico</w:t>
            </w:r>
          </w:p>
        </w:tc>
        <w:tc>
          <w:tcPr>
            <w:tcW w:w="2597" w:type="dxa"/>
          </w:tcPr>
          <w:p w14:paraId="0BA95A76" w14:textId="2EF805DA" w:rsidR="00FD5A11" w:rsidRPr="0071356F" w:rsidRDefault="00572BBB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Ivan Perez</w:t>
            </w:r>
          </w:p>
        </w:tc>
      </w:tr>
      <w:tr w:rsidR="00FD5A11" w:rsidRPr="0071356F" w14:paraId="0BA95A7C" w14:textId="77777777" w:rsidTr="6422B7D0">
        <w:trPr>
          <w:trHeight w:val="850"/>
        </w:trPr>
        <w:tc>
          <w:tcPr>
            <w:tcW w:w="1842" w:type="dxa"/>
            <w:shd w:val="clear" w:color="auto" w:fill="4D868E"/>
          </w:tcPr>
          <w:p w14:paraId="0BA95A78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Signature:</w:t>
            </w:r>
          </w:p>
        </w:tc>
        <w:tc>
          <w:tcPr>
            <w:tcW w:w="2598" w:type="dxa"/>
          </w:tcPr>
          <w:p w14:paraId="0BA95A79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6" w:type="dxa"/>
          </w:tcPr>
          <w:p w14:paraId="0BA95A7A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7" w:type="dxa"/>
          </w:tcPr>
          <w:p w14:paraId="0BA95A7B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</w:tr>
      <w:tr w:rsidR="00FD5A11" w:rsidRPr="0071356F" w14:paraId="0BA95A81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7D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Date:</w:t>
            </w:r>
          </w:p>
        </w:tc>
        <w:tc>
          <w:tcPr>
            <w:tcW w:w="2598" w:type="dxa"/>
          </w:tcPr>
          <w:p w14:paraId="0BA95A7E" w14:textId="358FD25B" w:rsidR="00FD5A11" w:rsidRPr="0071356F" w:rsidRDefault="00BE58B3" w:rsidP="00572BBB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09/08/2024</w:t>
            </w:r>
          </w:p>
        </w:tc>
        <w:tc>
          <w:tcPr>
            <w:tcW w:w="2596" w:type="dxa"/>
          </w:tcPr>
          <w:p w14:paraId="0BA95A7F" w14:textId="4849A3F9" w:rsidR="00FD5A11" w:rsidRPr="0071356F" w:rsidRDefault="00BE58B3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09/08/2024</w:t>
            </w:r>
          </w:p>
        </w:tc>
        <w:tc>
          <w:tcPr>
            <w:tcW w:w="2597" w:type="dxa"/>
          </w:tcPr>
          <w:p w14:paraId="0BA95A80" w14:textId="2B9B67F0" w:rsidR="00FD5A11" w:rsidRPr="0071356F" w:rsidRDefault="00BE58B3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09/08/2024</w:t>
            </w:r>
          </w:p>
        </w:tc>
      </w:tr>
    </w:tbl>
    <w:p w14:paraId="0BA95A82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6" w14:textId="77777777" w:rsidR="00A93216" w:rsidRDefault="00A93216">
      <w:pPr>
        <w:rPr>
          <w:rFonts w:ascii="Open Sans" w:hAnsi="Open Sans"/>
          <w:sz w:val="20"/>
        </w:rPr>
      </w:pPr>
    </w:p>
    <w:p w14:paraId="0BA95A87" w14:textId="77777777" w:rsidR="00A93216" w:rsidRDefault="00A93216">
      <w:pPr>
        <w:rPr>
          <w:rFonts w:ascii="Open Sans" w:hAnsi="Open Sans"/>
          <w:sz w:val="20"/>
        </w:rPr>
      </w:pPr>
    </w:p>
    <w:p w14:paraId="0BA95A88" w14:textId="77777777" w:rsidR="00FD5A11" w:rsidRDefault="00FD5A11">
      <w:pPr>
        <w:rPr>
          <w:rFonts w:ascii="Open Sans" w:hAnsi="Open Sans"/>
          <w:sz w:val="20"/>
        </w:rPr>
      </w:pPr>
    </w:p>
    <w:p w14:paraId="0BA95A89" w14:textId="77777777" w:rsidR="00FD5A11" w:rsidRDefault="00FD5A11">
      <w:pPr>
        <w:rPr>
          <w:rFonts w:ascii="Open Sans" w:hAnsi="Open Sans"/>
          <w:sz w:val="20"/>
        </w:rPr>
      </w:pPr>
    </w:p>
    <w:p w14:paraId="0BA95A9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E" w14:textId="77777777" w:rsidR="00A93216" w:rsidRPr="0068402E" w:rsidRDefault="00F51805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14:paraId="0BA95A9F" w14:textId="77777777" w:rsidR="00A93216" w:rsidRPr="0068402E" w:rsidRDefault="00A93216">
      <w:pPr>
        <w:rPr>
          <w:rFonts w:ascii="Open Sans" w:hAnsi="Open Sans"/>
          <w:sz w:val="20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2100912804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71117C95" w14:textId="27A6A1E3" w:rsidR="00216132" w:rsidRDefault="00216132" w:rsidP="00216132">
          <w:pPr>
            <w:pStyle w:val="TtuloTDC"/>
            <w:jc w:val="center"/>
          </w:pPr>
          <w:r>
            <w:rPr>
              <w:lang w:val="es-ES"/>
            </w:rPr>
            <w:t>Content</w:t>
          </w:r>
        </w:p>
        <w:p w14:paraId="35EC1B2E" w14:textId="3FEB9193" w:rsidR="00186D1F" w:rsidRDefault="00216132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942425" w:history="1">
            <w:r w:rsidR="00186D1F" w:rsidRPr="00233A35">
              <w:rPr>
                <w:rStyle w:val="Hipervnculo"/>
                <w:noProof/>
              </w:rPr>
              <w:t xml:space="preserve">1. </w:t>
            </w:r>
          </w:hyperlink>
          <w:r w:rsidR="00186D1F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25" w:history="1">
            <w:r w:rsidR="00186D1F" w:rsidRPr="00233A35">
              <w:rPr>
                <w:rStyle w:val="Hipervnculo"/>
                <w:noProof/>
              </w:rPr>
              <w:t xml:space="preserve">Introduction </w:t>
            </w:r>
          </w:hyperlink>
          <w:r w:rsidR="00186D1F">
            <w:rPr>
              <w:noProof/>
              <w:webHidden/>
            </w:rPr>
            <w:tab/>
          </w:r>
          <w:r w:rsidR="00186D1F">
            <w:rPr>
              <w:noProof/>
              <w:webHidden/>
            </w:rPr>
            <w:fldChar w:fldCharType="begin"/>
          </w:r>
          <w:r w:rsidR="00186D1F">
            <w:rPr>
              <w:noProof/>
              <w:webHidden/>
            </w:rPr>
            <w:instrText xml:space="preserve"> PAGEREF _Toc173942425 \h </w:instrText>
          </w:r>
          <w:r w:rsidR="00186D1F">
            <w:rPr>
              <w:noProof/>
              <w:webHidden/>
            </w:rPr>
          </w:r>
          <w:r w:rsidR="00186D1F"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4</w:t>
          </w:r>
          <w:r w:rsidR="00186D1F">
            <w:rPr>
              <w:noProof/>
              <w:webHidden/>
            </w:rPr>
            <w:fldChar w:fldCharType="end"/>
          </w:r>
        </w:p>
        <w:p w14:paraId="3DDB878E" w14:textId="6EBC2016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6" w:history="1">
            <w:r w:rsidRPr="00233A35">
              <w:rPr>
                <w:rStyle w:val="Hipervnculo"/>
                <w:noProof/>
              </w:rPr>
              <w:t xml:space="preserve">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26" w:history="1">
            <w:r w:rsidRPr="00233A35">
              <w:rPr>
                <w:rStyle w:val="Hipervnculo"/>
                <w:noProof/>
              </w:rPr>
              <w:t xml:space="preserve">Scope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_Toc173942426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29EC363E" w14:textId="10524F47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7" w:history="1">
            <w:r w:rsidRPr="00233A35">
              <w:rPr>
                <w:rStyle w:val="Hipervnculo"/>
                <w:noProof/>
              </w:rPr>
              <w:t xml:space="preserve">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27" w:history="1">
            <w:r w:rsidRPr="00233A35">
              <w:rPr>
                <w:rStyle w:val="Hipervnculo"/>
                <w:noProof/>
              </w:rPr>
              <w:t xml:space="preserve">Definitions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_Toc173942427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65E9B253" w14:textId="6F382D31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8" w:history="1">
            <w:r w:rsidRPr="00233A35">
              <w:rPr>
                <w:rStyle w:val="Hipervnculo"/>
                <w:noProof/>
              </w:rPr>
              <w:t xml:space="preserve">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28" w:history="1">
            <w:r w:rsidRPr="00233A35">
              <w:rPr>
                <w:rStyle w:val="Hipervnculo"/>
                <w:noProof/>
              </w:rPr>
              <w:t xml:space="preserve">Validation plan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_Toc173942428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516B1722" w14:textId="5600633E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9" w:history="1">
            <w:r w:rsidRPr="00233A35">
              <w:rPr>
                <w:rStyle w:val="Hipervnculo"/>
                <w:noProof/>
              </w:rPr>
              <w:t xml:space="preserve">4.1.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29" w:history="1">
            <w:r w:rsidRPr="00233A35">
              <w:rPr>
                <w:rStyle w:val="Hipervnculo"/>
                <w:noProof/>
              </w:rPr>
              <w:t xml:space="preserve">Objectives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_Toc173942429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14634C4B" w14:textId="6C23FF71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0" w:history="1">
            <w:r w:rsidRPr="00233A35">
              <w:rPr>
                <w:rStyle w:val="Hipervnculo"/>
                <w:noProof/>
              </w:rPr>
              <w:t xml:space="preserve">4.2.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0" w:history="1">
            <w:r w:rsidRPr="00233A35">
              <w:rPr>
                <w:rStyle w:val="Hipervnculo"/>
                <w:noProof/>
              </w:rPr>
              <w:t xml:space="preserve">Validation methods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4072A406" w14:textId="1ECC2944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1" w:history="1">
            <w:r w:rsidRPr="00233A35">
              <w:rPr>
                <w:rStyle w:val="Hipervnculo"/>
                <w:noProof/>
              </w:rPr>
              <w:t xml:space="preserve">4.3.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1" w:history="1">
            <w:r w:rsidRPr="00233A35">
              <w:rPr>
                <w:rStyle w:val="Hipervnculo"/>
                <w:noProof/>
              </w:rPr>
              <w:t xml:space="preserve">Acceptance criteria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090B5EAA" w14:textId="5CA4A3A4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2" w:history="1">
            <w:r w:rsidRPr="00233A35">
              <w:rPr>
                <w:rStyle w:val="Hipervnculo"/>
                <w:noProof/>
              </w:rPr>
              <w:t xml:space="preserve">4.4.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2" w:history="1">
            <w:r w:rsidRPr="00233A35">
              <w:rPr>
                <w:rStyle w:val="Hipervnculo"/>
                <w:noProof/>
              </w:rPr>
              <w:t xml:space="preserve">Validated software version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143B4321" w14:textId="707520E3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3" w:history="1">
            <w:r w:rsidRPr="00233A35">
              <w:rPr>
                <w:rStyle w:val="Hipervnculo"/>
                <w:noProof/>
              </w:rPr>
              <w:t xml:space="preserve">5.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3" w:history="1">
            <w:r w:rsidRPr="00233A35">
              <w:rPr>
                <w:rStyle w:val="Hipervnculo"/>
                <w:noProof/>
              </w:rPr>
              <w:t xml:space="preserve">Validation procedures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408AF246" w14:textId="1ACDA16B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4" w:history="1">
            <w:r w:rsidRPr="00233A35">
              <w:rPr>
                <w:rStyle w:val="Hipervnculo"/>
                <w:noProof/>
              </w:rPr>
              <w:t xml:space="preserve">5.1.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4" w:history="1">
            <w:r w:rsidRPr="00233A35">
              <w:rPr>
                <w:rStyle w:val="Hipervnculo"/>
                <w:noProof/>
              </w:rPr>
              <w:t xml:space="preserve">Installation Qualification (IQ)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2D7D447E" w14:textId="3629D5D2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5" w:history="1">
            <w:r w:rsidRPr="00233A35">
              <w:rPr>
                <w:rStyle w:val="Hipervnculo"/>
                <w:noProof/>
              </w:rPr>
              <w:t xml:space="preserve">5.1.1.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5" w:history="1">
            <w:r w:rsidRPr="00233A35">
              <w:rPr>
                <w:rStyle w:val="Hipervnculo"/>
                <w:noProof/>
              </w:rPr>
              <w:t xml:space="preserve">Review of installation documentation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39B9602E" w14:textId="5F37CFC6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6" w:history="1">
            <w:r w:rsidRPr="00233A35">
              <w:rPr>
                <w:rStyle w:val="Hipervnculo"/>
                <w:noProof/>
              </w:rPr>
              <w:t xml:space="preserve">5.1.2.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6" w:history="1">
            <w:r w:rsidRPr="00233A35">
              <w:rPr>
                <w:rStyle w:val="Hipervnculo"/>
                <w:noProof/>
              </w:rPr>
              <w:t xml:space="preserve">Hardware and software verification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17AB865A" w14:textId="35B678EC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7" w:history="1">
            <w:r w:rsidRPr="00233A35">
              <w:rPr>
                <w:rStyle w:val="Hipervnculo"/>
                <w:noProof/>
              </w:rPr>
              <w:t xml:space="preserve">5.1.3.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7" w:history="1">
            <w:r w:rsidRPr="00233A35">
              <w:rPr>
                <w:rStyle w:val="Hipervnculo"/>
                <w:noProof/>
              </w:rPr>
              <w:t xml:space="preserve">Installation registration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2A4DE2AB" w14:textId="0DF5145B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8" w:history="1">
            <w:r w:rsidRPr="00233A35">
              <w:rPr>
                <w:rStyle w:val="Hipervnculo"/>
                <w:noProof/>
              </w:rPr>
              <w:t xml:space="preserve">5.1.4.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8" w:history="1">
            <w:r w:rsidRPr="00233A35">
              <w:rPr>
                <w:rStyle w:val="Hipervnculo"/>
                <w:noProof/>
              </w:rPr>
              <w:t xml:space="preserve">File integrity validation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08FD87E6" w14:textId="2CDE147F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9" w:history="1">
            <w:r w:rsidRPr="00233A35">
              <w:rPr>
                <w:rStyle w:val="Hipervnculo"/>
                <w:noProof/>
              </w:rPr>
              <w:t xml:space="preserve">5.2.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39" w:history="1">
            <w:r w:rsidRPr="00233A35">
              <w:rPr>
                <w:rStyle w:val="Hipervnculo"/>
                <w:noProof/>
              </w:rPr>
              <w:t xml:space="preserve">Operation Qualification (OQ)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_Toc173942439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01534ADD" w14:textId="497A5A15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0" w:history="1">
            <w:r w:rsidRPr="00233A35">
              <w:rPr>
                <w:rStyle w:val="Hipervnculo"/>
                <w:noProof/>
              </w:rPr>
              <w:t xml:space="preserve">5.2.1.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0" w:history="1">
            <w:r w:rsidRPr="00233A35">
              <w:rPr>
                <w:rStyle w:val="Hipervnculo"/>
                <w:noProof/>
              </w:rPr>
              <w:t xml:space="preserve">Basic Functionality Testing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736BBE9F" w14:textId="7BA15662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1" w:history="1">
            <w:r w:rsidRPr="00233A35">
              <w:rPr>
                <w:rStyle w:val="Hipervnculo"/>
                <w:noProof/>
              </w:rPr>
              <w:t xml:space="preserve">5.2.2.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1" w:history="1">
            <w:r w:rsidRPr="00233A35">
              <w:rPr>
                <w:rStyle w:val="Hipervnculo"/>
                <w:noProof/>
              </w:rPr>
              <w:t xml:space="preserve">Integration Testing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9</w:t>
          </w:r>
          <w:r>
            <w:rPr>
              <w:noProof/>
              <w:webHidden/>
            </w:rPr>
            <w:fldChar w:fldCharType="end"/>
          </w:r>
        </w:p>
        <w:p w14:paraId="077CDEC4" w14:textId="6705D91A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2" w:history="1">
            <w:r w:rsidRPr="00233A35">
              <w:rPr>
                <w:rStyle w:val="Hipervnculo"/>
                <w:noProof/>
              </w:rPr>
              <w:t xml:space="preserve">5.2.3.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2" w:history="1">
            <w:r w:rsidRPr="00233A35">
              <w:rPr>
                <w:rStyle w:val="Hipervnculo"/>
                <w:noProof/>
              </w:rPr>
              <w:t xml:space="preserve">Performance Tests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10</w:t>
          </w:r>
          <w:r>
            <w:rPr>
              <w:noProof/>
              <w:webHidden/>
            </w:rPr>
            <w:fldChar w:fldCharType="end"/>
          </w:r>
        </w:p>
        <w:p w14:paraId="5C7AADBD" w14:textId="08AF820F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3" w:history="1">
            <w:r w:rsidRPr="00233A35">
              <w:rPr>
                <w:rStyle w:val="Hipervnculo"/>
                <w:noProof/>
              </w:rPr>
              <w:t xml:space="preserve">5.2.4.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3" w:history="1">
            <w:r w:rsidRPr="00233A35">
              <w:rPr>
                <w:rStyle w:val="Hipervnculo"/>
                <w:noProof/>
              </w:rPr>
              <w:t xml:space="preserve">Security verification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13</w:t>
          </w:r>
          <w:r>
            <w:rPr>
              <w:noProof/>
              <w:webHidden/>
            </w:rPr>
            <w:fldChar w:fldCharType="end"/>
          </w:r>
        </w:p>
        <w:p w14:paraId="69680FC3" w14:textId="07BC2F85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4" w:history="1">
            <w:r w:rsidRPr="00233A35">
              <w:rPr>
                <w:rStyle w:val="Hipervnculo"/>
                <w:noProof/>
              </w:rPr>
              <w:t xml:space="preserve">5.3.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4" w:history="1">
            <w:r w:rsidRPr="00233A35">
              <w:rPr>
                <w:rStyle w:val="Hipervnculo"/>
                <w:noProof/>
              </w:rPr>
              <w:t xml:space="preserve">Performance Qualification (PQ)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13</w:t>
          </w:r>
          <w:r>
            <w:rPr>
              <w:noProof/>
              <w:webHidden/>
            </w:rPr>
            <w:fldChar w:fldCharType="end"/>
          </w:r>
        </w:p>
        <w:p w14:paraId="58319F74" w14:textId="5E9F3597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5" w:history="1">
            <w:r w:rsidRPr="00233A35">
              <w:rPr>
                <w:rStyle w:val="Hipervnculo"/>
                <w:noProof/>
              </w:rPr>
              <w:t xml:space="preserve">5.3.1.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5" w:history="1">
            <w:r w:rsidRPr="00233A35">
              <w:rPr>
                <w:rStyle w:val="Hipervnculo"/>
                <w:noProof/>
              </w:rPr>
              <w:t xml:space="preserve">User Acceptance Testing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13</w:t>
          </w:r>
          <w:r>
            <w:rPr>
              <w:noProof/>
              <w:webHidden/>
            </w:rPr>
            <w:fldChar w:fldCharType="end"/>
          </w:r>
        </w:p>
        <w:p w14:paraId="02BF0966" w14:textId="1F927BF0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6" w:history="1">
            <w:r w:rsidRPr="00233A35">
              <w:rPr>
                <w:rStyle w:val="Hipervnculo"/>
                <w:noProof/>
              </w:rPr>
              <w:t xml:space="preserve">5.3.2.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6" w:history="1">
            <w:r w:rsidRPr="00233A35">
              <w:rPr>
                <w:rStyle w:val="Hipervnculo"/>
                <w:noProof/>
              </w:rPr>
              <w:t xml:space="preserve">Critical Scenario Testing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15</w:t>
          </w:r>
          <w:r>
            <w:rPr>
              <w:noProof/>
              <w:webHidden/>
            </w:rPr>
            <w:fldChar w:fldCharType="end"/>
          </w:r>
        </w:p>
        <w:p w14:paraId="75D842E0" w14:textId="689CA388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7" w:history="1">
            <w:r w:rsidRPr="00233A35">
              <w:rPr>
                <w:rStyle w:val="Hipervnculo"/>
                <w:noProof/>
              </w:rPr>
              <w:t xml:space="preserve">5.3.3.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7" w:history="1">
            <w:r w:rsidRPr="00233A35">
              <w:rPr>
                <w:rStyle w:val="Hipervnculo"/>
                <w:noProof/>
              </w:rPr>
              <w:t xml:space="preserve">Evaluating user documentation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16</w:t>
          </w:r>
          <w:r>
            <w:rPr>
              <w:noProof/>
              <w:webHidden/>
            </w:rPr>
            <w:fldChar w:fldCharType="end"/>
          </w:r>
        </w:p>
        <w:p w14:paraId="048A8DC2" w14:textId="4C7F470E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8" w:history="1">
            <w:r w:rsidRPr="00233A35">
              <w:rPr>
                <w:rStyle w:val="Hipervnculo"/>
                <w:noProof/>
              </w:rPr>
              <w:t xml:space="preserve">6.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8" w:history="1">
            <w:r w:rsidRPr="00233A35">
              <w:rPr>
                <w:rStyle w:val="Hipervnculo"/>
                <w:noProof/>
              </w:rPr>
              <w:t xml:space="preserve">Results and conclusions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17</w:t>
          </w:r>
          <w:r>
            <w:rPr>
              <w:noProof/>
              <w:webHidden/>
            </w:rPr>
            <w:fldChar w:fldCharType="end"/>
          </w:r>
        </w:p>
        <w:p w14:paraId="526CF1C4" w14:textId="26F289A2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9" w:history="1">
            <w:r w:rsidRPr="00233A35">
              <w:rPr>
                <w:rStyle w:val="Hipervnculo"/>
                <w:noProof/>
              </w:rPr>
              <w:t xml:space="preserve">7.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49" w:history="1">
            <w:r w:rsidRPr="00233A35">
              <w:rPr>
                <w:rStyle w:val="Hipervnculo"/>
                <w:noProof/>
              </w:rPr>
              <w:t xml:space="preserve">Version history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_Toc173942449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17</w:t>
          </w:r>
          <w:r>
            <w:rPr>
              <w:noProof/>
              <w:webHidden/>
            </w:rPr>
            <w:fldChar w:fldCharType="end"/>
          </w:r>
        </w:p>
        <w:p w14:paraId="3883BF13" w14:textId="5507C832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50" w:history="1">
            <w:r w:rsidRPr="00233A35">
              <w:rPr>
                <w:rStyle w:val="Hipervnculo"/>
                <w:noProof/>
              </w:rPr>
              <w:t xml:space="preserve">8.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73942450" w:history="1">
            <w:r w:rsidRPr="00233A35">
              <w:rPr>
                <w:rStyle w:val="Hipervnculo"/>
                <w:noProof/>
              </w:rPr>
              <w:t xml:space="preserve">Conformity of the person responsible for validation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_Toc173942450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73264E">
            <w:rPr>
              <w:noProof/>
              <w:webHidden/>
            </w:rPr>
            <w:t>18</w:t>
          </w:r>
          <w:r>
            <w:rPr>
              <w:noProof/>
              <w:webHidden/>
            </w:rPr>
            <w:fldChar w:fldCharType="end"/>
          </w:r>
        </w:p>
        <w:p w14:paraId="46E55491" w14:textId="314611B2" w:rsidR="00216132" w:rsidRDefault="00216132">
          <w:r>
            <w:rPr>
              <w:b/>
              <w:bCs/>
            </w:rPr>
            <w:fldChar w:fldCharType="end"/>
          </w:r>
        </w:p>
      </w:sdtContent>
    </w:sdt>
    <w:p w14:paraId="0BA95AB2" w14:textId="77777777" w:rsidR="00A93216" w:rsidRPr="0068402E" w:rsidRDefault="00A93216">
      <w:pPr>
        <w:rPr>
          <w:rFonts w:ascii="Open Sans" w:hAnsi="Open Sans"/>
          <w:bCs/>
          <w:sz w:val="20"/>
        </w:rPr>
      </w:pPr>
    </w:p>
    <w:p w14:paraId="0BA95AB4" w14:textId="76C75612" w:rsidR="00A93216" w:rsidRPr="0068402E" w:rsidRDefault="00F51805" w:rsidP="008C40FB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14:paraId="0BA95AB5" w14:textId="5A2C63B7" w:rsidR="00A93216" w:rsidRDefault="00923F44" w:rsidP="00216132">
      <w:pPr>
        <w:pStyle w:val="Titulo1SP"/>
      </w:pPr>
      <w:bookmarkStart w:id="0" w:name="_Toc173942425"/>
      <w:r>
        <w:lastRenderedPageBreak/>
        <w:t>Introduction</w:t>
      </w:r>
      <w:bookmarkEnd w:id="0"/>
    </w:p>
    <w:p w14:paraId="0D5FDA9C" w14:textId="158E72E8" w:rsidR="00891FF7" w:rsidRDefault="0056497E" w:rsidP="00923F44">
      <w:pPr>
        <w:pStyle w:val="Contenidodelmarco"/>
      </w:pPr>
      <w:r w:rsidRPr="0056497E">
        <w:t xml:space="preserve">This report presents the results of the validation of the </w:t>
      </w:r>
      <w:proofErr w:type="spellStart"/>
      <w:r w:rsidRPr="0056497E">
        <w:t>VRCardio</w:t>
      </w:r>
      <w:proofErr w:type="spellEnd"/>
      <w:r w:rsidRPr="0056497E">
        <w:t xml:space="preserve"> VHET360 software, hereinafter </w:t>
      </w:r>
      <w:bookmarkStart w:id="1" w:name="_Hlk171932841"/>
      <w:proofErr w:type="spellStart"/>
      <w:proofErr w:type="gramStart"/>
      <w:r w:rsidR="0026592D">
        <w:t>VRCardio</w:t>
      </w:r>
      <w:proofErr w:type="spellEnd"/>
      <w:r w:rsidR="0026592D">
        <w:t xml:space="preserve"> </w:t>
      </w:r>
      <w:bookmarkEnd w:id="1"/>
      <w:r w:rsidR="00B03771">
        <w:t>,</w:t>
      </w:r>
      <w:proofErr w:type="gramEnd"/>
      <w:r w:rsidR="00B03771">
        <w:t xml:space="preserve"> developed by Spika Tech, hereinafter SPIKA, specifically designed for the visualization and analysis of cardiac signals. The validation verifies that </w:t>
      </w:r>
      <w:proofErr w:type="spellStart"/>
      <w:r w:rsidR="00B03771">
        <w:t>VRCardio</w:t>
      </w:r>
      <w:proofErr w:type="spellEnd"/>
      <w:r w:rsidR="00B03771">
        <w:t xml:space="preserve"> meets the necessary functionality, reliability, and safety standards.</w:t>
      </w:r>
    </w:p>
    <w:p w14:paraId="383E9284" w14:textId="77777777" w:rsidR="0056497E" w:rsidRPr="00FD5A11" w:rsidRDefault="0056497E" w:rsidP="00923F44">
      <w:pPr>
        <w:pStyle w:val="Contenidodelmarco"/>
      </w:pPr>
    </w:p>
    <w:p w14:paraId="0BA95AB7" w14:textId="77777777" w:rsidR="00A93216" w:rsidRDefault="00F51805" w:rsidP="00216132">
      <w:pPr>
        <w:pStyle w:val="Titulo1SP"/>
      </w:pPr>
      <w:bookmarkStart w:id="2" w:name="_Toc173942426"/>
      <w:r w:rsidRPr="006F7DAC">
        <w:t>Scope</w:t>
      </w:r>
      <w:bookmarkEnd w:id="2"/>
    </w:p>
    <w:p w14:paraId="1A5FD532" w14:textId="6C3A1405" w:rsidR="00BE25B1" w:rsidRDefault="0056497E" w:rsidP="00DE61EA">
      <w:pPr>
        <w:pStyle w:val="Contenidodelatabla"/>
        <w:jc w:val="both"/>
      </w:pPr>
      <w:r w:rsidRPr="0056497E">
        <w:t xml:space="preserve">Validation covers all aspects of the </w:t>
      </w:r>
      <w:proofErr w:type="spellStart"/>
      <w:r w:rsidRPr="0056497E">
        <w:t>VRCardio</w:t>
      </w:r>
      <w:proofErr w:type="spellEnd"/>
      <w:r w:rsidRPr="0056497E">
        <w:t xml:space="preserve"> environment, focusing on three key areas: functionality, reliability, and security. It includes verification of all </w:t>
      </w:r>
      <w:proofErr w:type="gramStart"/>
      <w:r w:rsidRPr="0056497E">
        <w:t>environment</w:t>
      </w:r>
      <w:proofErr w:type="gramEnd"/>
      <w:r w:rsidRPr="0056497E">
        <w:t xml:space="preserve"> functions, detection of critical errors, and security assessment against known vulnerabilities.</w:t>
      </w:r>
    </w:p>
    <w:p w14:paraId="3A447917" w14:textId="77777777" w:rsidR="0056497E" w:rsidRDefault="0056497E" w:rsidP="00BE25B1">
      <w:pPr>
        <w:pStyle w:val="Contenidodelatabla"/>
      </w:pPr>
    </w:p>
    <w:p w14:paraId="468F2EE0" w14:textId="717D9E94" w:rsidR="00891FF7" w:rsidRDefault="00891FF7" w:rsidP="00332B3E">
      <w:pPr>
        <w:pStyle w:val="Titulo1SP"/>
      </w:pPr>
      <w:bookmarkStart w:id="3" w:name="_Toc173942427"/>
      <w:r>
        <w:t>Definitions</w:t>
      </w:r>
      <w:bookmarkEnd w:id="3"/>
    </w:p>
    <w:p w14:paraId="52A523D3" w14:textId="77777777" w:rsidR="00F46A6A" w:rsidRDefault="00F46A6A" w:rsidP="00332B3E">
      <w:pPr>
        <w:pStyle w:val="Contenidodelatabla"/>
        <w:jc w:val="both"/>
      </w:pPr>
      <w:proofErr w:type="gramStart"/>
      <w:r w:rsidRPr="00F46A6A">
        <w:rPr>
          <w:u w:val="single"/>
        </w:rPr>
        <w:t xml:space="preserve">Validation </w:t>
      </w:r>
      <w:r>
        <w:t>:</w:t>
      </w:r>
      <w:proofErr w:type="gramEnd"/>
      <w:r>
        <w:t xml:space="preserve"> The process of evaluating whether a system or component meets requirements and functions as intended in its operating environment.</w:t>
      </w:r>
    </w:p>
    <w:p w14:paraId="245C42D3" w14:textId="77777777" w:rsidR="00F46A6A" w:rsidRDefault="00F46A6A" w:rsidP="00332B3E">
      <w:pPr>
        <w:pStyle w:val="Contenidodelatabla"/>
        <w:jc w:val="both"/>
      </w:pPr>
      <w:r w:rsidRPr="00F46A6A">
        <w:rPr>
          <w:u w:val="single"/>
        </w:rPr>
        <w:t xml:space="preserve">Installation Qualification (IQ): </w:t>
      </w:r>
      <w:r>
        <w:t>Verification that the software and all its components have been installed correctly in the target environment.</w:t>
      </w:r>
    </w:p>
    <w:p w14:paraId="027C6515" w14:textId="77777777" w:rsidR="00F46A6A" w:rsidRDefault="00F46A6A" w:rsidP="00332B3E">
      <w:pPr>
        <w:pStyle w:val="Contenidodelatabla"/>
        <w:jc w:val="both"/>
      </w:pPr>
      <w:r w:rsidRPr="00F46A6A">
        <w:rPr>
          <w:u w:val="single"/>
        </w:rPr>
        <w:t>Operational Qualification (OQ</w:t>
      </w:r>
      <w:proofErr w:type="gramStart"/>
      <w:r w:rsidRPr="00F46A6A">
        <w:rPr>
          <w:u w:val="single"/>
        </w:rPr>
        <w:t xml:space="preserve">) </w:t>
      </w:r>
      <w:r>
        <w:t>:</w:t>
      </w:r>
      <w:proofErr w:type="gramEnd"/>
      <w:r>
        <w:t xml:space="preserve"> Confirmation that the software operates correctly and that all major functionalities and modules function as expected.</w:t>
      </w:r>
    </w:p>
    <w:p w14:paraId="25751B98" w14:textId="793E9497" w:rsidR="00060F08" w:rsidRDefault="00F46A6A" w:rsidP="00332B3E">
      <w:pPr>
        <w:pStyle w:val="Contenidodelatabla"/>
        <w:jc w:val="both"/>
      </w:pPr>
      <w:r w:rsidRPr="00F46A6A">
        <w:rPr>
          <w:u w:val="single"/>
        </w:rPr>
        <w:t>Performance Qualification (PQ</w:t>
      </w:r>
      <w:proofErr w:type="gramStart"/>
      <w:r w:rsidRPr="00F46A6A">
        <w:rPr>
          <w:u w:val="single"/>
        </w:rPr>
        <w:t xml:space="preserve">) </w:t>
      </w:r>
      <w:r>
        <w:t>:</w:t>
      </w:r>
      <w:proofErr w:type="gramEnd"/>
      <w:r>
        <w:t xml:space="preserve"> Ensuring that the software meets specific business requirements and operates according to user-defined performance and functionality criteria.</w:t>
      </w:r>
    </w:p>
    <w:p w14:paraId="70E6DB3F" w14:textId="77777777" w:rsidR="0056497E" w:rsidRDefault="0056497E" w:rsidP="00332B3E">
      <w:pPr>
        <w:pStyle w:val="Contenidodelatabla"/>
        <w:jc w:val="both"/>
      </w:pPr>
    </w:p>
    <w:p w14:paraId="24DA496C" w14:textId="1464137A" w:rsidR="00943F18" w:rsidRDefault="00943F18" w:rsidP="00943F18">
      <w:pPr>
        <w:pStyle w:val="Titulo1SP"/>
      </w:pPr>
      <w:bookmarkStart w:id="4" w:name="_Toc173942428"/>
      <w:r>
        <w:t>Validation plan</w:t>
      </w:r>
      <w:bookmarkEnd w:id="4"/>
    </w:p>
    <w:p w14:paraId="21D80BCF" w14:textId="25F90D8D" w:rsidR="00943F18" w:rsidRDefault="00943F18" w:rsidP="00943F18">
      <w:pPr>
        <w:pStyle w:val="Titulo2SP"/>
      </w:pPr>
      <w:bookmarkStart w:id="5" w:name="_Toc173942429"/>
      <w:r>
        <w:t>Goals</w:t>
      </w:r>
      <w:bookmarkEnd w:id="5"/>
    </w:p>
    <w:p w14:paraId="2A24ED05" w14:textId="0B124321" w:rsidR="00943F18" w:rsidRDefault="00943F18" w:rsidP="00943F18">
      <w:pPr>
        <w:pStyle w:val="Contenidodelatabla"/>
      </w:pPr>
      <w:r>
        <w:t xml:space="preserve">The main objectives of the </w:t>
      </w:r>
      <w:proofErr w:type="spellStart"/>
      <w:r>
        <w:t>VRCardio</w:t>
      </w:r>
      <w:proofErr w:type="spellEnd"/>
      <w:r>
        <w:t xml:space="preserve"> software validation are:</w:t>
      </w:r>
    </w:p>
    <w:p w14:paraId="65A5B38D" w14:textId="4CC96918" w:rsidR="00943F18" w:rsidRDefault="00943F18">
      <w:pPr>
        <w:pStyle w:val="Contenidodelatabla"/>
        <w:numPr>
          <w:ilvl w:val="0"/>
          <w:numId w:val="29"/>
        </w:numPr>
      </w:pPr>
      <w:r>
        <w:t>Ensure that the software meets established functionality and performance requirements.</w:t>
      </w:r>
    </w:p>
    <w:p w14:paraId="20E62727" w14:textId="64965DFF" w:rsidR="00943F18" w:rsidRDefault="00943F18">
      <w:pPr>
        <w:pStyle w:val="Contenidodelatabla"/>
        <w:numPr>
          <w:ilvl w:val="0"/>
          <w:numId w:val="29"/>
        </w:numPr>
      </w:pPr>
      <w:r>
        <w:t>Verify the reliability and stability of the software under different operating conditions.</w:t>
      </w:r>
    </w:p>
    <w:p w14:paraId="695BD4A1" w14:textId="53BBD7C3" w:rsidR="00943F18" w:rsidRDefault="00943F18">
      <w:pPr>
        <w:pStyle w:val="Contenidodelatabla"/>
        <w:numPr>
          <w:ilvl w:val="0"/>
          <w:numId w:val="29"/>
        </w:numPr>
      </w:pPr>
      <w:r>
        <w:t>Evaluate software security against known and potential vulnerabilities.</w:t>
      </w:r>
    </w:p>
    <w:p w14:paraId="441C78C6" w14:textId="77777777" w:rsidR="00943F18" w:rsidRDefault="00943F18" w:rsidP="00943F18">
      <w:pPr>
        <w:pStyle w:val="Contenidodelatabla"/>
        <w:ind w:left="720"/>
      </w:pPr>
    </w:p>
    <w:p w14:paraId="24F8ED7C" w14:textId="719C4717" w:rsidR="00943F18" w:rsidRDefault="00943F18" w:rsidP="00943F18">
      <w:pPr>
        <w:pStyle w:val="Titulo2SP"/>
      </w:pPr>
      <w:bookmarkStart w:id="6" w:name="_Toc173942430"/>
      <w:r>
        <w:t>Validation methods</w:t>
      </w:r>
      <w:bookmarkEnd w:id="6"/>
    </w:p>
    <w:p w14:paraId="2892BD23" w14:textId="77777777" w:rsidR="00943F18" w:rsidRDefault="00943F18" w:rsidP="00943F18">
      <w:pPr>
        <w:pStyle w:val="Contenidodelatabla"/>
      </w:pPr>
      <w:r>
        <w:t>Methods used for validation include:</w:t>
      </w:r>
    </w:p>
    <w:p w14:paraId="206EC2E8" w14:textId="09F2A5E3" w:rsidR="00943F18" w:rsidRDefault="00943F18">
      <w:pPr>
        <w:pStyle w:val="Contenidodelatabla"/>
        <w:numPr>
          <w:ilvl w:val="0"/>
          <w:numId w:val="30"/>
        </w:numPr>
      </w:pPr>
      <w:r>
        <w:t>Installation and configuration testing.</w:t>
      </w:r>
    </w:p>
    <w:p w14:paraId="5437F3EE" w14:textId="3DC29779" w:rsidR="00943F18" w:rsidRDefault="00943F18">
      <w:pPr>
        <w:pStyle w:val="Contenidodelatabla"/>
        <w:numPr>
          <w:ilvl w:val="0"/>
          <w:numId w:val="30"/>
        </w:numPr>
      </w:pPr>
      <w:r>
        <w:t>Basic and advanced functionality testing.</w:t>
      </w:r>
    </w:p>
    <w:p w14:paraId="0195CD67" w14:textId="6D39C496" w:rsidR="00943F18" w:rsidRDefault="00943F18">
      <w:pPr>
        <w:pStyle w:val="Contenidodelatabla"/>
        <w:numPr>
          <w:ilvl w:val="0"/>
          <w:numId w:val="30"/>
        </w:numPr>
      </w:pPr>
      <w:r>
        <w:t>Integration and communication tests with other systems.</w:t>
      </w:r>
    </w:p>
    <w:p w14:paraId="6AF59705" w14:textId="5C37A135" w:rsidR="00943F18" w:rsidRDefault="00943F18">
      <w:pPr>
        <w:pStyle w:val="Contenidodelatabla"/>
        <w:numPr>
          <w:ilvl w:val="0"/>
          <w:numId w:val="30"/>
        </w:numPr>
      </w:pPr>
      <w:r>
        <w:t>Performance tests under different loads.</w:t>
      </w:r>
    </w:p>
    <w:p w14:paraId="2AF93849" w14:textId="5D304BB0" w:rsidR="00943F18" w:rsidRDefault="00943F18">
      <w:pPr>
        <w:pStyle w:val="Contenidodelatabla"/>
        <w:numPr>
          <w:ilvl w:val="0"/>
          <w:numId w:val="30"/>
        </w:numPr>
      </w:pPr>
      <w:r>
        <w:t>Security and attack resistance testing.</w:t>
      </w:r>
    </w:p>
    <w:p w14:paraId="45B5E545" w14:textId="77777777" w:rsidR="00943F18" w:rsidRDefault="00943F18" w:rsidP="00943F18">
      <w:pPr>
        <w:pStyle w:val="Contenidodelatabla"/>
        <w:ind w:left="720"/>
      </w:pPr>
    </w:p>
    <w:p w14:paraId="6EECBFB2" w14:textId="5BB3F8F4" w:rsidR="00943F18" w:rsidRDefault="00943F18" w:rsidP="00943F18">
      <w:pPr>
        <w:pStyle w:val="Titulo2SP"/>
      </w:pPr>
      <w:bookmarkStart w:id="7" w:name="_Toc173942431"/>
      <w:r>
        <w:t>Acceptance criteria</w:t>
      </w:r>
      <w:bookmarkEnd w:id="7"/>
    </w:p>
    <w:p w14:paraId="2F91EB70" w14:textId="77777777" w:rsidR="00943F18" w:rsidRDefault="00943F18" w:rsidP="00943F18">
      <w:pPr>
        <w:pStyle w:val="Contenidodelatabla"/>
      </w:pPr>
      <w:r>
        <w:t>The software will be considered accepted if it meets the following criteria:</w:t>
      </w:r>
    </w:p>
    <w:p w14:paraId="0C01E4E8" w14:textId="03C7362E" w:rsidR="00943F18" w:rsidRDefault="00943F18">
      <w:pPr>
        <w:pStyle w:val="Contenidodelatabla"/>
        <w:numPr>
          <w:ilvl w:val="0"/>
          <w:numId w:val="31"/>
        </w:numPr>
      </w:pPr>
      <w:r>
        <w:t>Correct installation and configuration without errors.</w:t>
      </w:r>
    </w:p>
    <w:p w14:paraId="3FB75B1E" w14:textId="1604C223" w:rsidR="00943F18" w:rsidRDefault="00943F18">
      <w:pPr>
        <w:pStyle w:val="Contenidodelatabla"/>
        <w:numPr>
          <w:ilvl w:val="0"/>
          <w:numId w:val="31"/>
        </w:numPr>
      </w:pPr>
      <w:r>
        <w:t>Correct operation of all main functionalities.</w:t>
      </w:r>
    </w:p>
    <w:p w14:paraId="782F68A2" w14:textId="4F986E83" w:rsidR="00943F18" w:rsidRDefault="00943F18">
      <w:pPr>
        <w:pStyle w:val="Contenidodelatabla"/>
        <w:numPr>
          <w:ilvl w:val="0"/>
          <w:numId w:val="31"/>
        </w:numPr>
      </w:pPr>
      <w:r>
        <w:t>Successful integration with external systems and hardware.</w:t>
      </w:r>
    </w:p>
    <w:p w14:paraId="4DCE0DC8" w14:textId="25D48177" w:rsidR="00943F18" w:rsidRDefault="00943F18">
      <w:pPr>
        <w:pStyle w:val="Contenidodelatabla"/>
        <w:numPr>
          <w:ilvl w:val="0"/>
          <w:numId w:val="31"/>
        </w:numPr>
      </w:pPr>
      <w:r>
        <w:t>Adequate performance under different load conditions.</w:t>
      </w:r>
    </w:p>
    <w:p w14:paraId="4F4A2BE1" w14:textId="64777EF5" w:rsidR="00943F18" w:rsidRDefault="00943F18">
      <w:pPr>
        <w:pStyle w:val="Contenidodelatabla"/>
        <w:numPr>
          <w:ilvl w:val="0"/>
          <w:numId w:val="31"/>
        </w:numPr>
      </w:pPr>
      <w:r>
        <w:t>Compliance with established safety standards.</w:t>
      </w:r>
    </w:p>
    <w:p w14:paraId="05189A85" w14:textId="77777777" w:rsidR="00BE58B3" w:rsidRDefault="00BE58B3" w:rsidP="00BE58B3">
      <w:pPr>
        <w:pStyle w:val="Contenidodelatabla"/>
      </w:pPr>
    </w:p>
    <w:p w14:paraId="5D8FDFAE" w14:textId="6466B1A2" w:rsidR="00BE58B3" w:rsidRDefault="00BE58B3" w:rsidP="00BE58B3">
      <w:pPr>
        <w:pStyle w:val="Titulo2SP"/>
      </w:pPr>
      <w:bookmarkStart w:id="8" w:name="_Toc173942432"/>
      <w:r>
        <w:t>Validated software version</w:t>
      </w:r>
      <w:bookmarkEnd w:id="8"/>
      <w:r>
        <w:t xml:space="preserve"> </w:t>
      </w:r>
    </w:p>
    <w:p w14:paraId="3CFFE322" w14:textId="1C4B2D00" w:rsidR="00943F18" w:rsidRPr="00BE58B3" w:rsidRDefault="00BE58B3" w:rsidP="00BE58B3">
      <w:pPr>
        <w:pStyle w:val="Contenidodelatabla"/>
      </w:pPr>
      <w:r w:rsidRPr="00BE58B3">
        <w:t xml:space="preserve">With the completion of this software validation report, the following version of </w:t>
      </w:r>
      <w:proofErr w:type="spellStart"/>
      <w:r w:rsidRPr="00BE58B3">
        <w:t>VRCardio</w:t>
      </w:r>
      <w:proofErr w:type="spellEnd"/>
      <w:r w:rsidRPr="00BE58B3">
        <w:t xml:space="preserve"> is being carried out: 1.0.0.</w:t>
      </w:r>
    </w:p>
    <w:p w14:paraId="38D520FE" w14:textId="1B0564A1" w:rsidR="007D688D" w:rsidRDefault="00891FF7" w:rsidP="007D688D">
      <w:pPr>
        <w:pStyle w:val="Titulo1SP"/>
      </w:pPr>
      <w:bookmarkStart w:id="9" w:name="_Toc173942433"/>
      <w:r>
        <w:t>Validation procedures</w:t>
      </w:r>
      <w:bookmarkEnd w:id="9"/>
    </w:p>
    <w:p w14:paraId="2ED84603" w14:textId="77777777" w:rsidR="00937EC3" w:rsidRDefault="00937EC3" w:rsidP="00937EC3">
      <w:pPr>
        <w:pStyle w:val="Titulo2SP"/>
      </w:pPr>
      <w:bookmarkStart w:id="10" w:name="_Toc173942434"/>
      <w:r>
        <w:t>Installation Qualification (IQ)</w:t>
      </w:r>
      <w:bookmarkEnd w:id="10"/>
    </w:p>
    <w:p w14:paraId="3FE51E85" w14:textId="3D61CCF5" w:rsidR="0056497E" w:rsidRDefault="0056497E" w:rsidP="0056497E">
      <w:pPr>
        <w:pStyle w:val="Ttulo3SP"/>
      </w:pPr>
      <w:bookmarkStart w:id="11" w:name="_Toc173942435"/>
      <w:r>
        <w:t>Review of installation documentation</w:t>
      </w:r>
      <w:bookmarkEnd w:id="11"/>
    </w:p>
    <w:p w14:paraId="6E8F67AF" w14:textId="5D718641" w:rsidR="0056497E" w:rsidRDefault="0056497E" w:rsidP="0056497E">
      <w:pPr>
        <w:pStyle w:val="Contenidodelatabla"/>
      </w:pPr>
      <w:r>
        <w:t xml:space="preserve">All the information available for downloading the software and getting started </w:t>
      </w:r>
      <w:proofErr w:type="gramStart"/>
      <w:r>
        <w:t>with</w:t>
      </w:r>
      <w:proofErr w:type="gramEnd"/>
      <w:r>
        <w:t xml:space="preserve"> creating a project has been compiled:</w:t>
      </w:r>
    </w:p>
    <w:p w14:paraId="443B9EBE" w14:textId="3D530E32" w:rsidR="004B446F" w:rsidRDefault="004B446F">
      <w:pPr>
        <w:pStyle w:val="Contenidodelatabla"/>
        <w:numPr>
          <w:ilvl w:val="0"/>
          <w:numId w:val="9"/>
        </w:numPr>
      </w:pPr>
      <w:r>
        <w:t>Download link: There is no download link yet, until the app is publicly released.</w:t>
      </w:r>
    </w:p>
    <w:p w14:paraId="77EF40BA" w14:textId="7B399AA2" w:rsidR="004B446F" w:rsidRDefault="00F57E5B">
      <w:pPr>
        <w:pStyle w:val="Contenidodelatabla"/>
        <w:numPr>
          <w:ilvl w:val="0"/>
          <w:numId w:val="9"/>
        </w:numPr>
      </w:pPr>
      <w:r>
        <w:lastRenderedPageBreak/>
        <w:t>Installation: Unzip the .zip file and open the VRCardio-VHET360-Visualization.exe file.</w:t>
      </w:r>
    </w:p>
    <w:p w14:paraId="00B4F531" w14:textId="77777777" w:rsidR="00F57E5B" w:rsidRDefault="004B446F">
      <w:pPr>
        <w:pStyle w:val="Contenidodelatabla"/>
        <w:numPr>
          <w:ilvl w:val="0"/>
          <w:numId w:val="9"/>
        </w:numPr>
      </w:pPr>
      <w:r>
        <w:t>Minimum requirements:</w:t>
      </w:r>
    </w:p>
    <w:p w14:paraId="68F5B1A4" w14:textId="2EF294CA" w:rsidR="00F57E5B" w:rsidRDefault="008F6A7F">
      <w:pPr>
        <w:pStyle w:val="Contenidodelatabla"/>
        <w:numPr>
          <w:ilvl w:val="1"/>
          <w:numId w:val="9"/>
        </w:numPr>
      </w:pPr>
      <w:r>
        <w:t>Operating system: Windows 10 64-bit</w:t>
      </w:r>
    </w:p>
    <w:p w14:paraId="34ACC13D" w14:textId="3DFDA1F9" w:rsidR="00F57E5B" w:rsidRDefault="008F6A7F">
      <w:pPr>
        <w:pStyle w:val="Contenidodelatabla"/>
        <w:numPr>
          <w:ilvl w:val="1"/>
          <w:numId w:val="9"/>
        </w:numPr>
      </w:pPr>
      <w:r>
        <w:t>Processor: 8-Core Intel Core i5 or equivalent</w:t>
      </w:r>
    </w:p>
    <w:p w14:paraId="627E00C6" w14:textId="5030C987" w:rsidR="00F57E5B" w:rsidRDefault="00F57E5B">
      <w:pPr>
        <w:pStyle w:val="Contenidodelatabla"/>
        <w:numPr>
          <w:ilvl w:val="1"/>
          <w:numId w:val="9"/>
        </w:numPr>
      </w:pPr>
      <w:r>
        <w:t>RAM: 8 GB or more</w:t>
      </w:r>
    </w:p>
    <w:p w14:paraId="2581FA25" w14:textId="0CC68B04" w:rsidR="00F57E5B" w:rsidRDefault="008F6A7F">
      <w:pPr>
        <w:pStyle w:val="Contenidodelatabla"/>
        <w:numPr>
          <w:ilvl w:val="1"/>
          <w:numId w:val="9"/>
        </w:numPr>
      </w:pPr>
      <w:r>
        <w:t xml:space="preserve">For non-VR use: NVIDIA GeForce GTX 1050 </w:t>
      </w:r>
      <w:proofErr w:type="spellStart"/>
      <w:r>
        <w:t>ti</w:t>
      </w:r>
      <w:proofErr w:type="spellEnd"/>
      <w:r>
        <w:t xml:space="preserve"> or equivalent</w:t>
      </w:r>
    </w:p>
    <w:p w14:paraId="06661BA3" w14:textId="705A1E06" w:rsidR="00F57E5B" w:rsidRDefault="008F6A7F">
      <w:pPr>
        <w:pStyle w:val="Contenidodelatabla"/>
        <w:numPr>
          <w:ilvl w:val="1"/>
          <w:numId w:val="9"/>
        </w:numPr>
      </w:pPr>
      <w:r>
        <w:t>For use with VR: NVIDIA GeForce RTX 2070 or equivalent</w:t>
      </w:r>
    </w:p>
    <w:p w14:paraId="20C6CF4B" w14:textId="741F148A" w:rsidR="004B446F" w:rsidRDefault="008F6A7F">
      <w:pPr>
        <w:pStyle w:val="Contenidodelatabla"/>
        <w:numPr>
          <w:ilvl w:val="1"/>
          <w:numId w:val="9"/>
        </w:numPr>
      </w:pPr>
      <w:r>
        <w:t>Disk space: Minimum 2 GB of free space</w:t>
      </w:r>
    </w:p>
    <w:p w14:paraId="2D04E3E6" w14:textId="23459A22" w:rsidR="004B446F" w:rsidRDefault="004B446F" w:rsidP="004B446F">
      <w:pPr>
        <w:pStyle w:val="Contenidodelatabla"/>
      </w:pPr>
      <w:r>
        <w:t>After this, the software was downloaded and installed successfully.</w:t>
      </w:r>
    </w:p>
    <w:p w14:paraId="768A5CE2" w14:textId="77777777" w:rsidR="00DE61EA" w:rsidRDefault="00DE61EA" w:rsidP="004B446F">
      <w:pPr>
        <w:pStyle w:val="Contenidodelatabla"/>
      </w:pPr>
    </w:p>
    <w:p w14:paraId="1011A033" w14:textId="48C1CCB0" w:rsidR="004B446F" w:rsidRDefault="004B446F" w:rsidP="004B446F">
      <w:pPr>
        <w:pStyle w:val="Ttulo3SP"/>
      </w:pPr>
      <w:bookmarkStart w:id="12" w:name="_Toc173942436"/>
      <w:r>
        <w:t>Hardware and software testing</w:t>
      </w:r>
      <w:bookmarkEnd w:id="12"/>
    </w:p>
    <w:p w14:paraId="39B1985A" w14:textId="472C48EB" w:rsidR="0056497E" w:rsidRDefault="004B446F" w:rsidP="0056497E">
      <w:pPr>
        <w:pStyle w:val="Contenidodelatabla"/>
      </w:pPr>
      <w:r>
        <w:t xml:space="preserve">For the </w:t>
      </w:r>
      <w:proofErr w:type="spellStart"/>
      <w:r>
        <w:t>VRCardio</w:t>
      </w:r>
      <w:proofErr w:type="spellEnd"/>
      <w:r>
        <w:t xml:space="preserve"> version (1.0.0) the minimum requirements indicated for its correct operation are:</w:t>
      </w:r>
    </w:p>
    <w:p w14:paraId="3AD08DDE" w14:textId="35939775" w:rsidR="004B446F" w:rsidRDefault="001501B5">
      <w:pPr>
        <w:pStyle w:val="Contenidodelatabla"/>
        <w:numPr>
          <w:ilvl w:val="0"/>
          <w:numId w:val="9"/>
        </w:numPr>
      </w:pPr>
      <w:r>
        <w:t>Windows 10 or higher</w:t>
      </w:r>
    </w:p>
    <w:p w14:paraId="3F5BCB56" w14:textId="377B0CA4" w:rsidR="001501B5" w:rsidRDefault="001501B5">
      <w:pPr>
        <w:pStyle w:val="Contenidodelatabla"/>
        <w:numPr>
          <w:ilvl w:val="0"/>
          <w:numId w:val="9"/>
        </w:numPr>
      </w:pPr>
      <w:r>
        <w:t>x64 architecture</w:t>
      </w:r>
    </w:p>
    <w:p w14:paraId="6286D217" w14:textId="5B129CD1" w:rsidR="001501B5" w:rsidRDefault="001501B5">
      <w:pPr>
        <w:pStyle w:val="Contenidodelatabla"/>
        <w:numPr>
          <w:ilvl w:val="0"/>
          <w:numId w:val="9"/>
        </w:numPr>
      </w:pPr>
      <w:r>
        <w:t>DX10, DX11 or DX12</w:t>
      </w:r>
    </w:p>
    <w:p w14:paraId="2BAB0884" w14:textId="77777777" w:rsidR="001501B5" w:rsidRDefault="001501B5" w:rsidP="001501B5">
      <w:pPr>
        <w:pStyle w:val="Contenidodelatabla"/>
      </w:pPr>
    </w:p>
    <w:p w14:paraId="4F7CB7B3" w14:textId="1FEF103B" w:rsidR="001501B5" w:rsidRDefault="001501B5" w:rsidP="001501B5">
      <w:pPr>
        <w:pStyle w:val="Contenidodelatabla"/>
      </w:pPr>
      <w:r>
        <w:t>The computers on which this software has been installed and tested have the following characteristics:</w:t>
      </w:r>
    </w:p>
    <w:p w14:paraId="5F1EBFB1" w14:textId="7A0FA318" w:rsidR="001501B5" w:rsidRDefault="001501B5">
      <w:pPr>
        <w:pStyle w:val="Contenidodelatabla"/>
        <w:numPr>
          <w:ilvl w:val="0"/>
          <w:numId w:val="9"/>
        </w:numPr>
      </w:pPr>
      <w:r>
        <w:t>Windows 10 or Windows 11</w:t>
      </w:r>
    </w:p>
    <w:p w14:paraId="631DDCA8" w14:textId="65FE04B6" w:rsidR="001501B5" w:rsidRDefault="001501B5">
      <w:pPr>
        <w:pStyle w:val="Contenidodelatabla"/>
        <w:numPr>
          <w:ilvl w:val="0"/>
          <w:numId w:val="9"/>
        </w:numPr>
      </w:pPr>
      <w:r>
        <w:t>x64 architecture</w:t>
      </w:r>
    </w:p>
    <w:p w14:paraId="09FCEA90" w14:textId="7E32DCF7" w:rsidR="001501B5" w:rsidRDefault="001501B5">
      <w:pPr>
        <w:pStyle w:val="Contenidodelatabla"/>
        <w:numPr>
          <w:ilvl w:val="0"/>
          <w:numId w:val="9"/>
        </w:numPr>
      </w:pPr>
      <w:r>
        <w:t>DX12</w:t>
      </w:r>
    </w:p>
    <w:p w14:paraId="26E5841A" w14:textId="77777777" w:rsidR="001501B5" w:rsidRDefault="001501B5" w:rsidP="001501B5">
      <w:pPr>
        <w:pStyle w:val="Contenidodelatabla"/>
      </w:pPr>
    </w:p>
    <w:p w14:paraId="6252CA2B" w14:textId="3B752F18" w:rsidR="001501B5" w:rsidRDefault="001501B5" w:rsidP="001501B5">
      <w:pPr>
        <w:pStyle w:val="Ttulo3SP"/>
      </w:pPr>
      <w:bookmarkStart w:id="13" w:name="_Toc173942437"/>
      <w:r>
        <w:t>Installation registration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2126"/>
        <w:gridCol w:w="2268"/>
      </w:tblGrid>
      <w:tr w:rsidR="003226A0" w14:paraId="02623F00" w14:textId="77777777" w:rsidTr="003226A0">
        <w:tc>
          <w:tcPr>
            <w:tcW w:w="4957" w:type="dxa"/>
            <w:shd w:val="clear" w:color="auto" w:fill="BFBFBF" w:themeFill="background1" w:themeFillShade="BF"/>
          </w:tcPr>
          <w:p w14:paraId="6967B5E1" w14:textId="6350D15E" w:rsidR="003226A0" w:rsidRDefault="003226A0" w:rsidP="0006600E">
            <w:pPr>
              <w:pStyle w:val="Contenidodelatabla"/>
            </w:pPr>
            <w:r>
              <w:t>Process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AB95AE5" w14:textId="6CB0574A" w:rsidR="003226A0" w:rsidRDefault="003226A0" w:rsidP="0006600E">
            <w:pPr>
              <w:pStyle w:val="Contenidodelatabla"/>
            </w:pPr>
            <w:r>
              <w:t>Staff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44190F1" w14:textId="3A2CB056" w:rsidR="003226A0" w:rsidRDefault="003226A0" w:rsidP="0006600E">
            <w:pPr>
              <w:pStyle w:val="Contenidodelatabla"/>
            </w:pPr>
            <w:r>
              <w:t>Incidents</w:t>
            </w:r>
          </w:p>
        </w:tc>
      </w:tr>
      <w:tr w:rsidR="003226A0" w14:paraId="3A71337F" w14:textId="77777777" w:rsidTr="003226A0">
        <w:tc>
          <w:tcPr>
            <w:tcW w:w="4957" w:type="dxa"/>
          </w:tcPr>
          <w:p w14:paraId="6CF76981" w14:textId="5DFCF18B" w:rsidR="003226A0" w:rsidRDefault="003226A0" w:rsidP="00752B11">
            <w:pPr>
              <w:pStyle w:val="Contenidodelatabla"/>
            </w:pPr>
            <w:r>
              <w:lastRenderedPageBreak/>
              <w:t>Access to internal download</w:t>
            </w:r>
          </w:p>
          <w:p w14:paraId="4F53FD11" w14:textId="77777777" w:rsidR="003226A0" w:rsidRDefault="003226A0" w:rsidP="00752B11">
            <w:pPr>
              <w:pStyle w:val="Contenidodelatabla"/>
            </w:pPr>
            <w:r>
              <w:t>Downloading and installing the software</w:t>
            </w:r>
          </w:p>
          <w:p w14:paraId="4BECF2DC" w14:textId="77777777" w:rsidR="003226A0" w:rsidRDefault="003226A0" w:rsidP="00752B11">
            <w:pPr>
              <w:pStyle w:val="Contenidodelatabla"/>
            </w:pPr>
            <w:r>
              <w:t>Login with a private development account</w:t>
            </w:r>
          </w:p>
          <w:p w14:paraId="0E17A77D" w14:textId="6AC807AA" w:rsidR="003226A0" w:rsidRDefault="003226A0" w:rsidP="00752B11">
            <w:pPr>
              <w:pStyle w:val="Contenidodelatabla"/>
            </w:pPr>
            <w:r>
              <w:t>Access to the developed software</w:t>
            </w:r>
          </w:p>
        </w:tc>
        <w:tc>
          <w:tcPr>
            <w:tcW w:w="2126" w:type="dxa"/>
          </w:tcPr>
          <w:p w14:paraId="3C811AA3" w14:textId="739AE97A" w:rsidR="003226A0" w:rsidRDefault="003226A0" w:rsidP="00752B11">
            <w:pPr>
              <w:pStyle w:val="Contenidodelatabla"/>
            </w:pPr>
            <w:r>
              <w:t>David Pozo</w:t>
            </w:r>
          </w:p>
        </w:tc>
        <w:tc>
          <w:tcPr>
            <w:tcW w:w="2268" w:type="dxa"/>
          </w:tcPr>
          <w:p w14:paraId="38DE124F" w14:textId="089874AA" w:rsidR="003226A0" w:rsidRDefault="003226A0" w:rsidP="00752B11">
            <w:pPr>
              <w:pStyle w:val="Contenidodelatabla"/>
            </w:pPr>
            <w:r>
              <w:t>None</w:t>
            </w:r>
          </w:p>
        </w:tc>
      </w:tr>
      <w:tr w:rsidR="003226A0" w14:paraId="5D6BEDA1" w14:textId="77777777" w:rsidTr="003226A0">
        <w:tc>
          <w:tcPr>
            <w:tcW w:w="4957" w:type="dxa"/>
          </w:tcPr>
          <w:p w14:paraId="5E1FDCC3" w14:textId="77777777" w:rsidR="00C066A6" w:rsidRDefault="00C066A6" w:rsidP="00C066A6">
            <w:pPr>
              <w:pStyle w:val="Contenidodelatabla"/>
            </w:pPr>
            <w:r>
              <w:t>Access to internal download</w:t>
            </w:r>
          </w:p>
          <w:p w14:paraId="076512EA" w14:textId="77777777" w:rsidR="00C066A6" w:rsidRDefault="00C066A6" w:rsidP="00C066A6">
            <w:pPr>
              <w:pStyle w:val="Contenidodelatabla"/>
            </w:pPr>
            <w:r>
              <w:t>Downloading and installing the software</w:t>
            </w:r>
          </w:p>
          <w:p w14:paraId="4B9347F7" w14:textId="77777777" w:rsidR="00C066A6" w:rsidRDefault="00C066A6" w:rsidP="00C066A6">
            <w:pPr>
              <w:pStyle w:val="Contenidodelatabla"/>
            </w:pPr>
            <w:r>
              <w:t>Login with a private development account</w:t>
            </w:r>
          </w:p>
          <w:p w14:paraId="23D15DF7" w14:textId="6C3CA7F8" w:rsidR="003226A0" w:rsidRDefault="00C066A6" w:rsidP="00C066A6">
            <w:pPr>
              <w:pStyle w:val="Contenidodelatabla"/>
            </w:pPr>
            <w:r>
              <w:t>Access to the developed software</w:t>
            </w:r>
          </w:p>
        </w:tc>
        <w:tc>
          <w:tcPr>
            <w:tcW w:w="2126" w:type="dxa"/>
          </w:tcPr>
          <w:p w14:paraId="320E8381" w14:textId="0DFDABFC" w:rsidR="003226A0" w:rsidRDefault="003226A0" w:rsidP="001501B5">
            <w:pPr>
              <w:pStyle w:val="Contenidodelatabla"/>
            </w:pPr>
            <w:r>
              <w:t>Daniel Cámara</w:t>
            </w:r>
          </w:p>
        </w:tc>
        <w:tc>
          <w:tcPr>
            <w:tcW w:w="2268" w:type="dxa"/>
          </w:tcPr>
          <w:p w14:paraId="7C838AAC" w14:textId="4AF9F486" w:rsidR="003226A0" w:rsidRDefault="003226A0" w:rsidP="00373676">
            <w:pPr>
              <w:pStyle w:val="Contenidodelatabla"/>
            </w:pPr>
            <w:r>
              <w:t>None</w:t>
            </w:r>
          </w:p>
        </w:tc>
      </w:tr>
      <w:tr w:rsidR="003226A0" w14:paraId="2D5C1DB3" w14:textId="77777777" w:rsidTr="003226A0">
        <w:tc>
          <w:tcPr>
            <w:tcW w:w="4957" w:type="dxa"/>
          </w:tcPr>
          <w:p w14:paraId="2BF5D769" w14:textId="77777777" w:rsidR="00C066A6" w:rsidRDefault="00C066A6" w:rsidP="00C066A6">
            <w:pPr>
              <w:pStyle w:val="Contenidodelatabla"/>
            </w:pPr>
            <w:r>
              <w:t>Access to internal download</w:t>
            </w:r>
          </w:p>
          <w:p w14:paraId="1155A12E" w14:textId="77777777" w:rsidR="00C066A6" w:rsidRDefault="00C066A6" w:rsidP="00C066A6">
            <w:pPr>
              <w:pStyle w:val="Contenidodelatabla"/>
            </w:pPr>
            <w:r>
              <w:t>Downloading and installing the software</w:t>
            </w:r>
          </w:p>
          <w:p w14:paraId="1D151783" w14:textId="77777777" w:rsidR="00C066A6" w:rsidRDefault="00C066A6" w:rsidP="00C066A6">
            <w:pPr>
              <w:pStyle w:val="Contenidodelatabla"/>
            </w:pPr>
            <w:r>
              <w:t>Login with a private development account</w:t>
            </w:r>
          </w:p>
          <w:p w14:paraId="499F8E20" w14:textId="4D33C01A" w:rsidR="003226A0" w:rsidRDefault="00C066A6" w:rsidP="00C066A6">
            <w:pPr>
              <w:pStyle w:val="Contenidodelatabla"/>
            </w:pPr>
            <w:r>
              <w:t>Access to the developed software</w:t>
            </w:r>
          </w:p>
        </w:tc>
        <w:tc>
          <w:tcPr>
            <w:tcW w:w="2126" w:type="dxa"/>
          </w:tcPr>
          <w:p w14:paraId="091C2FEE" w14:textId="3BCEB05A" w:rsidR="003226A0" w:rsidRDefault="003226A0" w:rsidP="001501B5">
            <w:pPr>
              <w:pStyle w:val="Contenidodelatabla"/>
            </w:pPr>
            <w:r>
              <w:t>Javier Vico</w:t>
            </w:r>
          </w:p>
        </w:tc>
        <w:tc>
          <w:tcPr>
            <w:tcW w:w="2268" w:type="dxa"/>
          </w:tcPr>
          <w:p w14:paraId="2F536526" w14:textId="4F640277" w:rsidR="003226A0" w:rsidRDefault="003226A0" w:rsidP="00373676">
            <w:pPr>
              <w:pStyle w:val="Contenidodelatabla"/>
            </w:pPr>
            <w:r>
              <w:t>None</w:t>
            </w:r>
          </w:p>
        </w:tc>
      </w:tr>
    </w:tbl>
    <w:p w14:paraId="2013A6FB" w14:textId="77777777" w:rsidR="001501B5" w:rsidRDefault="001501B5" w:rsidP="001501B5">
      <w:pPr>
        <w:pStyle w:val="Ttulo3SP"/>
        <w:numPr>
          <w:ilvl w:val="0"/>
          <w:numId w:val="0"/>
        </w:numPr>
      </w:pPr>
    </w:p>
    <w:p w14:paraId="264C1EA6" w14:textId="17BEEAE4" w:rsidR="001501B5" w:rsidRDefault="001501B5" w:rsidP="001501B5">
      <w:pPr>
        <w:pStyle w:val="Ttulo3SP"/>
      </w:pPr>
      <w:bookmarkStart w:id="14" w:name="_Toc173942438"/>
      <w:r>
        <w:t>File integrity validation</w:t>
      </w:r>
      <w:bookmarkEnd w:id="14"/>
    </w:p>
    <w:p w14:paraId="2A369C73" w14:textId="5C4508CB" w:rsidR="0056497E" w:rsidRDefault="00373676" w:rsidP="002310A2">
      <w:pPr>
        <w:pStyle w:val="Contenidodelatabla"/>
        <w:jc w:val="both"/>
      </w:pPr>
      <w:r>
        <w:t xml:space="preserve">After each software download and installation, the local path folder was accessed to verify that all files existed and had a modification date consistent with the installation date, confirming that no files </w:t>
      </w:r>
      <w:r w:rsidR="002310A2">
        <w:t>had been modified in any way after installation.</w:t>
      </w:r>
    </w:p>
    <w:p w14:paraId="054CCDAD" w14:textId="77777777" w:rsidR="007D688D" w:rsidRDefault="007D688D" w:rsidP="00373676">
      <w:pPr>
        <w:pStyle w:val="Contenidodelatabla"/>
        <w:jc w:val="both"/>
      </w:pPr>
    </w:p>
    <w:p w14:paraId="3A029C95" w14:textId="77777777" w:rsidR="00937EC3" w:rsidRDefault="00937EC3" w:rsidP="00937EC3">
      <w:pPr>
        <w:pStyle w:val="Titulo2SP"/>
      </w:pPr>
      <w:bookmarkStart w:id="15" w:name="_Toc173942439"/>
      <w:r>
        <w:t>Operation Qualification (OQ)</w:t>
      </w:r>
      <w:bookmarkEnd w:id="15"/>
    </w:p>
    <w:p w14:paraId="1D450BA8" w14:textId="04241EFD" w:rsidR="009507DC" w:rsidRDefault="009507DC" w:rsidP="009507DC">
      <w:pPr>
        <w:pStyle w:val="Ttulo3SP"/>
      </w:pPr>
      <w:bookmarkStart w:id="16" w:name="_Toc173942440"/>
      <w:r>
        <w:t>Basic functionality tests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507DC" w14:paraId="09A0B552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761C5163" w14:textId="389A4144" w:rsidR="009507DC" w:rsidRDefault="009507DC" w:rsidP="009507DC">
            <w:pPr>
              <w:pStyle w:val="Contenidodelatabla"/>
            </w:pPr>
            <w:r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376B3FDF" w14:textId="1FEA3EA7" w:rsidR="009507DC" w:rsidRDefault="009507DC" w:rsidP="009507DC">
            <w:pPr>
              <w:pStyle w:val="Contenidodelatabla"/>
            </w:pPr>
            <w:r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287E200F" w14:textId="2DADC11C" w:rsidR="009507DC" w:rsidRDefault="00B023A0" w:rsidP="009507DC">
            <w:pPr>
              <w:pStyle w:val="Contenidodelatabla"/>
            </w:pPr>
            <w:r>
              <w:t>Confirmation</w:t>
            </w:r>
          </w:p>
        </w:tc>
      </w:tr>
      <w:tr w:rsidR="009507DC" w14:paraId="060BC38F" w14:textId="77777777" w:rsidTr="334436E2">
        <w:tc>
          <w:tcPr>
            <w:tcW w:w="3209" w:type="dxa"/>
          </w:tcPr>
          <w:p w14:paraId="7558C468" w14:textId="56E9DA10" w:rsidR="009507DC" w:rsidRDefault="00C066A6" w:rsidP="009507DC">
            <w:pPr>
              <w:pStyle w:val="Contenidodelatabla"/>
            </w:pPr>
            <w:r>
              <w:t>Open the application.</w:t>
            </w:r>
          </w:p>
        </w:tc>
        <w:tc>
          <w:tcPr>
            <w:tcW w:w="3209" w:type="dxa"/>
          </w:tcPr>
          <w:p w14:paraId="6973BDC5" w14:textId="218E0F26" w:rsidR="009507DC" w:rsidRDefault="00C066A6" w:rsidP="009507DC">
            <w:pPr>
              <w:pStyle w:val="Contenidodelatabla"/>
            </w:pPr>
            <w:r>
              <w:t>The application opens without errors.</w:t>
            </w:r>
          </w:p>
        </w:tc>
        <w:tc>
          <w:tcPr>
            <w:tcW w:w="3209" w:type="dxa"/>
          </w:tcPr>
          <w:p w14:paraId="18440F4D" w14:textId="636E826A" w:rsidR="009507DC" w:rsidRDefault="00C066A6" w:rsidP="009507DC">
            <w:pPr>
              <w:pStyle w:val="Contenidodelatabla"/>
            </w:pPr>
            <w:r>
              <w:t>The application has started loading and then opening.</w:t>
            </w:r>
          </w:p>
        </w:tc>
      </w:tr>
      <w:tr w:rsidR="009507DC" w14:paraId="6DF428C0" w14:textId="77777777" w:rsidTr="334436E2">
        <w:tc>
          <w:tcPr>
            <w:tcW w:w="3209" w:type="dxa"/>
          </w:tcPr>
          <w:p w14:paraId="0C59FC79" w14:textId="5468E36E" w:rsidR="009507DC" w:rsidRDefault="00C066A6" w:rsidP="009507DC">
            <w:pPr>
              <w:pStyle w:val="Contenidodelatabla"/>
            </w:pPr>
            <w:r>
              <w:t>Login.</w:t>
            </w:r>
          </w:p>
        </w:tc>
        <w:tc>
          <w:tcPr>
            <w:tcW w:w="3209" w:type="dxa"/>
          </w:tcPr>
          <w:p w14:paraId="73377848" w14:textId="61E7FB32" w:rsidR="009507DC" w:rsidRDefault="00C066A6" w:rsidP="009507DC">
            <w:pPr>
              <w:pStyle w:val="Contenidodelatabla"/>
            </w:pPr>
            <w:r>
              <w:t>The user logs in without any problem.</w:t>
            </w:r>
          </w:p>
        </w:tc>
        <w:tc>
          <w:tcPr>
            <w:tcW w:w="3209" w:type="dxa"/>
          </w:tcPr>
          <w:p w14:paraId="320E698E" w14:textId="5646566D" w:rsidR="009507DC" w:rsidRDefault="00C066A6" w:rsidP="334436E2">
            <w:pPr>
              <w:pStyle w:val="Contenidodelatabla"/>
              <w:suppressLineNumbers w:val="0"/>
              <w:spacing w:after="0"/>
            </w:pPr>
            <w:r>
              <w:t>The user successfully accesses his account.</w:t>
            </w:r>
          </w:p>
        </w:tc>
      </w:tr>
      <w:tr w:rsidR="009507DC" w14:paraId="04F75659" w14:textId="77777777" w:rsidTr="334436E2">
        <w:tc>
          <w:tcPr>
            <w:tcW w:w="3209" w:type="dxa"/>
          </w:tcPr>
          <w:p w14:paraId="4ACC487B" w14:textId="04EEB380" w:rsidR="009507DC" w:rsidRDefault="00C066A6" w:rsidP="009507DC">
            <w:pPr>
              <w:pStyle w:val="Contenidodelatabla"/>
            </w:pPr>
            <w:r>
              <w:lastRenderedPageBreak/>
              <w:t>Log out.</w:t>
            </w:r>
          </w:p>
        </w:tc>
        <w:tc>
          <w:tcPr>
            <w:tcW w:w="3209" w:type="dxa"/>
          </w:tcPr>
          <w:p w14:paraId="1A0584E8" w14:textId="1B9C9791" w:rsidR="009507DC" w:rsidRDefault="00C066A6" w:rsidP="009507DC">
            <w:pPr>
              <w:pStyle w:val="Contenidodelatabla"/>
            </w:pPr>
            <w:r>
              <w:t>The user logs out of his account.</w:t>
            </w:r>
          </w:p>
        </w:tc>
        <w:tc>
          <w:tcPr>
            <w:tcW w:w="3209" w:type="dxa"/>
          </w:tcPr>
          <w:p w14:paraId="60C8732C" w14:textId="5F22D4B0" w:rsidR="009507DC" w:rsidRPr="0073264E" w:rsidRDefault="00C066A6" w:rsidP="334436E2">
            <w:pPr>
              <w:pStyle w:val="Contenidodelatabla"/>
              <w:rPr>
                <w:lang w:val="en-GB"/>
              </w:rPr>
            </w:pPr>
            <w:r w:rsidRPr="0073264E">
              <w:rPr>
                <w:lang w:val="en-GB"/>
              </w:rPr>
              <w:t>The user successfully logs out and returns to the login screen.</w:t>
            </w:r>
          </w:p>
        </w:tc>
      </w:tr>
      <w:tr w:rsidR="009507DC" w14:paraId="25720F7F" w14:textId="77777777" w:rsidTr="334436E2">
        <w:tc>
          <w:tcPr>
            <w:tcW w:w="3209" w:type="dxa"/>
          </w:tcPr>
          <w:p w14:paraId="1FB8555F" w14:textId="616F4674" w:rsidR="009507DC" w:rsidRDefault="00C066A6" w:rsidP="009507DC">
            <w:pPr>
              <w:pStyle w:val="Contenidodelatabla"/>
            </w:pPr>
            <w:r>
              <w:t>Access an offline room.</w:t>
            </w:r>
          </w:p>
        </w:tc>
        <w:tc>
          <w:tcPr>
            <w:tcW w:w="3209" w:type="dxa"/>
          </w:tcPr>
          <w:p w14:paraId="7DAFEA76" w14:textId="67C6A2E1" w:rsidR="009507DC" w:rsidRDefault="00C066A6" w:rsidP="009507DC">
            <w:pPr>
              <w:pStyle w:val="Contenidodelatabla"/>
            </w:pPr>
            <w:r>
              <w:t>The user creates an offline room and successfully logs in.</w:t>
            </w:r>
          </w:p>
        </w:tc>
        <w:tc>
          <w:tcPr>
            <w:tcW w:w="3209" w:type="dxa"/>
          </w:tcPr>
          <w:p w14:paraId="60C29F9C" w14:textId="20119F8E" w:rsidR="009507DC" w:rsidRDefault="00C066A6" w:rsidP="009507DC">
            <w:pPr>
              <w:pStyle w:val="Contenidodelatabla"/>
            </w:pPr>
            <w:r>
              <w:t>The user can interact with the room panels without any problem.</w:t>
            </w:r>
          </w:p>
        </w:tc>
      </w:tr>
      <w:tr w:rsidR="009507DC" w14:paraId="000DE436" w14:textId="77777777" w:rsidTr="334436E2">
        <w:tc>
          <w:tcPr>
            <w:tcW w:w="3209" w:type="dxa"/>
          </w:tcPr>
          <w:p w14:paraId="23C93D3A" w14:textId="40BCF680" w:rsidR="009507DC" w:rsidRDefault="00C066A6" w:rsidP="009507DC">
            <w:pPr>
              <w:pStyle w:val="Contenidodelatabla"/>
            </w:pPr>
            <w:r>
              <w:t>Upload a case</w:t>
            </w:r>
          </w:p>
        </w:tc>
        <w:tc>
          <w:tcPr>
            <w:tcW w:w="3209" w:type="dxa"/>
          </w:tcPr>
          <w:p w14:paraId="7A3E957C" w14:textId="45519A25" w:rsidR="009507DC" w:rsidRDefault="00C066A6" w:rsidP="009507DC">
            <w:pPr>
              <w:pStyle w:val="Contenidodelatabla"/>
            </w:pPr>
            <w:r>
              <w:t>The user accesses the list of cases, loads one of them and it appears on the screen</w:t>
            </w:r>
          </w:p>
        </w:tc>
        <w:tc>
          <w:tcPr>
            <w:tcW w:w="3209" w:type="dxa"/>
          </w:tcPr>
          <w:p w14:paraId="4DF9B7D2" w14:textId="4BE675E8" w:rsidR="009507DC" w:rsidRDefault="00822D6E" w:rsidP="009507DC">
            <w:pPr>
              <w:pStyle w:val="Contenidodelatabla"/>
            </w:pPr>
            <w:r>
              <w:t>The user can view and interact with the case without any problem.</w:t>
            </w:r>
          </w:p>
        </w:tc>
      </w:tr>
      <w:tr w:rsidR="009507DC" w14:paraId="014F53E8" w14:textId="77777777" w:rsidTr="334436E2">
        <w:tc>
          <w:tcPr>
            <w:tcW w:w="3209" w:type="dxa"/>
          </w:tcPr>
          <w:p w14:paraId="2FF894D4" w14:textId="28446705" w:rsidR="009507DC" w:rsidRDefault="00822D6E" w:rsidP="009507DC">
            <w:pPr>
              <w:pStyle w:val="Contenidodelatabla"/>
            </w:pPr>
            <w:r>
              <w:t>View and manage cardiac signals.</w:t>
            </w:r>
          </w:p>
        </w:tc>
        <w:tc>
          <w:tcPr>
            <w:tcW w:w="3209" w:type="dxa"/>
          </w:tcPr>
          <w:p w14:paraId="6E725F1B" w14:textId="763A0372" w:rsidR="009507DC" w:rsidRDefault="00822D6E" w:rsidP="009507DC">
            <w:pPr>
              <w:pStyle w:val="Contenidodelatabla"/>
            </w:pPr>
            <w:r>
              <w:t>The user accesses the signals and can view them without any problem.</w:t>
            </w:r>
          </w:p>
        </w:tc>
        <w:tc>
          <w:tcPr>
            <w:tcW w:w="3209" w:type="dxa"/>
          </w:tcPr>
          <w:p w14:paraId="34B79156" w14:textId="0C3F8556" w:rsidR="009507DC" w:rsidRDefault="00822D6E" w:rsidP="009507DC">
            <w:pPr>
              <w:pStyle w:val="Contenidodelatabla"/>
            </w:pPr>
            <w:r>
              <w:t>The signals have been correctly represented in the graph.</w:t>
            </w:r>
          </w:p>
        </w:tc>
      </w:tr>
      <w:tr w:rsidR="009507DC" w14:paraId="42B723D5" w14:textId="77777777" w:rsidTr="334436E2">
        <w:tc>
          <w:tcPr>
            <w:tcW w:w="3209" w:type="dxa"/>
          </w:tcPr>
          <w:p w14:paraId="5B529F94" w14:textId="016E3717" w:rsidR="009507DC" w:rsidRDefault="00822D6E" w:rsidP="009507DC">
            <w:pPr>
              <w:pStyle w:val="Contenidodelatabla"/>
            </w:pPr>
            <w:r>
              <w:t>Managing time</w:t>
            </w:r>
          </w:p>
        </w:tc>
        <w:tc>
          <w:tcPr>
            <w:tcW w:w="3209" w:type="dxa"/>
          </w:tcPr>
          <w:p w14:paraId="0BC0E8BB" w14:textId="51A38C2A" w:rsidR="009507DC" w:rsidRDefault="00822D6E" w:rsidP="009507DC">
            <w:pPr>
              <w:pStyle w:val="Contenidodelatabla"/>
            </w:pPr>
            <w:r>
              <w:t>The user has been able to manage the session time using the controllers.</w:t>
            </w:r>
          </w:p>
        </w:tc>
        <w:tc>
          <w:tcPr>
            <w:tcW w:w="3209" w:type="dxa"/>
          </w:tcPr>
          <w:p w14:paraId="02AD0576" w14:textId="617050C7" w:rsidR="009507DC" w:rsidRDefault="00822D6E" w:rsidP="009507DC">
            <w:pPr>
              <w:pStyle w:val="Contenidodelatabla"/>
            </w:pPr>
            <w:r>
              <w:t>The time has responded correctly to user actions.</w:t>
            </w:r>
          </w:p>
        </w:tc>
      </w:tr>
      <w:tr w:rsidR="00B023A0" w14:paraId="243F4709" w14:textId="77777777" w:rsidTr="334436E2">
        <w:tc>
          <w:tcPr>
            <w:tcW w:w="3209" w:type="dxa"/>
          </w:tcPr>
          <w:p w14:paraId="6EC1F92C" w14:textId="51D21A58" w:rsidR="00B023A0" w:rsidRDefault="00822D6E" w:rsidP="00B023A0">
            <w:pPr>
              <w:pStyle w:val="Contenidodelatabla"/>
            </w:pPr>
            <w:r>
              <w:t>Use VR glasses</w:t>
            </w:r>
          </w:p>
        </w:tc>
        <w:tc>
          <w:tcPr>
            <w:tcW w:w="3209" w:type="dxa"/>
          </w:tcPr>
          <w:p w14:paraId="22810685" w14:textId="10ABFB51" w:rsidR="00B023A0" w:rsidRDefault="00822D6E" w:rsidP="00B023A0">
            <w:pPr>
              <w:pStyle w:val="Contenidodelatabla"/>
            </w:pPr>
            <w:r>
              <w:t xml:space="preserve">The user has successfully entered a room using </w:t>
            </w:r>
            <w:r w:rsidR="00773C09">
              <w:t>VR glasses</w:t>
            </w:r>
          </w:p>
        </w:tc>
        <w:tc>
          <w:tcPr>
            <w:tcW w:w="3209" w:type="dxa"/>
          </w:tcPr>
          <w:p w14:paraId="4AE3E7C5" w14:textId="60D0ED96" w:rsidR="00B023A0" w:rsidRDefault="00773C09" w:rsidP="00B023A0">
            <w:pPr>
              <w:pStyle w:val="Contenidodelatabla"/>
            </w:pPr>
            <w:r>
              <w:t>The user views the scene correctly using VR glasses</w:t>
            </w:r>
          </w:p>
        </w:tc>
      </w:tr>
      <w:tr w:rsidR="00773C09" w14:paraId="0555FA67" w14:textId="77777777" w:rsidTr="334436E2">
        <w:tc>
          <w:tcPr>
            <w:tcW w:w="3209" w:type="dxa"/>
          </w:tcPr>
          <w:p w14:paraId="45AA0A00" w14:textId="2B506481" w:rsidR="00773C09" w:rsidRDefault="00773C09" w:rsidP="00773C09">
            <w:pPr>
              <w:pStyle w:val="Contenidodelatabla"/>
            </w:pPr>
            <w:r>
              <w:t>Use holographic display</w:t>
            </w:r>
          </w:p>
        </w:tc>
        <w:tc>
          <w:tcPr>
            <w:tcW w:w="3209" w:type="dxa"/>
          </w:tcPr>
          <w:p w14:paraId="274E747F" w14:textId="413166BD" w:rsidR="00773C09" w:rsidRDefault="00773C09" w:rsidP="00773C09">
            <w:pPr>
              <w:pStyle w:val="Contenidodelatabla"/>
            </w:pPr>
            <w:r>
              <w:t>The user has successfully entered a room using a holographic display</w:t>
            </w:r>
          </w:p>
        </w:tc>
        <w:tc>
          <w:tcPr>
            <w:tcW w:w="3209" w:type="dxa"/>
          </w:tcPr>
          <w:p w14:paraId="07D80574" w14:textId="1CFF2E2E" w:rsidR="00773C09" w:rsidRDefault="00773C09" w:rsidP="00773C09">
            <w:pPr>
              <w:pStyle w:val="Contenidodelatabla"/>
            </w:pPr>
            <w:r>
              <w:t>The user visualizes the scene correctly using a holographic display</w:t>
            </w:r>
          </w:p>
        </w:tc>
      </w:tr>
      <w:tr w:rsidR="00B023A0" w14:paraId="4F147CB4" w14:textId="77777777" w:rsidTr="334436E2">
        <w:tc>
          <w:tcPr>
            <w:tcW w:w="3209" w:type="dxa"/>
          </w:tcPr>
          <w:p w14:paraId="65363B06" w14:textId="44F57241" w:rsidR="00B023A0" w:rsidRDefault="00773C09" w:rsidP="00B023A0">
            <w:pPr>
              <w:pStyle w:val="Contenidodelatabla"/>
            </w:pPr>
            <w:r>
              <w:t>Access an online room</w:t>
            </w:r>
          </w:p>
        </w:tc>
        <w:tc>
          <w:tcPr>
            <w:tcW w:w="3209" w:type="dxa"/>
          </w:tcPr>
          <w:p w14:paraId="6C833769" w14:textId="4B156BEC" w:rsidR="00B023A0" w:rsidRDefault="00773C09" w:rsidP="00B023A0">
            <w:pPr>
              <w:pStyle w:val="Contenidodelatabla"/>
            </w:pPr>
            <w:r>
              <w:t>The user accesses an online room using the code</w:t>
            </w:r>
          </w:p>
        </w:tc>
        <w:tc>
          <w:tcPr>
            <w:tcW w:w="3209" w:type="dxa"/>
          </w:tcPr>
          <w:p w14:paraId="00F19602" w14:textId="0C5A6007" w:rsidR="00B023A0" w:rsidRDefault="00773C09" w:rsidP="00B023A0">
            <w:pPr>
              <w:pStyle w:val="Contenidodelatabla"/>
            </w:pPr>
            <w:r>
              <w:t>The user can view the online scene next to the other users' pointers.</w:t>
            </w:r>
          </w:p>
        </w:tc>
      </w:tr>
      <w:tr w:rsidR="00B023A0" w14:paraId="5FD2A41F" w14:textId="77777777" w:rsidTr="334436E2">
        <w:tc>
          <w:tcPr>
            <w:tcW w:w="3209" w:type="dxa"/>
          </w:tcPr>
          <w:p w14:paraId="48B3F81A" w14:textId="48327576" w:rsidR="00B023A0" w:rsidRDefault="00E71C4D" w:rsidP="00B023A0">
            <w:pPr>
              <w:pStyle w:val="Contenidodelatabla"/>
            </w:pPr>
            <w:r>
              <w:t>Modify panel position</w:t>
            </w:r>
          </w:p>
        </w:tc>
        <w:tc>
          <w:tcPr>
            <w:tcW w:w="3209" w:type="dxa"/>
          </w:tcPr>
          <w:p w14:paraId="3B41CAFF" w14:textId="4323F96B" w:rsidR="00B023A0" w:rsidRDefault="00E71C4D" w:rsidP="00B023A0">
            <w:pPr>
              <w:pStyle w:val="Contenidodelatabla"/>
            </w:pPr>
            <w:r>
              <w:t>The user has been able to move and rotate the room panels without any problem.</w:t>
            </w:r>
          </w:p>
        </w:tc>
        <w:tc>
          <w:tcPr>
            <w:tcW w:w="3209" w:type="dxa"/>
          </w:tcPr>
          <w:p w14:paraId="66157266" w14:textId="427507D0" w:rsidR="00B023A0" w:rsidRDefault="00E71C4D" w:rsidP="00B023A0">
            <w:pPr>
              <w:pStyle w:val="Contenidodelatabla"/>
            </w:pPr>
            <w:r>
              <w:t>The panels have been modified in position and rotation.</w:t>
            </w:r>
          </w:p>
        </w:tc>
      </w:tr>
      <w:tr w:rsidR="00B023A0" w14:paraId="11059178" w14:textId="77777777" w:rsidTr="334436E2">
        <w:tc>
          <w:tcPr>
            <w:tcW w:w="3209" w:type="dxa"/>
          </w:tcPr>
          <w:p w14:paraId="60986E3F" w14:textId="31F0D7C1" w:rsidR="00B023A0" w:rsidRDefault="00E71C4D" w:rsidP="00B023A0">
            <w:pPr>
              <w:pStyle w:val="Contenidodelatabla"/>
            </w:pPr>
            <w:r>
              <w:t>Hide and show panels</w:t>
            </w:r>
          </w:p>
        </w:tc>
        <w:tc>
          <w:tcPr>
            <w:tcW w:w="3209" w:type="dxa"/>
          </w:tcPr>
          <w:p w14:paraId="52CA49F1" w14:textId="0D332BF8" w:rsidR="00B023A0" w:rsidRDefault="00E71C4D" w:rsidP="00B023A0">
            <w:pPr>
              <w:pStyle w:val="Contenidodelatabla"/>
            </w:pPr>
            <w:r>
              <w:t xml:space="preserve">The user has hidden several </w:t>
            </w:r>
            <w:r>
              <w:lastRenderedPageBreak/>
              <w:t>panels without any problem.</w:t>
            </w:r>
          </w:p>
        </w:tc>
        <w:tc>
          <w:tcPr>
            <w:tcW w:w="3209" w:type="dxa"/>
          </w:tcPr>
          <w:p w14:paraId="35838156" w14:textId="63A0BFE9" w:rsidR="00B023A0" w:rsidRDefault="00E71C4D" w:rsidP="00B023A0">
            <w:pPr>
              <w:pStyle w:val="Contenidodelatabla"/>
            </w:pPr>
            <w:r>
              <w:lastRenderedPageBreak/>
              <w:t xml:space="preserve">Panels have appeared and disappeared at the user's </w:t>
            </w:r>
            <w:r>
              <w:lastRenderedPageBreak/>
              <w:t>whim.</w:t>
            </w:r>
          </w:p>
        </w:tc>
      </w:tr>
    </w:tbl>
    <w:p w14:paraId="284D82AF" w14:textId="77777777" w:rsidR="009507DC" w:rsidRDefault="009507DC" w:rsidP="009507DC">
      <w:pPr>
        <w:pStyle w:val="Contenidodelatabla"/>
      </w:pPr>
    </w:p>
    <w:p w14:paraId="2405B307" w14:textId="109CC30C" w:rsidR="00F62C38" w:rsidRDefault="009507DC" w:rsidP="00F62C38">
      <w:pPr>
        <w:pStyle w:val="Ttulo3SP"/>
      </w:pPr>
      <w:bookmarkStart w:id="17" w:name="_Toc173942441"/>
      <w:r>
        <w:t>Integration tests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F357B" w14:paraId="69CCB0E0" w14:textId="77777777" w:rsidTr="004F357B">
        <w:tc>
          <w:tcPr>
            <w:tcW w:w="3209" w:type="dxa"/>
            <w:shd w:val="clear" w:color="auto" w:fill="BFBFBF" w:themeFill="background1" w:themeFillShade="BF"/>
          </w:tcPr>
          <w:p w14:paraId="23456E37" w14:textId="10BD9505" w:rsidR="004F357B" w:rsidRDefault="004F357B" w:rsidP="004F357B">
            <w:pPr>
              <w:pStyle w:val="Contenidodelatabla"/>
            </w:pPr>
            <w:r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39A1E8BB" w14:textId="540AA167" w:rsidR="004F357B" w:rsidRDefault="004F357B" w:rsidP="004F357B">
            <w:pPr>
              <w:pStyle w:val="Contenidodelatabla"/>
            </w:pPr>
            <w:r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36A22FB" w14:textId="36DEDC49" w:rsidR="004F357B" w:rsidRDefault="004F357B" w:rsidP="004F357B">
            <w:pPr>
              <w:pStyle w:val="Contenidodelatabla"/>
            </w:pPr>
            <w:r>
              <w:t>Confirmation</w:t>
            </w:r>
          </w:p>
        </w:tc>
      </w:tr>
      <w:tr w:rsidR="00F62C38" w14:paraId="00DB754D" w14:textId="77777777" w:rsidTr="00F62C38">
        <w:tc>
          <w:tcPr>
            <w:tcW w:w="3209" w:type="dxa"/>
          </w:tcPr>
          <w:p w14:paraId="6CAA7C54" w14:textId="29A404A1" w:rsidR="00F62C38" w:rsidRDefault="004F357B" w:rsidP="00F62C38">
            <w:pPr>
              <w:pStyle w:val="Contenidodelatabla"/>
            </w:pPr>
            <w:r>
              <w:t>Database integration</w:t>
            </w:r>
          </w:p>
        </w:tc>
        <w:tc>
          <w:tcPr>
            <w:tcW w:w="3209" w:type="dxa"/>
          </w:tcPr>
          <w:p w14:paraId="6370A57D" w14:textId="2E4F3DBB" w:rsidR="00F62C38" w:rsidRDefault="004F357B" w:rsidP="00F62C38">
            <w:pPr>
              <w:pStyle w:val="Contenidodelatabla"/>
            </w:pPr>
            <w:r>
              <w:t>Data is stored and retrieved correctly.</w:t>
            </w:r>
          </w:p>
        </w:tc>
        <w:tc>
          <w:tcPr>
            <w:tcW w:w="3209" w:type="dxa"/>
          </w:tcPr>
          <w:p w14:paraId="78BA7A9F" w14:textId="77777777" w:rsidR="004F357B" w:rsidRDefault="004F357B" w:rsidP="004F357B">
            <w:pPr>
              <w:pStyle w:val="Contenidodelatabla"/>
            </w:pPr>
            <w:r>
              <w:t>Results of queries and updates:</w:t>
            </w:r>
          </w:p>
          <w:p w14:paraId="24FF0C31" w14:textId="77777777" w:rsidR="004F357B" w:rsidRDefault="004F357B">
            <w:pPr>
              <w:pStyle w:val="Contenidodelatabla"/>
              <w:numPr>
                <w:ilvl w:val="0"/>
                <w:numId w:val="10"/>
              </w:numPr>
            </w:pPr>
            <w:proofErr w:type="gramStart"/>
            <w:r>
              <w:t>Test</w:t>
            </w:r>
            <w:proofErr w:type="gramEnd"/>
            <w:r>
              <w:t xml:space="preserve"> query performed in 10ms, accurate data retrieval.</w:t>
            </w:r>
          </w:p>
          <w:p w14:paraId="738999BA" w14:textId="678372F7" w:rsidR="00F62C38" w:rsidRDefault="004F357B">
            <w:pPr>
              <w:pStyle w:val="Contenidodelatabla"/>
              <w:numPr>
                <w:ilvl w:val="0"/>
                <w:numId w:val="10"/>
              </w:numPr>
            </w:pPr>
            <w:r>
              <w:t>Registry update completed in 20ms, successful update confirmation.</w:t>
            </w:r>
          </w:p>
        </w:tc>
      </w:tr>
      <w:tr w:rsidR="00F62C38" w14:paraId="61F37E6B" w14:textId="77777777" w:rsidTr="00F62C38">
        <w:tc>
          <w:tcPr>
            <w:tcW w:w="3209" w:type="dxa"/>
          </w:tcPr>
          <w:p w14:paraId="7E2FC0D8" w14:textId="517D993B" w:rsidR="00F62C38" w:rsidRDefault="004F357B" w:rsidP="00F62C38">
            <w:pPr>
              <w:pStyle w:val="Contenidodelatabla"/>
            </w:pPr>
            <w:r>
              <w:t>Communication with remote servers</w:t>
            </w:r>
          </w:p>
        </w:tc>
        <w:tc>
          <w:tcPr>
            <w:tcW w:w="3209" w:type="dxa"/>
          </w:tcPr>
          <w:p w14:paraId="09060F51" w14:textId="417936FC" w:rsidR="00F62C38" w:rsidRDefault="004F357B" w:rsidP="00F62C38">
            <w:pPr>
              <w:pStyle w:val="Contenidodelatabla"/>
            </w:pPr>
            <w:r>
              <w:t>Communication is stable and error-free.</w:t>
            </w:r>
          </w:p>
        </w:tc>
        <w:tc>
          <w:tcPr>
            <w:tcW w:w="3209" w:type="dxa"/>
          </w:tcPr>
          <w:p w14:paraId="50405039" w14:textId="77777777" w:rsidR="004F357B" w:rsidRDefault="004F357B" w:rsidP="004F357B">
            <w:pPr>
              <w:pStyle w:val="Contenidodelatabla"/>
            </w:pPr>
            <w:r>
              <w:t>Communications records:</w:t>
            </w:r>
          </w:p>
          <w:p w14:paraId="4E527A8A" w14:textId="7013F28E" w:rsidR="004F357B" w:rsidRDefault="004F357B">
            <w:pPr>
              <w:pStyle w:val="Contenidodelatabla"/>
              <w:numPr>
                <w:ilvl w:val="0"/>
                <w:numId w:val="11"/>
              </w:numPr>
            </w:pPr>
            <w:r>
              <w:t>HTTP request sent</w:t>
            </w:r>
          </w:p>
          <w:p w14:paraId="48864435" w14:textId="4D33E62F" w:rsidR="00F62C38" w:rsidRDefault="004F357B">
            <w:pPr>
              <w:pStyle w:val="Contenidodelatabla"/>
              <w:numPr>
                <w:ilvl w:val="0"/>
                <w:numId w:val="11"/>
              </w:numPr>
            </w:pPr>
            <w:r>
              <w:t xml:space="preserve">Response received in 200 </w:t>
            </w:r>
            <w:proofErr w:type="spellStart"/>
            <w:r>
              <w:t>ms</w:t>
            </w:r>
            <w:proofErr w:type="spellEnd"/>
            <w:r>
              <w:t>, no connection errors.</w:t>
            </w:r>
          </w:p>
        </w:tc>
      </w:tr>
      <w:tr w:rsidR="00F62C38" w14:paraId="039A270D" w14:textId="77777777" w:rsidTr="00F62C38">
        <w:tc>
          <w:tcPr>
            <w:tcW w:w="3209" w:type="dxa"/>
          </w:tcPr>
          <w:p w14:paraId="5545AE8E" w14:textId="6E4095EA" w:rsidR="00F62C38" w:rsidRDefault="004F357B" w:rsidP="00F62C38">
            <w:pPr>
              <w:pStyle w:val="Contenidodelatabla"/>
            </w:pPr>
            <w:r>
              <w:t>Data synchronization between devices</w:t>
            </w:r>
          </w:p>
        </w:tc>
        <w:tc>
          <w:tcPr>
            <w:tcW w:w="3209" w:type="dxa"/>
          </w:tcPr>
          <w:p w14:paraId="6D4655B3" w14:textId="6AD48BF0" w:rsidR="00F62C38" w:rsidRDefault="004F357B" w:rsidP="00F62C38">
            <w:pPr>
              <w:pStyle w:val="Contenidodelatabla"/>
            </w:pPr>
            <w:r>
              <w:t>Data is synchronized properly.</w:t>
            </w:r>
          </w:p>
        </w:tc>
        <w:tc>
          <w:tcPr>
            <w:tcW w:w="3209" w:type="dxa"/>
          </w:tcPr>
          <w:p w14:paraId="3E52A53F" w14:textId="7821BD49" w:rsidR="00F62C38" w:rsidRDefault="004F357B" w:rsidP="00F62C38">
            <w:pPr>
              <w:pStyle w:val="Contenidodelatabla"/>
            </w:pPr>
            <w:r>
              <w:t>Confirmation of data synchronized correctly between device A and B.</w:t>
            </w:r>
          </w:p>
        </w:tc>
      </w:tr>
      <w:tr w:rsidR="00F62C38" w14:paraId="3E1EB5B5" w14:textId="77777777" w:rsidTr="00F62C38">
        <w:tc>
          <w:tcPr>
            <w:tcW w:w="3209" w:type="dxa"/>
          </w:tcPr>
          <w:p w14:paraId="4BD8C3F0" w14:textId="711F590D" w:rsidR="00F62C38" w:rsidRDefault="004F357B" w:rsidP="00F62C38">
            <w:pPr>
              <w:pStyle w:val="Contenidodelatabla"/>
            </w:pPr>
            <w:r>
              <w:t>User authentication</w:t>
            </w:r>
          </w:p>
        </w:tc>
        <w:tc>
          <w:tcPr>
            <w:tcW w:w="3209" w:type="dxa"/>
          </w:tcPr>
          <w:p w14:paraId="55E19A17" w14:textId="28472041" w:rsidR="00F62C38" w:rsidRDefault="004F357B" w:rsidP="00F62C38">
            <w:pPr>
              <w:pStyle w:val="Contenidodelatabla"/>
            </w:pPr>
            <w:r>
              <w:t>Users are authenticated successfully.</w:t>
            </w:r>
          </w:p>
        </w:tc>
        <w:tc>
          <w:tcPr>
            <w:tcW w:w="3209" w:type="dxa"/>
          </w:tcPr>
          <w:p w14:paraId="4AE13E45" w14:textId="284EAA74" w:rsidR="00F62C38" w:rsidRDefault="004F357B" w:rsidP="00F62C38">
            <w:pPr>
              <w:pStyle w:val="Contenidodelatabla"/>
            </w:pPr>
            <w:r>
              <w:t>Authentication completed in 50ms, no errors.</w:t>
            </w:r>
          </w:p>
        </w:tc>
      </w:tr>
      <w:tr w:rsidR="00F62C38" w14:paraId="59F18433" w14:textId="77777777" w:rsidTr="00F62C38">
        <w:tc>
          <w:tcPr>
            <w:tcW w:w="3209" w:type="dxa"/>
          </w:tcPr>
          <w:p w14:paraId="3B2DB606" w14:textId="2E9212AF" w:rsidR="00F62C38" w:rsidRDefault="004F357B" w:rsidP="00F62C38">
            <w:pPr>
              <w:pStyle w:val="Contenidodelatabla"/>
            </w:pPr>
            <w:r>
              <w:t>Interaction with an API</w:t>
            </w:r>
          </w:p>
        </w:tc>
        <w:tc>
          <w:tcPr>
            <w:tcW w:w="3209" w:type="dxa"/>
          </w:tcPr>
          <w:p w14:paraId="63ACD2C7" w14:textId="24A0B519" w:rsidR="00F62C38" w:rsidRDefault="004F357B" w:rsidP="00F62C38">
            <w:pPr>
              <w:pStyle w:val="Contenidodelatabla"/>
            </w:pPr>
            <w:r>
              <w:t>The API responds correctly.</w:t>
            </w:r>
          </w:p>
        </w:tc>
        <w:tc>
          <w:tcPr>
            <w:tcW w:w="3209" w:type="dxa"/>
          </w:tcPr>
          <w:p w14:paraId="781F0AE2" w14:textId="5B051A04" w:rsidR="00F62C38" w:rsidRDefault="004F357B" w:rsidP="00F62C38">
            <w:pPr>
              <w:pStyle w:val="Contenidodelatabla"/>
            </w:pPr>
            <w:r>
              <w:t xml:space="preserve">Response received in 300 </w:t>
            </w:r>
            <w:proofErr w:type="spellStart"/>
            <w:r>
              <w:t>ms</w:t>
            </w:r>
            <w:proofErr w:type="spellEnd"/>
            <w:r>
              <w:t xml:space="preserve"> with correct patient data</w:t>
            </w:r>
          </w:p>
        </w:tc>
      </w:tr>
      <w:tr w:rsidR="00F62C38" w14:paraId="15D57FC5" w14:textId="77777777" w:rsidTr="00F62C38">
        <w:tc>
          <w:tcPr>
            <w:tcW w:w="3209" w:type="dxa"/>
          </w:tcPr>
          <w:p w14:paraId="21697B5C" w14:textId="6D3B32DF" w:rsidR="00F62C38" w:rsidRDefault="004F357B" w:rsidP="00F62C38">
            <w:pPr>
              <w:pStyle w:val="Contenidodelatabla"/>
            </w:pPr>
            <w:r>
              <w:t>Use of cloud services</w:t>
            </w:r>
          </w:p>
        </w:tc>
        <w:tc>
          <w:tcPr>
            <w:tcW w:w="3209" w:type="dxa"/>
          </w:tcPr>
          <w:p w14:paraId="66AE424D" w14:textId="41DC533F" w:rsidR="00F62C38" w:rsidRDefault="004F357B" w:rsidP="00F62C38">
            <w:pPr>
              <w:pStyle w:val="Contenidodelatabla"/>
            </w:pPr>
            <w:r>
              <w:t>Cloud services run smoothly.</w:t>
            </w:r>
          </w:p>
        </w:tc>
        <w:tc>
          <w:tcPr>
            <w:tcW w:w="3209" w:type="dxa"/>
          </w:tcPr>
          <w:p w14:paraId="4632618F" w14:textId="1CDBF12F" w:rsidR="00F62C38" w:rsidRDefault="004F357B" w:rsidP="00F62C38">
            <w:pPr>
              <w:pStyle w:val="Contenidodelatabla"/>
            </w:pPr>
            <w:r>
              <w:t xml:space="preserve">File uploaded and accessible in 5 seconds, </w:t>
            </w:r>
            <w:r>
              <w:lastRenderedPageBreak/>
              <w:t>without errors.</w:t>
            </w:r>
          </w:p>
        </w:tc>
      </w:tr>
      <w:tr w:rsidR="00F62C38" w14:paraId="0E3A9FE4" w14:textId="77777777" w:rsidTr="00F62C38">
        <w:tc>
          <w:tcPr>
            <w:tcW w:w="3209" w:type="dxa"/>
          </w:tcPr>
          <w:p w14:paraId="3A9373B8" w14:textId="6BE2300D" w:rsidR="00F62C38" w:rsidRDefault="004F357B" w:rsidP="00F62C38">
            <w:pPr>
              <w:pStyle w:val="Contenidodelatabla"/>
            </w:pPr>
            <w:r>
              <w:lastRenderedPageBreak/>
              <w:t>Interaction with external hardware</w:t>
            </w:r>
          </w:p>
        </w:tc>
        <w:tc>
          <w:tcPr>
            <w:tcW w:w="3209" w:type="dxa"/>
          </w:tcPr>
          <w:p w14:paraId="45CB3ACD" w14:textId="7DAFFD29" w:rsidR="00F62C38" w:rsidRDefault="004F357B" w:rsidP="00F62C38">
            <w:pPr>
              <w:pStyle w:val="Contenidodelatabla"/>
            </w:pPr>
            <w:r>
              <w:t>The hardware responds appropriately.</w:t>
            </w:r>
          </w:p>
        </w:tc>
        <w:tc>
          <w:tcPr>
            <w:tcW w:w="3209" w:type="dxa"/>
          </w:tcPr>
          <w:p w14:paraId="209BA5F6" w14:textId="4580FEBD" w:rsidR="00F62C38" w:rsidRDefault="004F357B" w:rsidP="00F62C38">
            <w:pPr>
              <w:pStyle w:val="Contenidodelatabla"/>
            </w:pPr>
            <w:r>
              <w:t xml:space="preserve">Data readings received in 100 </w:t>
            </w:r>
            <w:proofErr w:type="spellStart"/>
            <w:r>
              <w:t>ms</w:t>
            </w:r>
            <w:proofErr w:type="spellEnd"/>
            <w:r>
              <w:t>, with no communication errors.</w:t>
            </w:r>
          </w:p>
        </w:tc>
      </w:tr>
      <w:tr w:rsidR="00F62C38" w14:paraId="7CCB6551" w14:textId="77777777" w:rsidTr="00F62C38">
        <w:tc>
          <w:tcPr>
            <w:tcW w:w="3209" w:type="dxa"/>
          </w:tcPr>
          <w:p w14:paraId="2F91047B" w14:textId="24794ED1" w:rsidR="00F62C38" w:rsidRDefault="004F357B" w:rsidP="00F62C38">
            <w:pPr>
              <w:pStyle w:val="Contenidodelatabla"/>
            </w:pPr>
            <w:r>
              <w:t>Real-time data synchronization</w:t>
            </w:r>
          </w:p>
        </w:tc>
        <w:tc>
          <w:tcPr>
            <w:tcW w:w="3209" w:type="dxa"/>
          </w:tcPr>
          <w:p w14:paraId="6965BD0B" w14:textId="2325CB9D" w:rsidR="00F62C38" w:rsidRDefault="004F357B" w:rsidP="00F62C38">
            <w:pPr>
              <w:pStyle w:val="Contenidodelatabla"/>
            </w:pPr>
            <w:r>
              <w:t>Synchronization is fast and error-free.</w:t>
            </w:r>
          </w:p>
        </w:tc>
        <w:tc>
          <w:tcPr>
            <w:tcW w:w="3209" w:type="dxa"/>
          </w:tcPr>
          <w:p w14:paraId="7F125171" w14:textId="0B346E12" w:rsidR="00F62C38" w:rsidRDefault="004F357B" w:rsidP="00F62C38">
            <w:pPr>
              <w:pStyle w:val="Contenidodelatabla"/>
            </w:pPr>
            <w:r>
              <w:t>Confirmation of successful real-time synchronization.</w:t>
            </w:r>
          </w:p>
        </w:tc>
      </w:tr>
      <w:tr w:rsidR="00F62C38" w14:paraId="7682ACB3" w14:textId="77777777" w:rsidTr="00F62C38">
        <w:tc>
          <w:tcPr>
            <w:tcW w:w="3209" w:type="dxa"/>
          </w:tcPr>
          <w:p w14:paraId="3AAF4ADD" w14:textId="146B035E" w:rsidR="00F62C38" w:rsidRDefault="004F357B" w:rsidP="00F62C38">
            <w:pPr>
              <w:pStyle w:val="Contenidodelatabla"/>
            </w:pPr>
            <w:r>
              <w:t>User session management</w:t>
            </w:r>
          </w:p>
        </w:tc>
        <w:tc>
          <w:tcPr>
            <w:tcW w:w="3209" w:type="dxa"/>
          </w:tcPr>
          <w:p w14:paraId="71D7CC09" w14:textId="7BD235AF" w:rsidR="00F62C38" w:rsidRDefault="004F357B" w:rsidP="00F62C38">
            <w:pPr>
              <w:pStyle w:val="Contenidodelatabla"/>
            </w:pPr>
            <w:r>
              <w:t>Sessions are managed correctly.</w:t>
            </w:r>
          </w:p>
        </w:tc>
        <w:tc>
          <w:tcPr>
            <w:tcW w:w="3209" w:type="dxa"/>
          </w:tcPr>
          <w:p w14:paraId="2F4F06E1" w14:textId="77777777" w:rsidR="004F357B" w:rsidRDefault="004F357B" w:rsidP="004F357B">
            <w:pPr>
              <w:pStyle w:val="Contenidodelatabla"/>
            </w:pPr>
            <w:r>
              <w:t>Login and logout records:</w:t>
            </w:r>
          </w:p>
          <w:p w14:paraId="05C7C0DB" w14:textId="07B27425" w:rsidR="004F357B" w:rsidRDefault="004F357B">
            <w:pPr>
              <w:pStyle w:val="Contenidodelatabla"/>
              <w:numPr>
                <w:ilvl w:val="0"/>
                <w:numId w:val="12"/>
              </w:numPr>
            </w:pPr>
            <w:r>
              <w:t>User login at 12:00 PM.</w:t>
            </w:r>
          </w:p>
          <w:p w14:paraId="5B3E403D" w14:textId="77777777" w:rsidR="004F357B" w:rsidRDefault="004F357B">
            <w:pPr>
              <w:pStyle w:val="Contenidodelatabla"/>
              <w:numPr>
                <w:ilvl w:val="0"/>
                <w:numId w:val="12"/>
              </w:numPr>
            </w:pPr>
            <w:proofErr w:type="gramStart"/>
            <w:r>
              <w:t>Session</w:t>
            </w:r>
            <w:proofErr w:type="gramEnd"/>
            <w:r>
              <w:t xml:space="preserve"> closed at 12:30 PM.</w:t>
            </w:r>
          </w:p>
          <w:p w14:paraId="7EBB679B" w14:textId="7E334437" w:rsidR="00F62C38" w:rsidRDefault="004F357B">
            <w:pPr>
              <w:pStyle w:val="Contenidodelatabla"/>
              <w:numPr>
                <w:ilvl w:val="0"/>
                <w:numId w:val="12"/>
              </w:numPr>
            </w:pPr>
            <w:proofErr w:type="gramStart"/>
            <w:r>
              <w:t>Session</w:t>
            </w:r>
            <w:proofErr w:type="gramEnd"/>
            <w:r>
              <w:t xml:space="preserve"> managed without problems.</w:t>
            </w:r>
          </w:p>
        </w:tc>
      </w:tr>
      <w:tr w:rsidR="00F62C38" w14:paraId="77DD73B8" w14:textId="77777777" w:rsidTr="00F62C38">
        <w:tc>
          <w:tcPr>
            <w:tcW w:w="3209" w:type="dxa"/>
          </w:tcPr>
          <w:p w14:paraId="1958A12B" w14:textId="7750DA4F" w:rsidR="00F62C38" w:rsidRDefault="005B12A2" w:rsidP="00F62C38">
            <w:pPr>
              <w:pStyle w:val="Contenidodelatabla"/>
            </w:pPr>
            <w:r>
              <w:t>Integration with storage services</w:t>
            </w:r>
          </w:p>
        </w:tc>
        <w:tc>
          <w:tcPr>
            <w:tcW w:w="3209" w:type="dxa"/>
          </w:tcPr>
          <w:p w14:paraId="782BA1F2" w14:textId="27C09DEE" w:rsidR="00F62C38" w:rsidRDefault="005B12A2" w:rsidP="00F62C38">
            <w:pPr>
              <w:pStyle w:val="Contenidodelatabla"/>
            </w:pPr>
            <w:r>
              <w:t>Data is stored and retrieved seamlessly.</w:t>
            </w:r>
          </w:p>
        </w:tc>
        <w:tc>
          <w:tcPr>
            <w:tcW w:w="3209" w:type="dxa"/>
          </w:tcPr>
          <w:p w14:paraId="4EB27393" w14:textId="238EDA7D" w:rsidR="005B12A2" w:rsidRDefault="005B12A2" w:rsidP="005B12A2">
            <w:pPr>
              <w:pStyle w:val="Contenidodelatabla"/>
            </w:pPr>
            <w:r>
              <w:t>Data stored in the database.</w:t>
            </w:r>
          </w:p>
          <w:p w14:paraId="3CF0AB03" w14:textId="2F08B3C8" w:rsidR="00F62C38" w:rsidRDefault="005B12A2" w:rsidP="005B12A2">
            <w:pPr>
              <w:pStyle w:val="Contenidodelatabla"/>
            </w:pPr>
            <w:r>
              <w:t xml:space="preserve">Data recovery </w:t>
            </w:r>
            <w:proofErr w:type="gramStart"/>
            <w:r>
              <w:t>completed</w:t>
            </w:r>
            <w:proofErr w:type="gramEnd"/>
            <w:r>
              <w:t xml:space="preserve"> in 2 seconds, no errors.</w:t>
            </w:r>
          </w:p>
        </w:tc>
      </w:tr>
      <w:tr w:rsidR="00F62C38" w14:paraId="27933FBF" w14:textId="77777777" w:rsidTr="00F62C38">
        <w:tc>
          <w:tcPr>
            <w:tcW w:w="3209" w:type="dxa"/>
          </w:tcPr>
          <w:p w14:paraId="652A8028" w14:textId="175EC756" w:rsidR="00F62C38" w:rsidRDefault="005B12A2" w:rsidP="00F62C38">
            <w:pPr>
              <w:pStyle w:val="Contenidodelatabla"/>
            </w:pPr>
            <w:r>
              <w:t>Application monitoring</w:t>
            </w:r>
          </w:p>
        </w:tc>
        <w:tc>
          <w:tcPr>
            <w:tcW w:w="3209" w:type="dxa"/>
          </w:tcPr>
          <w:p w14:paraId="2A837704" w14:textId="5AE991FA" w:rsidR="00F62C38" w:rsidRDefault="005B12A2" w:rsidP="00F62C38">
            <w:pPr>
              <w:pStyle w:val="Contenidodelatabla"/>
            </w:pPr>
            <w:r>
              <w:t>Monitoring is performed without interruptions.</w:t>
            </w:r>
          </w:p>
        </w:tc>
        <w:tc>
          <w:tcPr>
            <w:tcW w:w="3209" w:type="dxa"/>
          </w:tcPr>
          <w:p w14:paraId="1079B14B" w14:textId="1A356D47" w:rsidR="00F62C38" w:rsidRDefault="005B12A2" w:rsidP="00F62C38">
            <w:pPr>
              <w:pStyle w:val="Contenidodelatabla"/>
            </w:pPr>
            <w:r>
              <w:t>Confirmation of monitoring data received continuously without interruptions.</w:t>
            </w:r>
          </w:p>
        </w:tc>
      </w:tr>
    </w:tbl>
    <w:p w14:paraId="5DDAD8EF" w14:textId="77777777" w:rsidR="00F62C38" w:rsidRDefault="00F62C38" w:rsidP="00F62C38">
      <w:pPr>
        <w:pStyle w:val="Contenidodelatabla"/>
      </w:pPr>
    </w:p>
    <w:p w14:paraId="2EBD599E" w14:textId="7FB5E57E" w:rsidR="009507DC" w:rsidRDefault="009507DC" w:rsidP="009507DC">
      <w:pPr>
        <w:pStyle w:val="Ttulo3SP"/>
      </w:pPr>
      <w:bookmarkStart w:id="18" w:name="_Toc173942442"/>
      <w:r>
        <w:t>Performance tests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B12A2" w14:paraId="59F04D30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47F2C6BF" w14:textId="13052BD1" w:rsidR="005B12A2" w:rsidRDefault="005B12A2" w:rsidP="005B12A2">
            <w:pPr>
              <w:pStyle w:val="Contenidodelatabla"/>
            </w:pPr>
            <w:r w:rsidRPr="00D820E4"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47BF5DC9" w14:textId="486EB57C" w:rsidR="005B12A2" w:rsidRDefault="005B12A2" w:rsidP="005B12A2">
            <w:pPr>
              <w:pStyle w:val="Contenidodelatabla"/>
            </w:pPr>
            <w:r w:rsidRPr="00D820E4"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37DBE0A" w14:textId="5A35379A" w:rsidR="005B12A2" w:rsidRDefault="005B12A2" w:rsidP="005B12A2">
            <w:pPr>
              <w:pStyle w:val="Contenidodelatabla"/>
            </w:pPr>
            <w:r w:rsidRPr="00D820E4">
              <w:t>Confirmation</w:t>
            </w:r>
          </w:p>
        </w:tc>
      </w:tr>
      <w:tr w:rsidR="005B12A2" w14:paraId="76518951" w14:textId="77777777" w:rsidTr="334436E2">
        <w:tc>
          <w:tcPr>
            <w:tcW w:w="3209" w:type="dxa"/>
          </w:tcPr>
          <w:p w14:paraId="72CE162E" w14:textId="39BF51EF" w:rsidR="005B12A2" w:rsidRDefault="003D6AC4" w:rsidP="005B12A2">
            <w:pPr>
              <w:pStyle w:val="Contenidodelatabla"/>
            </w:pPr>
            <w:r>
              <w:t>Maximum load of simultaneous users</w:t>
            </w:r>
          </w:p>
        </w:tc>
        <w:tc>
          <w:tcPr>
            <w:tcW w:w="3209" w:type="dxa"/>
          </w:tcPr>
          <w:p w14:paraId="6735EA8E" w14:textId="4B0972C6" w:rsidR="005B12A2" w:rsidRDefault="003D6AC4" w:rsidP="005B12A2">
            <w:pPr>
              <w:pStyle w:val="Contenidodelatabla"/>
            </w:pPr>
            <w:r>
              <w:t>The application supports maximum load without degradation.</w:t>
            </w:r>
          </w:p>
        </w:tc>
        <w:tc>
          <w:tcPr>
            <w:tcW w:w="3209" w:type="dxa"/>
          </w:tcPr>
          <w:p w14:paraId="736BF3EB" w14:textId="77777777" w:rsidR="003D6AC4" w:rsidRDefault="003D6AC4" w:rsidP="003D6AC4">
            <w:pPr>
              <w:pStyle w:val="Contenidodelatabla"/>
            </w:pPr>
            <w:r>
              <w:t>Response time and resource utilization records:</w:t>
            </w:r>
          </w:p>
          <w:p w14:paraId="0F798146" w14:textId="517E86F5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>Number of simultaneous users: 50</w:t>
            </w:r>
          </w:p>
          <w:p w14:paraId="43611A7E" w14:textId="77777777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lastRenderedPageBreak/>
              <w:t xml:space="preserve">Average response time: 200 </w:t>
            </w:r>
            <w:proofErr w:type="spellStart"/>
            <w:r>
              <w:t>ms</w:t>
            </w:r>
            <w:proofErr w:type="spellEnd"/>
          </w:p>
          <w:p w14:paraId="7F423939" w14:textId="77777777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>CPU Utilization: 70%</w:t>
            </w:r>
          </w:p>
          <w:p w14:paraId="1A742F91" w14:textId="2A9A3DAA" w:rsidR="005B12A2" w:rsidRDefault="003D6AC4">
            <w:pPr>
              <w:pStyle w:val="Contenidodelatabla"/>
              <w:numPr>
                <w:ilvl w:val="0"/>
                <w:numId w:val="13"/>
              </w:numPr>
            </w:pPr>
            <w:proofErr w:type="gramStart"/>
            <w:r>
              <w:t>usage :</w:t>
            </w:r>
            <w:proofErr w:type="gramEnd"/>
            <w:r>
              <w:t xml:space="preserve"> 65%</w:t>
            </w:r>
          </w:p>
        </w:tc>
      </w:tr>
      <w:tr w:rsidR="005B12A2" w14:paraId="24F78DCD" w14:textId="77777777" w:rsidTr="334436E2">
        <w:tc>
          <w:tcPr>
            <w:tcW w:w="3209" w:type="dxa"/>
          </w:tcPr>
          <w:p w14:paraId="310DD8BF" w14:textId="5F496F6A" w:rsidR="005B12A2" w:rsidRDefault="003D6AC4" w:rsidP="005B12A2">
            <w:pPr>
              <w:pStyle w:val="Contenidodelatabla"/>
            </w:pPr>
            <w:r>
              <w:lastRenderedPageBreak/>
              <w:t>Stress test</w:t>
            </w:r>
          </w:p>
        </w:tc>
        <w:tc>
          <w:tcPr>
            <w:tcW w:w="3209" w:type="dxa"/>
          </w:tcPr>
          <w:p w14:paraId="7B40D5A6" w14:textId="74871572" w:rsidR="005B12A2" w:rsidRDefault="003D6AC4" w:rsidP="003D6AC4">
            <w:r w:rsidRPr="003D6AC4">
              <w:t>The system recovers properly after stress.</w:t>
            </w:r>
          </w:p>
        </w:tc>
        <w:tc>
          <w:tcPr>
            <w:tcW w:w="3209" w:type="dxa"/>
          </w:tcPr>
          <w:p w14:paraId="1FDDFCC6" w14:textId="55A5B9C2" w:rsidR="003D6AC4" w:rsidRDefault="003D6AC4" w:rsidP="003D6AC4">
            <w:pPr>
              <w:pStyle w:val="Contenidodelatabla"/>
            </w:pPr>
            <w:r>
              <w:t>Stress test results:</w:t>
            </w:r>
          </w:p>
          <w:p w14:paraId="2236EA0F" w14:textId="7704CA1B" w:rsidR="003D6AC4" w:rsidRDefault="003D6AC4">
            <w:pPr>
              <w:pStyle w:val="Contenidodelatabla"/>
              <w:numPr>
                <w:ilvl w:val="0"/>
                <w:numId w:val="14"/>
              </w:numPr>
            </w:pPr>
            <w:r>
              <w:t>Application subjected to heavy file load</w:t>
            </w:r>
          </w:p>
          <w:p w14:paraId="01513F57" w14:textId="09F9BED5" w:rsidR="005B12A2" w:rsidRDefault="003D6AC4">
            <w:pPr>
              <w:pStyle w:val="Contenidodelatabla"/>
              <w:numPr>
                <w:ilvl w:val="0"/>
                <w:numId w:val="14"/>
              </w:numPr>
            </w:pPr>
            <w:r>
              <w:t>Full recovery to normal state in seconds.</w:t>
            </w:r>
          </w:p>
        </w:tc>
      </w:tr>
      <w:tr w:rsidR="005B12A2" w14:paraId="42F31AF6" w14:textId="77777777" w:rsidTr="334436E2">
        <w:tc>
          <w:tcPr>
            <w:tcW w:w="3209" w:type="dxa"/>
          </w:tcPr>
          <w:p w14:paraId="4807B6DB" w14:textId="62AF0B67" w:rsidR="005B12A2" w:rsidRDefault="003D6AC4" w:rsidP="005B12A2">
            <w:pPr>
              <w:pStyle w:val="Contenidodelatabla"/>
            </w:pPr>
            <w:r>
              <w:t>Latency test</w:t>
            </w:r>
          </w:p>
        </w:tc>
        <w:tc>
          <w:tcPr>
            <w:tcW w:w="3209" w:type="dxa"/>
          </w:tcPr>
          <w:p w14:paraId="6AFEDC8A" w14:textId="1094BB29" w:rsidR="005B12A2" w:rsidRDefault="004B78A7" w:rsidP="005B12A2">
            <w:pPr>
              <w:pStyle w:val="Contenidodelatabla"/>
            </w:pPr>
            <w:r>
              <w:t>Latency remains within acceptable limits.</w:t>
            </w:r>
          </w:p>
        </w:tc>
        <w:tc>
          <w:tcPr>
            <w:tcW w:w="3209" w:type="dxa"/>
          </w:tcPr>
          <w:p w14:paraId="40117B1F" w14:textId="77777777" w:rsidR="004B78A7" w:rsidRDefault="004B78A7" w:rsidP="004B78A7">
            <w:pPr>
              <w:pStyle w:val="Contenidodelatabla"/>
            </w:pPr>
            <w:r>
              <w:t>Latency test results:</w:t>
            </w:r>
          </w:p>
          <w:p w14:paraId="79AD2841" w14:textId="77777777" w:rsidR="004B78A7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 xml:space="preserve">Average latency: 150 </w:t>
            </w:r>
            <w:proofErr w:type="spellStart"/>
            <w:r>
              <w:t>ms</w:t>
            </w:r>
            <w:proofErr w:type="spellEnd"/>
          </w:p>
          <w:p w14:paraId="02EE3735" w14:textId="77777777" w:rsidR="004B78A7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 xml:space="preserve">Maximum latency: 300 </w:t>
            </w:r>
            <w:proofErr w:type="spellStart"/>
            <w:r>
              <w:t>ms</w:t>
            </w:r>
            <w:proofErr w:type="spellEnd"/>
          </w:p>
          <w:p w14:paraId="4E5F8EB8" w14:textId="07C8ADD2" w:rsidR="005B12A2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>Tests performed under different network conditions.</w:t>
            </w:r>
          </w:p>
        </w:tc>
      </w:tr>
      <w:tr w:rsidR="005B12A2" w14:paraId="07BE7C21" w14:textId="77777777" w:rsidTr="334436E2">
        <w:tc>
          <w:tcPr>
            <w:tcW w:w="3209" w:type="dxa"/>
          </w:tcPr>
          <w:p w14:paraId="035E1B59" w14:textId="738234CD" w:rsidR="005B12A2" w:rsidRDefault="004B78A7" w:rsidP="005B12A2">
            <w:pPr>
              <w:pStyle w:val="Contenidodelatabla"/>
            </w:pPr>
            <w:r>
              <w:t>Concurrency test</w:t>
            </w:r>
          </w:p>
        </w:tc>
        <w:tc>
          <w:tcPr>
            <w:tcW w:w="3209" w:type="dxa"/>
          </w:tcPr>
          <w:p w14:paraId="4C4BDFDA" w14:textId="5119FE09" w:rsidR="005B12A2" w:rsidRDefault="004B78A7" w:rsidP="005B12A2">
            <w:pPr>
              <w:pStyle w:val="Contenidodelatabla"/>
            </w:pPr>
            <w:r>
              <w:t>The system handles multiple concurrent requests.</w:t>
            </w:r>
          </w:p>
        </w:tc>
        <w:tc>
          <w:tcPr>
            <w:tcW w:w="3209" w:type="dxa"/>
          </w:tcPr>
          <w:p w14:paraId="5D17B067" w14:textId="77777777" w:rsidR="004B78A7" w:rsidRDefault="004B78A7" w:rsidP="004B78A7">
            <w:pPr>
              <w:pStyle w:val="Contenidodelatabla"/>
            </w:pPr>
            <w:r>
              <w:t>Concurrency test results:</w:t>
            </w:r>
          </w:p>
          <w:p w14:paraId="70D73FB3" w14:textId="0C5FDB4B" w:rsidR="004B78A7" w:rsidRDefault="004B78A7">
            <w:pPr>
              <w:pStyle w:val="Contenidodelatabla"/>
              <w:numPr>
                <w:ilvl w:val="0"/>
                <w:numId w:val="16"/>
              </w:numPr>
            </w:pPr>
            <w:r>
              <w:t>1,000 concurrent applications.</w:t>
            </w:r>
          </w:p>
          <w:p w14:paraId="15D782B8" w14:textId="0CB39F88" w:rsidR="005B12A2" w:rsidRDefault="004B78A7">
            <w:pPr>
              <w:pStyle w:val="Contenidodelatabla"/>
              <w:numPr>
                <w:ilvl w:val="0"/>
                <w:numId w:val="16"/>
              </w:numPr>
            </w:pPr>
            <w:r>
              <w:t>All applications processed successfully without errors.</w:t>
            </w:r>
          </w:p>
        </w:tc>
      </w:tr>
      <w:tr w:rsidR="005B12A2" w14:paraId="088CF2FC" w14:textId="77777777" w:rsidTr="334436E2">
        <w:tc>
          <w:tcPr>
            <w:tcW w:w="3209" w:type="dxa"/>
          </w:tcPr>
          <w:p w14:paraId="31ACA2B4" w14:textId="35614322" w:rsidR="005B12A2" w:rsidRDefault="004B78A7" w:rsidP="005B12A2">
            <w:pPr>
              <w:pStyle w:val="Contenidodelatabla"/>
            </w:pPr>
            <w:r>
              <w:t>Memory Usage Test</w:t>
            </w:r>
          </w:p>
        </w:tc>
        <w:tc>
          <w:tcPr>
            <w:tcW w:w="3209" w:type="dxa"/>
          </w:tcPr>
          <w:p w14:paraId="46EAAD61" w14:textId="480BFC88" w:rsidR="005B12A2" w:rsidRDefault="004B78A7" w:rsidP="005B12A2">
            <w:pPr>
              <w:pStyle w:val="Contenidodelatabla"/>
            </w:pPr>
            <w:r>
              <w:t xml:space="preserve">The application handles memory usage </w:t>
            </w:r>
            <w:proofErr w:type="gramStart"/>
            <w:r>
              <w:t>properly .</w:t>
            </w:r>
            <w:proofErr w:type="gramEnd"/>
          </w:p>
        </w:tc>
        <w:tc>
          <w:tcPr>
            <w:tcW w:w="3209" w:type="dxa"/>
          </w:tcPr>
          <w:p w14:paraId="2B5E3D2A" w14:textId="77777777" w:rsidR="004B78A7" w:rsidRDefault="004B78A7" w:rsidP="004B78A7">
            <w:pPr>
              <w:pStyle w:val="Contenidodelatabla"/>
            </w:pPr>
            <w:r>
              <w:t>Memory usage during load test: 65%</w:t>
            </w:r>
          </w:p>
          <w:p w14:paraId="340A41D9" w14:textId="595D337F" w:rsidR="005B12A2" w:rsidRDefault="004B78A7" w:rsidP="004B78A7">
            <w:pPr>
              <w:pStyle w:val="Contenidodelatabla"/>
            </w:pPr>
            <w:r>
              <w:t>No memory leaks detected.</w:t>
            </w:r>
          </w:p>
        </w:tc>
      </w:tr>
      <w:tr w:rsidR="005B12A2" w14:paraId="3F4E6351" w14:textId="77777777" w:rsidTr="334436E2">
        <w:tc>
          <w:tcPr>
            <w:tcW w:w="3209" w:type="dxa"/>
          </w:tcPr>
          <w:p w14:paraId="22525629" w14:textId="6FD8A6D0" w:rsidR="005B12A2" w:rsidRDefault="004B78A7" w:rsidP="005B12A2">
            <w:pPr>
              <w:pStyle w:val="Contenidodelatabla"/>
            </w:pPr>
            <w:r>
              <w:lastRenderedPageBreak/>
              <w:t>CPU Usage Tests</w:t>
            </w:r>
          </w:p>
        </w:tc>
        <w:tc>
          <w:tcPr>
            <w:tcW w:w="3209" w:type="dxa"/>
          </w:tcPr>
          <w:p w14:paraId="4BC0279A" w14:textId="603F6FE9" w:rsidR="005B12A2" w:rsidRDefault="004B78A7" w:rsidP="005B12A2">
            <w:pPr>
              <w:pStyle w:val="Contenidodelatabla"/>
            </w:pPr>
            <w:r>
              <w:t>The application handles CPU usage properly.</w:t>
            </w:r>
          </w:p>
        </w:tc>
        <w:tc>
          <w:tcPr>
            <w:tcW w:w="3209" w:type="dxa"/>
          </w:tcPr>
          <w:p w14:paraId="25BC2E71" w14:textId="15A525D9" w:rsidR="005B12A2" w:rsidRDefault="004B78A7" w:rsidP="005B12A2">
            <w:pPr>
              <w:pStyle w:val="Contenidodelatabla"/>
            </w:pPr>
            <w:r w:rsidRPr="004B78A7">
              <w:t>CPU usage during load test: 75%</w:t>
            </w:r>
          </w:p>
        </w:tc>
      </w:tr>
      <w:tr w:rsidR="005B12A2" w14:paraId="0BC20B0D" w14:textId="77777777" w:rsidTr="334436E2">
        <w:tc>
          <w:tcPr>
            <w:tcW w:w="3209" w:type="dxa"/>
          </w:tcPr>
          <w:p w14:paraId="3D44F218" w14:textId="5687822E" w:rsidR="005B12A2" w:rsidRDefault="004B78A7" w:rsidP="005B12A2">
            <w:pPr>
              <w:pStyle w:val="Contenidodelatabla"/>
            </w:pPr>
            <w:r>
              <w:t>Bandwidth testing</w:t>
            </w:r>
          </w:p>
        </w:tc>
        <w:tc>
          <w:tcPr>
            <w:tcW w:w="3209" w:type="dxa"/>
          </w:tcPr>
          <w:p w14:paraId="19084A21" w14:textId="3024299A" w:rsidR="005B12A2" w:rsidRDefault="004B78A7" w:rsidP="005B12A2">
            <w:pPr>
              <w:pStyle w:val="Contenidodelatabla"/>
            </w:pPr>
            <w:r>
              <w:t>The application works well with different bandwidths.</w:t>
            </w:r>
          </w:p>
        </w:tc>
        <w:tc>
          <w:tcPr>
            <w:tcW w:w="3209" w:type="dxa"/>
          </w:tcPr>
          <w:p w14:paraId="65D919F0" w14:textId="77777777" w:rsidR="004B78A7" w:rsidRDefault="004B78A7" w:rsidP="004B78A7">
            <w:pPr>
              <w:pStyle w:val="Contenidodelatabla"/>
            </w:pPr>
            <w:r>
              <w:t>Bandwidth used: 10 Mbps, 50 Mbps, 100 Mbps.</w:t>
            </w:r>
          </w:p>
          <w:p w14:paraId="6E108B6F" w14:textId="54C4F59C" w:rsidR="005B12A2" w:rsidRDefault="004B78A7" w:rsidP="004B78A7">
            <w:pPr>
              <w:pStyle w:val="Contenidodelatabla"/>
            </w:pPr>
            <w:r>
              <w:t>Stable performance</w:t>
            </w:r>
          </w:p>
        </w:tc>
      </w:tr>
      <w:tr w:rsidR="004B78A7" w14:paraId="1E961EE1" w14:textId="77777777" w:rsidTr="334436E2">
        <w:tc>
          <w:tcPr>
            <w:tcW w:w="3209" w:type="dxa"/>
          </w:tcPr>
          <w:p w14:paraId="5CAFE82A" w14:textId="15FCB152" w:rsidR="004B78A7" w:rsidRDefault="004B78A7" w:rsidP="005B12A2">
            <w:pPr>
              <w:pStyle w:val="Contenidodelatabla"/>
            </w:pPr>
            <w:r>
              <w:t>Response testing on different networks</w:t>
            </w:r>
          </w:p>
        </w:tc>
        <w:tc>
          <w:tcPr>
            <w:tcW w:w="3209" w:type="dxa"/>
          </w:tcPr>
          <w:p w14:paraId="636A6A19" w14:textId="2173F922" w:rsidR="004B78A7" w:rsidRDefault="004B78A7" w:rsidP="005B12A2">
            <w:pPr>
              <w:pStyle w:val="Contenidodelatabla"/>
            </w:pPr>
            <w:r>
              <w:t xml:space="preserve">The application responds appropriately </w:t>
            </w:r>
            <w:proofErr w:type="gramStart"/>
            <w:r>
              <w:t>on</w:t>
            </w:r>
            <w:proofErr w:type="gramEnd"/>
            <w:r>
              <w:t xml:space="preserve"> different networks.</w:t>
            </w:r>
          </w:p>
        </w:tc>
        <w:tc>
          <w:tcPr>
            <w:tcW w:w="3209" w:type="dxa"/>
          </w:tcPr>
          <w:p w14:paraId="2A30CEF6" w14:textId="77777777" w:rsidR="004B78A7" w:rsidRDefault="004B78A7" w:rsidP="004B78A7">
            <w:pPr>
              <w:pStyle w:val="Contenidodelatabla"/>
            </w:pPr>
            <w:r>
              <w:t>Test results on various networks:</w:t>
            </w:r>
          </w:p>
          <w:p w14:paraId="2D806A84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>Tested networks: 3G, 4G, 5G, Wi-Fi.</w:t>
            </w:r>
          </w:p>
          <w:p w14:paraId="328317CE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 xml:space="preserve">Average response time on 3G: 500 </w:t>
            </w:r>
            <w:proofErr w:type="spellStart"/>
            <w:r>
              <w:t>ms</w:t>
            </w:r>
            <w:proofErr w:type="spellEnd"/>
          </w:p>
          <w:p w14:paraId="6A35091C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 xml:space="preserve">Average response time on 4G: 300 </w:t>
            </w:r>
            <w:proofErr w:type="spellStart"/>
            <w:r>
              <w:t>ms</w:t>
            </w:r>
            <w:proofErr w:type="spellEnd"/>
          </w:p>
          <w:p w14:paraId="04752EEE" w14:textId="0FAB57C2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 xml:space="preserve">Average response time on 5G and Wi-Fi: 100 </w:t>
            </w:r>
            <w:proofErr w:type="spellStart"/>
            <w:r>
              <w:t>ms</w:t>
            </w:r>
            <w:proofErr w:type="spellEnd"/>
          </w:p>
        </w:tc>
      </w:tr>
      <w:tr w:rsidR="004B78A7" w14:paraId="57522C38" w14:textId="77777777" w:rsidTr="334436E2">
        <w:tc>
          <w:tcPr>
            <w:tcW w:w="3209" w:type="dxa"/>
          </w:tcPr>
          <w:p w14:paraId="389B07E1" w14:textId="2A040835" w:rsidR="004B78A7" w:rsidRDefault="004B78A7" w:rsidP="005B12A2">
            <w:pPr>
              <w:pStyle w:val="Contenidodelatabla"/>
            </w:pPr>
            <w:r>
              <w:t>Load time tests</w:t>
            </w:r>
          </w:p>
        </w:tc>
        <w:tc>
          <w:tcPr>
            <w:tcW w:w="3209" w:type="dxa"/>
          </w:tcPr>
          <w:p w14:paraId="2E8A01C1" w14:textId="72B1EDAB" w:rsidR="004B78A7" w:rsidRDefault="004B78A7" w:rsidP="005B12A2">
            <w:pPr>
              <w:pStyle w:val="Contenidodelatabla"/>
            </w:pPr>
            <w:r>
              <w:t>Loading times are acceptable.</w:t>
            </w:r>
          </w:p>
        </w:tc>
        <w:tc>
          <w:tcPr>
            <w:tcW w:w="3209" w:type="dxa"/>
          </w:tcPr>
          <w:p w14:paraId="7F7219BC" w14:textId="659A431A" w:rsidR="004B78A7" w:rsidRDefault="004B78A7" w:rsidP="004B78A7">
            <w:pPr>
              <w:pStyle w:val="Contenidodelatabla"/>
            </w:pPr>
            <w:r>
              <w:t>Initial load time: 6 seconds</w:t>
            </w:r>
          </w:p>
        </w:tc>
      </w:tr>
      <w:tr w:rsidR="004B78A7" w14:paraId="5B96F6E6" w14:textId="77777777" w:rsidTr="334436E2">
        <w:tc>
          <w:tcPr>
            <w:tcW w:w="3209" w:type="dxa"/>
          </w:tcPr>
          <w:p w14:paraId="1BB3AB9C" w14:textId="3D1FCE02" w:rsidR="004B78A7" w:rsidRDefault="004B78A7" w:rsidP="005B12A2">
            <w:pPr>
              <w:pStyle w:val="Contenidodelatabla"/>
            </w:pPr>
            <w:r>
              <w:t>Script runtime testing</w:t>
            </w:r>
          </w:p>
        </w:tc>
        <w:tc>
          <w:tcPr>
            <w:tcW w:w="3209" w:type="dxa"/>
          </w:tcPr>
          <w:p w14:paraId="56CB3672" w14:textId="0C299D2E" w:rsidR="004B78A7" w:rsidRDefault="004B78A7" w:rsidP="005B12A2">
            <w:pPr>
              <w:pStyle w:val="Contenidodelatabla"/>
            </w:pPr>
            <w:r>
              <w:t>Scripts run within the expected time.</w:t>
            </w:r>
          </w:p>
        </w:tc>
        <w:tc>
          <w:tcPr>
            <w:tcW w:w="3209" w:type="dxa"/>
          </w:tcPr>
          <w:p w14:paraId="322BCDF8" w14:textId="77777777" w:rsidR="004B78A7" w:rsidRDefault="004B78A7" w:rsidP="004B78A7">
            <w:pPr>
              <w:pStyle w:val="Contenidodelatabla"/>
            </w:pPr>
            <w:r>
              <w:t>Script execution time logs:</w:t>
            </w:r>
          </w:p>
          <w:p w14:paraId="55896BA0" w14:textId="77777777" w:rsidR="004B78A7" w:rsidRDefault="004B78A7">
            <w:pPr>
              <w:pStyle w:val="Contenidodelatabla"/>
              <w:numPr>
                <w:ilvl w:val="0"/>
                <w:numId w:val="18"/>
              </w:numPr>
            </w:pPr>
            <w:r>
              <w:t xml:space="preserve">Average execution time: 50 </w:t>
            </w:r>
            <w:proofErr w:type="spellStart"/>
            <w:r>
              <w:t>ms</w:t>
            </w:r>
            <w:proofErr w:type="spellEnd"/>
          </w:p>
          <w:p w14:paraId="4CF484C9" w14:textId="13F2AC60" w:rsidR="004B78A7" w:rsidRDefault="004B78A7">
            <w:pPr>
              <w:pStyle w:val="Contenidodelatabla"/>
              <w:numPr>
                <w:ilvl w:val="0"/>
                <w:numId w:val="18"/>
              </w:numPr>
            </w:pPr>
            <w:proofErr w:type="gramStart"/>
            <w:r>
              <w:t>execution</w:t>
            </w:r>
            <w:proofErr w:type="gramEnd"/>
            <w:r>
              <w:t xml:space="preserve"> </w:t>
            </w:r>
            <w:proofErr w:type="gramStart"/>
            <w:r>
              <w:t>time :</w:t>
            </w:r>
            <w:proofErr w:type="gramEnd"/>
            <w:r>
              <w:t xml:space="preserve"> 200 </w:t>
            </w:r>
            <w:proofErr w:type="spellStart"/>
            <w:r>
              <w:t>ms</w:t>
            </w:r>
            <w:proofErr w:type="spellEnd"/>
          </w:p>
        </w:tc>
      </w:tr>
      <w:tr w:rsidR="004B78A7" w14:paraId="29DA5C65" w14:textId="77777777" w:rsidTr="334436E2">
        <w:tc>
          <w:tcPr>
            <w:tcW w:w="3209" w:type="dxa"/>
          </w:tcPr>
          <w:p w14:paraId="7603B3A9" w14:textId="080281F3" w:rsidR="004B78A7" w:rsidRDefault="6FB47810" w:rsidP="005B12A2">
            <w:pPr>
              <w:pStyle w:val="Contenidodelatabla"/>
            </w:pPr>
            <w:r>
              <w:t xml:space="preserve">Background resource usage </w:t>
            </w:r>
            <w:r w:rsidR="4ED604BD">
              <w:t>tests</w:t>
            </w:r>
          </w:p>
        </w:tc>
        <w:tc>
          <w:tcPr>
            <w:tcW w:w="3209" w:type="dxa"/>
          </w:tcPr>
          <w:p w14:paraId="07104193" w14:textId="60EAB75F" w:rsidR="004B78A7" w:rsidRDefault="004B78A7" w:rsidP="005B12A2">
            <w:pPr>
              <w:pStyle w:val="Contenidodelatabla"/>
            </w:pPr>
            <w:r>
              <w:t>The app handles background resources well.</w:t>
            </w:r>
          </w:p>
        </w:tc>
        <w:tc>
          <w:tcPr>
            <w:tcW w:w="3209" w:type="dxa"/>
          </w:tcPr>
          <w:p w14:paraId="0ABF5057" w14:textId="77777777" w:rsidR="004B78A7" w:rsidRDefault="004B78A7" w:rsidP="004B78A7">
            <w:pPr>
              <w:pStyle w:val="Contenidodelatabla"/>
            </w:pPr>
            <w:r>
              <w:t>Resource usage results:</w:t>
            </w:r>
          </w:p>
          <w:p w14:paraId="6879DA7E" w14:textId="3F88A61F" w:rsidR="004B78A7" w:rsidRDefault="004B78A7">
            <w:pPr>
              <w:pStyle w:val="Contenidodelatabla"/>
              <w:numPr>
                <w:ilvl w:val="0"/>
                <w:numId w:val="19"/>
              </w:numPr>
            </w:pPr>
            <w:r>
              <w:t>Background CPU usage: 30%</w:t>
            </w:r>
          </w:p>
          <w:p w14:paraId="15B05C87" w14:textId="2CF69091" w:rsidR="004B78A7" w:rsidRDefault="004B78A7">
            <w:pPr>
              <w:pStyle w:val="Contenidodelatabla"/>
              <w:numPr>
                <w:ilvl w:val="0"/>
                <w:numId w:val="19"/>
              </w:numPr>
            </w:pPr>
            <w:r>
              <w:t xml:space="preserve">Background memory </w:t>
            </w:r>
            <w:r>
              <w:lastRenderedPageBreak/>
              <w:t>usage: 35%</w:t>
            </w:r>
          </w:p>
        </w:tc>
      </w:tr>
    </w:tbl>
    <w:p w14:paraId="0CEA9C9D" w14:textId="77777777" w:rsidR="005B12A2" w:rsidRDefault="005B12A2" w:rsidP="005B12A2">
      <w:pPr>
        <w:pStyle w:val="Contenidodelatabla"/>
      </w:pPr>
    </w:p>
    <w:p w14:paraId="1E08BBCF" w14:textId="7FA7B845" w:rsidR="009507DC" w:rsidRDefault="009507DC" w:rsidP="009507DC">
      <w:pPr>
        <w:pStyle w:val="Ttulo3SP"/>
      </w:pPr>
      <w:bookmarkStart w:id="19" w:name="_Toc173942443"/>
      <w:r>
        <w:t>Security check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78A7" w14:paraId="7479E157" w14:textId="77777777" w:rsidTr="004B78A7">
        <w:tc>
          <w:tcPr>
            <w:tcW w:w="3209" w:type="dxa"/>
            <w:shd w:val="clear" w:color="auto" w:fill="BFBFBF" w:themeFill="background1" w:themeFillShade="BF"/>
          </w:tcPr>
          <w:p w14:paraId="3D376247" w14:textId="3389BF9D" w:rsidR="004B78A7" w:rsidRDefault="004B78A7" w:rsidP="004B78A7">
            <w:pPr>
              <w:pStyle w:val="Contenidodelatabla"/>
            </w:pPr>
            <w:r w:rsidRPr="00D820E4"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0C20700" w14:textId="4688AF32" w:rsidR="004B78A7" w:rsidRDefault="004B78A7" w:rsidP="004B78A7">
            <w:pPr>
              <w:pStyle w:val="Contenidodelatabla"/>
            </w:pPr>
            <w:r w:rsidRPr="00D820E4"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7E93503B" w14:textId="04B5DDBF" w:rsidR="004B78A7" w:rsidRDefault="004B78A7" w:rsidP="004B78A7">
            <w:pPr>
              <w:pStyle w:val="Contenidodelatabla"/>
            </w:pPr>
            <w:r w:rsidRPr="00D820E4">
              <w:t>Confirmation</w:t>
            </w:r>
          </w:p>
        </w:tc>
      </w:tr>
      <w:tr w:rsidR="004B78A7" w14:paraId="16B925E0" w14:textId="77777777" w:rsidTr="004B78A7">
        <w:tc>
          <w:tcPr>
            <w:tcW w:w="3209" w:type="dxa"/>
          </w:tcPr>
          <w:p w14:paraId="02C6B4D4" w14:textId="23723AA8" w:rsidR="004B78A7" w:rsidRDefault="004B78A7" w:rsidP="004B78A7">
            <w:pPr>
              <w:pStyle w:val="Contenidodelatabla"/>
            </w:pPr>
            <w:r>
              <w:t>Proof of unauthorized access</w:t>
            </w:r>
          </w:p>
        </w:tc>
        <w:tc>
          <w:tcPr>
            <w:tcW w:w="3209" w:type="dxa"/>
          </w:tcPr>
          <w:p w14:paraId="1C13E3FD" w14:textId="4A1C0FA5" w:rsidR="004B78A7" w:rsidRDefault="004B78A7" w:rsidP="004B78A7">
            <w:pPr>
              <w:pStyle w:val="Contenidodelatabla"/>
            </w:pPr>
            <w:r>
              <w:t>The system blocks unauthorized access.</w:t>
            </w:r>
          </w:p>
        </w:tc>
        <w:tc>
          <w:tcPr>
            <w:tcW w:w="3209" w:type="dxa"/>
          </w:tcPr>
          <w:p w14:paraId="4D3B027B" w14:textId="77777777" w:rsidR="004B78A7" w:rsidRDefault="004B78A7" w:rsidP="004B78A7">
            <w:pPr>
              <w:pStyle w:val="Contenidodelatabla"/>
            </w:pPr>
            <w:r>
              <w:t>Logs of access attempts and blockages:</w:t>
            </w:r>
          </w:p>
          <w:p w14:paraId="421E1284" w14:textId="4BB1E3B7" w:rsidR="004B78A7" w:rsidRDefault="004B78A7">
            <w:pPr>
              <w:pStyle w:val="Contenidodelatabla"/>
              <w:numPr>
                <w:ilvl w:val="0"/>
                <w:numId w:val="20"/>
              </w:numPr>
            </w:pPr>
            <w:r>
              <w:t>All attempts were successfully blocked</w:t>
            </w:r>
          </w:p>
        </w:tc>
      </w:tr>
      <w:tr w:rsidR="004B78A7" w14:paraId="095D465B" w14:textId="77777777" w:rsidTr="004B78A7">
        <w:tc>
          <w:tcPr>
            <w:tcW w:w="3209" w:type="dxa"/>
          </w:tcPr>
          <w:p w14:paraId="57EEC6A2" w14:textId="4198E077" w:rsidR="004B78A7" w:rsidRDefault="004B78A7" w:rsidP="004B78A7">
            <w:pPr>
              <w:pStyle w:val="Contenidodelatabla"/>
            </w:pPr>
            <w:r>
              <w:t>SQL Injection Testing</w:t>
            </w:r>
          </w:p>
        </w:tc>
        <w:tc>
          <w:tcPr>
            <w:tcW w:w="3209" w:type="dxa"/>
          </w:tcPr>
          <w:p w14:paraId="7E4720E5" w14:textId="3A180720" w:rsidR="004B78A7" w:rsidRDefault="004B78A7" w:rsidP="004B78A7">
            <w:pPr>
              <w:pStyle w:val="Contenidodelatabla"/>
            </w:pPr>
            <w:r>
              <w:t>The system is immune to SQL injections.</w:t>
            </w:r>
          </w:p>
        </w:tc>
        <w:tc>
          <w:tcPr>
            <w:tcW w:w="3209" w:type="dxa"/>
          </w:tcPr>
          <w:p w14:paraId="09C5EE8D" w14:textId="04E7E8CF" w:rsidR="004B78A7" w:rsidRDefault="004B78A7" w:rsidP="004B78A7">
            <w:pPr>
              <w:pStyle w:val="Contenidodelatabla"/>
            </w:pPr>
            <w:r>
              <w:t>No SQL injection was successful.</w:t>
            </w:r>
          </w:p>
        </w:tc>
      </w:tr>
      <w:tr w:rsidR="004B78A7" w14:paraId="45FB846F" w14:textId="77777777" w:rsidTr="004B78A7">
        <w:tc>
          <w:tcPr>
            <w:tcW w:w="3209" w:type="dxa"/>
          </w:tcPr>
          <w:p w14:paraId="5A60CE33" w14:textId="703C84C3" w:rsidR="004B78A7" w:rsidRDefault="004B1A8B" w:rsidP="004B78A7">
            <w:pPr>
              <w:pStyle w:val="Contenidodelatabla"/>
            </w:pPr>
            <w:r>
              <w:t>Cross-Site Scripting (XSS) Testing</w:t>
            </w:r>
          </w:p>
        </w:tc>
        <w:tc>
          <w:tcPr>
            <w:tcW w:w="3209" w:type="dxa"/>
          </w:tcPr>
          <w:p w14:paraId="4ED35CC2" w14:textId="276BC6CC" w:rsidR="004B78A7" w:rsidRDefault="004B1A8B" w:rsidP="004B78A7">
            <w:pPr>
              <w:pStyle w:val="Contenidodelatabla"/>
            </w:pPr>
            <w:r>
              <w:t>No XSS vulnerabilities found.</w:t>
            </w:r>
          </w:p>
        </w:tc>
        <w:tc>
          <w:tcPr>
            <w:tcW w:w="3209" w:type="dxa"/>
          </w:tcPr>
          <w:p w14:paraId="1D9A5D57" w14:textId="36468B17" w:rsidR="004B78A7" w:rsidRDefault="004B1A8B" w:rsidP="004B1A8B">
            <w:pPr>
              <w:pStyle w:val="Contenidodelatabla"/>
            </w:pPr>
            <w:r>
              <w:t>No XSS vulnerabilities were found.</w:t>
            </w:r>
          </w:p>
        </w:tc>
      </w:tr>
      <w:tr w:rsidR="004B78A7" w14:paraId="28ECB6E0" w14:textId="77777777" w:rsidTr="004B78A7">
        <w:tc>
          <w:tcPr>
            <w:tcW w:w="3209" w:type="dxa"/>
          </w:tcPr>
          <w:p w14:paraId="5D146825" w14:textId="63210FEB" w:rsidR="004B78A7" w:rsidRDefault="004B1A8B" w:rsidP="004B78A7">
            <w:pPr>
              <w:pStyle w:val="Contenidodelatabla"/>
            </w:pPr>
            <w:r>
              <w:t>Access control tests</w:t>
            </w:r>
          </w:p>
        </w:tc>
        <w:tc>
          <w:tcPr>
            <w:tcW w:w="3209" w:type="dxa"/>
          </w:tcPr>
          <w:p w14:paraId="72EC3AC4" w14:textId="1D307648" w:rsidR="004B78A7" w:rsidRDefault="004B1A8B" w:rsidP="004B78A7">
            <w:pPr>
              <w:pStyle w:val="Contenidodelatabla"/>
            </w:pPr>
            <w:r>
              <w:t>Access controls are working properly.</w:t>
            </w:r>
          </w:p>
        </w:tc>
        <w:tc>
          <w:tcPr>
            <w:tcW w:w="3209" w:type="dxa"/>
          </w:tcPr>
          <w:p w14:paraId="4D389AF8" w14:textId="659A9F50" w:rsidR="004B1A8B" w:rsidRDefault="004B1A8B" w:rsidP="004B1A8B">
            <w:pPr>
              <w:pStyle w:val="Contenidodelatabla"/>
            </w:pPr>
            <w:r>
              <w:t>Users with different roles tested.</w:t>
            </w:r>
          </w:p>
          <w:p w14:paraId="6B975D8C" w14:textId="0F9E0CDD" w:rsidR="004B78A7" w:rsidRDefault="004B1A8B" w:rsidP="004B1A8B">
            <w:pPr>
              <w:pStyle w:val="Contenidodelatabla"/>
            </w:pPr>
            <w:r>
              <w:t xml:space="preserve">All </w:t>
            </w:r>
            <w:proofErr w:type="gramStart"/>
            <w:r>
              <w:t>accesses were</w:t>
            </w:r>
            <w:proofErr w:type="gramEnd"/>
            <w:r>
              <w:t xml:space="preserve"> properly controlled according to the permits.</w:t>
            </w:r>
          </w:p>
        </w:tc>
      </w:tr>
      <w:tr w:rsidR="004B78A7" w14:paraId="152142FF" w14:textId="77777777" w:rsidTr="004B78A7">
        <w:tc>
          <w:tcPr>
            <w:tcW w:w="3209" w:type="dxa"/>
          </w:tcPr>
          <w:p w14:paraId="33BC0FA7" w14:textId="46ADFB22" w:rsidR="004B78A7" w:rsidRDefault="004B1A8B" w:rsidP="004B78A7">
            <w:pPr>
              <w:pStyle w:val="Contenidodelatabla"/>
            </w:pPr>
            <w:r>
              <w:t>Data integrity testing</w:t>
            </w:r>
          </w:p>
        </w:tc>
        <w:tc>
          <w:tcPr>
            <w:tcW w:w="3209" w:type="dxa"/>
          </w:tcPr>
          <w:p w14:paraId="50B15588" w14:textId="178EAC9D" w:rsidR="004B78A7" w:rsidRDefault="004B1A8B" w:rsidP="004B78A7">
            <w:pPr>
              <w:pStyle w:val="Contenidodelatabla"/>
            </w:pPr>
            <w:r>
              <w:t>Data integrity is guaranteed.</w:t>
            </w:r>
          </w:p>
        </w:tc>
        <w:tc>
          <w:tcPr>
            <w:tcW w:w="3209" w:type="dxa"/>
          </w:tcPr>
          <w:p w14:paraId="3E2B1068" w14:textId="0565C2F8" w:rsidR="004B78A7" w:rsidRDefault="004B1A8B" w:rsidP="004B78A7">
            <w:pPr>
              <w:pStyle w:val="Contenidodelatabla"/>
            </w:pPr>
            <w:r>
              <w:t>All data remained intact during the test.</w:t>
            </w:r>
          </w:p>
        </w:tc>
      </w:tr>
    </w:tbl>
    <w:p w14:paraId="65D74789" w14:textId="77777777" w:rsidR="004B78A7" w:rsidRDefault="004B78A7" w:rsidP="004B78A7">
      <w:pPr>
        <w:pStyle w:val="Contenidodelatabla"/>
      </w:pPr>
    </w:p>
    <w:p w14:paraId="3C3DEDCB" w14:textId="6E142E64" w:rsidR="00937EC3" w:rsidRDefault="00937EC3" w:rsidP="00937EC3">
      <w:pPr>
        <w:pStyle w:val="Titulo2SP"/>
      </w:pPr>
      <w:bookmarkStart w:id="20" w:name="_Toc173942444"/>
      <w:r>
        <w:t>Performance Qualification (PQ)</w:t>
      </w:r>
      <w:bookmarkEnd w:id="20"/>
    </w:p>
    <w:p w14:paraId="108B5480" w14:textId="0ED1F440" w:rsidR="004B1A8B" w:rsidRDefault="004B1A8B" w:rsidP="004B1A8B">
      <w:pPr>
        <w:pStyle w:val="Ttulo3SP"/>
      </w:pPr>
      <w:bookmarkStart w:id="21" w:name="_Toc173942445"/>
      <w:r>
        <w:t>User acceptance testing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315CFA26" w14:textId="77777777" w:rsidTr="004B0BCC">
        <w:tc>
          <w:tcPr>
            <w:tcW w:w="3209" w:type="dxa"/>
            <w:shd w:val="clear" w:color="auto" w:fill="BFBFBF" w:themeFill="background1" w:themeFillShade="BF"/>
          </w:tcPr>
          <w:p w14:paraId="1B9960F8" w14:textId="7BAF93FC" w:rsidR="004B0BCC" w:rsidRDefault="004B0BCC" w:rsidP="004B0BCC">
            <w:pPr>
              <w:pStyle w:val="Contenidodelatabla"/>
            </w:pPr>
            <w:r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6629BC72" w14:textId="19CD27C1" w:rsidR="004B0BCC" w:rsidRDefault="004B0BCC" w:rsidP="004B0BCC">
            <w:pPr>
              <w:pStyle w:val="Contenidodelatabla"/>
            </w:pPr>
            <w:r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6A2F3DA6" w14:textId="6E7ADEAB" w:rsidR="004B0BCC" w:rsidRDefault="004B0BCC" w:rsidP="004B0BCC">
            <w:pPr>
              <w:pStyle w:val="Contenidodelatabla"/>
            </w:pPr>
            <w:r>
              <w:t>Confirmation</w:t>
            </w:r>
          </w:p>
        </w:tc>
      </w:tr>
      <w:tr w:rsidR="004B0BCC" w14:paraId="2E8FE930" w14:textId="77777777" w:rsidTr="004B0BCC">
        <w:tc>
          <w:tcPr>
            <w:tcW w:w="3209" w:type="dxa"/>
          </w:tcPr>
          <w:p w14:paraId="56F54C69" w14:textId="6FAD96EE" w:rsidR="004B0BCC" w:rsidRDefault="002631F0" w:rsidP="004B0BCC">
            <w:pPr>
              <w:pStyle w:val="Contenidodelatabla"/>
            </w:pPr>
            <w:r>
              <w:t>Installing and running the software</w:t>
            </w:r>
          </w:p>
        </w:tc>
        <w:tc>
          <w:tcPr>
            <w:tcW w:w="3209" w:type="dxa"/>
          </w:tcPr>
          <w:p w14:paraId="1B81325C" w14:textId="665DCB05" w:rsidR="004B0BCC" w:rsidRDefault="002631F0" w:rsidP="004B0BCC">
            <w:pPr>
              <w:pStyle w:val="Contenidodelatabla"/>
            </w:pPr>
            <w:r>
              <w:t>Users download, install and run the application without any problems.</w:t>
            </w:r>
          </w:p>
        </w:tc>
        <w:tc>
          <w:tcPr>
            <w:tcW w:w="3209" w:type="dxa"/>
          </w:tcPr>
          <w:p w14:paraId="7CCD4E2E" w14:textId="77777777" w:rsidR="004B0BCC" w:rsidRDefault="004B0BCC" w:rsidP="004B0BCC">
            <w:pPr>
              <w:pStyle w:val="Contenidodelatabla"/>
            </w:pPr>
            <w:r>
              <w:t xml:space="preserve">Feedback on the ease of configuration and functionality of the </w:t>
            </w:r>
            <w:r>
              <w:lastRenderedPageBreak/>
              <w:t>parameters:</w:t>
            </w:r>
          </w:p>
          <w:p w14:paraId="6B3D36B7" w14:textId="563DE5A5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User A: "The process was very simple."</w:t>
            </w:r>
          </w:p>
          <w:p w14:paraId="2668FC00" w14:textId="1DD654DB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User B: "I was able to install the app without any problems."</w:t>
            </w:r>
          </w:p>
          <w:p w14:paraId="4675C192" w14:textId="3EC5893C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User C: "Downloading and installing the app is easy."</w:t>
            </w:r>
          </w:p>
        </w:tc>
      </w:tr>
      <w:tr w:rsidR="004B0BCC" w14:paraId="03616AA2" w14:textId="77777777" w:rsidTr="004B0BCC">
        <w:tc>
          <w:tcPr>
            <w:tcW w:w="3209" w:type="dxa"/>
          </w:tcPr>
          <w:p w14:paraId="61F1A689" w14:textId="737EA566" w:rsidR="004B0BCC" w:rsidRDefault="004B0BCC" w:rsidP="004B0BCC">
            <w:pPr>
              <w:pStyle w:val="Contenidodelatabla"/>
            </w:pPr>
            <w:r>
              <w:lastRenderedPageBreak/>
              <w:t>Using display panels</w:t>
            </w:r>
          </w:p>
        </w:tc>
        <w:tc>
          <w:tcPr>
            <w:tcW w:w="3209" w:type="dxa"/>
          </w:tcPr>
          <w:p w14:paraId="0E8EB648" w14:textId="5D250B24" w:rsidR="004B0BCC" w:rsidRDefault="004B0BCC" w:rsidP="004B0BCC">
            <w:pPr>
              <w:pStyle w:val="Contenidodelatabla"/>
            </w:pPr>
            <w:r>
              <w:t>Users use data visualization dashboards to analyze patterns.</w:t>
            </w:r>
          </w:p>
        </w:tc>
        <w:tc>
          <w:tcPr>
            <w:tcW w:w="3209" w:type="dxa"/>
          </w:tcPr>
          <w:p w14:paraId="4347A5D9" w14:textId="599F106B" w:rsidR="004B0BCC" w:rsidRDefault="004B0BCC" w:rsidP="004B0BCC">
            <w:pPr>
              <w:pStyle w:val="Contenidodelatabla"/>
            </w:pPr>
            <w:r>
              <w:t>Comments on the effectiveness and ease of use of the display panels:</w:t>
            </w:r>
          </w:p>
          <w:p w14:paraId="2EB23C7E" w14:textId="2485CF03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>User A: "The panels are useful and easy to use."</w:t>
            </w:r>
          </w:p>
          <w:p w14:paraId="06C76C44" w14:textId="0C26A295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>User B: "It's very convenient to use the panels to change the display."</w:t>
            </w:r>
          </w:p>
          <w:p w14:paraId="13F399D6" w14:textId="2D7553FC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 xml:space="preserve">User C: "I </w:t>
            </w:r>
            <w:r w:rsidR="002631F0">
              <w:t xml:space="preserve">enjoyed the experience of using the </w:t>
            </w:r>
            <w:proofErr w:type="gramStart"/>
            <w:r w:rsidR="002631F0">
              <w:t xml:space="preserve">panels </w:t>
            </w:r>
            <w:r>
              <w:t>.</w:t>
            </w:r>
            <w:proofErr w:type="gramEnd"/>
            <w:r>
              <w:t>"</w:t>
            </w:r>
          </w:p>
        </w:tc>
      </w:tr>
      <w:tr w:rsidR="004B0BCC" w14:paraId="5CB3BC3A" w14:textId="77777777" w:rsidTr="004B0BCC">
        <w:tc>
          <w:tcPr>
            <w:tcW w:w="3209" w:type="dxa"/>
          </w:tcPr>
          <w:p w14:paraId="4B446BB1" w14:textId="5393C679" w:rsidR="004B0BCC" w:rsidRDefault="004B0BCC" w:rsidP="004B0BCC">
            <w:pPr>
              <w:pStyle w:val="Contenidodelatabla"/>
            </w:pPr>
            <w:r>
              <w:t>Users evaluate the navigation and usability of the software</w:t>
            </w:r>
          </w:p>
        </w:tc>
        <w:tc>
          <w:tcPr>
            <w:tcW w:w="3209" w:type="dxa"/>
          </w:tcPr>
          <w:p w14:paraId="1AE450E7" w14:textId="4154313D" w:rsidR="004B0BCC" w:rsidRDefault="004B0BCC" w:rsidP="004B0BCC">
            <w:pPr>
              <w:pStyle w:val="Contenidodelatabla"/>
            </w:pPr>
            <w:r w:rsidRPr="004B0BCC">
              <w:t xml:space="preserve">Users evaluate the navigation and usability of </w:t>
            </w:r>
            <w:proofErr w:type="spellStart"/>
            <w:r w:rsidRPr="004B0BCC">
              <w:t>VRCardio</w:t>
            </w:r>
            <w:proofErr w:type="spellEnd"/>
            <w:r w:rsidRPr="004B0BCC">
              <w:t xml:space="preserve"> software.</w:t>
            </w:r>
          </w:p>
        </w:tc>
        <w:tc>
          <w:tcPr>
            <w:tcW w:w="3209" w:type="dxa"/>
          </w:tcPr>
          <w:p w14:paraId="01DBDCD2" w14:textId="77777777" w:rsidR="004B0BCC" w:rsidRDefault="004B0BCC" w:rsidP="004B0BCC">
            <w:pPr>
              <w:pStyle w:val="Contenidodelatabla"/>
            </w:pPr>
            <w:r>
              <w:t>Feedback on the user interface and ease of use:</w:t>
            </w:r>
          </w:p>
          <w:p w14:paraId="6AB319B6" w14:textId="2691AD5C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t>User A: "It has been intuitive and comfortable."</w:t>
            </w:r>
          </w:p>
          <w:p w14:paraId="73EE4883" w14:textId="2FF766B8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t>User B: "The application has good usability."</w:t>
            </w:r>
          </w:p>
          <w:p w14:paraId="44005B1A" w14:textId="5D10C8CC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lastRenderedPageBreak/>
              <w:t>User C: "Easy to use and easy to handle."</w:t>
            </w:r>
          </w:p>
        </w:tc>
      </w:tr>
    </w:tbl>
    <w:p w14:paraId="32567D86" w14:textId="77777777" w:rsidR="004B0BCC" w:rsidRDefault="004B0BCC" w:rsidP="004B0BCC">
      <w:pPr>
        <w:pStyle w:val="Contenidodelatabla"/>
      </w:pPr>
    </w:p>
    <w:p w14:paraId="5DE45468" w14:textId="525B269B" w:rsidR="004B0BCC" w:rsidRDefault="004B1A8B" w:rsidP="004B0BCC">
      <w:pPr>
        <w:pStyle w:val="Ttulo3SP"/>
      </w:pPr>
      <w:bookmarkStart w:id="22" w:name="_Toc173942446"/>
      <w:r>
        <w:t>Critical scenario testing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52DF12E0" w14:textId="77777777" w:rsidTr="004B0BCC">
        <w:tc>
          <w:tcPr>
            <w:tcW w:w="3209" w:type="dxa"/>
            <w:shd w:val="clear" w:color="auto" w:fill="BFBFBF" w:themeFill="background1" w:themeFillShade="BF"/>
          </w:tcPr>
          <w:p w14:paraId="520DFAB2" w14:textId="2C81D0D7" w:rsidR="004B0BCC" w:rsidRDefault="004B0BCC" w:rsidP="004B0BCC">
            <w:pPr>
              <w:pStyle w:val="Contenidodelatabla"/>
            </w:pPr>
            <w:r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7D575760" w14:textId="0B35A28C" w:rsidR="004B0BCC" w:rsidRDefault="004B0BCC" w:rsidP="004B0BCC">
            <w:pPr>
              <w:pStyle w:val="Contenidodelatabla"/>
            </w:pPr>
            <w:r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AC0007A" w14:textId="23A9918E" w:rsidR="004B0BCC" w:rsidRDefault="004B0BCC" w:rsidP="004B0BCC">
            <w:pPr>
              <w:pStyle w:val="Contenidodelatabla"/>
            </w:pPr>
            <w:r>
              <w:t>Confirmation</w:t>
            </w:r>
          </w:p>
        </w:tc>
      </w:tr>
      <w:tr w:rsidR="004B0BCC" w14:paraId="78B211E4" w14:textId="77777777" w:rsidTr="004B0BCC">
        <w:tc>
          <w:tcPr>
            <w:tcW w:w="3209" w:type="dxa"/>
          </w:tcPr>
          <w:p w14:paraId="52E3EAF3" w14:textId="2E0AA42F" w:rsidR="004B0BCC" w:rsidRDefault="004B0BCC" w:rsidP="004B0BCC">
            <w:pPr>
              <w:pStyle w:val="Contenidodelatabla"/>
            </w:pPr>
            <w:r>
              <w:t>Data recovery after a failure</w:t>
            </w:r>
          </w:p>
        </w:tc>
        <w:tc>
          <w:tcPr>
            <w:tcW w:w="3209" w:type="dxa"/>
          </w:tcPr>
          <w:p w14:paraId="0CB94260" w14:textId="35B7545F" w:rsidR="004B0BCC" w:rsidRDefault="00DE61EA" w:rsidP="004B0BCC">
            <w:pPr>
              <w:pStyle w:val="Contenidodelatabla"/>
            </w:pPr>
            <w:r>
              <w:t xml:space="preserve">A system failure is </w:t>
            </w:r>
            <w:proofErr w:type="gramStart"/>
            <w:r>
              <w:t>simulated</w:t>
            </w:r>
            <w:proofErr w:type="gramEnd"/>
            <w:r>
              <w:t xml:space="preserve"> and data recovery is verified.</w:t>
            </w:r>
          </w:p>
        </w:tc>
        <w:tc>
          <w:tcPr>
            <w:tcW w:w="3209" w:type="dxa"/>
          </w:tcPr>
          <w:p w14:paraId="3941DA97" w14:textId="77777777" w:rsidR="004B0BCC" w:rsidRDefault="004B0BCC" w:rsidP="004B0BCC">
            <w:pPr>
              <w:pStyle w:val="Contenidodelatabla"/>
            </w:pPr>
            <w:r>
              <w:t>Recovery time and accuracy of recovered data:</w:t>
            </w:r>
          </w:p>
          <w:p w14:paraId="2E6B9C23" w14:textId="40E98232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Failure simulation performed.</w:t>
            </w:r>
          </w:p>
          <w:p w14:paraId="7151B6EA" w14:textId="76E34601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Data recovery completed.</w:t>
            </w:r>
          </w:p>
          <w:p w14:paraId="66E324CB" w14:textId="19608672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Recovery time: 1 minute.</w:t>
            </w:r>
          </w:p>
          <w:p w14:paraId="3A34050A" w14:textId="33076E44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All data was recovered accurately and without loss.</w:t>
            </w:r>
          </w:p>
        </w:tc>
      </w:tr>
      <w:tr w:rsidR="004B0BCC" w14:paraId="1AF88D3C" w14:textId="77777777" w:rsidTr="004B0BCC">
        <w:tc>
          <w:tcPr>
            <w:tcW w:w="3209" w:type="dxa"/>
          </w:tcPr>
          <w:p w14:paraId="6265600C" w14:textId="0B2EC3C4" w:rsidR="004B0BCC" w:rsidRDefault="004B0BCC" w:rsidP="004B0BCC">
            <w:pPr>
              <w:pStyle w:val="Contenidodelatabla"/>
            </w:pPr>
            <w:r>
              <w:t>Real-time analysis</w:t>
            </w:r>
          </w:p>
        </w:tc>
        <w:tc>
          <w:tcPr>
            <w:tcW w:w="3209" w:type="dxa"/>
          </w:tcPr>
          <w:p w14:paraId="66228EE3" w14:textId="1E65DA90" w:rsidR="004B0BCC" w:rsidRDefault="00DE61EA" w:rsidP="004B0BCC">
            <w:pPr>
              <w:pStyle w:val="Contenidodelatabla"/>
            </w:pPr>
            <w:r>
              <w:t>Real-time data analysis is evaluated during critical operations</w:t>
            </w:r>
          </w:p>
        </w:tc>
        <w:tc>
          <w:tcPr>
            <w:tcW w:w="3209" w:type="dxa"/>
          </w:tcPr>
          <w:p w14:paraId="5182E069" w14:textId="77777777" w:rsidR="0033088F" w:rsidRDefault="0033088F" w:rsidP="0033088F">
            <w:pPr>
              <w:pStyle w:val="Contenidodelatabla"/>
            </w:pPr>
            <w:r>
              <w:t>Performance and accuracy of real-time analysis:</w:t>
            </w:r>
          </w:p>
          <w:p w14:paraId="7147BC8E" w14:textId="77777777" w:rsidR="0033088F" w:rsidRDefault="0033088F">
            <w:pPr>
              <w:pStyle w:val="Contenidodelatabla"/>
              <w:numPr>
                <w:ilvl w:val="0"/>
                <w:numId w:val="25"/>
              </w:numPr>
            </w:pPr>
            <w:r>
              <w:t xml:space="preserve">Recorded performance: Average response time of 50 </w:t>
            </w:r>
            <w:proofErr w:type="spellStart"/>
            <w:r>
              <w:t>ms.</w:t>
            </w:r>
            <w:proofErr w:type="spellEnd"/>
          </w:p>
          <w:p w14:paraId="56D09532" w14:textId="68197717" w:rsidR="004B0BCC" w:rsidRDefault="0033088F">
            <w:pPr>
              <w:pStyle w:val="Contenidodelatabla"/>
              <w:numPr>
                <w:ilvl w:val="0"/>
                <w:numId w:val="25"/>
              </w:numPr>
            </w:pPr>
            <w:r>
              <w:t>Analysis accuracy: 99.5%</w:t>
            </w:r>
          </w:p>
        </w:tc>
      </w:tr>
      <w:tr w:rsidR="004B0BCC" w14:paraId="5421A524" w14:textId="77777777" w:rsidTr="004B0BCC">
        <w:tc>
          <w:tcPr>
            <w:tcW w:w="3209" w:type="dxa"/>
          </w:tcPr>
          <w:p w14:paraId="4C4F0A1E" w14:textId="306FD8B6" w:rsidR="004B0BCC" w:rsidRDefault="0033088F" w:rsidP="004B0BCC">
            <w:pPr>
              <w:pStyle w:val="Contenidodelatabla"/>
            </w:pPr>
            <w:r>
              <w:t>High demand scenarios</w:t>
            </w:r>
          </w:p>
        </w:tc>
        <w:tc>
          <w:tcPr>
            <w:tcW w:w="3209" w:type="dxa"/>
          </w:tcPr>
          <w:p w14:paraId="0F43FA24" w14:textId="4F10D912" w:rsidR="004B0BCC" w:rsidRDefault="00DE61EA" w:rsidP="004B0BCC">
            <w:pPr>
              <w:pStyle w:val="Contenidodelatabla"/>
            </w:pPr>
            <w:r>
              <w:t xml:space="preserve">High-demand scenarios are </w:t>
            </w:r>
            <w:proofErr w:type="gramStart"/>
            <w:r>
              <w:t>simulated</w:t>
            </w:r>
            <w:proofErr w:type="gramEnd"/>
            <w:r>
              <w:t xml:space="preserve"> and software performance is evaluated.</w:t>
            </w:r>
          </w:p>
        </w:tc>
        <w:tc>
          <w:tcPr>
            <w:tcW w:w="3209" w:type="dxa"/>
          </w:tcPr>
          <w:p w14:paraId="7234EF31" w14:textId="77777777" w:rsidR="0033088F" w:rsidRDefault="0033088F" w:rsidP="0033088F">
            <w:pPr>
              <w:pStyle w:val="Contenidodelatabla"/>
            </w:pPr>
            <w:r>
              <w:t>Software performance under high demand:</w:t>
            </w:r>
          </w:p>
          <w:p w14:paraId="73C91BA4" w14:textId="3690652B" w:rsidR="0033088F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 xml:space="preserve">Test performed under high </w:t>
            </w:r>
            <w:r>
              <w:lastRenderedPageBreak/>
              <w:t>processing load</w:t>
            </w:r>
          </w:p>
          <w:p w14:paraId="053651B3" w14:textId="77777777" w:rsidR="0033088F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>The software handled the load without significant performance drops.</w:t>
            </w:r>
          </w:p>
          <w:p w14:paraId="3DDFF75E" w14:textId="0FE901E4" w:rsidR="004B0BCC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 xml:space="preserve">Average response time: 200 </w:t>
            </w:r>
            <w:proofErr w:type="spellStart"/>
            <w:r>
              <w:t>ms.</w:t>
            </w:r>
            <w:proofErr w:type="spellEnd"/>
          </w:p>
        </w:tc>
      </w:tr>
      <w:tr w:rsidR="004B0BCC" w14:paraId="6CBB1377" w14:textId="77777777" w:rsidTr="004B0BCC">
        <w:tc>
          <w:tcPr>
            <w:tcW w:w="3209" w:type="dxa"/>
          </w:tcPr>
          <w:p w14:paraId="29C947AC" w14:textId="5EC0BB21" w:rsidR="004B0BCC" w:rsidRDefault="0033088F" w:rsidP="004B0BCC">
            <w:pPr>
              <w:pStyle w:val="Contenidodelatabla"/>
            </w:pPr>
            <w:r>
              <w:lastRenderedPageBreak/>
              <w:t>Managing large volumes of data</w:t>
            </w:r>
          </w:p>
        </w:tc>
        <w:tc>
          <w:tcPr>
            <w:tcW w:w="3209" w:type="dxa"/>
          </w:tcPr>
          <w:p w14:paraId="29CF530C" w14:textId="19C7A8D5" w:rsidR="004B0BCC" w:rsidRDefault="00DE61EA" w:rsidP="004B0BCC">
            <w:pPr>
              <w:pStyle w:val="Contenidodelatabla"/>
            </w:pPr>
            <w:r>
              <w:t>The software's ability to manage and analyze large volumes of data is evaluated.</w:t>
            </w:r>
          </w:p>
        </w:tc>
        <w:tc>
          <w:tcPr>
            <w:tcW w:w="3209" w:type="dxa"/>
          </w:tcPr>
          <w:p w14:paraId="4B18FDC3" w14:textId="77777777" w:rsidR="0033088F" w:rsidRDefault="0033088F" w:rsidP="0033088F">
            <w:pPr>
              <w:pStyle w:val="Contenidodelatabla"/>
            </w:pPr>
            <w:r>
              <w:t>Performance and accuracy in analyzing large volumes of data:</w:t>
            </w:r>
          </w:p>
          <w:p w14:paraId="18CC044C" w14:textId="427B1D51" w:rsidR="0033088F" w:rsidRDefault="0033088F">
            <w:pPr>
              <w:pStyle w:val="Contenidodelatabla"/>
              <w:numPr>
                <w:ilvl w:val="0"/>
                <w:numId w:val="27"/>
              </w:numPr>
            </w:pPr>
            <w:proofErr w:type="gramStart"/>
            <w:r>
              <w:t>Test</w:t>
            </w:r>
            <w:proofErr w:type="gramEnd"/>
            <w:r>
              <w:t xml:space="preserve"> performed with 10 GB of data.</w:t>
            </w:r>
          </w:p>
          <w:p w14:paraId="65CDA502" w14:textId="77777777" w:rsidR="0033088F" w:rsidRDefault="0033088F">
            <w:pPr>
              <w:pStyle w:val="Contenidodelatabla"/>
              <w:numPr>
                <w:ilvl w:val="0"/>
                <w:numId w:val="27"/>
              </w:numPr>
            </w:pPr>
            <w:r>
              <w:t>Recorded performance: Processing completed in 30 minutes.</w:t>
            </w:r>
          </w:p>
          <w:p w14:paraId="11B1CABB" w14:textId="1D402FEB" w:rsidR="004B0BCC" w:rsidRDefault="0033088F">
            <w:pPr>
              <w:pStyle w:val="Contenidodelatabla"/>
              <w:numPr>
                <w:ilvl w:val="0"/>
                <w:numId w:val="27"/>
              </w:numPr>
            </w:pPr>
            <w:r>
              <w:t>Analysis accuracy: 98.7%</w:t>
            </w:r>
          </w:p>
        </w:tc>
      </w:tr>
    </w:tbl>
    <w:p w14:paraId="22EF6485" w14:textId="77777777" w:rsidR="004B0BCC" w:rsidRDefault="004B0BCC" w:rsidP="004B0BCC">
      <w:pPr>
        <w:pStyle w:val="Contenidodelatabla"/>
      </w:pPr>
    </w:p>
    <w:p w14:paraId="34EDBB55" w14:textId="4A632E60" w:rsidR="004B1A8B" w:rsidRDefault="004B1A8B" w:rsidP="004B1A8B">
      <w:pPr>
        <w:pStyle w:val="Ttulo3SP"/>
      </w:pPr>
      <w:bookmarkStart w:id="23" w:name="_Toc173942447"/>
      <w:r>
        <w:t>Evaluating user documentation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485EB379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73D9BC95" w14:textId="6F756663" w:rsidR="004B0BCC" w:rsidRDefault="004B0BCC" w:rsidP="004B0BCC">
            <w:pPr>
              <w:pStyle w:val="Contenidodelatabla"/>
            </w:pPr>
            <w:r>
              <w:t>Test performed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0324885C" w14:textId="05E5E778" w:rsidR="004B0BCC" w:rsidRDefault="004B0BCC" w:rsidP="004B0BCC">
            <w:pPr>
              <w:pStyle w:val="Contenidodelatabla"/>
            </w:pPr>
            <w:r>
              <w:t>Result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2B8FD803" w14:textId="5FED91AD" w:rsidR="004B0BCC" w:rsidRDefault="004B0BCC" w:rsidP="004B0BCC">
            <w:pPr>
              <w:pStyle w:val="Contenidodelatabla"/>
            </w:pPr>
            <w:r>
              <w:t>Confirmation</w:t>
            </w:r>
          </w:p>
        </w:tc>
      </w:tr>
      <w:tr w:rsidR="004B0BCC" w14:paraId="27D1E026" w14:textId="77777777" w:rsidTr="334436E2">
        <w:tc>
          <w:tcPr>
            <w:tcW w:w="3209" w:type="dxa"/>
          </w:tcPr>
          <w:p w14:paraId="74180544" w14:textId="4197ACCA" w:rsidR="004B0BCC" w:rsidRDefault="039A3E82" w:rsidP="004B0BCC">
            <w:pPr>
              <w:pStyle w:val="Contenidodelatabla"/>
            </w:pPr>
            <w:r>
              <w:t>User manual review</w:t>
            </w:r>
          </w:p>
        </w:tc>
        <w:tc>
          <w:tcPr>
            <w:tcW w:w="3209" w:type="dxa"/>
          </w:tcPr>
          <w:p w14:paraId="588EF983" w14:textId="2CC6A506" w:rsidR="004B0BCC" w:rsidRDefault="00DE61EA" w:rsidP="004B0BCC">
            <w:pPr>
              <w:pStyle w:val="Contenidodelatabla"/>
            </w:pPr>
            <w:r>
              <w:t>Verification that the user manual covers all software features.</w:t>
            </w:r>
          </w:p>
        </w:tc>
        <w:tc>
          <w:tcPr>
            <w:tcW w:w="3209" w:type="dxa"/>
          </w:tcPr>
          <w:p w14:paraId="00070184" w14:textId="483F622E" w:rsidR="004B0BCC" w:rsidRDefault="0033088F" w:rsidP="004B0BCC">
            <w:pPr>
              <w:pStyle w:val="Contenidodelatabla"/>
            </w:pPr>
            <w:r>
              <w:t>All major features are covered.</w:t>
            </w:r>
          </w:p>
        </w:tc>
      </w:tr>
      <w:tr w:rsidR="004B0BCC" w14:paraId="3640319C" w14:textId="77777777" w:rsidTr="334436E2">
        <w:tc>
          <w:tcPr>
            <w:tcW w:w="3209" w:type="dxa"/>
          </w:tcPr>
          <w:p w14:paraId="3990D850" w14:textId="3F6D9E6E" w:rsidR="004B0BCC" w:rsidRDefault="0033088F" w:rsidP="004B0BCC">
            <w:pPr>
              <w:pStyle w:val="Contenidodelatabla"/>
            </w:pPr>
            <w:r>
              <w:t>Setup Guide</w:t>
            </w:r>
          </w:p>
        </w:tc>
        <w:tc>
          <w:tcPr>
            <w:tcW w:w="3209" w:type="dxa"/>
          </w:tcPr>
          <w:p w14:paraId="04C7599F" w14:textId="60DC42C2" w:rsidR="004B0BCC" w:rsidRDefault="00DE61EA" w:rsidP="004B0BCC">
            <w:pPr>
              <w:pStyle w:val="Contenidodelatabla"/>
            </w:pPr>
            <w:r>
              <w:t>The setup guide is ensured to be clear and complete.</w:t>
            </w:r>
          </w:p>
        </w:tc>
        <w:tc>
          <w:tcPr>
            <w:tcW w:w="3209" w:type="dxa"/>
          </w:tcPr>
          <w:p w14:paraId="6EC5D318" w14:textId="117AC7F5" w:rsidR="004B0BCC" w:rsidRDefault="0033088F" w:rsidP="0033088F">
            <w:pPr>
              <w:pStyle w:val="Contenidodelatabla"/>
            </w:pPr>
            <w:r>
              <w:t>The guide covers all the steps necessary for initial setup.</w:t>
            </w:r>
          </w:p>
        </w:tc>
      </w:tr>
      <w:tr w:rsidR="004B0BCC" w14:paraId="365FB184" w14:textId="77777777" w:rsidTr="334436E2">
        <w:tc>
          <w:tcPr>
            <w:tcW w:w="3209" w:type="dxa"/>
          </w:tcPr>
          <w:p w14:paraId="4C981C1B" w14:textId="441B5F0F" w:rsidR="004B0BCC" w:rsidRDefault="0033088F" w:rsidP="004B0BCC">
            <w:pPr>
              <w:pStyle w:val="Contenidodelatabla"/>
            </w:pPr>
            <w:r>
              <w:lastRenderedPageBreak/>
              <w:t>Good Practice Guide</w:t>
            </w:r>
          </w:p>
        </w:tc>
        <w:tc>
          <w:tcPr>
            <w:tcW w:w="3209" w:type="dxa"/>
          </w:tcPr>
          <w:p w14:paraId="027B1E77" w14:textId="2B44111C" w:rsidR="004B0BCC" w:rsidRDefault="00DE61EA" w:rsidP="004B0BCC">
            <w:pPr>
              <w:pStyle w:val="Contenidodelatabla"/>
            </w:pPr>
            <w:r>
              <w:t>The good practices guide is verified to be complete and understandable.</w:t>
            </w:r>
          </w:p>
        </w:tc>
        <w:tc>
          <w:tcPr>
            <w:tcW w:w="3209" w:type="dxa"/>
          </w:tcPr>
          <w:p w14:paraId="484C68DD" w14:textId="7BA0D8F0" w:rsidR="004B0BCC" w:rsidRDefault="0033088F" w:rsidP="004B0BCC">
            <w:pPr>
              <w:pStyle w:val="Contenidodelatabla"/>
            </w:pPr>
            <w:r>
              <w:t xml:space="preserve">The guide is comprehensive and covers all </w:t>
            </w:r>
            <w:proofErr w:type="gramStart"/>
            <w:r>
              <w:t>recommended</w:t>
            </w:r>
            <w:proofErr w:type="gramEnd"/>
            <w:r>
              <w:t xml:space="preserve"> best practices.</w:t>
            </w:r>
          </w:p>
        </w:tc>
      </w:tr>
      <w:tr w:rsidR="004B0BCC" w14:paraId="06CD2A1F" w14:textId="77777777" w:rsidTr="334436E2">
        <w:tc>
          <w:tcPr>
            <w:tcW w:w="3209" w:type="dxa"/>
          </w:tcPr>
          <w:p w14:paraId="1029ED86" w14:textId="00BE3014" w:rsidR="004B0BCC" w:rsidRDefault="0033088F" w:rsidP="004B0BCC">
            <w:pPr>
              <w:pStyle w:val="Contenidodelatabla"/>
            </w:pPr>
            <w:r>
              <w:t>Video tutorials</w:t>
            </w:r>
          </w:p>
        </w:tc>
        <w:tc>
          <w:tcPr>
            <w:tcW w:w="3209" w:type="dxa"/>
          </w:tcPr>
          <w:p w14:paraId="3389D59E" w14:textId="2AB99D1A" w:rsidR="004B0BCC" w:rsidRDefault="00DE61EA" w:rsidP="004B0BCC">
            <w:pPr>
              <w:pStyle w:val="Contenidodelatabla"/>
            </w:pPr>
            <w:r>
              <w:t>Video tutorials are said to be clear and educational.</w:t>
            </w:r>
          </w:p>
        </w:tc>
        <w:tc>
          <w:tcPr>
            <w:tcW w:w="3209" w:type="dxa"/>
          </w:tcPr>
          <w:p w14:paraId="49D4E11E" w14:textId="3AB78428" w:rsidR="004B0BCC" w:rsidRDefault="0033088F" w:rsidP="004B0BCC">
            <w:pPr>
              <w:pStyle w:val="Contenidodelatabla"/>
            </w:pPr>
            <w:r>
              <w:t>The tutorials are clear and well structured.</w:t>
            </w:r>
          </w:p>
        </w:tc>
      </w:tr>
    </w:tbl>
    <w:p w14:paraId="23C1909B" w14:textId="77777777" w:rsidR="007D688D" w:rsidRDefault="007D688D" w:rsidP="007D688D">
      <w:pPr>
        <w:pStyle w:val="Contenidodelatabla"/>
      </w:pPr>
    </w:p>
    <w:p w14:paraId="4470E794" w14:textId="0C0CFC7F" w:rsidR="00891FF7" w:rsidRDefault="00891FF7" w:rsidP="00891FF7">
      <w:pPr>
        <w:pStyle w:val="Titulo1SP"/>
      </w:pPr>
      <w:bookmarkStart w:id="24" w:name="_Toc173942448"/>
      <w:r>
        <w:t>Results and conclusions</w:t>
      </w:r>
      <w:bookmarkEnd w:id="24"/>
    </w:p>
    <w:p w14:paraId="04C19659" w14:textId="7AD3BA7D" w:rsidR="003B15EA" w:rsidRDefault="003B15EA" w:rsidP="003B15EA">
      <w:pPr>
        <w:pStyle w:val="Contenidodelatabla"/>
        <w:jc w:val="both"/>
      </w:pPr>
      <w:r>
        <w:t xml:space="preserve">After conducting extensive installation (IQ), operational (OQ), and functional (PQ) testing, it was concluded that </w:t>
      </w:r>
      <w:proofErr w:type="spellStart"/>
      <w:r>
        <w:t>VRCardio</w:t>
      </w:r>
      <w:proofErr w:type="spellEnd"/>
      <w:r>
        <w:t xml:space="preserve"> meets the standards required for medical use. The results obtained at each stage of validation indicate the following:</w:t>
      </w:r>
    </w:p>
    <w:p w14:paraId="640152DE" w14:textId="0CA919FC" w:rsidR="003B15EA" w:rsidRDefault="003B15EA">
      <w:pPr>
        <w:pStyle w:val="Contenidodelatabla"/>
        <w:numPr>
          <w:ilvl w:val="0"/>
          <w:numId w:val="28"/>
        </w:numPr>
        <w:jc w:val="both"/>
      </w:pPr>
      <w:r>
        <w:t xml:space="preserve">Successful Installation: </w:t>
      </w:r>
      <w:proofErr w:type="spellStart"/>
      <w:r>
        <w:t>VRCardio</w:t>
      </w:r>
      <w:proofErr w:type="spellEnd"/>
      <w:r>
        <w:t xml:space="preserve"> installation proceeded without incident, meeting the established hardware and software requirements. All files were installed </w:t>
      </w:r>
      <w:proofErr w:type="gramStart"/>
      <w:r>
        <w:t>correctly</w:t>
      </w:r>
      <w:proofErr w:type="gramEnd"/>
      <w:r>
        <w:t xml:space="preserve"> and their integrity was verified.</w:t>
      </w:r>
    </w:p>
    <w:p w14:paraId="02EFF22B" w14:textId="30F10F1C" w:rsidR="003B15EA" w:rsidRDefault="003B15EA">
      <w:pPr>
        <w:pStyle w:val="Contenidodelatabla"/>
        <w:numPr>
          <w:ilvl w:val="0"/>
          <w:numId w:val="28"/>
        </w:numPr>
        <w:jc w:val="both"/>
      </w:pPr>
      <w:r>
        <w:t xml:space="preserve">Successful Operation: Basic functionality, integration, performance, and security tests show that </w:t>
      </w:r>
      <w:proofErr w:type="spellStart"/>
      <w:r w:rsidR="00BE58B3">
        <w:t>VRCardio</w:t>
      </w:r>
      <w:proofErr w:type="spellEnd"/>
      <w:r w:rsidR="00BE58B3">
        <w:t xml:space="preserve"> operates correctly under various conditions. No significant errors were found, and all core features responded as expected.</w:t>
      </w:r>
    </w:p>
    <w:p w14:paraId="4A7B04CA" w14:textId="2B7605C4" w:rsidR="003B15EA" w:rsidRDefault="003B15EA">
      <w:pPr>
        <w:pStyle w:val="Contenidodelatabla"/>
        <w:numPr>
          <w:ilvl w:val="0"/>
          <w:numId w:val="28"/>
        </w:numPr>
        <w:jc w:val="both"/>
      </w:pPr>
      <w:r>
        <w:t>Proper Operation: User acceptance testing and critical scenarios validate that the environment is suitable for developing cardiac signal visualization and analysis applications. Users found the software intuitive and effective for their purposes.</w:t>
      </w:r>
    </w:p>
    <w:p w14:paraId="059AAFA5" w14:textId="11D70CDD" w:rsidR="00332B3E" w:rsidRDefault="003B15EA" w:rsidP="008C40FB">
      <w:pPr>
        <w:pStyle w:val="Contenidodelatabla"/>
        <w:jc w:val="both"/>
      </w:pPr>
      <w:r>
        <w:t xml:space="preserve">Based on the data collected, </w:t>
      </w:r>
      <w:proofErr w:type="spellStart"/>
      <w:r>
        <w:t>VRCardio</w:t>
      </w:r>
      <w:proofErr w:type="spellEnd"/>
      <w:r>
        <w:t xml:space="preserve"> is approved for use, ensuring that it meets the necessary functionality, reliability, and safety criteria.</w:t>
      </w:r>
    </w:p>
    <w:p w14:paraId="6CF1AE88" w14:textId="77777777" w:rsidR="00DE61EA" w:rsidRPr="006A3881" w:rsidRDefault="00DE61EA" w:rsidP="00332B3E">
      <w:pPr>
        <w:pStyle w:val="Contenidodelatabla"/>
        <w:ind w:left="720"/>
        <w:jc w:val="both"/>
      </w:pPr>
    </w:p>
    <w:p w14:paraId="5AF81CD8" w14:textId="34B2B488" w:rsidR="00866EEC" w:rsidRPr="008C40FB" w:rsidRDefault="00866EEC" w:rsidP="008C40FB">
      <w:pPr>
        <w:pStyle w:val="Titulo1SP"/>
        <w:rPr>
          <w:b w:val="0"/>
        </w:rPr>
      </w:pPr>
      <w:bookmarkStart w:id="25" w:name="_Toc173942449"/>
      <w:r w:rsidRPr="00D05241">
        <w:t>Version history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722"/>
        <w:gridCol w:w="3209"/>
      </w:tblGrid>
      <w:tr w:rsidR="00866EEC" w14:paraId="1B2C5ED9" w14:textId="77777777" w:rsidTr="00D05241">
        <w:tc>
          <w:tcPr>
            <w:tcW w:w="1696" w:type="dxa"/>
            <w:shd w:val="clear" w:color="auto" w:fill="D9D9D9" w:themeFill="background1" w:themeFillShade="D9"/>
          </w:tcPr>
          <w:p w14:paraId="7EA181BF" w14:textId="4EFAE500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VERSION</w:t>
            </w:r>
          </w:p>
        </w:tc>
        <w:tc>
          <w:tcPr>
            <w:tcW w:w="4722" w:type="dxa"/>
            <w:shd w:val="clear" w:color="auto" w:fill="D9D9D9" w:themeFill="background1" w:themeFillShade="D9"/>
          </w:tcPr>
          <w:p w14:paraId="14FB7805" w14:textId="2CFDE609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REASON FOR CHANGE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 w14:paraId="0E382692" w14:textId="1AD74EC0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DATE</w:t>
            </w:r>
          </w:p>
        </w:tc>
      </w:tr>
      <w:tr w:rsidR="00866EEC" w14:paraId="222AF2B1" w14:textId="77777777" w:rsidTr="00D05241">
        <w:tc>
          <w:tcPr>
            <w:tcW w:w="1696" w:type="dxa"/>
          </w:tcPr>
          <w:p w14:paraId="7007AF5C" w14:textId="29F34266" w:rsidR="00866EEC" w:rsidRPr="00D05241" w:rsidRDefault="00866EEC" w:rsidP="00BB688E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01</w:t>
            </w:r>
          </w:p>
        </w:tc>
        <w:tc>
          <w:tcPr>
            <w:tcW w:w="4722" w:type="dxa"/>
          </w:tcPr>
          <w:p w14:paraId="71DF543B" w14:textId="17E6A283" w:rsidR="00866EEC" w:rsidRPr="00D05241" w:rsidRDefault="00866EEC" w:rsidP="00BB688E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Initial edition</w:t>
            </w:r>
          </w:p>
        </w:tc>
        <w:tc>
          <w:tcPr>
            <w:tcW w:w="3209" w:type="dxa"/>
          </w:tcPr>
          <w:p w14:paraId="1FAF465C" w14:textId="1AA904C1" w:rsidR="00866EEC" w:rsidRPr="00D05241" w:rsidRDefault="00A7521F" w:rsidP="00BB68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July 2024</w:t>
            </w:r>
          </w:p>
        </w:tc>
      </w:tr>
    </w:tbl>
    <w:p w14:paraId="0BA95B93" w14:textId="101C9A0A" w:rsidR="003A3608" w:rsidRDefault="003A3608" w:rsidP="008C40FB">
      <w:pPr>
        <w:rPr>
          <w:rFonts w:ascii="Open Sans" w:hAnsi="Open Sans"/>
          <w:b/>
          <w:sz w:val="20"/>
        </w:rPr>
      </w:pPr>
    </w:p>
    <w:p w14:paraId="10C9707D" w14:textId="77777777" w:rsidR="00077415" w:rsidRDefault="00077415" w:rsidP="008C40FB">
      <w:pPr>
        <w:rPr>
          <w:rFonts w:ascii="Open Sans" w:hAnsi="Open Sans"/>
          <w:b/>
          <w:sz w:val="20"/>
        </w:rPr>
      </w:pPr>
    </w:p>
    <w:p w14:paraId="46226181" w14:textId="68BDC063" w:rsidR="00077415" w:rsidRDefault="00077415" w:rsidP="00077415">
      <w:pPr>
        <w:pStyle w:val="Titulo1SP"/>
      </w:pPr>
      <w:bookmarkStart w:id="26" w:name="_Toc173942450"/>
      <w:r>
        <w:lastRenderedPageBreak/>
        <w:t>Conformity of the person responsible for validation</w:t>
      </w:r>
      <w:bookmarkEnd w:id="26"/>
    </w:p>
    <w:p w14:paraId="28D26B41" w14:textId="5848F5D2" w:rsidR="00077415" w:rsidRDefault="00077415" w:rsidP="00077415">
      <w:pPr>
        <w:pStyle w:val="Cabeceraypie"/>
      </w:pPr>
      <w:r>
        <w:t>State:</w:t>
      </w:r>
    </w:p>
    <w:p w14:paraId="268238DD" w14:textId="1BE0AED5" w:rsidR="00077415" w:rsidRPr="0073264E" w:rsidRDefault="00000000" w:rsidP="00077415">
      <w:pPr>
        <w:widowControl w:val="0"/>
        <w:spacing w:after="0"/>
        <w:ind w:firstLine="708"/>
        <w:rPr>
          <w:szCs w:val="22"/>
          <w:lang w:val="en-GB"/>
        </w:rPr>
      </w:pPr>
      <w:sdt>
        <w:sdtPr>
          <w:id w:val="-1528323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55BD">
            <w:rPr>
              <w:rFonts w:ascii="MS Gothic" w:eastAsia="MS Gothic" w:hAnsi="MS Gothic" w:hint="eastAsia"/>
            </w:rPr>
            <w:t>☐</w:t>
          </w:r>
        </w:sdtContent>
      </w:sdt>
      <w:r w:rsidR="00077415">
        <w:t>According</w:t>
      </w:r>
    </w:p>
    <w:p w14:paraId="20406A4B" w14:textId="0B3D0AF2" w:rsidR="00077415" w:rsidRDefault="00000000" w:rsidP="00077415">
      <w:pPr>
        <w:widowControl w:val="0"/>
        <w:spacing w:after="0"/>
        <w:ind w:firstLine="708"/>
      </w:pPr>
      <w:sdt>
        <w:sdtPr>
          <w:id w:val="1777295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7415">
            <w:rPr>
              <w:rFonts w:ascii="MS Gothic" w:eastAsia="MS Gothic" w:hAnsi="MS Gothic" w:hint="eastAsia"/>
            </w:rPr>
            <w:t>☐</w:t>
          </w:r>
        </w:sdtContent>
      </w:sdt>
      <w:r w:rsidR="00077415">
        <w:t>Not compliant</w:t>
      </w:r>
    </w:p>
    <w:p w14:paraId="1B73B0C4" w14:textId="1C2B67DA" w:rsidR="00077415" w:rsidRDefault="00077415" w:rsidP="00077415">
      <w:pPr>
        <w:widowControl w:val="0"/>
        <w:spacing w:after="0"/>
      </w:pPr>
      <w:r>
        <w:t>Name:</w:t>
      </w:r>
    </w:p>
    <w:p w14:paraId="3D496864" w14:textId="5760A6FF" w:rsidR="00077415" w:rsidRDefault="00077415" w:rsidP="00077415">
      <w:pPr>
        <w:widowControl w:val="0"/>
        <w:spacing w:after="0"/>
      </w:pPr>
      <w:r>
        <w:t>Date:</w:t>
      </w:r>
    </w:p>
    <w:p w14:paraId="614856CF" w14:textId="01F45CBD" w:rsidR="00077415" w:rsidRDefault="00077415" w:rsidP="00077415">
      <w:pPr>
        <w:widowControl w:val="0"/>
        <w:spacing w:after="0"/>
        <w:rPr>
          <w:szCs w:val="22"/>
          <w:lang w:val="es-ES"/>
        </w:rPr>
      </w:pPr>
      <w:r>
        <w:t>Signature:</w:t>
      </w:r>
    </w:p>
    <w:p w14:paraId="0BF33773" w14:textId="6D23CB14" w:rsidR="00077415" w:rsidRPr="005B7C26" w:rsidRDefault="00077415" w:rsidP="00077415">
      <w:pPr>
        <w:pStyle w:val="Cabeceraypie"/>
      </w:pPr>
    </w:p>
    <w:sectPr w:rsidR="00077415" w:rsidRPr="005B7C26" w:rsidSect="00F469CB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0900" w14:textId="77777777" w:rsidR="009A2F5B" w:rsidRDefault="009A2F5B">
      <w:pPr>
        <w:spacing w:after="0" w:line="240" w:lineRule="auto"/>
      </w:pPr>
      <w:r>
        <w:separator/>
      </w:r>
    </w:p>
  </w:endnote>
  <w:endnote w:type="continuationSeparator" w:id="0">
    <w:p w14:paraId="01848D61" w14:textId="77777777" w:rsidR="009A2F5B" w:rsidRDefault="009A2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0172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B1E228" w14:textId="7DF73DD8" w:rsidR="00A46A1B" w:rsidRDefault="00A46A1B">
            <w:pPr>
              <w:pStyle w:val="Piedepgina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B22215" w14:textId="77777777" w:rsidR="00A46A1B" w:rsidRDefault="00A46A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71C1" w14:textId="77777777" w:rsidR="009A2F5B" w:rsidRDefault="009A2F5B">
      <w:pPr>
        <w:spacing w:after="0" w:line="240" w:lineRule="auto"/>
      </w:pPr>
      <w:r>
        <w:separator/>
      </w:r>
    </w:p>
  </w:footnote>
  <w:footnote w:type="continuationSeparator" w:id="0">
    <w:p w14:paraId="0A60CE92" w14:textId="77777777" w:rsidR="009A2F5B" w:rsidRDefault="009A2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pPr w:leftFromText="141" w:rightFromText="141" w:vertAnchor="text" w:tblpX="-434" w:tblpY="1"/>
      <w:tblOverlap w:val="never"/>
      <w:tblW w:w="949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44"/>
      <w:gridCol w:w="4252"/>
      <w:gridCol w:w="2694"/>
    </w:tblGrid>
    <w:tr w:rsidR="00891FF7" w:rsidRPr="00F80D9A" w14:paraId="43E3F93D" w14:textId="77777777" w:rsidTr="00A00AEA">
      <w:trPr>
        <w:trHeight w:val="354"/>
      </w:trPr>
      <w:tc>
        <w:tcPr>
          <w:tcW w:w="2544" w:type="dxa"/>
          <w:vMerge w:val="restart"/>
          <w:tcBorders>
            <w:left w:val="single" w:sz="6" w:space="0" w:color="000000"/>
          </w:tcBorders>
        </w:tcPr>
        <w:p w14:paraId="481CE304" w14:textId="77777777" w:rsidR="00891FF7" w:rsidRPr="00F80D9A" w:rsidRDefault="00891FF7" w:rsidP="00CF2B5E">
          <w:pPr>
            <w:pStyle w:val="TableParagraph"/>
            <w:ind w:right="-65"/>
            <w:jc w:val="center"/>
            <w:rPr>
              <w:rFonts w:ascii="Epilogue" w:hAnsi="Epilogue"/>
              <w:sz w:val="20"/>
            </w:rPr>
          </w:pPr>
          <w:r w:rsidRPr="007D6B57">
            <w:rPr>
              <w:rFonts w:ascii="Roboto Light" w:hAnsi="Roboto Light" w:cs="Arial"/>
              <w:noProof/>
              <w:sz w:val="20"/>
              <w:lang w:val="es-ES" w:eastAsia="es-ES" w:bidi="ar-SA"/>
            </w:rPr>
            <w:drawing>
              <wp:inline distT="0" distB="0" distL="0" distR="0" wp14:anchorId="02A05CAB" wp14:editId="5D0FCEBB">
                <wp:extent cx="1427480" cy="560070"/>
                <wp:effectExtent l="0" t="0" r="0" b="8890"/>
                <wp:docPr id="33" name="Imagen 33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Merge w:val="restart"/>
          <w:vAlign w:val="center"/>
        </w:tcPr>
        <w:p w14:paraId="173DDDA2" w14:textId="01FD31F6" w:rsidR="00891FF7" w:rsidRPr="005415C5" w:rsidRDefault="001D7894" w:rsidP="00A00AEA">
          <w:pPr>
            <w:pStyle w:val="TableParagraph"/>
            <w:spacing w:before="63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Software validation report</w:t>
          </w:r>
        </w:p>
      </w:tc>
      <w:tc>
        <w:tcPr>
          <w:tcW w:w="2694" w:type="dxa"/>
        </w:tcPr>
        <w:p w14:paraId="3B6C46C6" w14:textId="3A227857" w:rsidR="00891FF7" w:rsidRPr="005415C5" w:rsidRDefault="00891FF7" w:rsidP="00CF2B5E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</w:rPr>
            <w:t xml:space="preserve">VERSION: </w:t>
          </w:r>
          <w:r w:rsidRPr="005415C5">
            <w:rPr>
              <w:rFonts w:ascii="Roboto Light" w:hAnsi="Roboto Light" w:cs="Arial"/>
              <w:b/>
              <w:szCs w:val="24"/>
            </w:rPr>
            <w:tab/>
          </w:r>
          <w:r>
            <w:rPr>
              <w:rFonts w:ascii="Roboto Light" w:hAnsi="Roboto Light" w:cs="Arial"/>
              <w:b/>
              <w:color w:val="5B9BD5" w:themeColor="accent1"/>
              <w:szCs w:val="24"/>
            </w:rPr>
            <w:t>01</w:t>
          </w:r>
        </w:p>
      </w:tc>
    </w:tr>
    <w:tr w:rsidR="00891FF7" w:rsidRPr="00F80D9A" w14:paraId="36B0FF4A" w14:textId="77777777" w:rsidTr="000C41EF">
      <w:trPr>
        <w:trHeight w:val="353"/>
      </w:trPr>
      <w:tc>
        <w:tcPr>
          <w:tcW w:w="2544" w:type="dxa"/>
          <w:vMerge/>
          <w:tcBorders>
            <w:left w:val="single" w:sz="6" w:space="0" w:color="000000"/>
          </w:tcBorders>
        </w:tcPr>
        <w:p w14:paraId="163AA35F" w14:textId="77777777" w:rsidR="00891FF7" w:rsidRPr="007D6B57" w:rsidRDefault="00891FF7" w:rsidP="00CF2B5E">
          <w:pPr>
            <w:pStyle w:val="TableParagraph"/>
            <w:ind w:right="-65"/>
            <w:jc w:val="center"/>
            <w:rPr>
              <w:rFonts w:ascii="Roboto Light" w:hAnsi="Roboto Light" w:cs="Arial"/>
              <w:noProof/>
              <w:sz w:val="20"/>
              <w:lang w:val="es-ES" w:eastAsia="es-ES" w:bidi="ar-SA"/>
            </w:rPr>
          </w:pPr>
        </w:p>
      </w:tc>
      <w:tc>
        <w:tcPr>
          <w:tcW w:w="4252" w:type="dxa"/>
          <w:vMerge/>
        </w:tcPr>
        <w:p w14:paraId="629A300D" w14:textId="77777777" w:rsidR="00891FF7" w:rsidRDefault="00891FF7" w:rsidP="00CF2B5E">
          <w:pPr>
            <w:pStyle w:val="TableParagraph"/>
            <w:spacing w:before="63"/>
            <w:rPr>
              <w:rFonts w:ascii="Roboto Light" w:hAnsi="Roboto Light" w:cs="Arial"/>
              <w:b/>
              <w:szCs w:val="24"/>
            </w:rPr>
          </w:pPr>
        </w:p>
      </w:tc>
      <w:tc>
        <w:tcPr>
          <w:tcW w:w="2694" w:type="dxa"/>
        </w:tcPr>
        <w:p w14:paraId="503259EF" w14:textId="559E5DA9" w:rsidR="00891FF7" w:rsidRPr="005415C5" w:rsidRDefault="00891FF7" w:rsidP="00CF2B5E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CODE: PV-02/24.01</w:t>
          </w:r>
        </w:p>
      </w:tc>
    </w:tr>
    <w:tr w:rsidR="00891FF7" w:rsidRPr="00F80D9A" w14:paraId="71591C52" w14:textId="77777777" w:rsidTr="00CE0086">
      <w:trPr>
        <w:trHeight w:val="70"/>
      </w:trPr>
      <w:tc>
        <w:tcPr>
          <w:tcW w:w="2544" w:type="dxa"/>
          <w:vMerge/>
          <w:tcBorders>
            <w:left w:val="single" w:sz="6" w:space="0" w:color="000000"/>
          </w:tcBorders>
        </w:tcPr>
        <w:p w14:paraId="7878628D" w14:textId="77777777" w:rsidR="00891FF7" w:rsidRPr="00F80D9A" w:rsidRDefault="00891FF7" w:rsidP="00CF2B5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6946" w:type="dxa"/>
          <w:gridSpan w:val="2"/>
        </w:tcPr>
        <w:p w14:paraId="1AD826E7" w14:textId="47512EDF" w:rsidR="00891FF7" w:rsidRPr="005415C5" w:rsidRDefault="00891FF7" w:rsidP="00A00AEA">
          <w:pPr>
            <w:pStyle w:val="TableParagraph"/>
            <w:spacing w:before="102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Page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PAGE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 xml:space="preserve">5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  <w:proofErr w:type="spellStart"/>
          <w:r w:rsidRPr="005415C5">
            <w:rPr>
              <w:rFonts w:ascii="Roboto Light" w:hAnsi="Roboto Light" w:cs="Arial"/>
              <w:b/>
              <w:szCs w:val="24"/>
              <w:lang w:val="es-ES"/>
            </w:rPr>
            <w:t>of</w:t>
          </w:r>
          <w:proofErr w:type="spellEnd"/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NUMPAGES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>7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</w:p>
      </w:tc>
    </w:tr>
  </w:tbl>
  <w:p w14:paraId="5FB9FA61" w14:textId="77777777" w:rsidR="00CF2B5E" w:rsidRDefault="00CF2B5E">
    <w:pPr>
      <w:pStyle w:val="Encabezado"/>
    </w:pPr>
  </w:p>
  <w:p w14:paraId="5D2469C2" w14:textId="77777777" w:rsidR="00CF2B5E" w:rsidRDefault="00CF2B5E">
    <w:pPr>
      <w:pStyle w:val="Encabezado"/>
    </w:pPr>
  </w:p>
  <w:p w14:paraId="0FFDB97E" w14:textId="77777777" w:rsidR="00CF2B5E" w:rsidRDefault="00CF2B5E">
    <w:pPr>
      <w:pStyle w:val="Encabezado"/>
    </w:pPr>
  </w:p>
  <w:p w14:paraId="0DF439DB" w14:textId="77777777" w:rsidR="00CF2B5E" w:rsidRDefault="00CF2B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4D1E1F"/>
    <w:multiLevelType w:val="hybridMultilevel"/>
    <w:tmpl w:val="87007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3E4E"/>
    <w:multiLevelType w:val="hybridMultilevel"/>
    <w:tmpl w:val="D194D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ACA78F5"/>
    <w:multiLevelType w:val="hybridMultilevel"/>
    <w:tmpl w:val="50E01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240D3"/>
    <w:multiLevelType w:val="hybridMultilevel"/>
    <w:tmpl w:val="2A56A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C00AD"/>
    <w:multiLevelType w:val="hybridMultilevel"/>
    <w:tmpl w:val="296C5E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D7EDD"/>
    <w:multiLevelType w:val="hybridMultilevel"/>
    <w:tmpl w:val="5A0C1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A94"/>
    <w:multiLevelType w:val="hybridMultilevel"/>
    <w:tmpl w:val="EF181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82DC1"/>
    <w:multiLevelType w:val="hybridMultilevel"/>
    <w:tmpl w:val="11229D1A"/>
    <w:lvl w:ilvl="0" w:tplc="8DB03AE6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54A2431"/>
    <w:multiLevelType w:val="hybridMultilevel"/>
    <w:tmpl w:val="30569F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55F12"/>
    <w:multiLevelType w:val="hybridMultilevel"/>
    <w:tmpl w:val="0D0E5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E2A5C"/>
    <w:multiLevelType w:val="hybridMultilevel"/>
    <w:tmpl w:val="06066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F75FA"/>
    <w:multiLevelType w:val="hybridMultilevel"/>
    <w:tmpl w:val="03AAE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1BE65F2"/>
    <w:multiLevelType w:val="hybridMultilevel"/>
    <w:tmpl w:val="6D1C2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76976"/>
    <w:multiLevelType w:val="hybridMultilevel"/>
    <w:tmpl w:val="5ABEA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A2326"/>
    <w:multiLevelType w:val="hybridMultilevel"/>
    <w:tmpl w:val="6504D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C531A"/>
    <w:multiLevelType w:val="hybridMultilevel"/>
    <w:tmpl w:val="81DAF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150D1"/>
    <w:multiLevelType w:val="hybridMultilevel"/>
    <w:tmpl w:val="59E2B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42E95"/>
    <w:multiLevelType w:val="hybridMultilevel"/>
    <w:tmpl w:val="73CA8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155BE"/>
    <w:multiLevelType w:val="hybridMultilevel"/>
    <w:tmpl w:val="4D2C1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F48F2"/>
    <w:multiLevelType w:val="hybridMultilevel"/>
    <w:tmpl w:val="6CFA5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E46E3"/>
    <w:multiLevelType w:val="hybridMultilevel"/>
    <w:tmpl w:val="681EE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62FA4"/>
    <w:multiLevelType w:val="hybridMultilevel"/>
    <w:tmpl w:val="CBF4D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24F23"/>
    <w:multiLevelType w:val="multilevel"/>
    <w:tmpl w:val="F3688B26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rFonts w:hint="default"/>
        <w:color w:val="auto"/>
        <w:sz w:val="28"/>
        <w:szCs w:val="44"/>
        <w:u w:val="none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CED63D7"/>
    <w:multiLevelType w:val="hybridMultilevel"/>
    <w:tmpl w:val="E3B42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44937">
    <w:abstractNumId w:val="17"/>
  </w:num>
  <w:num w:numId="2" w16cid:durableId="1770811262">
    <w:abstractNumId w:val="29"/>
  </w:num>
  <w:num w:numId="3" w16cid:durableId="636303073">
    <w:abstractNumId w:val="30"/>
  </w:num>
  <w:num w:numId="4" w16cid:durableId="599409892">
    <w:abstractNumId w:val="12"/>
  </w:num>
  <w:num w:numId="5" w16cid:durableId="962467010">
    <w:abstractNumId w:val="4"/>
  </w:num>
  <w:num w:numId="6" w16cid:durableId="2085181778">
    <w:abstractNumId w:val="0"/>
  </w:num>
  <w:num w:numId="7" w16cid:durableId="1199053252">
    <w:abstractNumId w:val="1"/>
  </w:num>
  <w:num w:numId="8" w16cid:durableId="661087365">
    <w:abstractNumId w:val="11"/>
  </w:num>
  <w:num w:numId="9" w16cid:durableId="860632819">
    <w:abstractNumId w:val="10"/>
  </w:num>
  <w:num w:numId="10" w16cid:durableId="1182888849">
    <w:abstractNumId w:val="20"/>
  </w:num>
  <w:num w:numId="11" w16cid:durableId="447043924">
    <w:abstractNumId w:val="18"/>
  </w:num>
  <w:num w:numId="12" w16cid:durableId="671643120">
    <w:abstractNumId w:val="19"/>
  </w:num>
  <w:num w:numId="13" w16cid:durableId="1358963531">
    <w:abstractNumId w:val="5"/>
  </w:num>
  <w:num w:numId="14" w16cid:durableId="1861237576">
    <w:abstractNumId w:val="2"/>
  </w:num>
  <w:num w:numId="15" w16cid:durableId="39327090">
    <w:abstractNumId w:val="26"/>
  </w:num>
  <w:num w:numId="16" w16cid:durableId="845172651">
    <w:abstractNumId w:val="9"/>
  </w:num>
  <w:num w:numId="17" w16cid:durableId="949824682">
    <w:abstractNumId w:val="13"/>
  </w:num>
  <w:num w:numId="18" w16cid:durableId="2060283064">
    <w:abstractNumId w:val="6"/>
  </w:num>
  <w:num w:numId="19" w16cid:durableId="780691078">
    <w:abstractNumId w:val="31"/>
  </w:num>
  <w:num w:numId="20" w16cid:durableId="1577395228">
    <w:abstractNumId w:val="3"/>
  </w:num>
  <w:num w:numId="21" w16cid:durableId="340544258">
    <w:abstractNumId w:val="24"/>
  </w:num>
  <w:num w:numId="22" w16cid:durableId="1611549319">
    <w:abstractNumId w:val="25"/>
  </w:num>
  <w:num w:numId="23" w16cid:durableId="437455592">
    <w:abstractNumId w:val="8"/>
  </w:num>
  <w:num w:numId="24" w16cid:durableId="1554121586">
    <w:abstractNumId w:val="21"/>
  </w:num>
  <w:num w:numId="25" w16cid:durableId="1465196951">
    <w:abstractNumId w:val="23"/>
  </w:num>
  <w:num w:numId="26" w16cid:durableId="1002395399">
    <w:abstractNumId w:val="27"/>
  </w:num>
  <w:num w:numId="27" w16cid:durableId="307057400">
    <w:abstractNumId w:val="14"/>
  </w:num>
  <w:num w:numId="28" w16cid:durableId="2133087422">
    <w:abstractNumId w:val="22"/>
  </w:num>
  <w:num w:numId="29" w16cid:durableId="1494030940">
    <w:abstractNumId w:val="16"/>
  </w:num>
  <w:num w:numId="30" w16cid:durableId="1048988866">
    <w:abstractNumId w:val="15"/>
  </w:num>
  <w:num w:numId="31" w16cid:durableId="1937134117">
    <w:abstractNumId w:val="7"/>
  </w:num>
  <w:num w:numId="32" w16cid:durableId="1589843614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316AE"/>
    <w:rsid w:val="000339C8"/>
    <w:rsid w:val="00044202"/>
    <w:rsid w:val="00060F08"/>
    <w:rsid w:val="0006600E"/>
    <w:rsid w:val="00077415"/>
    <w:rsid w:val="000A44E9"/>
    <w:rsid w:val="000C4A99"/>
    <w:rsid w:val="000D5E4B"/>
    <w:rsid w:val="000E0B57"/>
    <w:rsid w:val="000E5B9A"/>
    <w:rsid w:val="00126C3D"/>
    <w:rsid w:val="001271FB"/>
    <w:rsid w:val="00142101"/>
    <w:rsid w:val="00142CAE"/>
    <w:rsid w:val="001501B5"/>
    <w:rsid w:val="00171373"/>
    <w:rsid w:val="00172157"/>
    <w:rsid w:val="00186D1F"/>
    <w:rsid w:val="001973F1"/>
    <w:rsid w:val="00197B06"/>
    <w:rsid w:val="001A09A3"/>
    <w:rsid w:val="001C6058"/>
    <w:rsid w:val="001D7894"/>
    <w:rsid w:val="001E0266"/>
    <w:rsid w:val="00210228"/>
    <w:rsid w:val="00216132"/>
    <w:rsid w:val="002310A2"/>
    <w:rsid w:val="0023550C"/>
    <w:rsid w:val="00241633"/>
    <w:rsid w:val="002631F0"/>
    <w:rsid w:val="0026592D"/>
    <w:rsid w:val="00265EE7"/>
    <w:rsid w:val="00270EC9"/>
    <w:rsid w:val="00294948"/>
    <w:rsid w:val="002B1F9B"/>
    <w:rsid w:val="002E3731"/>
    <w:rsid w:val="002F45E9"/>
    <w:rsid w:val="00301642"/>
    <w:rsid w:val="0030420E"/>
    <w:rsid w:val="003055BD"/>
    <w:rsid w:val="00310339"/>
    <w:rsid w:val="00313580"/>
    <w:rsid w:val="003226A0"/>
    <w:rsid w:val="0033088F"/>
    <w:rsid w:val="00332B3E"/>
    <w:rsid w:val="003470E0"/>
    <w:rsid w:val="00361C61"/>
    <w:rsid w:val="00364458"/>
    <w:rsid w:val="00366188"/>
    <w:rsid w:val="00373676"/>
    <w:rsid w:val="003A3608"/>
    <w:rsid w:val="003B15EA"/>
    <w:rsid w:val="003B739A"/>
    <w:rsid w:val="003D6AC4"/>
    <w:rsid w:val="004034D8"/>
    <w:rsid w:val="004672A9"/>
    <w:rsid w:val="00472C71"/>
    <w:rsid w:val="004B0BCC"/>
    <w:rsid w:val="004B1A8B"/>
    <w:rsid w:val="004B446F"/>
    <w:rsid w:val="004B78A7"/>
    <w:rsid w:val="004C0329"/>
    <w:rsid w:val="004CDBD9"/>
    <w:rsid w:val="004D1E1B"/>
    <w:rsid w:val="004D4CAC"/>
    <w:rsid w:val="004F357B"/>
    <w:rsid w:val="004F5C4C"/>
    <w:rsid w:val="00504B0B"/>
    <w:rsid w:val="0051104F"/>
    <w:rsid w:val="005173FC"/>
    <w:rsid w:val="00534F8F"/>
    <w:rsid w:val="00547C14"/>
    <w:rsid w:val="0055625F"/>
    <w:rsid w:val="0056497E"/>
    <w:rsid w:val="00572BBB"/>
    <w:rsid w:val="005B12A2"/>
    <w:rsid w:val="005B7C26"/>
    <w:rsid w:val="00614529"/>
    <w:rsid w:val="00663AC4"/>
    <w:rsid w:val="006666C3"/>
    <w:rsid w:val="0068402E"/>
    <w:rsid w:val="00696D0F"/>
    <w:rsid w:val="006A3881"/>
    <w:rsid w:val="006A6BCB"/>
    <w:rsid w:val="006B3C8F"/>
    <w:rsid w:val="006E067F"/>
    <w:rsid w:val="006F7DAC"/>
    <w:rsid w:val="0073264E"/>
    <w:rsid w:val="00752B11"/>
    <w:rsid w:val="00753035"/>
    <w:rsid w:val="007618D5"/>
    <w:rsid w:val="00771508"/>
    <w:rsid w:val="00771ED9"/>
    <w:rsid w:val="00773C09"/>
    <w:rsid w:val="00774780"/>
    <w:rsid w:val="00775674"/>
    <w:rsid w:val="00780EA7"/>
    <w:rsid w:val="007A07C2"/>
    <w:rsid w:val="007D688D"/>
    <w:rsid w:val="007F7B15"/>
    <w:rsid w:val="008022B1"/>
    <w:rsid w:val="00822D6E"/>
    <w:rsid w:val="008310B3"/>
    <w:rsid w:val="008577DD"/>
    <w:rsid w:val="00866EEC"/>
    <w:rsid w:val="00877184"/>
    <w:rsid w:val="0089060C"/>
    <w:rsid w:val="00891FF7"/>
    <w:rsid w:val="008A53D8"/>
    <w:rsid w:val="008C40FB"/>
    <w:rsid w:val="008D6E25"/>
    <w:rsid w:val="008F6A7F"/>
    <w:rsid w:val="0090374D"/>
    <w:rsid w:val="00913F08"/>
    <w:rsid w:val="00923F44"/>
    <w:rsid w:val="00937EC3"/>
    <w:rsid w:val="00943F18"/>
    <w:rsid w:val="00945241"/>
    <w:rsid w:val="009507DC"/>
    <w:rsid w:val="009532A8"/>
    <w:rsid w:val="009539FB"/>
    <w:rsid w:val="00953AFF"/>
    <w:rsid w:val="009560CD"/>
    <w:rsid w:val="00960B1E"/>
    <w:rsid w:val="00966D57"/>
    <w:rsid w:val="0098175F"/>
    <w:rsid w:val="00987805"/>
    <w:rsid w:val="0099648F"/>
    <w:rsid w:val="00997A62"/>
    <w:rsid w:val="009A2F5B"/>
    <w:rsid w:val="009A486C"/>
    <w:rsid w:val="009A5776"/>
    <w:rsid w:val="009B0E60"/>
    <w:rsid w:val="009E3E53"/>
    <w:rsid w:val="009F6592"/>
    <w:rsid w:val="00A00AEA"/>
    <w:rsid w:val="00A07CFB"/>
    <w:rsid w:val="00A12B90"/>
    <w:rsid w:val="00A16873"/>
    <w:rsid w:val="00A2724B"/>
    <w:rsid w:val="00A46A1B"/>
    <w:rsid w:val="00A50346"/>
    <w:rsid w:val="00A7521F"/>
    <w:rsid w:val="00A93216"/>
    <w:rsid w:val="00AB7FA4"/>
    <w:rsid w:val="00AD4C50"/>
    <w:rsid w:val="00AE69A1"/>
    <w:rsid w:val="00B023A0"/>
    <w:rsid w:val="00B029A0"/>
    <w:rsid w:val="00B03771"/>
    <w:rsid w:val="00B04D06"/>
    <w:rsid w:val="00B0587A"/>
    <w:rsid w:val="00B31A5D"/>
    <w:rsid w:val="00B63FF5"/>
    <w:rsid w:val="00B8505C"/>
    <w:rsid w:val="00BA03B0"/>
    <w:rsid w:val="00BA262F"/>
    <w:rsid w:val="00BB4F6F"/>
    <w:rsid w:val="00BB688E"/>
    <w:rsid w:val="00BB6FF1"/>
    <w:rsid w:val="00BC14B9"/>
    <w:rsid w:val="00BE16CF"/>
    <w:rsid w:val="00BE25B1"/>
    <w:rsid w:val="00BE58B3"/>
    <w:rsid w:val="00C066A6"/>
    <w:rsid w:val="00C15C7A"/>
    <w:rsid w:val="00C218B7"/>
    <w:rsid w:val="00C30E84"/>
    <w:rsid w:val="00C55C54"/>
    <w:rsid w:val="00C81534"/>
    <w:rsid w:val="00C924AF"/>
    <w:rsid w:val="00CC36B0"/>
    <w:rsid w:val="00CE7004"/>
    <w:rsid w:val="00CF2B5E"/>
    <w:rsid w:val="00D05241"/>
    <w:rsid w:val="00D238F2"/>
    <w:rsid w:val="00D2447A"/>
    <w:rsid w:val="00D349A7"/>
    <w:rsid w:val="00D5557E"/>
    <w:rsid w:val="00D81739"/>
    <w:rsid w:val="00D92811"/>
    <w:rsid w:val="00DC4AA8"/>
    <w:rsid w:val="00DD5DBF"/>
    <w:rsid w:val="00DE61EA"/>
    <w:rsid w:val="00E165E9"/>
    <w:rsid w:val="00E63A10"/>
    <w:rsid w:val="00E71C4D"/>
    <w:rsid w:val="00E93025"/>
    <w:rsid w:val="00EB71E8"/>
    <w:rsid w:val="00EC5FB0"/>
    <w:rsid w:val="00F469CB"/>
    <w:rsid w:val="00F46A6A"/>
    <w:rsid w:val="00F51805"/>
    <w:rsid w:val="00F57E5B"/>
    <w:rsid w:val="00F62C38"/>
    <w:rsid w:val="00F92764"/>
    <w:rsid w:val="00FB7256"/>
    <w:rsid w:val="00FD5A11"/>
    <w:rsid w:val="039A3E82"/>
    <w:rsid w:val="059970D3"/>
    <w:rsid w:val="1BB01B0A"/>
    <w:rsid w:val="1DCEBE2E"/>
    <w:rsid w:val="2A16D775"/>
    <w:rsid w:val="2A25B44C"/>
    <w:rsid w:val="2E13D766"/>
    <w:rsid w:val="2E8AEF73"/>
    <w:rsid w:val="2F17F232"/>
    <w:rsid w:val="334436E2"/>
    <w:rsid w:val="38049491"/>
    <w:rsid w:val="3A185647"/>
    <w:rsid w:val="3C188A32"/>
    <w:rsid w:val="3D7B1B8C"/>
    <w:rsid w:val="411EB64B"/>
    <w:rsid w:val="458B0E38"/>
    <w:rsid w:val="4ED604BD"/>
    <w:rsid w:val="51EE31D5"/>
    <w:rsid w:val="5594ACE8"/>
    <w:rsid w:val="5646D141"/>
    <w:rsid w:val="57CC0D12"/>
    <w:rsid w:val="5BF81643"/>
    <w:rsid w:val="60C0322C"/>
    <w:rsid w:val="60D8F696"/>
    <w:rsid w:val="6422B7D0"/>
    <w:rsid w:val="6B2976E5"/>
    <w:rsid w:val="6E1D64D6"/>
    <w:rsid w:val="6FB47810"/>
    <w:rsid w:val="722F611C"/>
    <w:rsid w:val="73CDCDE1"/>
    <w:rsid w:val="7781A2E6"/>
    <w:rsid w:val="7856DE6B"/>
    <w:rsid w:val="7B2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03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C6058"/>
    <w:rPr>
      <w:rFonts w:ascii="Roboto Light" w:eastAsiaTheme="majorEastAsia" w:hAnsi="Roboto Light" w:cstheme="majorBidi"/>
      <w:b/>
      <w:sz w:val="28"/>
      <w:szCs w:val="32"/>
      <w:lang w:val="en"/>
    </w:rPr>
  </w:style>
  <w:style w:type="character" w:customStyle="1" w:styleId="Titulo1Car0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C605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6058"/>
    <w:rPr>
      <w:rFonts w:ascii="Roboto Light" w:eastAsiaTheme="majorEastAsia" w:hAnsi="Roboto Light" w:cstheme="majorBidi"/>
      <w:b/>
      <w:sz w:val="24"/>
      <w:szCs w:val="26"/>
      <w:lang w:val="en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C6058"/>
    <w:rPr>
      <w:rFonts w:ascii="Roboto Light" w:eastAsiaTheme="majorEastAsia" w:hAnsi="Roboto Light" w:cstheme="majorBidi"/>
      <w:b/>
      <w:sz w:val="24"/>
      <w:szCs w:val="24"/>
      <w:lang w:val="en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C6058"/>
    <w:rPr>
      <w:rFonts w:ascii="Roboto Light" w:eastAsiaTheme="majorEastAsia" w:hAnsi="Roboto Light" w:cstheme="majorBidi"/>
      <w:iCs/>
      <w:sz w:val="24"/>
      <w:szCs w:val="20"/>
      <w:u w:val="single"/>
      <w:lang w:val="e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C6058"/>
    <w:rPr>
      <w:rFonts w:ascii="Arial" w:eastAsia="Times New Roman" w:hAnsi="Arial" w:cs="Times New Roman"/>
      <w:szCs w:val="20"/>
      <w:lang w:val="en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eastAsia="Times New Roman" w:hAnsi="Arial" w:cs="Times New Roman"/>
      <w:sz w:val="22"/>
      <w:lang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C6058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C6058"/>
    <w:pPr>
      <w:numPr>
        <w:numId w:val="1"/>
      </w:numPr>
    </w:pPr>
    <w:rPr>
      <w:rFonts w:ascii="Arial" w:hAnsi="Arial" w:cstheme="minorBidi"/>
      <w:b/>
      <w:sz w:val="28"/>
      <w:szCs w:val="22"/>
    </w:rPr>
  </w:style>
  <w:style w:type="paragraph" w:customStyle="1" w:styleId="Titulo10">
    <w:name w:val="Titulo_1"/>
    <w:basedOn w:val="Normal"/>
    <w:next w:val="Normal"/>
    <w:link w:val="Titulo1Car0"/>
    <w:autoRedefine/>
    <w:rsid w:val="001C6058"/>
    <w:pPr>
      <w:numPr>
        <w:numId w:val="3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05241"/>
    <w:pPr>
      <w:tabs>
        <w:tab w:val="left" w:pos="440"/>
        <w:tab w:val="right" w:leader="dot" w:pos="9627"/>
      </w:tabs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C6058"/>
  </w:style>
  <w:style w:type="paragraph" w:customStyle="1" w:styleId="Titulo2">
    <w:name w:val="Titulo2"/>
    <w:basedOn w:val="Normal"/>
    <w:next w:val="Normal"/>
    <w:link w:val="Titulo2Car"/>
    <w:qFormat/>
    <w:rsid w:val="001C6058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C6058"/>
    <w:pPr>
      <w:numPr>
        <w:numId w:val="2"/>
      </w:numPr>
      <w:tabs>
        <w:tab w:val="clear" w:pos="0"/>
        <w:tab w:val="num" w:pos="360"/>
      </w:tabs>
      <w:ind w:left="0" w:firstLine="0"/>
    </w:pPr>
    <w:rPr>
      <w:b/>
    </w:rPr>
  </w:style>
  <w:style w:type="paragraph" w:customStyle="1" w:styleId="Cabeceraypie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customStyle="1" w:styleId="Vorspannberschrift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1C6058"/>
    <w:pPr>
      <w:numPr>
        <w:numId w:val="8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C6058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eastAsia="es-CO" w:bidi="es-CO"/>
    </w:rPr>
  </w:style>
  <w:style w:type="paragraph" w:customStyle="1" w:styleId="Contenidodelmarco">
    <w:name w:val="Contenido del marco"/>
    <w:basedOn w:val="Normal"/>
    <w:qFormat/>
    <w:rsid w:val="001C6058"/>
  </w:style>
  <w:style w:type="paragraph" w:customStyle="1" w:styleId="Contenidodelatabla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C605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customStyle="1" w:styleId="Listavietas1">
    <w:name w:val="Lista viñetas 1"/>
    <w:basedOn w:val="Prrafodelista"/>
    <w:link w:val="Listavietas1Car"/>
    <w:qFormat/>
    <w:rsid w:val="001C6058"/>
    <w:pPr>
      <w:numPr>
        <w:numId w:val="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customStyle="1" w:styleId="paragraph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C6058"/>
  </w:style>
  <w:style w:type="character" w:customStyle="1" w:styleId="eop">
    <w:name w:val="eop"/>
    <w:basedOn w:val="Fuentedeprrafopredeter"/>
    <w:rsid w:val="001C6058"/>
  </w:style>
  <w:style w:type="paragraph" w:customStyle="1" w:styleId="TituloportadaSP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en"/>
    </w:rPr>
  </w:style>
  <w:style w:type="paragraph" w:customStyle="1" w:styleId="Titulo1SP">
    <w:name w:val="Titulo 1 SP"/>
    <w:basedOn w:val="Ttulo1"/>
    <w:qFormat/>
    <w:rsid w:val="001C6058"/>
    <w:pPr>
      <w:numPr>
        <w:numId w:val="32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C6058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C6058"/>
    <w:pPr>
      <w:numPr>
        <w:numId w:val="7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en"/>
    </w:rPr>
  </w:style>
  <w:style w:type="character" w:customStyle="1" w:styleId="Listavietas2Car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en"/>
    </w:rPr>
  </w:style>
  <w:style w:type="character" w:customStyle="1" w:styleId="Listavietas1Car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en"/>
    </w:rPr>
  </w:style>
  <w:style w:type="character" w:styleId="Mencinsinresolver">
    <w:name w:val="Unresolved Mention"/>
    <w:basedOn w:val="Fuentedeprrafopredeter"/>
    <w:uiPriority w:val="99"/>
    <w:semiHidden/>
    <w:unhideWhenUsed/>
    <w:rsid w:val="004B4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880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365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3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22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89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9413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78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01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376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239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237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13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E3600-9BA5-475E-9297-18CADED68D1C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16ED4504-D1EC-4BF1-9D4E-BA00D806A5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E6F4D1-C770-4795-BA1D-09277542B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BB7BEC-F0FB-49A5-8E54-4F24BA26E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376</TotalTime>
  <Pages>18</Pages>
  <Words>2734</Words>
  <Characters>15042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20</cp:revision>
  <cp:lastPrinted>2025-07-04T08:27:00Z</cp:lastPrinted>
  <dcterms:created xsi:type="dcterms:W3CDTF">2024-06-11T08:35:00Z</dcterms:created>
  <dcterms:modified xsi:type="dcterms:W3CDTF">2025-07-04T08:27:00Z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