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C25FB" w14:textId="0C79637E" w:rsidR="00C238AC" w:rsidRDefault="005B058D" w:rsidP="00C238AC">
      <w:pPr>
        <w:pStyle w:val="TituloDocumentoSP"/>
      </w:pPr>
      <w:r w:rsidRPr="00A457B4">
        <w:t>DOCUMENT</w:t>
      </w:r>
      <w:r w:rsidR="00C238AC">
        <w:t xml:space="preserve">ACIÓN </w:t>
      </w:r>
      <w:r w:rsidR="00D72F23">
        <w:t>OBTENIDA UNITY</w:t>
      </w:r>
    </w:p>
    <w:p w14:paraId="07952C2C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  <w:r>
        <w:rPr>
          <w:rStyle w:val="normaltextrun"/>
          <w:rFonts w:ascii="Aptos" w:eastAsiaTheme="majorEastAsia" w:hAnsi="Aptos"/>
        </w:rPr>
        <w:t xml:space="preserve">Manual de usuario: </w:t>
      </w:r>
    </w:p>
    <w:p w14:paraId="7F36115C" w14:textId="63D71083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hyperlink r:id="rId10" w:history="1">
        <w:r w:rsidRPr="00D601C8">
          <w:rPr>
            <w:rStyle w:val="Hipervnculo"/>
            <w:rFonts w:ascii="Aptos" w:eastAsiaTheme="majorEastAsia" w:hAnsi="Aptos"/>
          </w:rPr>
          <w:t>https://docs.unity3d.com/Manual/index.html</w:t>
        </w:r>
      </w:hyperlink>
      <w:r>
        <w:rPr>
          <w:rStyle w:val="eop"/>
          <w:rFonts w:ascii="Aptos" w:eastAsiaTheme="majorEastAsia" w:hAnsi="Aptos"/>
        </w:rPr>
        <w:t> </w:t>
      </w:r>
    </w:p>
    <w:p w14:paraId="07733402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</w:p>
    <w:p w14:paraId="67C569EA" w14:textId="66F95D0A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r>
        <w:rPr>
          <w:rStyle w:val="normaltextrun"/>
          <w:rFonts w:ascii="Aptos" w:eastAsiaTheme="majorEastAsia" w:hAnsi="Aptos"/>
        </w:rPr>
        <w:t xml:space="preserve">Referencia de Unity con API: </w:t>
      </w:r>
      <w:r>
        <w:rPr>
          <w:rStyle w:val="eop"/>
          <w:rFonts w:ascii="Aptos" w:eastAsiaTheme="majorEastAsia" w:hAnsi="Aptos"/>
        </w:rPr>
        <w:t> </w:t>
      </w:r>
    </w:p>
    <w:p w14:paraId="07D7BF6A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hyperlink r:id="rId11" w:history="1">
        <w:r w:rsidRPr="00D601C8">
          <w:rPr>
            <w:rStyle w:val="Hipervnculo"/>
            <w:rFonts w:ascii="Aptos" w:eastAsiaTheme="majorEastAsia" w:hAnsi="Aptos"/>
          </w:rPr>
          <w:t>https://docs.unity3d.com/ScriptReference/index.html</w:t>
        </w:r>
      </w:hyperlink>
      <w:r>
        <w:rPr>
          <w:rStyle w:val="eop"/>
          <w:rFonts w:ascii="Aptos" w:eastAsiaTheme="majorEastAsia" w:hAnsi="Aptos"/>
        </w:rPr>
        <w:t> </w:t>
      </w:r>
    </w:p>
    <w:p w14:paraId="24FAE322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</w:p>
    <w:p w14:paraId="616F4293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  <w:r>
        <w:rPr>
          <w:rStyle w:val="normaltextrun"/>
          <w:rFonts w:ascii="Aptos" w:eastAsiaTheme="majorEastAsia" w:hAnsi="Aptos"/>
        </w:rPr>
        <w:t xml:space="preserve">Asset Store: </w:t>
      </w:r>
    </w:p>
    <w:p w14:paraId="3B56FD2E" w14:textId="50145F44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hyperlink r:id="rId12" w:history="1">
        <w:r w:rsidRPr="00D601C8">
          <w:rPr>
            <w:rStyle w:val="Hipervnculo"/>
            <w:rFonts w:ascii="Aptos" w:eastAsiaTheme="majorEastAsia" w:hAnsi="Aptos"/>
          </w:rPr>
          <w:t>https://docs.unity3d.com/ScriptReference/index.html</w:t>
        </w:r>
      </w:hyperlink>
      <w:r>
        <w:rPr>
          <w:rStyle w:val="normaltextrun"/>
          <w:rFonts w:ascii="Aptos" w:eastAsiaTheme="majorEastAsia" w:hAnsi="Aptos"/>
        </w:rPr>
        <w:t xml:space="preserve"> </w:t>
      </w:r>
      <w:r>
        <w:rPr>
          <w:rStyle w:val="eop"/>
          <w:rFonts w:ascii="Aptos" w:eastAsiaTheme="majorEastAsia" w:hAnsi="Aptos"/>
        </w:rPr>
        <w:t> </w:t>
      </w:r>
    </w:p>
    <w:p w14:paraId="61ABB04B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</w:p>
    <w:p w14:paraId="46CC8A9B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  <w:r>
        <w:rPr>
          <w:rStyle w:val="normaltextrun"/>
          <w:rFonts w:ascii="Aptos" w:eastAsiaTheme="majorEastAsia" w:hAnsi="Aptos"/>
        </w:rPr>
        <w:t xml:space="preserve">Soporte a largo plazo de versiones LTS: </w:t>
      </w:r>
    </w:p>
    <w:p w14:paraId="133BADB2" w14:textId="248C9AAD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hyperlink r:id="rId13" w:history="1">
        <w:r w:rsidRPr="00D601C8">
          <w:rPr>
            <w:rStyle w:val="Hipervnculo"/>
            <w:rFonts w:ascii="Aptos" w:eastAsiaTheme="majorEastAsia" w:hAnsi="Aptos"/>
          </w:rPr>
          <w:t>https://unity.com/es/releases/lts-vs-tech-stream</w:t>
        </w:r>
      </w:hyperlink>
      <w:r>
        <w:rPr>
          <w:rStyle w:val="eop"/>
          <w:rFonts w:ascii="Aptos" w:eastAsiaTheme="majorEastAsia" w:hAnsi="Aptos"/>
        </w:rPr>
        <w:t> </w:t>
      </w:r>
    </w:p>
    <w:p w14:paraId="6887A7E5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</w:p>
    <w:p w14:paraId="50D7FA9E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  <w:r>
        <w:rPr>
          <w:rStyle w:val="normaltextrun"/>
          <w:rFonts w:ascii="Aptos" w:eastAsiaTheme="majorEastAsia" w:hAnsi="Aptos"/>
        </w:rPr>
        <w:t xml:space="preserve">Estados del servicio: </w:t>
      </w:r>
    </w:p>
    <w:p w14:paraId="73835349" w14:textId="04F7A9A4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hyperlink r:id="rId14" w:history="1">
        <w:r w:rsidRPr="00D601C8">
          <w:rPr>
            <w:rStyle w:val="Hipervnculo"/>
            <w:rFonts w:ascii="Aptos" w:eastAsiaTheme="majorEastAsia" w:hAnsi="Aptos"/>
          </w:rPr>
          <w:t>https://status.unity.com/</w:t>
        </w:r>
      </w:hyperlink>
      <w:r>
        <w:rPr>
          <w:rStyle w:val="normaltextrun"/>
          <w:rFonts w:ascii="Aptos" w:eastAsiaTheme="majorEastAsia" w:hAnsi="Aptos"/>
        </w:rPr>
        <w:t xml:space="preserve"> </w:t>
      </w:r>
      <w:r>
        <w:rPr>
          <w:rStyle w:val="eop"/>
          <w:rFonts w:ascii="Aptos" w:eastAsiaTheme="majorEastAsia" w:hAnsi="Aptos"/>
        </w:rPr>
        <w:t> </w:t>
      </w:r>
    </w:p>
    <w:p w14:paraId="66213515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</w:p>
    <w:p w14:paraId="13E714A0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  <w:r>
        <w:rPr>
          <w:rStyle w:val="normaltextrun"/>
          <w:rFonts w:ascii="Aptos" w:eastAsiaTheme="majorEastAsia" w:hAnsi="Aptos"/>
        </w:rPr>
        <w:t xml:space="preserve">Comunidad de desarrollo: </w:t>
      </w:r>
    </w:p>
    <w:p w14:paraId="101F1E9E" w14:textId="6920CC58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hyperlink r:id="rId15" w:history="1">
        <w:r w:rsidRPr="00D601C8">
          <w:rPr>
            <w:rStyle w:val="Hipervnculo"/>
            <w:rFonts w:ascii="Aptos" w:eastAsiaTheme="majorEastAsia" w:hAnsi="Aptos"/>
          </w:rPr>
          <w:t>https://unity.com/es/community</w:t>
        </w:r>
      </w:hyperlink>
      <w:r>
        <w:rPr>
          <w:rStyle w:val="normaltextrun"/>
          <w:rFonts w:ascii="Aptos" w:eastAsiaTheme="majorEastAsia" w:hAnsi="Aptos"/>
        </w:rPr>
        <w:t xml:space="preserve"> </w:t>
      </w:r>
      <w:r>
        <w:rPr>
          <w:rStyle w:val="eop"/>
          <w:rFonts w:ascii="Aptos" w:eastAsiaTheme="majorEastAsia" w:hAnsi="Aptos"/>
        </w:rPr>
        <w:t> </w:t>
      </w:r>
    </w:p>
    <w:p w14:paraId="0A32679B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</w:p>
    <w:p w14:paraId="5F14D0E5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  <w:r>
        <w:rPr>
          <w:rStyle w:val="normaltextrun"/>
          <w:rFonts w:ascii="Aptos" w:eastAsiaTheme="majorEastAsia" w:hAnsi="Aptos"/>
        </w:rPr>
        <w:t>Tutoriales de aprendizaje:</w:t>
      </w:r>
    </w:p>
    <w:p w14:paraId="14E65A0F" w14:textId="49B537A4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hyperlink r:id="rId16" w:history="1">
        <w:r w:rsidRPr="00D601C8">
          <w:rPr>
            <w:rStyle w:val="Hipervnculo"/>
            <w:rFonts w:ascii="Aptos" w:eastAsiaTheme="majorEastAsia" w:hAnsi="Aptos"/>
          </w:rPr>
          <w:t>https://learn.unity.com/</w:t>
        </w:r>
      </w:hyperlink>
      <w:r>
        <w:rPr>
          <w:rStyle w:val="normaltextrun"/>
          <w:rFonts w:ascii="Aptos" w:eastAsiaTheme="majorEastAsia" w:hAnsi="Aptos"/>
        </w:rPr>
        <w:t xml:space="preserve"> </w:t>
      </w:r>
      <w:r>
        <w:rPr>
          <w:rStyle w:val="eop"/>
          <w:rFonts w:ascii="Aptos" w:eastAsiaTheme="majorEastAsia" w:hAnsi="Aptos"/>
        </w:rPr>
        <w:t> </w:t>
      </w:r>
    </w:p>
    <w:p w14:paraId="3C758419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</w:p>
    <w:p w14:paraId="1E40A2BE" w14:textId="77777777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eastAsiaTheme="majorEastAsia" w:hAnsi="Aptos"/>
        </w:rPr>
      </w:pPr>
      <w:r>
        <w:rPr>
          <w:rStyle w:val="normaltextrun"/>
          <w:rFonts w:ascii="Aptos" w:eastAsiaTheme="majorEastAsia" w:hAnsi="Aptos"/>
        </w:rPr>
        <w:t xml:space="preserve">Ejemplos de desarrollos: </w:t>
      </w:r>
    </w:p>
    <w:p w14:paraId="6419AFF0" w14:textId="3942D4D0" w:rsidR="00D72F23" w:rsidRDefault="00D72F23" w:rsidP="00D72F23">
      <w:pPr>
        <w:pStyle w:val="paragraph"/>
        <w:spacing w:before="0" w:beforeAutospacing="0" w:after="0" w:afterAutospacing="0"/>
        <w:textAlignment w:val="baseline"/>
        <w:rPr>
          <w:rFonts w:ascii="Aptos" w:hAnsi="Aptos"/>
        </w:rPr>
      </w:pPr>
      <w:hyperlink r:id="rId17" w:history="1">
        <w:r w:rsidRPr="00D601C8">
          <w:rPr>
            <w:rStyle w:val="Hipervnculo"/>
            <w:rFonts w:ascii="Aptos" w:eastAsiaTheme="majorEastAsia" w:hAnsi="Aptos"/>
          </w:rPr>
          <w:t>https://unity.com/es/made-with-unity</w:t>
        </w:r>
      </w:hyperlink>
      <w:r>
        <w:rPr>
          <w:rStyle w:val="normaltextrun"/>
          <w:rFonts w:ascii="Aptos" w:eastAsiaTheme="majorEastAsia" w:hAnsi="Aptos"/>
        </w:rPr>
        <w:t xml:space="preserve"> </w:t>
      </w:r>
      <w:r>
        <w:rPr>
          <w:rStyle w:val="eop"/>
          <w:rFonts w:ascii="Aptos" w:eastAsiaTheme="majorEastAsia" w:hAnsi="Aptos"/>
        </w:rPr>
        <w:t> </w:t>
      </w:r>
    </w:p>
    <w:p w14:paraId="004D1956" w14:textId="77777777" w:rsidR="00066A34" w:rsidRPr="00A457B4" w:rsidRDefault="00066A34" w:rsidP="00C95D0F">
      <w:pPr>
        <w:pStyle w:val="MemoriaSP"/>
        <w:rPr>
          <w:lang w:val="es-ES"/>
        </w:rPr>
      </w:pPr>
    </w:p>
    <w:sectPr w:rsidR="00066A34" w:rsidRPr="00A457B4" w:rsidSect="00E03820">
      <w:headerReference w:type="default" r:id="rId18"/>
      <w:footerReference w:type="default" r:id="rId19"/>
      <w:pgSz w:w="11906" w:h="16838"/>
      <w:pgMar w:top="1417" w:right="1701" w:bottom="1417" w:left="1701" w:header="567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3237B1" w14:textId="77777777" w:rsidR="00E36816" w:rsidRDefault="00E36816" w:rsidP="00CC766E">
      <w:pPr>
        <w:spacing w:after="0" w:line="240" w:lineRule="auto"/>
      </w:pPr>
      <w:r>
        <w:separator/>
      </w:r>
    </w:p>
  </w:endnote>
  <w:endnote w:type="continuationSeparator" w:id="0">
    <w:p w14:paraId="06CFAA8B" w14:textId="77777777" w:rsidR="00E36816" w:rsidRDefault="00E36816" w:rsidP="00CC7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xo Regular">
    <w:altName w:val="Calibri"/>
    <w:charset w:val="00"/>
    <w:family w:val="auto"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551CC" w14:textId="77777777" w:rsidR="00CC766E" w:rsidRDefault="009944A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48BD3DE" wp14:editId="334BD107">
              <wp:simplePos x="0" y="0"/>
              <wp:positionH relativeFrom="column">
                <wp:posOffset>-1143930</wp:posOffset>
              </wp:positionH>
              <wp:positionV relativeFrom="paragraph">
                <wp:posOffset>-1349803</wp:posOffset>
              </wp:positionV>
              <wp:extent cx="7658100" cy="2633108"/>
              <wp:effectExtent l="0" t="0" r="0" b="0"/>
              <wp:wrapNone/>
              <wp:docPr id="65408993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2633108"/>
                      </a:xfrm>
                      <a:prstGeom prst="rect">
                        <a:avLst/>
                      </a:prstGeom>
                      <a:blipFill>
                        <a:blip r:embed="rId1">
                          <a:alphaModFix amt="3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E7B022" id="Rectángulo 1" o:spid="_x0000_s1026" style="position:absolute;margin-left:-90.05pt;margin-top:-106.3pt;width:603pt;height:20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" stroked="f" strokeweight="1pt">
              <v:fill r:id="rId2" o:title="" opacity="22938f" recolor="t" rotate="t" type="frame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38774" behindDoc="0" locked="0" layoutInCell="1" allowOverlap="1" wp14:anchorId="7E9ECA3D" wp14:editId="2CC1780D">
              <wp:simplePos x="0" y="0"/>
              <wp:positionH relativeFrom="margin">
                <wp:posOffset>1193165</wp:posOffset>
              </wp:positionH>
              <wp:positionV relativeFrom="paragraph">
                <wp:posOffset>648970</wp:posOffset>
              </wp:positionV>
              <wp:extent cx="1348740" cy="684530"/>
              <wp:effectExtent l="0" t="0" r="3810" b="1270"/>
              <wp:wrapNone/>
              <wp:docPr id="135096931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48740" cy="684530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E5BA51" id="Rectángulo 5" o:spid="_x0000_s1026" style="position:absolute;margin-left:93.95pt;margin-top:51.1pt;width:106.2pt;height:53.9pt;z-index:25163877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" stroked="f" strokeweight="1pt">
              <v:fill r:id="rId4" o:title="" recolor="t" rotate="t" type="frame"/>
              <w10:wrap anchorx="margin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40822" behindDoc="0" locked="0" layoutInCell="1" allowOverlap="1" wp14:anchorId="15276829" wp14:editId="23D3B3C7">
              <wp:simplePos x="0" y="0"/>
              <wp:positionH relativeFrom="margin">
                <wp:posOffset>2894966</wp:posOffset>
              </wp:positionH>
              <wp:positionV relativeFrom="paragraph">
                <wp:posOffset>763270</wp:posOffset>
              </wp:positionV>
              <wp:extent cx="2279650" cy="478155"/>
              <wp:effectExtent l="0" t="0" r="6350" b="0"/>
              <wp:wrapNone/>
              <wp:docPr id="331848187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9650" cy="478155"/>
                      </a:xfrm>
                      <a:prstGeom prst="rect">
                        <a:avLst/>
                      </a:prstGeom>
                      <a:blipFill dpi="0"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8BA24B" id="Rectángulo 5" o:spid="_x0000_s1026" style="position:absolute;margin-left:227.95pt;margin-top:60.1pt;width:179.5pt;height:37.65pt;z-index:251640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OcAAAAAUmdodGxvbmcAAARM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ThCSU0EDAAAAAALFgAAAAEAAACgAAAAIgAA&#10;AeAAAD/AAAAK+gAYAAH/2P/tAAxBZG9iZV9DTQAB/+4ADkFkb2JlAGSAAAAAAf/bAIQADAgICAkI&#10;DAkJDBELCgsRFQ8MDA8VGBMTFRMTGBEMDAwMDAwRDAwMDAwMDAwMDAwMDAwMDAwMDAwMDAwMDAwM&#10;DAENCwsNDg0QDg4QFA4ODhQUDg4ODhQRDAwMDAwREQwMDAwMDBEMDAwMDAwMDAwMDAwMDAwMDAwM&#10;DAwMDAwMDAwM/8AAEQgAIg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Dw/eHBhY2tl&#10;dCBlbmQ9InciPz7/4gxYSUNDX1BST0ZJTEUAAQEAAAxITGlubwIQAABtbnRyUkdCIFhZWiAHzgAC&#10;AAkABgAxAABhY3NwTVNGVAAAAABJRUMgc1JHQgAAAAAAAAAAAAAAAQ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" stroked="f" strokeweight="1pt">
              <v:fill r:id="rId6" o:title="" recolor="t" rotate="t" type="frame"/>
              <w10:wrap anchorx="margin"/>
            </v:rect>
          </w:pict>
        </mc:Fallback>
      </mc:AlternateContent>
    </w:r>
    <w:r w:rsidR="00B80E3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A4ACB1" wp14:editId="4781BC25">
              <wp:simplePos x="0" y="0"/>
              <wp:positionH relativeFrom="column">
                <wp:posOffset>-556260</wp:posOffset>
              </wp:positionH>
              <wp:positionV relativeFrom="paragraph">
                <wp:posOffset>67755</wp:posOffset>
              </wp:positionV>
              <wp:extent cx="6438900" cy="657225"/>
              <wp:effectExtent l="0" t="0" r="0" b="0"/>
              <wp:wrapNone/>
              <wp:docPr id="184092729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0" cy="657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259948" w14:textId="77777777" w:rsidR="00CC766E" w:rsidRDefault="00000000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</w:pPr>
                          <w:hyperlink r:id="rId7" w:tgtFrame="_blank" w:tooltip="mailto:contact@spikatech.com" w:history="1">
                            <w:r w:rsidR="00CC766E" w:rsidRPr="0092744C">
                              <w:rPr>
                                <w:rFonts w:ascii="Trebuchet MS" w:eastAsia="Times New Roman" w:hAnsi="Trebuchet MS"/>
                                <w:color w:val="4C868F" w:themeColor="accent1"/>
                                <w:kern w:val="0"/>
                                <w:sz w:val="18"/>
                                <w:szCs w:val="18"/>
                                <w:lang w:eastAsia="es-ES"/>
                              </w:rPr>
                              <w:t>contact@spikatech.com</w:t>
                            </w:r>
                          </w:hyperlink>
                          <w:r w:rsidR="00CC766E" w:rsidRPr="0092744C"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  <w:t xml:space="preserve"> - </w:t>
                          </w:r>
                          <w:hyperlink r:id="rId8" w:tgtFrame="_blank" w:tooltip="https://www.spikatech.com/" w:history="1">
                            <w:r w:rsidR="00CC766E" w:rsidRPr="0092744C">
                              <w:rPr>
                                <w:rFonts w:ascii="Trebuchet MS" w:eastAsia="Times New Roman" w:hAnsi="Trebuchet MS"/>
                                <w:color w:val="4C868F" w:themeColor="accent1"/>
                                <w:kern w:val="0"/>
                                <w:sz w:val="18"/>
                                <w:szCs w:val="18"/>
                                <w:lang w:eastAsia="es-ES"/>
                              </w:rPr>
                              <w:t>www.spikatech.com</w:t>
                            </w:r>
                          </w:hyperlink>
                        </w:p>
                        <w:p w14:paraId="6D7645CE" w14:textId="77777777" w:rsidR="0080188D" w:rsidRPr="00546E38" w:rsidRDefault="0080188D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AEAAAA" w:themeColor="background2" w:themeShade="BF"/>
                              <w:kern w:val="0"/>
                              <w:sz w:val="16"/>
                              <w:szCs w:val="16"/>
                              <w:u w:val="single"/>
                              <w:lang w:eastAsia="es-ES"/>
                            </w:rPr>
                          </w:pPr>
                        </w:p>
                        <w:p w14:paraId="6D60EA57" w14:textId="77777777" w:rsidR="00CC766E" w:rsidRPr="0080188D" w:rsidRDefault="00CC766E" w:rsidP="00CC766E">
                          <w:pPr>
                            <w:spacing w:after="0" w:line="240" w:lineRule="auto"/>
                            <w:jc w:val="both"/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</w:pPr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SPIKA TECH, S.L., with registered office at c/ Alcalá de Guadaira, nº 6, 6ºA Derecha, 28018 MADRID, with Tax Identification Code B87386900, registered in the Mercantile Register of Madrid, in volume 33.500, Folio 200, Page M-603059, Entry. 1, hereinafter THE OWNER.</w:t>
                          </w:r>
                        </w:p>
                        <w:p w14:paraId="3A0B0B36" w14:textId="77777777" w:rsidR="00CC766E" w:rsidRPr="0092744C" w:rsidRDefault="00CC766E" w:rsidP="00CC766E">
                          <w:pPr>
                            <w:pStyle w:val="MemoriaSP"/>
                            <w:spacing w:before="0"/>
                            <w:rPr>
                              <w:rStyle w:val="Textoennegrita"/>
                              <w:rFonts w:ascii="Trebuchet MS" w:hAnsi="Trebuchet MS"/>
                              <w:b w:val="0"/>
                              <w:bCs w:val="0"/>
                              <w:color w:val="D0CECE" w:themeColor="background2" w:themeShade="E6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A4ACB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43.8pt;margin-top:5.35pt;width:507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" filled="f" stroked="f" strokeweight=".5pt">
              <v:textbox>
                <w:txbxContent>
                  <w:p w14:paraId="70259948" w14:textId="77777777" w:rsidR="00CC766E" w:rsidRDefault="00000000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</w:pPr>
                    <w:hyperlink r:id="rId9" w:tgtFrame="_blank" w:tooltip="mailto:contact@spikatech.com" w:history="1">
                      <w:r w:rsidR="00CC766E" w:rsidRPr="0092744C">
                        <w:rPr>
                          <w:rFonts w:ascii="Trebuchet MS" w:eastAsia="Times New Roman" w:hAnsi="Trebuchet MS"/>
                          <w:color w:val="4C868F" w:themeColor="accent1"/>
                          <w:kern w:val="0"/>
                          <w:sz w:val="18"/>
                          <w:szCs w:val="18"/>
                          <w:lang w:eastAsia="es-ES"/>
                        </w:rPr>
                        <w:t>contact@spikatech.com</w:t>
                      </w:r>
                    </w:hyperlink>
                    <w:r w:rsidR="00CC766E" w:rsidRPr="0092744C"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  <w:t xml:space="preserve"> - </w:t>
                    </w:r>
                    <w:hyperlink r:id="rId10" w:tgtFrame="_blank" w:tooltip="https://www.spikatech.com/" w:history="1">
                      <w:r w:rsidR="00CC766E" w:rsidRPr="0092744C">
                        <w:rPr>
                          <w:rFonts w:ascii="Trebuchet MS" w:eastAsia="Times New Roman" w:hAnsi="Trebuchet MS"/>
                          <w:color w:val="4C868F" w:themeColor="accent1"/>
                          <w:kern w:val="0"/>
                          <w:sz w:val="18"/>
                          <w:szCs w:val="18"/>
                          <w:lang w:eastAsia="es-ES"/>
                        </w:rPr>
                        <w:t>www.spikatech.com</w:t>
                      </w:r>
                    </w:hyperlink>
                  </w:p>
                  <w:p w14:paraId="6D7645CE" w14:textId="77777777" w:rsidR="0080188D" w:rsidRPr="00546E38" w:rsidRDefault="0080188D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AEAAAA" w:themeColor="background2" w:themeShade="BF"/>
                        <w:kern w:val="0"/>
                        <w:sz w:val="16"/>
                        <w:szCs w:val="16"/>
                        <w:u w:val="single"/>
                        <w:lang w:eastAsia="es-ES"/>
                      </w:rPr>
                    </w:pPr>
                  </w:p>
                  <w:p w14:paraId="6D60EA57" w14:textId="77777777" w:rsidR="00CC766E" w:rsidRPr="0080188D" w:rsidRDefault="00CC766E" w:rsidP="00CC766E">
                    <w:pPr>
                      <w:spacing w:after="0" w:line="240" w:lineRule="auto"/>
                      <w:jc w:val="both"/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</w:pPr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SPIKA TECH, S.L., with registered office at c/ Alcalá de Guadaira, nº 6, 6ºA Derecha, 28018 MADRID, with Tax Identification Code B87386900, registered in the Mercantile Register of Madrid, in volume 33.500, Folio 200, Page M-603059, Entry. 1, hereinafter THE OWNER.</w:t>
                    </w:r>
                  </w:p>
                  <w:p w14:paraId="3A0B0B36" w14:textId="77777777" w:rsidR="00CC766E" w:rsidRPr="0092744C" w:rsidRDefault="00CC766E" w:rsidP="00CC766E">
                    <w:pPr>
                      <w:pStyle w:val="MemoriaSP"/>
                      <w:spacing w:before="0"/>
                      <w:rPr>
                        <w:rStyle w:val="Textoennegrita"/>
                        <w:rFonts w:ascii="Trebuchet MS" w:hAnsi="Trebuchet MS"/>
                        <w:b w:val="0"/>
                        <w:bCs w:val="0"/>
                        <w:color w:val="D0CECE" w:themeColor="background2" w:themeShade="E6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330F1">
      <w:rPr>
        <w:noProof/>
      </w:rPr>
      <mc:AlternateContent>
        <mc:Choice Requires="wps">
          <w:drawing>
            <wp:anchor distT="0" distB="0" distL="114300" distR="114300" simplePos="0" relativeHeight="251639798" behindDoc="0" locked="0" layoutInCell="1" allowOverlap="1" wp14:anchorId="571BB9F9" wp14:editId="5DBA59D3">
              <wp:simplePos x="0" y="0"/>
              <wp:positionH relativeFrom="margin">
                <wp:posOffset>2499995</wp:posOffset>
              </wp:positionH>
              <wp:positionV relativeFrom="paragraph">
                <wp:posOffset>744538</wp:posOffset>
              </wp:positionV>
              <wp:extent cx="396875" cy="473710"/>
              <wp:effectExtent l="0" t="0" r="3175" b="2540"/>
              <wp:wrapNone/>
              <wp:docPr id="6459346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6875" cy="473710"/>
                      </a:xfrm>
                      <a:prstGeom prst="rect">
                        <a:avLst/>
                      </a:prstGeom>
                      <a:blipFill dpi="0"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457064" id="Rectángulo 5" o:spid="_x0000_s1026" style="position:absolute;margin-left:196.85pt;margin-top:58.65pt;width:31.25pt;height:37.3pt;z-index:2516397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" stroked="f" strokeweight="1pt">
              <v:fill r:id="rId12" o:title="" recolor="t" rotate="t" type="frame"/>
              <w10:wrap anchorx="margin"/>
            </v:rect>
          </w:pict>
        </mc:Fallback>
      </mc:AlternateContent>
    </w:r>
    <w:r w:rsidR="003B0ED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4E1B9" wp14:editId="29244987">
              <wp:simplePos x="0" y="0"/>
              <wp:positionH relativeFrom="margin">
                <wp:align>center</wp:align>
              </wp:positionH>
              <wp:positionV relativeFrom="paragraph">
                <wp:posOffset>-16581</wp:posOffset>
              </wp:positionV>
              <wp:extent cx="4109720" cy="45719"/>
              <wp:effectExtent l="0" t="0" r="5080" b="0"/>
              <wp:wrapNone/>
              <wp:docPr id="134790663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720" cy="45719"/>
                      </a:xfrm>
                      <a:prstGeom prst="rect">
                        <a:avLst/>
                      </a:prstGeom>
                      <a:blipFill dpi="0" rotWithShape="1"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F8D918" id="Rectángulo 4" o:spid="_x0000_s1026" style="position:absolute;margin-left:0;margin-top:-1.3pt;width:323.6pt;height:3.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" stroked="f" strokeweight="1pt">
              <v:fill r:id="rId14" o:title="" recolor="t" rotate="t" type="frame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95E0F8" w14:textId="77777777" w:rsidR="00E36816" w:rsidRDefault="00E36816" w:rsidP="00CC766E">
      <w:pPr>
        <w:spacing w:after="0" w:line="240" w:lineRule="auto"/>
      </w:pPr>
      <w:r>
        <w:separator/>
      </w:r>
    </w:p>
  </w:footnote>
  <w:footnote w:type="continuationSeparator" w:id="0">
    <w:p w14:paraId="7669D07F" w14:textId="77777777" w:rsidR="00E36816" w:rsidRDefault="00E36816" w:rsidP="00CC7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63699D" w14:textId="77777777" w:rsidR="00CC766E" w:rsidRDefault="003B44F1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20875C6" wp14:editId="699AD936">
              <wp:simplePos x="0" y="0"/>
              <wp:positionH relativeFrom="column">
                <wp:posOffset>-1080135</wp:posOffset>
              </wp:positionH>
              <wp:positionV relativeFrom="paragraph">
                <wp:posOffset>-264795</wp:posOffset>
              </wp:positionV>
              <wp:extent cx="7591425" cy="809625"/>
              <wp:effectExtent l="0" t="0" r="9525" b="9525"/>
              <wp:wrapNone/>
              <wp:docPr id="87298988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425" cy="809625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C17ED1" id="Rectángulo 1" o:spid="_x0000_s1026" style="position:absolute;margin-left:-85.05pt;margin-top:-20.85pt;width:597.75pt;height:6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" stroked="f" strokeweight="1pt">
              <v:fill r:id="rId2" o:title="" recolor="t" rotate="t" type="frame"/>
            </v:rect>
          </w:pict>
        </mc:Fallback>
      </mc:AlternateContent>
    </w:r>
  </w:p>
  <w:p w14:paraId="78D7A3FE" w14:textId="77777777" w:rsidR="00CC766E" w:rsidRDefault="00CC76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B12E1"/>
    <w:multiLevelType w:val="hybridMultilevel"/>
    <w:tmpl w:val="AA527A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F6FB2"/>
    <w:multiLevelType w:val="hybridMultilevel"/>
    <w:tmpl w:val="7A767E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B08CE"/>
    <w:multiLevelType w:val="multilevel"/>
    <w:tmpl w:val="117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EB0385"/>
    <w:multiLevelType w:val="hybridMultilevel"/>
    <w:tmpl w:val="80AE3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92ECE"/>
    <w:multiLevelType w:val="hybridMultilevel"/>
    <w:tmpl w:val="B4E401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92154"/>
    <w:multiLevelType w:val="hybridMultilevel"/>
    <w:tmpl w:val="71E25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40F88"/>
    <w:multiLevelType w:val="multilevel"/>
    <w:tmpl w:val="313A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766610"/>
    <w:multiLevelType w:val="hybridMultilevel"/>
    <w:tmpl w:val="73D08908"/>
    <w:lvl w:ilvl="0" w:tplc="7652A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B858E"/>
        <w:u w:color="FFFFFF" w:themeColor="background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446E7"/>
    <w:multiLevelType w:val="hybridMultilevel"/>
    <w:tmpl w:val="86F283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D121ED"/>
    <w:multiLevelType w:val="hybridMultilevel"/>
    <w:tmpl w:val="8E70FE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06783"/>
    <w:multiLevelType w:val="hybridMultilevel"/>
    <w:tmpl w:val="D234C6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263C9"/>
    <w:multiLevelType w:val="hybridMultilevel"/>
    <w:tmpl w:val="D4B849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744784"/>
    <w:multiLevelType w:val="hybridMultilevel"/>
    <w:tmpl w:val="A2F8AE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B5E3C"/>
    <w:multiLevelType w:val="hybridMultilevel"/>
    <w:tmpl w:val="D3E8F7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3A17E2"/>
    <w:multiLevelType w:val="hybridMultilevel"/>
    <w:tmpl w:val="E8C0B3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621899">
    <w:abstractNumId w:val="7"/>
  </w:num>
  <w:num w:numId="2" w16cid:durableId="1901137755">
    <w:abstractNumId w:val="5"/>
  </w:num>
  <w:num w:numId="3" w16cid:durableId="1013190607">
    <w:abstractNumId w:val="4"/>
  </w:num>
  <w:num w:numId="4" w16cid:durableId="524562570">
    <w:abstractNumId w:val="11"/>
  </w:num>
  <w:num w:numId="5" w16cid:durableId="508721599">
    <w:abstractNumId w:val="9"/>
  </w:num>
  <w:num w:numId="6" w16cid:durableId="1391809754">
    <w:abstractNumId w:val="12"/>
  </w:num>
  <w:num w:numId="7" w16cid:durableId="912468089">
    <w:abstractNumId w:val="10"/>
  </w:num>
  <w:num w:numId="8" w16cid:durableId="1835224970">
    <w:abstractNumId w:val="3"/>
  </w:num>
  <w:num w:numId="9" w16cid:durableId="152768759">
    <w:abstractNumId w:val="1"/>
  </w:num>
  <w:num w:numId="10" w16cid:durableId="212279953">
    <w:abstractNumId w:val="8"/>
  </w:num>
  <w:num w:numId="11" w16cid:durableId="500702155">
    <w:abstractNumId w:val="13"/>
  </w:num>
  <w:num w:numId="12" w16cid:durableId="777716385">
    <w:abstractNumId w:val="14"/>
  </w:num>
  <w:num w:numId="13" w16cid:durableId="389156724">
    <w:abstractNumId w:val="0"/>
  </w:num>
  <w:num w:numId="14" w16cid:durableId="1134131533">
    <w:abstractNumId w:val="2"/>
  </w:num>
  <w:num w:numId="15" w16cid:durableId="313605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AC"/>
    <w:rsid w:val="00066A34"/>
    <w:rsid w:val="000931EF"/>
    <w:rsid w:val="000B45B5"/>
    <w:rsid w:val="00151868"/>
    <w:rsid w:val="001762B5"/>
    <w:rsid w:val="001961DB"/>
    <w:rsid w:val="00200A52"/>
    <w:rsid w:val="00260E7E"/>
    <w:rsid w:val="002B3879"/>
    <w:rsid w:val="003A35CD"/>
    <w:rsid w:val="003A6D5F"/>
    <w:rsid w:val="003B0ED3"/>
    <w:rsid w:val="003B44F1"/>
    <w:rsid w:val="003C7AD2"/>
    <w:rsid w:val="003D4A6E"/>
    <w:rsid w:val="00507F92"/>
    <w:rsid w:val="005238D3"/>
    <w:rsid w:val="00524583"/>
    <w:rsid w:val="005341F0"/>
    <w:rsid w:val="00592350"/>
    <w:rsid w:val="005B058D"/>
    <w:rsid w:val="005B75B5"/>
    <w:rsid w:val="005D3BC0"/>
    <w:rsid w:val="006E6E33"/>
    <w:rsid w:val="00700C2A"/>
    <w:rsid w:val="007330F1"/>
    <w:rsid w:val="0075713D"/>
    <w:rsid w:val="007D1855"/>
    <w:rsid w:val="0080188D"/>
    <w:rsid w:val="00881C3E"/>
    <w:rsid w:val="009944A8"/>
    <w:rsid w:val="00A4334E"/>
    <w:rsid w:val="00A43BD1"/>
    <w:rsid w:val="00A457B4"/>
    <w:rsid w:val="00A80E76"/>
    <w:rsid w:val="00A81EAA"/>
    <w:rsid w:val="00B80E32"/>
    <w:rsid w:val="00BD79B3"/>
    <w:rsid w:val="00C0128D"/>
    <w:rsid w:val="00C238AC"/>
    <w:rsid w:val="00C95D0F"/>
    <w:rsid w:val="00CC766E"/>
    <w:rsid w:val="00D72F23"/>
    <w:rsid w:val="00E03820"/>
    <w:rsid w:val="00E235E0"/>
    <w:rsid w:val="00E36816"/>
    <w:rsid w:val="00E54D52"/>
    <w:rsid w:val="00F069DA"/>
    <w:rsid w:val="00F1220F"/>
    <w:rsid w:val="00F3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BED106"/>
  <w15:chartTrackingRefBased/>
  <w15:docId w15:val="{D011C784-C1B0-49CA-BF1A-F3516698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uiPriority w:val="9"/>
    <w:rsid w:val="00881C3E"/>
    <w:pPr>
      <w:keepNext/>
      <w:keepLines/>
      <w:spacing w:before="360" w:after="80"/>
      <w:outlineLvl w:val="0"/>
    </w:pPr>
    <w:rPr>
      <w:rFonts w:ascii="Exo Regular" w:eastAsiaTheme="majorEastAsia" w:hAnsi="Exo Regular" w:cstheme="majorBidi"/>
      <w:color w:val="39646B" w:themeColor="accent1" w:themeShade="BF"/>
      <w:sz w:val="40"/>
      <w:szCs w:val="40"/>
    </w:rPr>
  </w:style>
  <w:style w:type="paragraph" w:styleId="Ttulo2">
    <w:name w:val="heading 2"/>
    <w:aliases w:val="Título Documento SP"/>
    <w:next w:val="Ttulo1"/>
    <w:link w:val="Ttulo2Car"/>
    <w:uiPriority w:val="9"/>
    <w:unhideWhenUsed/>
    <w:rsid w:val="000B45B5"/>
    <w:pPr>
      <w:spacing w:before="280" w:after="200"/>
      <w:jc w:val="center"/>
      <w:outlineLvl w:val="1"/>
    </w:pPr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66E"/>
    <w:pPr>
      <w:keepNext/>
      <w:keepLines/>
      <w:spacing w:before="160" w:after="80"/>
      <w:outlineLvl w:val="2"/>
    </w:pPr>
    <w:rPr>
      <w:rFonts w:eastAsiaTheme="majorEastAsia" w:cstheme="majorBidi"/>
      <w:color w:val="39646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C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9646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66E"/>
    <w:pPr>
      <w:keepNext/>
      <w:keepLines/>
      <w:spacing w:before="80" w:after="40"/>
      <w:outlineLvl w:val="4"/>
    </w:pPr>
    <w:rPr>
      <w:rFonts w:eastAsiaTheme="majorEastAsia" w:cstheme="majorBidi"/>
      <w:color w:val="39646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17171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66E"/>
    <w:pPr>
      <w:keepNext/>
      <w:keepLines/>
      <w:spacing w:before="40" w:after="0"/>
      <w:outlineLvl w:val="6"/>
    </w:pPr>
    <w:rPr>
      <w:rFonts w:eastAsiaTheme="majorEastAsia" w:cstheme="majorBidi"/>
      <w:color w:val="717171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66E"/>
    <w:pPr>
      <w:keepNext/>
      <w:keepLines/>
      <w:spacing w:after="0"/>
      <w:outlineLvl w:val="7"/>
    </w:pPr>
    <w:rPr>
      <w:rFonts w:eastAsiaTheme="majorEastAsia" w:cstheme="majorBidi"/>
      <w:i/>
      <w:iCs/>
      <w:color w:val="47474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66E"/>
    <w:pPr>
      <w:keepNext/>
      <w:keepLines/>
      <w:spacing w:after="0"/>
      <w:outlineLvl w:val="8"/>
    </w:pPr>
    <w:rPr>
      <w:rFonts w:eastAsiaTheme="majorEastAsia" w:cstheme="majorBidi"/>
      <w:color w:val="47474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C3E"/>
    <w:rPr>
      <w:rFonts w:ascii="Exo Regular" w:eastAsiaTheme="majorEastAsia" w:hAnsi="Exo Regular" w:cstheme="majorBidi"/>
      <w:color w:val="39646B" w:themeColor="accent1" w:themeShade="BF"/>
      <w:sz w:val="40"/>
      <w:szCs w:val="40"/>
    </w:rPr>
  </w:style>
  <w:style w:type="character" w:customStyle="1" w:styleId="Ttulo2Car">
    <w:name w:val="Título 2 Car"/>
    <w:aliases w:val="Título Documento SP Car"/>
    <w:basedOn w:val="Fuentedeprrafopredeter"/>
    <w:link w:val="Ttulo2"/>
    <w:uiPriority w:val="9"/>
    <w:rsid w:val="000B45B5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C766E"/>
    <w:rPr>
      <w:rFonts w:eastAsiaTheme="majorEastAsia" w:cstheme="majorBidi"/>
      <w:color w:val="39646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66E"/>
    <w:rPr>
      <w:rFonts w:eastAsiaTheme="majorEastAsia" w:cstheme="majorBidi"/>
      <w:i/>
      <w:iCs/>
      <w:color w:val="39646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66E"/>
    <w:rPr>
      <w:rFonts w:eastAsiaTheme="majorEastAsia" w:cstheme="majorBidi"/>
      <w:color w:val="39646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66E"/>
    <w:rPr>
      <w:rFonts w:eastAsiaTheme="majorEastAsia" w:cstheme="majorBidi"/>
      <w:i/>
      <w:iCs/>
      <w:color w:val="717171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66E"/>
    <w:rPr>
      <w:rFonts w:eastAsiaTheme="majorEastAsia" w:cstheme="majorBidi"/>
      <w:color w:val="717171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66E"/>
    <w:rPr>
      <w:rFonts w:eastAsiaTheme="majorEastAsia" w:cstheme="majorBidi"/>
      <w:i/>
      <w:iCs/>
      <w:color w:val="47474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66E"/>
    <w:rPr>
      <w:rFonts w:eastAsiaTheme="majorEastAsia" w:cstheme="majorBidi"/>
      <w:color w:val="47474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881C3E"/>
    <w:pPr>
      <w:spacing w:after="80" w:line="240" w:lineRule="auto"/>
      <w:contextualSpacing/>
    </w:pPr>
    <w:rPr>
      <w:rFonts w:ascii="Trebuchet MS" w:eastAsiaTheme="majorEastAsia" w:hAnsi="Trebuchet MS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C3E"/>
    <w:rPr>
      <w:rFonts w:ascii="Trebuchet MS" w:eastAsiaTheme="majorEastAsia" w:hAnsi="Trebuchet MS" w:cstheme="majorBidi"/>
      <w:spacing w:val="-10"/>
      <w:kern w:val="28"/>
      <w:sz w:val="56"/>
      <w:szCs w:val="56"/>
    </w:rPr>
  </w:style>
  <w:style w:type="paragraph" w:styleId="Subttulo">
    <w:name w:val="Subtitle"/>
    <w:aliases w:val="Subtítulo2"/>
    <w:basedOn w:val="Ttulo2"/>
    <w:link w:val="SubttuloCar"/>
    <w:uiPriority w:val="11"/>
    <w:rsid w:val="00A457B4"/>
    <w:pPr>
      <w:numPr>
        <w:ilvl w:val="1"/>
      </w:numPr>
      <w:jc w:val="left"/>
    </w:pPr>
    <w:rPr>
      <w:rFonts w:ascii="Trebuchet MS" w:hAnsi="Trebuchet MS"/>
      <w:b w:val="0"/>
      <w:color w:val="4E4E4E" w:themeColor="accent4" w:themeShade="80"/>
      <w:spacing w:val="15"/>
      <w:sz w:val="28"/>
      <w:szCs w:val="28"/>
    </w:rPr>
  </w:style>
  <w:style w:type="character" w:customStyle="1" w:styleId="SubttuloCar">
    <w:name w:val="Subtítulo Car"/>
    <w:aliases w:val="Subtítulo2 Car"/>
    <w:basedOn w:val="Fuentedeprrafopredeter"/>
    <w:link w:val="Subttulo"/>
    <w:uiPriority w:val="11"/>
    <w:rsid w:val="00A457B4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CC766E"/>
    <w:pPr>
      <w:spacing w:before="160"/>
      <w:jc w:val="center"/>
    </w:pPr>
    <w:rPr>
      <w:i/>
      <w:iCs/>
      <w:color w:val="5C5C5C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66E"/>
    <w:rPr>
      <w:i/>
      <w:iCs/>
      <w:color w:val="5C5C5C" w:themeColor="text1" w:themeTint="BF"/>
    </w:rPr>
  </w:style>
  <w:style w:type="paragraph" w:styleId="Prrafodelista">
    <w:name w:val="List Paragraph"/>
    <w:basedOn w:val="Normal"/>
    <w:uiPriority w:val="34"/>
    <w:rsid w:val="00CC7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881C3E"/>
    <w:rPr>
      <w:rFonts w:ascii="Roboto Condensed" w:hAnsi="Roboto Condensed"/>
      <w:i/>
      <w:iCs/>
      <w:color w:val="39646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CC766E"/>
    <w:pPr>
      <w:pBdr>
        <w:top w:val="single" w:sz="4" w:space="10" w:color="39646B" w:themeColor="accent1" w:themeShade="BF"/>
        <w:bottom w:val="single" w:sz="4" w:space="10" w:color="39646B" w:themeColor="accent1" w:themeShade="BF"/>
      </w:pBdr>
      <w:spacing w:before="360" w:after="360"/>
      <w:ind w:left="864" w:right="864"/>
      <w:jc w:val="center"/>
    </w:pPr>
    <w:rPr>
      <w:i/>
      <w:iCs/>
      <w:color w:val="39646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66E"/>
    <w:rPr>
      <w:i/>
      <w:iCs/>
      <w:color w:val="39646B" w:themeColor="accent1" w:themeShade="BF"/>
    </w:rPr>
  </w:style>
  <w:style w:type="character" w:styleId="Referenciaintensa">
    <w:name w:val="Intense Reference"/>
    <w:basedOn w:val="Fuentedeprrafopredeter"/>
    <w:uiPriority w:val="32"/>
    <w:rsid w:val="00CC766E"/>
    <w:rPr>
      <w:b/>
      <w:bCs/>
      <w:smallCaps/>
      <w:color w:val="39646B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766E"/>
  </w:style>
  <w:style w:type="paragraph" w:styleId="Piedepgina">
    <w:name w:val="footer"/>
    <w:basedOn w:val="Normal"/>
    <w:link w:val="Piedepgina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766E"/>
  </w:style>
  <w:style w:type="paragraph" w:customStyle="1" w:styleId="MemoriaSP">
    <w:name w:val="Memoria SP"/>
    <w:basedOn w:val="Normal"/>
    <w:qFormat/>
    <w:rsid w:val="005341F0"/>
    <w:pPr>
      <w:spacing w:before="300"/>
      <w:jc w:val="both"/>
    </w:pPr>
    <w:rPr>
      <w:rFonts w:ascii="Trebuchet MS" w:eastAsia="Calibri" w:hAnsi="Trebuchet MS" w:cs="Times New Roman"/>
      <w:kern w:val="3"/>
      <w:lang w:val="en"/>
      <w14:ligatures w14:val="none"/>
    </w:rPr>
  </w:style>
  <w:style w:type="character" w:styleId="Textoennegrita">
    <w:name w:val="Strong"/>
    <w:basedOn w:val="Fuentedeprrafopredeter"/>
    <w:uiPriority w:val="22"/>
    <w:rsid w:val="00881C3E"/>
    <w:rPr>
      <w:rFonts w:ascii="Roboto Condensed" w:hAnsi="Roboto Condensed"/>
      <w:b/>
      <w:bCs/>
    </w:rPr>
  </w:style>
  <w:style w:type="paragraph" w:styleId="NormalWeb">
    <w:name w:val="Normal (Web)"/>
    <w:basedOn w:val="Normal"/>
    <w:uiPriority w:val="99"/>
    <w:semiHidden/>
    <w:unhideWhenUsed/>
    <w:rsid w:val="005B0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nfasissutil">
    <w:name w:val="Subtle Emphasis"/>
    <w:basedOn w:val="Fuentedeprrafopredeter"/>
    <w:uiPriority w:val="19"/>
    <w:rsid w:val="00881C3E"/>
    <w:rPr>
      <w:rFonts w:ascii="Roboto Condensed Light" w:hAnsi="Roboto Condensed Light"/>
      <w:i/>
      <w:iCs/>
      <w:color w:val="5C5C5C" w:themeColor="text1" w:themeTint="BF"/>
    </w:rPr>
  </w:style>
  <w:style w:type="character" w:styleId="nfasis">
    <w:name w:val="Emphasis"/>
    <w:basedOn w:val="Fuentedeprrafopredeter"/>
    <w:uiPriority w:val="20"/>
    <w:rsid w:val="00881C3E"/>
    <w:rPr>
      <w:rFonts w:ascii="Roboto" w:hAnsi="Roboto"/>
      <w:i/>
      <w:iCs/>
    </w:rPr>
  </w:style>
  <w:style w:type="paragraph" w:customStyle="1" w:styleId="TituloCont1SP">
    <w:name w:val="Titulo Cont.1 SP"/>
    <w:basedOn w:val="Subttulo"/>
    <w:link w:val="TituloCont1SPCar"/>
    <w:qFormat/>
    <w:rsid w:val="00507F92"/>
    <w:rPr>
      <w:color w:val="4C868F" w:themeColor="accent1"/>
      <w:sz w:val="32"/>
    </w:rPr>
  </w:style>
  <w:style w:type="character" w:customStyle="1" w:styleId="TituloCont1SPCar">
    <w:name w:val="Titulo Cont.1 SP Car"/>
    <w:basedOn w:val="SubttuloCar"/>
    <w:link w:val="TituloCont1SP"/>
    <w:rsid w:val="00507F92"/>
    <w:rPr>
      <w:rFonts w:ascii="Trebuchet MS" w:eastAsiaTheme="majorEastAsia" w:hAnsi="Trebuchet MS" w:cstheme="majorBidi"/>
      <w:color w:val="4C868F" w:themeColor="accent1"/>
      <w:spacing w:val="15"/>
      <w:sz w:val="32"/>
      <w:szCs w:val="28"/>
    </w:rPr>
  </w:style>
  <w:style w:type="paragraph" w:customStyle="1" w:styleId="SubttuloCont1SP">
    <w:name w:val="Subtítulo Cont.1 SP"/>
    <w:basedOn w:val="Subttulo"/>
    <w:link w:val="SubttuloCont1SPCar"/>
    <w:qFormat/>
    <w:rsid w:val="00507F92"/>
  </w:style>
  <w:style w:type="character" w:customStyle="1" w:styleId="SubttuloCont1SPCar">
    <w:name w:val="Subtítulo Cont.1 SP Car"/>
    <w:basedOn w:val="SubttuloCar"/>
    <w:link w:val="SubttuloCont1SP"/>
    <w:rsid w:val="00507F92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customStyle="1" w:styleId="TituloDocumentoSP">
    <w:name w:val="Titulo Documento SP"/>
    <w:basedOn w:val="Ttulo2"/>
    <w:link w:val="TituloDocumentoSPCar"/>
    <w:qFormat/>
    <w:rsid w:val="000931EF"/>
  </w:style>
  <w:style w:type="character" w:customStyle="1" w:styleId="TituloDocumentoSPCar">
    <w:name w:val="Titulo Documento SP Car"/>
    <w:basedOn w:val="Ttulo2Car"/>
    <w:link w:val="TituloDocumentoSP"/>
    <w:rsid w:val="000931EF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paragraph" w:customStyle="1" w:styleId="paragraph">
    <w:name w:val="paragraph"/>
    <w:basedOn w:val="Normal"/>
    <w:rsid w:val="00D72F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normaltextrun">
    <w:name w:val="normaltextrun"/>
    <w:basedOn w:val="Fuentedeprrafopredeter"/>
    <w:rsid w:val="00D72F23"/>
  </w:style>
  <w:style w:type="character" w:customStyle="1" w:styleId="eop">
    <w:name w:val="eop"/>
    <w:basedOn w:val="Fuentedeprrafopredeter"/>
    <w:rsid w:val="00D72F23"/>
  </w:style>
  <w:style w:type="character" w:styleId="Hipervnculo">
    <w:name w:val="Hyperlink"/>
    <w:basedOn w:val="Fuentedeprrafopredeter"/>
    <w:uiPriority w:val="99"/>
    <w:unhideWhenUsed/>
    <w:rsid w:val="00D72F2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2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2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unity.com/es/releases/lts-vs-tech-stream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docs.unity3d.com/ScriptReference/index.html" TargetMode="External"/><Relationship Id="rId17" Type="http://schemas.openxmlformats.org/officeDocument/2006/relationships/hyperlink" Target="https://unity.com/es/made-with-unit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earn.unity.com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unity3d.com/ScriptReference/index.html" TargetMode="External"/><Relationship Id="rId5" Type="http://schemas.openxmlformats.org/officeDocument/2006/relationships/styles" Target="styles.xml"/><Relationship Id="rId15" Type="http://schemas.openxmlformats.org/officeDocument/2006/relationships/hyperlink" Target="https://unity.com/es/community" TargetMode="External"/><Relationship Id="rId10" Type="http://schemas.openxmlformats.org/officeDocument/2006/relationships/hyperlink" Target="https://docs.unity3d.com/Manual/index.html" TargetMode="Externa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tatus.unity.com/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ikatech.com" TargetMode="External"/><Relationship Id="rId13" Type="http://schemas.openxmlformats.org/officeDocument/2006/relationships/image" Target="media/image8.png"/><Relationship Id="rId3" Type="http://schemas.openxmlformats.org/officeDocument/2006/relationships/image" Target="media/image5.png"/><Relationship Id="rId7" Type="http://schemas.openxmlformats.org/officeDocument/2006/relationships/hyperlink" Target="mailto:contact@spikatech.com" TargetMode="External"/><Relationship Id="rId12" Type="http://schemas.openxmlformats.org/officeDocument/2006/relationships/image" Target="media/image10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jpeg"/><Relationship Id="rId11" Type="http://schemas.openxmlformats.org/officeDocument/2006/relationships/image" Target="media/image7.png"/><Relationship Id="rId5" Type="http://schemas.openxmlformats.org/officeDocument/2006/relationships/image" Target="media/image6.jpg"/><Relationship Id="rId10" Type="http://schemas.openxmlformats.org/officeDocument/2006/relationships/hyperlink" Target="https://www.spikatech.com" TargetMode="External"/><Relationship Id="rId4" Type="http://schemas.openxmlformats.org/officeDocument/2006/relationships/image" Target="media/image6.png"/><Relationship Id="rId9" Type="http://schemas.openxmlformats.org/officeDocument/2006/relationships/hyperlink" Target="mailto:contact@spikatech.com" TargetMode="External"/><Relationship Id="rId14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&#225;nP&#233;rezCiruelos\Desktop\Plantilla%20Doc%20Corto_Spika%20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rgbClr val="262626"/>
      </a:dk1>
      <a:lt1>
        <a:sysClr val="window" lastClr="FFFFFF"/>
      </a:lt1>
      <a:dk2>
        <a:srgbClr val="44546A"/>
      </a:dk2>
      <a:lt2>
        <a:srgbClr val="E7E6E6"/>
      </a:lt2>
      <a:accent1>
        <a:srgbClr val="4C868F"/>
      </a:accent1>
      <a:accent2>
        <a:srgbClr val="CEDF00"/>
      </a:accent2>
      <a:accent3>
        <a:srgbClr val="727272"/>
      </a:accent3>
      <a:accent4>
        <a:srgbClr val="9D9D9D"/>
      </a:accent4>
      <a:accent5>
        <a:srgbClr val="61A0AB"/>
      </a:accent5>
      <a:accent6>
        <a:srgbClr val="A3B000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EF43DA50-CB3B-48EB-864C-AB5D29AC44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326197-510A-4153-A7A6-E6C2EE02302A}"/>
</file>

<file path=customXml/itemProps3.xml><?xml version="1.0" encoding="utf-8"?>
<ds:datastoreItem xmlns:ds="http://schemas.openxmlformats.org/officeDocument/2006/customXml" ds:itemID="{65D08064-842F-4367-AB72-8ACC434A8F54}">
  <ds:schemaRefs>
    <ds:schemaRef ds:uri="http://schemas.microsoft.com/office/2006/metadata/properties"/>
    <ds:schemaRef ds:uri="http://schemas.microsoft.com/office/infopath/2007/PartnerControls"/>
    <ds:schemaRef ds:uri="2d8e07f3-f9f8-493c-bc2e-d8e7690365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 Corto_Spika Tech.dotx</Template>
  <TotalTime>5</TotalTime>
  <Pages>1</Pages>
  <Words>153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Pérez Ciruelos</dc:creator>
  <cp:keywords/>
  <dc:description/>
  <cp:lastModifiedBy>Iván Pérez Ciruelos</cp:lastModifiedBy>
  <cp:revision>3</cp:revision>
  <cp:lastPrinted>2024-02-06T11:41:00Z</cp:lastPrinted>
  <dcterms:created xsi:type="dcterms:W3CDTF">2024-06-12T14:38:00Z</dcterms:created>
  <dcterms:modified xsi:type="dcterms:W3CDTF">2024-06-12T14:43:00Z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